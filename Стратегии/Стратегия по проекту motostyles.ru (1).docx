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04ED" w:rsidRDefault="003204ED" w:rsidP="003204ED">
      <w:pPr>
        <w:pStyle w:val="PP"/>
      </w:pPr>
    </w:p>
    <w:p w:rsidR="003204ED" w:rsidRDefault="003204ED" w:rsidP="003204ED">
      <w:pPr>
        <w:pStyle w:val="PP"/>
      </w:pPr>
    </w:p>
    <w:p w:rsidR="003204ED" w:rsidRDefault="003204ED" w:rsidP="003204ED">
      <w:pPr>
        <w:pStyle w:val="PP"/>
      </w:pPr>
    </w:p>
    <w:p w:rsidR="003204ED" w:rsidRDefault="003204ED" w:rsidP="003204ED">
      <w:pPr>
        <w:pStyle w:val="PP"/>
      </w:pPr>
    </w:p>
    <w:p w:rsidR="003204ED" w:rsidRDefault="003204ED" w:rsidP="003204ED">
      <w:pPr>
        <w:pStyle w:val="PP"/>
      </w:pPr>
    </w:p>
    <w:p w:rsidR="003204ED" w:rsidRDefault="003204ED" w:rsidP="003204ED">
      <w:pPr>
        <w:pStyle w:val="PP"/>
      </w:pPr>
    </w:p>
    <w:p w:rsidR="008D4C9C" w:rsidRDefault="008D4C9C" w:rsidP="008D4C9C">
      <w:pPr>
        <w:pStyle w:val="PP"/>
      </w:pPr>
      <w:r>
        <w:t xml:space="preserve">Стратегия работ по проекту </w:t>
      </w:r>
      <w:proofErr w:type="spellStart"/>
      <w:r w:rsidR="00702A50" w:rsidRPr="00702A50">
        <w:rPr>
          <w:lang w:val="en-US"/>
        </w:rPr>
        <w:t>motostyles</w:t>
      </w:r>
      <w:proofErr w:type="spellEnd"/>
      <w:r w:rsidR="00702A50" w:rsidRPr="00702A50">
        <w:t>.</w:t>
      </w:r>
      <w:proofErr w:type="spellStart"/>
      <w:r w:rsidR="00702A50" w:rsidRPr="00702A50">
        <w:rPr>
          <w:lang w:val="en-US"/>
        </w:rPr>
        <w:t>ru</w:t>
      </w:r>
      <w:proofErr w:type="spellEnd"/>
      <w:r w:rsidR="00702A50" w:rsidRPr="00702A50">
        <w:t xml:space="preserve"> </w:t>
      </w:r>
      <w:r>
        <w:t xml:space="preserve">на </w:t>
      </w:r>
      <w:proofErr w:type="gramStart"/>
      <w:r>
        <w:t>ближайшие</w:t>
      </w:r>
      <w:proofErr w:type="gramEnd"/>
      <w:r>
        <w:t xml:space="preserve"> 3 месяца</w:t>
      </w:r>
    </w:p>
    <w:p w:rsidR="003204ED" w:rsidRDefault="003204ED">
      <w:pPr>
        <w:rPr>
          <w:rFonts w:ascii="Calibri" w:hAnsi="Calibri"/>
          <w:b/>
          <w:sz w:val="48"/>
          <w:szCs w:val="28"/>
        </w:rPr>
      </w:pPr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8"/>
          <w:szCs w:val="28"/>
          <w:lang w:eastAsia="en-US"/>
        </w:rPr>
        <w:id w:val="-135310366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1C16A1" w:rsidRPr="00FF16C7" w:rsidRDefault="001C16A1">
          <w:pPr>
            <w:pStyle w:val="ae"/>
            <w:rPr>
              <w:b/>
              <w:sz w:val="40"/>
              <w:szCs w:val="40"/>
            </w:rPr>
          </w:pPr>
          <w:r w:rsidRPr="00FF16C7">
            <w:rPr>
              <w:b/>
              <w:sz w:val="40"/>
              <w:szCs w:val="40"/>
            </w:rPr>
            <w:t>Оглавление</w:t>
          </w:r>
        </w:p>
        <w:p w:rsidR="00964474" w:rsidRDefault="00D22A42">
          <w:pPr>
            <w:pStyle w:val="12"/>
            <w:rPr>
              <w:rFonts w:eastAsiaTheme="minorEastAsia"/>
              <w:noProof/>
              <w:lang w:eastAsia="ru-RU"/>
            </w:rPr>
          </w:pPr>
          <w:r w:rsidRPr="00D22A42">
            <w:rPr>
              <w:sz w:val="28"/>
              <w:szCs w:val="28"/>
            </w:rPr>
            <w:fldChar w:fldCharType="begin"/>
          </w:r>
          <w:r w:rsidR="001C16A1" w:rsidRPr="001C16A1">
            <w:rPr>
              <w:sz w:val="28"/>
              <w:szCs w:val="28"/>
            </w:rPr>
            <w:instrText xml:space="preserve"> TOC \o "1-3" \h \z \u </w:instrText>
          </w:r>
          <w:r w:rsidRPr="00D22A42">
            <w:rPr>
              <w:sz w:val="28"/>
              <w:szCs w:val="28"/>
            </w:rPr>
            <w:fldChar w:fldCharType="separate"/>
          </w:r>
          <w:hyperlink w:anchor="_Toc46930553" w:history="1">
            <w:r w:rsidR="00964474" w:rsidRPr="008E3ED7">
              <w:rPr>
                <w:rStyle w:val="a8"/>
                <w:noProof/>
              </w:rPr>
              <w:t>I.</w:t>
            </w:r>
            <w:r w:rsidR="00964474">
              <w:rPr>
                <w:rFonts w:eastAsiaTheme="minorEastAsia"/>
                <w:noProof/>
                <w:lang w:eastAsia="ru-RU"/>
              </w:rPr>
              <w:tab/>
            </w:r>
            <w:r w:rsidR="00964474" w:rsidRPr="008E3ED7">
              <w:rPr>
                <w:rStyle w:val="a8"/>
                <w:noProof/>
              </w:rPr>
              <w:t>Вводная часть</w:t>
            </w:r>
            <w:r w:rsidR="0096447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64474">
              <w:rPr>
                <w:noProof/>
                <w:webHidden/>
              </w:rPr>
              <w:instrText xml:space="preserve"> PAGEREF _Toc46930553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502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64474" w:rsidRDefault="00D22A42">
          <w:pPr>
            <w:pStyle w:val="12"/>
            <w:rPr>
              <w:rFonts w:eastAsiaTheme="minorEastAsia"/>
              <w:noProof/>
              <w:lang w:eastAsia="ru-RU"/>
            </w:rPr>
          </w:pPr>
          <w:hyperlink w:anchor="_Toc46930554" w:history="1">
            <w:r w:rsidR="00964474" w:rsidRPr="008E3ED7">
              <w:rPr>
                <w:rStyle w:val="a8"/>
                <w:noProof/>
              </w:rPr>
              <w:t>II.</w:t>
            </w:r>
            <w:r w:rsidR="00964474">
              <w:rPr>
                <w:rFonts w:eastAsiaTheme="minorEastAsia"/>
                <w:noProof/>
                <w:lang w:eastAsia="ru-RU"/>
              </w:rPr>
              <w:tab/>
            </w:r>
            <w:r w:rsidR="00964474" w:rsidRPr="008E3ED7">
              <w:rPr>
                <w:rStyle w:val="a8"/>
                <w:noProof/>
              </w:rPr>
              <w:t>Анализ текущего состояния проекта</w:t>
            </w:r>
            <w:r w:rsidR="0096447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64474">
              <w:rPr>
                <w:noProof/>
                <w:webHidden/>
              </w:rPr>
              <w:instrText xml:space="preserve"> PAGEREF _Toc46930554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502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64474" w:rsidRDefault="00D22A42">
          <w:pPr>
            <w:pStyle w:val="12"/>
            <w:rPr>
              <w:rFonts w:eastAsiaTheme="minorEastAsia"/>
              <w:noProof/>
              <w:lang w:eastAsia="ru-RU"/>
            </w:rPr>
          </w:pPr>
          <w:hyperlink w:anchor="_Toc46930555" w:history="1">
            <w:r w:rsidR="00964474" w:rsidRPr="008E3ED7">
              <w:rPr>
                <w:rStyle w:val="a8"/>
                <w:noProof/>
              </w:rPr>
              <w:t>III.</w:t>
            </w:r>
            <w:r w:rsidR="00964474">
              <w:rPr>
                <w:rFonts w:eastAsiaTheme="minorEastAsia"/>
                <w:noProof/>
                <w:lang w:eastAsia="ru-RU"/>
              </w:rPr>
              <w:tab/>
            </w:r>
            <w:r w:rsidR="00964474" w:rsidRPr="008E3ED7">
              <w:rPr>
                <w:rStyle w:val="a8"/>
                <w:noProof/>
              </w:rPr>
              <w:t>Определение и анализ конкурентов</w:t>
            </w:r>
            <w:r w:rsidR="0096447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64474">
              <w:rPr>
                <w:noProof/>
                <w:webHidden/>
              </w:rPr>
              <w:instrText xml:space="preserve"> PAGEREF _Toc46930555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502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64474" w:rsidRDefault="00D22A42">
          <w:pPr>
            <w:pStyle w:val="12"/>
            <w:rPr>
              <w:rFonts w:eastAsiaTheme="minorEastAsia"/>
              <w:noProof/>
              <w:lang w:eastAsia="ru-RU"/>
            </w:rPr>
          </w:pPr>
          <w:hyperlink w:anchor="_Toc46930556" w:history="1">
            <w:r w:rsidR="00964474" w:rsidRPr="008E3ED7">
              <w:rPr>
                <w:rStyle w:val="a8"/>
                <w:noProof/>
              </w:rPr>
              <w:t>IV.</w:t>
            </w:r>
            <w:r w:rsidR="00964474">
              <w:rPr>
                <w:rFonts w:eastAsiaTheme="minorEastAsia"/>
                <w:noProof/>
                <w:lang w:eastAsia="ru-RU"/>
              </w:rPr>
              <w:tab/>
            </w:r>
            <w:r w:rsidR="00964474" w:rsidRPr="008E3ED7">
              <w:rPr>
                <w:rStyle w:val="a8"/>
                <w:noProof/>
              </w:rPr>
              <w:t>Описательная часть стратегии</w:t>
            </w:r>
            <w:r w:rsidR="0096447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64474">
              <w:rPr>
                <w:noProof/>
                <w:webHidden/>
              </w:rPr>
              <w:instrText xml:space="preserve"> PAGEREF _Toc46930556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502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64474" w:rsidRDefault="00D22A42">
          <w:pPr>
            <w:pStyle w:val="12"/>
            <w:rPr>
              <w:rFonts w:eastAsiaTheme="minorEastAsia"/>
              <w:noProof/>
              <w:lang w:eastAsia="ru-RU"/>
            </w:rPr>
          </w:pPr>
          <w:hyperlink w:anchor="_Toc46930557" w:history="1">
            <w:r w:rsidR="00964474" w:rsidRPr="008E3ED7">
              <w:rPr>
                <w:rStyle w:val="a8"/>
                <w:noProof/>
              </w:rPr>
              <w:t>V.</w:t>
            </w:r>
            <w:r w:rsidR="00964474">
              <w:rPr>
                <w:rFonts w:eastAsiaTheme="minorEastAsia"/>
                <w:noProof/>
                <w:lang w:eastAsia="ru-RU"/>
              </w:rPr>
              <w:tab/>
            </w:r>
            <w:r w:rsidR="00964474" w:rsidRPr="008E3ED7">
              <w:rPr>
                <w:rStyle w:val="a8"/>
                <w:noProof/>
              </w:rPr>
              <w:t>Общий план работ на период август-октябрь</w:t>
            </w:r>
            <w:r w:rsidR="0096447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64474">
              <w:rPr>
                <w:noProof/>
                <w:webHidden/>
              </w:rPr>
              <w:instrText xml:space="preserve"> PAGEREF _Toc46930557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5028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16A1" w:rsidRDefault="00D22A42">
          <w:r w:rsidRPr="001C16A1">
            <w:rPr>
              <w:b/>
              <w:bCs/>
              <w:sz w:val="28"/>
              <w:szCs w:val="28"/>
            </w:rPr>
            <w:fldChar w:fldCharType="end"/>
          </w:r>
        </w:p>
      </w:sdtContent>
    </w:sdt>
    <w:p w:rsidR="00D83D6D" w:rsidRDefault="00D83D6D">
      <w:pPr>
        <w:rPr>
          <w:lang w:val="en-US"/>
        </w:rPr>
      </w:pPr>
    </w:p>
    <w:p w:rsidR="00D83D6D" w:rsidRDefault="00D83D6D">
      <w:pPr>
        <w:rPr>
          <w:lang w:val="en-US"/>
        </w:rPr>
      </w:pPr>
    </w:p>
    <w:p w:rsidR="003204ED" w:rsidRDefault="003204ED">
      <w:pPr>
        <w:rPr>
          <w:rFonts w:cs="Times New Roman"/>
          <w:sz w:val="28"/>
          <w:szCs w:val="28"/>
        </w:rPr>
      </w:pPr>
      <w:r>
        <w:br w:type="page"/>
      </w:r>
    </w:p>
    <w:p w:rsidR="00C46004" w:rsidRDefault="00C46004" w:rsidP="00AC1C82">
      <w:pPr>
        <w:pStyle w:val="1"/>
        <w:numPr>
          <w:ilvl w:val="0"/>
          <w:numId w:val="5"/>
        </w:numPr>
      </w:pPr>
      <w:bookmarkStart w:id="0" w:name="_Toc34326538"/>
      <w:bookmarkStart w:id="1" w:name="_Toc36827714"/>
      <w:bookmarkStart w:id="2" w:name="_Toc46930553"/>
      <w:r>
        <w:lastRenderedPageBreak/>
        <w:t>Вводная часть</w:t>
      </w:r>
      <w:bookmarkEnd w:id="0"/>
      <w:bookmarkEnd w:id="1"/>
      <w:bookmarkEnd w:id="2"/>
    </w:p>
    <w:p w:rsidR="00C46004" w:rsidRDefault="00C46004" w:rsidP="00C46004">
      <w:pPr>
        <w:pStyle w:val="PixelPlus"/>
        <w:ind w:firstLine="720"/>
      </w:pPr>
      <w:r>
        <w:t xml:space="preserve">Данный файл стратегии содержит в себе описательную часть ключевых работ, которые необходимо провести в промежуток с августа 2020 г. по октябрь 2020 г. включительно. Помимо этого, представлен план работ на обозначенный период, в котором список работ </w:t>
      </w:r>
      <w:bookmarkStart w:id="3" w:name="_Hlk34141543"/>
      <w:r>
        <w:t xml:space="preserve">указан  </w:t>
      </w:r>
      <w:bookmarkEnd w:id="3"/>
      <w:r>
        <w:t xml:space="preserve">в соответствии с критичностью необходимости проведения доработок/мер на данном этапе развития проекта в соответствии </w:t>
      </w:r>
      <w:proofErr w:type="gramStart"/>
      <w:r>
        <w:t>с</w:t>
      </w:r>
      <w:proofErr w:type="gramEnd"/>
      <w:r>
        <w:t xml:space="preserve"> </w:t>
      </w:r>
      <w:proofErr w:type="gramStart"/>
      <w:r>
        <w:t>его</w:t>
      </w:r>
      <w:proofErr w:type="gramEnd"/>
      <w:r>
        <w:t xml:space="preserve"> </w:t>
      </w:r>
      <w:r>
        <w:rPr>
          <w:lang w:val="en-US"/>
        </w:rPr>
        <w:t>KPI</w:t>
      </w:r>
      <w:r>
        <w:t>.</w:t>
      </w:r>
    </w:p>
    <w:p w:rsidR="00C46004" w:rsidRDefault="00C46004" w:rsidP="00C46004">
      <w:pPr>
        <w:pStyle w:val="PixelPlus"/>
        <w:ind w:firstLine="720"/>
      </w:pPr>
      <w:r>
        <w:t xml:space="preserve">В рамках построения </w:t>
      </w:r>
      <w:r>
        <w:rPr>
          <w:lang w:val="en-US"/>
        </w:rPr>
        <w:t>SEO</w:t>
      </w:r>
      <w:r w:rsidRPr="00F44D48">
        <w:t>-</w:t>
      </w:r>
      <w:r>
        <w:t>стратегии проведен комплексный анализ состояния проекта</w:t>
      </w:r>
      <w:r w:rsidR="001622C1">
        <w:t xml:space="preserve"> и</w:t>
      </w:r>
      <w:r>
        <w:t xml:space="preserve"> конкурентов.</w:t>
      </w:r>
    </w:p>
    <w:p w:rsidR="00C46004" w:rsidRDefault="00C46004">
      <w:pPr>
        <w:rPr>
          <w:rFonts w:asciiTheme="majorHAnsi" w:eastAsiaTheme="majorEastAsia" w:hAnsiTheme="majorHAnsi" w:cstheme="majorBidi"/>
          <w:b/>
          <w:color w:val="2E74B5" w:themeColor="accent1" w:themeShade="BF"/>
          <w:sz w:val="40"/>
          <w:szCs w:val="32"/>
        </w:rPr>
      </w:pPr>
      <w:r>
        <w:br w:type="page"/>
      </w:r>
    </w:p>
    <w:p w:rsidR="007626EC" w:rsidRDefault="00905B99" w:rsidP="00905B99">
      <w:pPr>
        <w:pStyle w:val="1"/>
      </w:pPr>
      <w:bookmarkStart w:id="4" w:name="_Toc46930554"/>
      <w:r>
        <w:lastRenderedPageBreak/>
        <w:t>Анализ текущего состояния проекта</w:t>
      </w:r>
      <w:bookmarkEnd w:id="4"/>
    </w:p>
    <w:p w:rsidR="00EF15CF" w:rsidRDefault="00EF15CF" w:rsidP="007626EC">
      <w:pPr>
        <w:pStyle w:val="PixelPlus"/>
      </w:pPr>
      <w:r>
        <w:t>По проекту были проведены следующие аудиты:</w:t>
      </w:r>
    </w:p>
    <w:p w:rsidR="00EF15CF" w:rsidRDefault="00EF15CF" w:rsidP="00AC1C82">
      <w:pPr>
        <w:pStyle w:val="PixelPlus"/>
        <w:numPr>
          <w:ilvl w:val="0"/>
          <w:numId w:val="9"/>
        </w:numPr>
      </w:pPr>
      <w:r>
        <w:t>технический;</w:t>
      </w:r>
    </w:p>
    <w:p w:rsidR="00EF15CF" w:rsidRDefault="00EF15CF" w:rsidP="00AC1C82">
      <w:pPr>
        <w:pStyle w:val="PixelPlus"/>
        <w:numPr>
          <w:ilvl w:val="0"/>
          <w:numId w:val="9"/>
        </w:numPr>
      </w:pPr>
      <w:r>
        <w:t>базовый коммерческий;</w:t>
      </w:r>
    </w:p>
    <w:p w:rsidR="00EF15CF" w:rsidRDefault="00EF15CF" w:rsidP="00AC1C82">
      <w:pPr>
        <w:pStyle w:val="PixelPlus"/>
        <w:numPr>
          <w:ilvl w:val="0"/>
          <w:numId w:val="9"/>
        </w:numPr>
      </w:pPr>
      <w:r>
        <w:t>мобильной версии;</w:t>
      </w:r>
    </w:p>
    <w:p w:rsidR="00EF15CF" w:rsidRDefault="00EF15CF" w:rsidP="00AC1C82">
      <w:pPr>
        <w:pStyle w:val="PixelPlus"/>
        <w:numPr>
          <w:ilvl w:val="0"/>
          <w:numId w:val="9"/>
        </w:numPr>
        <w:rPr>
          <w:lang w:val="en-US"/>
        </w:rPr>
      </w:pPr>
      <w:proofErr w:type="spellStart"/>
      <w:r>
        <w:rPr>
          <w:lang w:val="en-US"/>
        </w:rPr>
        <w:t>AskUsers</w:t>
      </w:r>
      <w:proofErr w:type="spellEnd"/>
      <w:r>
        <w:t>;</w:t>
      </w:r>
    </w:p>
    <w:p w:rsidR="005423CD" w:rsidRDefault="005423CD" w:rsidP="005423CD">
      <w:pPr>
        <w:pStyle w:val="PixelPlus"/>
        <w:ind w:left="720"/>
        <w:rPr>
          <w:lang w:val="en-US"/>
        </w:rPr>
      </w:pPr>
    </w:p>
    <w:p w:rsidR="005423CD" w:rsidRPr="005423CD" w:rsidRDefault="005423CD" w:rsidP="005423CD">
      <w:pPr>
        <w:pStyle w:val="PixelPlus"/>
      </w:pPr>
      <w:r>
        <w:t>По итогу выполнения аудитов выявлена необходимость реализации</w:t>
      </w:r>
      <w:r w:rsidR="001103A2">
        <w:t xml:space="preserve"> большого пула </w:t>
      </w:r>
      <w:r>
        <w:t xml:space="preserve">задач. Каждой задаче проставлен приоритет в соответствии с критичностью необходимости реализации для </w:t>
      </w:r>
      <w:r>
        <w:rPr>
          <w:lang w:val="en-US"/>
        </w:rPr>
        <w:t>KPI</w:t>
      </w:r>
      <w:r>
        <w:t xml:space="preserve"> проекта.</w:t>
      </w:r>
    </w:p>
    <w:p w:rsidR="005423CD" w:rsidRDefault="005423CD" w:rsidP="005423CD">
      <w:pPr>
        <w:pStyle w:val="PixelPlus"/>
      </w:pPr>
    </w:p>
    <w:p w:rsidR="005423CD" w:rsidRDefault="00905B99" w:rsidP="002B200E">
      <w:pPr>
        <w:pStyle w:val="PixelPlus"/>
        <w:numPr>
          <w:ilvl w:val="0"/>
          <w:numId w:val="4"/>
        </w:numPr>
      </w:pPr>
      <w:r>
        <w:t>Технический аудит сайта</w:t>
      </w:r>
      <w:r w:rsidR="0005477C">
        <w:t>.</w:t>
      </w:r>
      <w:r w:rsidR="002B200E">
        <w:t xml:space="preserve"> </w:t>
      </w:r>
    </w:p>
    <w:tbl>
      <w:tblPr>
        <w:tblW w:w="0" w:type="dxa"/>
        <w:tblCellMar>
          <w:left w:w="0" w:type="dxa"/>
          <w:right w:w="0" w:type="dxa"/>
        </w:tblCellMar>
        <w:tblLook w:val="04A0"/>
      </w:tblPr>
      <w:tblGrid>
        <w:gridCol w:w="361"/>
        <w:gridCol w:w="7930"/>
        <w:gridCol w:w="1146"/>
      </w:tblGrid>
      <w:tr w:rsidR="002B200E" w:rsidRPr="002B200E" w:rsidTr="002B200E">
        <w:trPr>
          <w:trHeight w:val="285"/>
        </w:trPr>
        <w:tc>
          <w:tcPr>
            <w:tcW w:w="0" w:type="auto"/>
            <w:tcBorders>
              <w:top w:val="single" w:sz="6" w:space="0" w:color="B45F06"/>
              <w:left w:val="single" w:sz="6" w:space="0" w:color="B45F06"/>
              <w:bottom w:val="single" w:sz="6" w:space="0" w:color="CCCCCC"/>
              <w:right w:val="single" w:sz="6" w:space="0" w:color="CCCCCC"/>
            </w:tcBorders>
            <w:shd w:val="clear" w:color="auto" w:fill="F6B26B"/>
            <w:tcMar>
              <w:top w:w="27" w:type="dxa"/>
              <w:left w:w="41" w:type="dxa"/>
              <w:bottom w:w="27" w:type="dxa"/>
              <w:right w:w="41" w:type="dxa"/>
            </w:tcMar>
            <w:vAlign w:val="bottom"/>
            <w:hideMark/>
          </w:tcPr>
          <w:p w:rsidR="002B200E" w:rsidRPr="002B200E" w:rsidRDefault="002B200E" w:rsidP="002B20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2B200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6" w:space="0" w:color="B45F06"/>
              <w:left w:val="single" w:sz="6" w:space="0" w:color="CCCCCC"/>
              <w:bottom w:val="single" w:sz="6" w:space="0" w:color="B45F06"/>
              <w:right w:val="single" w:sz="6" w:space="0" w:color="CCCCCC"/>
            </w:tcBorders>
            <w:shd w:val="clear" w:color="auto" w:fill="F6B26B"/>
            <w:tcMar>
              <w:top w:w="27" w:type="dxa"/>
              <w:left w:w="41" w:type="dxa"/>
              <w:bottom w:w="27" w:type="dxa"/>
              <w:right w:w="41" w:type="dxa"/>
            </w:tcMar>
            <w:vAlign w:val="bottom"/>
            <w:hideMark/>
          </w:tcPr>
          <w:p w:rsidR="002B200E" w:rsidRPr="002B200E" w:rsidRDefault="002B200E" w:rsidP="002B20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2B200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Наименование задачи</w:t>
            </w:r>
          </w:p>
        </w:tc>
        <w:tc>
          <w:tcPr>
            <w:tcW w:w="0" w:type="auto"/>
            <w:tcBorders>
              <w:top w:val="single" w:sz="6" w:space="0" w:color="B45F06"/>
              <w:left w:val="single" w:sz="6" w:space="0" w:color="CCCCCC"/>
              <w:bottom w:val="single" w:sz="6" w:space="0" w:color="B45F06"/>
              <w:right w:val="single" w:sz="6" w:space="0" w:color="B45F06"/>
            </w:tcBorders>
            <w:shd w:val="clear" w:color="auto" w:fill="F6B26B"/>
            <w:tcMar>
              <w:top w:w="27" w:type="dxa"/>
              <w:left w:w="41" w:type="dxa"/>
              <w:bottom w:w="27" w:type="dxa"/>
              <w:right w:w="41" w:type="dxa"/>
            </w:tcMar>
            <w:vAlign w:val="bottom"/>
            <w:hideMark/>
          </w:tcPr>
          <w:p w:rsidR="002B200E" w:rsidRPr="002B200E" w:rsidRDefault="002B200E" w:rsidP="002B20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2B200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Приоритет</w:t>
            </w:r>
          </w:p>
        </w:tc>
      </w:tr>
      <w:tr w:rsidR="002B200E" w:rsidRPr="002B200E" w:rsidTr="002B200E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B45F06"/>
              <w:bottom w:val="single" w:sz="6" w:space="0" w:color="CCCCCC"/>
              <w:right w:val="single" w:sz="6" w:space="0" w:color="B45F06"/>
            </w:tcBorders>
            <w:tcMar>
              <w:top w:w="27" w:type="dxa"/>
              <w:left w:w="41" w:type="dxa"/>
              <w:bottom w:w="27" w:type="dxa"/>
              <w:right w:w="41" w:type="dxa"/>
            </w:tcMar>
            <w:vAlign w:val="bottom"/>
            <w:hideMark/>
          </w:tcPr>
          <w:p w:rsidR="002B200E" w:rsidRPr="002B200E" w:rsidRDefault="002B200E" w:rsidP="002B20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B200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27" w:type="dxa"/>
              <w:left w:w="41" w:type="dxa"/>
              <w:bottom w:w="27" w:type="dxa"/>
              <w:right w:w="41" w:type="dxa"/>
            </w:tcMar>
            <w:vAlign w:val="bottom"/>
            <w:hideMark/>
          </w:tcPr>
          <w:p w:rsidR="002B200E" w:rsidRPr="002B200E" w:rsidRDefault="002B200E" w:rsidP="002B200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2B200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Корректность использования тега </w:t>
            </w:r>
            <w:proofErr w:type="spellStart"/>
            <w:r w:rsidRPr="002B200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noindex</w:t>
            </w:r>
            <w:proofErr w:type="spellEnd"/>
            <w:r w:rsidRPr="002B200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 + атрибута </w:t>
            </w:r>
            <w:proofErr w:type="spellStart"/>
            <w:r w:rsidRPr="002B200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rel=nofollow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B45F06"/>
            </w:tcBorders>
            <w:tcMar>
              <w:top w:w="27" w:type="dxa"/>
              <w:left w:w="41" w:type="dxa"/>
              <w:bottom w:w="27" w:type="dxa"/>
              <w:right w:w="41" w:type="dxa"/>
            </w:tcMar>
            <w:vAlign w:val="bottom"/>
            <w:hideMark/>
          </w:tcPr>
          <w:p w:rsidR="002B200E" w:rsidRPr="002B200E" w:rsidRDefault="002B200E" w:rsidP="002B2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2B200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9</w:t>
            </w:r>
          </w:p>
        </w:tc>
      </w:tr>
      <w:tr w:rsidR="002B200E" w:rsidRPr="002B200E" w:rsidTr="002B200E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B45F06"/>
              <w:bottom w:val="single" w:sz="6" w:space="0" w:color="CCCCCC"/>
              <w:right w:val="single" w:sz="6" w:space="0" w:color="B45F06"/>
            </w:tcBorders>
            <w:tcMar>
              <w:top w:w="27" w:type="dxa"/>
              <w:left w:w="41" w:type="dxa"/>
              <w:bottom w:w="27" w:type="dxa"/>
              <w:right w:w="41" w:type="dxa"/>
            </w:tcMar>
            <w:vAlign w:val="bottom"/>
            <w:hideMark/>
          </w:tcPr>
          <w:p w:rsidR="002B200E" w:rsidRPr="002B200E" w:rsidRDefault="002B200E" w:rsidP="002B20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B200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27" w:type="dxa"/>
              <w:left w:w="41" w:type="dxa"/>
              <w:bottom w:w="27" w:type="dxa"/>
              <w:right w:w="41" w:type="dxa"/>
            </w:tcMar>
            <w:vAlign w:val="bottom"/>
            <w:hideMark/>
          </w:tcPr>
          <w:p w:rsidR="002B200E" w:rsidRPr="002B200E" w:rsidRDefault="002B200E" w:rsidP="002B200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2B200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Настройка 301-редиректов (</w:t>
            </w:r>
            <w:proofErr w:type="spellStart"/>
            <w:r w:rsidRPr="002B200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www</w:t>
            </w:r>
            <w:proofErr w:type="spellEnd"/>
            <w:r w:rsidRPr="002B200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2B200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слэши</w:t>
            </w:r>
            <w:proofErr w:type="spellEnd"/>
            <w:r w:rsidRPr="002B200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2B200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index.php</w:t>
            </w:r>
            <w:proofErr w:type="spellEnd"/>
            <w:r w:rsidRPr="002B200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B45F06"/>
            </w:tcBorders>
            <w:tcMar>
              <w:top w:w="27" w:type="dxa"/>
              <w:left w:w="41" w:type="dxa"/>
              <w:bottom w:w="27" w:type="dxa"/>
              <w:right w:w="41" w:type="dxa"/>
            </w:tcMar>
            <w:vAlign w:val="bottom"/>
            <w:hideMark/>
          </w:tcPr>
          <w:p w:rsidR="002B200E" w:rsidRPr="002B200E" w:rsidRDefault="002B200E" w:rsidP="002B2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2B200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8</w:t>
            </w:r>
          </w:p>
        </w:tc>
      </w:tr>
      <w:tr w:rsidR="002B200E" w:rsidRPr="002B200E" w:rsidTr="002B200E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B45F06"/>
              <w:bottom w:val="single" w:sz="6" w:space="0" w:color="CCCCCC"/>
              <w:right w:val="single" w:sz="6" w:space="0" w:color="B45F06"/>
            </w:tcBorders>
            <w:tcMar>
              <w:top w:w="27" w:type="dxa"/>
              <w:left w:w="41" w:type="dxa"/>
              <w:bottom w:w="27" w:type="dxa"/>
              <w:right w:w="41" w:type="dxa"/>
            </w:tcMar>
            <w:vAlign w:val="bottom"/>
            <w:hideMark/>
          </w:tcPr>
          <w:p w:rsidR="002B200E" w:rsidRPr="002B200E" w:rsidRDefault="002B200E" w:rsidP="002B20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B200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27" w:type="dxa"/>
              <w:left w:w="41" w:type="dxa"/>
              <w:bottom w:w="27" w:type="dxa"/>
              <w:right w:w="41" w:type="dxa"/>
            </w:tcMar>
            <w:vAlign w:val="bottom"/>
            <w:hideMark/>
          </w:tcPr>
          <w:p w:rsidR="002B200E" w:rsidRPr="002B200E" w:rsidRDefault="002B200E" w:rsidP="002B200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2B200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Страницы с кодом ответа сервера 40х и 50х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B45F06"/>
            </w:tcBorders>
            <w:tcMar>
              <w:top w:w="27" w:type="dxa"/>
              <w:left w:w="41" w:type="dxa"/>
              <w:bottom w:w="27" w:type="dxa"/>
              <w:right w:w="41" w:type="dxa"/>
            </w:tcMar>
            <w:vAlign w:val="bottom"/>
            <w:hideMark/>
          </w:tcPr>
          <w:p w:rsidR="002B200E" w:rsidRPr="002B200E" w:rsidRDefault="002B200E" w:rsidP="002B2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2B200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8</w:t>
            </w:r>
          </w:p>
        </w:tc>
      </w:tr>
      <w:tr w:rsidR="002B200E" w:rsidRPr="002B200E" w:rsidTr="002B200E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B45F06"/>
              <w:bottom w:val="single" w:sz="6" w:space="0" w:color="CCCCCC"/>
              <w:right w:val="single" w:sz="6" w:space="0" w:color="B45F06"/>
            </w:tcBorders>
            <w:tcMar>
              <w:top w:w="27" w:type="dxa"/>
              <w:left w:w="41" w:type="dxa"/>
              <w:bottom w:w="27" w:type="dxa"/>
              <w:right w:w="41" w:type="dxa"/>
            </w:tcMar>
            <w:vAlign w:val="bottom"/>
            <w:hideMark/>
          </w:tcPr>
          <w:p w:rsidR="002B200E" w:rsidRPr="002B200E" w:rsidRDefault="002B200E" w:rsidP="002B20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B200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27" w:type="dxa"/>
              <w:left w:w="41" w:type="dxa"/>
              <w:bottom w:w="27" w:type="dxa"/>
              <w:right w:w="41" w:type="dxa"/>
            </w:tcMar>
            <w:vAlign w:val="bottom"/>
            <w:hideMark/>
          </w:tcPr>
          <w:p w:rsidR="002B200E" w:rsidRPr="002B200E" w:rsidRDefault="002B200E" w:rsidP="002B200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2B200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Доступность страниц с неизвестными GET параметрами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B45F06"/>
            </w:tcBorders>
            <w:tcMar>
              <w:top w:w="27" w:type="dxa"/>
              <w:left w:w="41" w:type="dxa"/>
              <w:bottom w:w="27" w:type="dxa"/>
              <w:right w:w="41" w:type="dxa"/>
            </w:tcMar>
            <w:vAlign w:val="bottom"/>
            <w:hideMark/>
          </w:tcPr>
          <w:p w:rsidR="002B200E" w:rsidRPr="002B200E" w:rsidRDefault="002B200E" w:rsidP="002B2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2B200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8</w:t>
            </w:r>
          </w:p>
        </w:tc>
      </w:tr>
      <w:tr w:rsidR="002B200E" w:rsidRPr="002B200E" w:rsidTr="002B200E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B45F06"/>
              <w:bottom w:val="single" w:sz="6" w:space="0" w:color="CCCCCC"/>
              <w:right w:val="single" w:sz="6" w:space="0" w:color="B45F06"/>
            </w:tcBorders>
            <w:tcMar>
              <w:top w:w="27" w:type="dxa"/>
              <w:left w:w="41" w:type="dxa"/>
              <w:bottom w:w="27" w:type="dxa"/>
              <w:right w:w="41" w:type="dxa"/>
            </w:tcMar>
            <w:vAlign w:val="bottom"/>
            <w:hideMark/>
          </w:tcPr>
          <w:p w:rsidR="002B200E" w:rsidRPr="002B200E" w:rsidRDefault="002B200E" w:rsidP="002B20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B200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27" w:type="dxa"/>
              <w:left w:w="41" w:type="dxa"/>
              <w:bottom w:w="27" w:type="dxa"/>
              <w:right w:w="41" w:type="dxa"/>
            </w:tcMar>
            <w:vAlign w:val="bottom"/>
            <w:hideMark/>
          </w:tcPr>
          <w:p w:rsidR="002B200E" w:rsidRPr="002B200E" w:rsidRDefault="002B200E" w:rsidP="002B200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2B200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URL на товары из листингов изначально сформированы со ссылками, содержащими</w:t>
            </w:r>
            <w:proofErr w:type="gramStart"/>
            <w:r w:rsidRPr="002B200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 ?</w:t>
            </w:r>
            <w:proofErr w:type="spellStart"/>
            <w:proofErr w:type="gramEnd"/>
            <w:r w:rsidRPr="002B200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oid=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B45F06"/>
            </w:tcBorders>
            <w:tcMar>
              <w:top w:w="27" w:type="dxa"/>
              <w:left w:w="41" w:type="dxa"/>
              <w:bottom w:w="27" w:type="dxa"/>
              <w:right w:w="41" w:type="dxa"/>
            </w:tcMar>
            <w:vAlign w:val="bottom"/>
            <w:hideMark/>
          </w:tcPr>
          <w:p w:rsidR="002B200E" w:rsidRPr="002B200E" w:rsidRDefault="002B200E" w:rsidP="002B2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2B200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8</w:t>
            </w:r>
          </w:p>
        </w:tc>
      </w:tr>
      <w:tr w:rsidR="002B200E" w:rsidRPr="002B200E" w:rsidTr="002B200E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B45F06"/>
              <w:bottom w:val="single" w:sz="6" w:space="0" w:color="CCCCCC"/>
              <w:right w:val="single" w:sz="6" w:space="0" w:color="B45F06"/>
            </w:tcBorders>
            <w:tcMar>
              <w:top w:w="27" w:type="dxa"/>
              <w:left w:w="41" w:type="dxa"/>
              <w:bottom w:w="27" w:type="dxa"/>
              <w:right w:w="41" w:type="dxa"/>
            </w:tcMar>
            <w:vAlign w:val="bottom"/>
            <w:hideMark/>
          </w:tcPr>
          <w:p w:rsidR="002B200E" w:rsidRPr="002B200E" w:rsidRDefault="002B200E" w:rsidP="002B20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B200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6.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27" w:type="dxa"/>
              <w:left w:w="41" w:type="dxa"/>
              <w:bottom w:w="27" w:type="dxa"/>
              <w:right w:w="41" w:type="dxa"/>
            </w:tcMar>
            <w:vAlign w:val="bottom"/>
            <w:hideMark/>
          </w:tcPr>
          <w:p w:rsidR="002B200E" w:rsidRPr="002B200E" w:rsidRDefault="002B200E" w:rsidP="002B200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2B200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Страницы с одинаковыми тегами </w:t>
            </w:r>
            <w:proofErr w:type="spellStart"/>
            <w:r w:rsidRPr="002B200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Title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B45F06"/>
            </w:tcBorders>
            <w:tcMar>
              <w:top w:w="27" w:type="dxa"/>
              <w:left w:w="41" w:type="dxa"/>
              <w:bottom w:w="27" w:type="dxa"/>
              <w:right w:w="41" w:type="dxa"/>
            </w:tcMar>
            <w:vAlign w:val="bottom"/>
            <w:hideMark/>
          </w:tcPr>
          <w:p w:rsidR="002B200E" w:rsidRPr="002B200E" w:rsidRDefault="002B200E" w:rsidP="002B2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2B200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7</w:t>
            </w:r>
          </w:p>
        </w:tc>
      </w:tr>
      <w:tr w:rsidR="002B200E" w:rsidRPr="002B200E" w:rsidTr="002B200E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B45F06"/>
              <w:bottom w:val="single" w:sz="6" w:space="0" w:color="CCCCCC"/>
              <w:right w:val="single" w:sz="6" w:space="0" w:color="B45F06"/>
            </w:tcBorders>
            <w:tcMar>
              <w:top w:w="27" w:type="dxa"/>
              <w:left w:w="41" w:type="dxa"/>
              <w:bottom w:w="27" w:type="dxa"/>
              <w:right w:w="41" w:type="dxa"/>
            </w:tcMar>
            <w:vAlign w:val="bottom"/>
            <w:hideMark/>
          </w:tcPr>
          <w:p w:rsidR="002B200E" w:rsidRPr="002B200E" w:rsidRDefault="002B200E" w:rsidP="002B20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B200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7.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27" w:type="dxa"/>
              <w:left w:w="41" w:type="dxa"/>
              <w:bottom w:w="27" w:type="dxa"/>
              <w:right w:w="41" w:type="dxa"/>
            </w:tcMar>
            <w:vAlign w:val="bottom"/>
            <w:hideMark/>
          </w:tcPr>
          <w:p w:rsidR="002B200E" w:rsidRPr="002B200E" w:rsidRDefault="002B200E" w:rsidP="002B200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2B200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Проверка страниц входа в </w:t>
            </w:r>
            <w:proofErr w:type="spellStart"/>
            <w:r w:rsidRPr="002B200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Яндекс</w:t>
            </w:r>
            <w:proofErr w:type="spellEnd"/>
            <w:r w:rsidRPr="002B200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 Метрике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B45F06"/>
            </w:tcBorders>
            <w:tcMar>
              <w:top w:w="27" w:type="dxa"/>
              <w:left w:w="41" w:type="dxa"/>
              <w:bottom w:w="27" w:type="dxa"/>
              <w:right w:w="41" w:type="dxa"/>
            </w:tcMar>
            <w:vAlign w:val="bottom"/>
            <w:hideMark/>
          </w:tcPr>
          <w:p w:rsidR="002B200E" w:rsidRPr="002B200E" w:rsidRDefault="002B200E" w:rsidP="002B2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2B200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7</w:t>
            </w:r>
          </w:p>
        </w:tc>
      </w:tr>
      <w:tr w:rsidR="002B200E" w:rsidRPr="002B200E" w:rsidTr="002B200E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B45F06"/>
              <w:bottom w:val="single" w:sz="6" w:space="0" w:color="CCCCCC"/>
              <w:right w:val="single" w:sz="6" w:space="0" w:color="B45F06"/>
            </w:tcBorders>
            <w:tcMar>
              <w:top w:w="27" w:type="dxa"/>
              <w:left w:w="41" w:type="dxa"/>
              <w:bottom w:w="27" w:type="dxa"/>
              <w:right w:w="41" w:type="dxa"/>
            </w:tcMar>
            <w:vAlign w:val="bottom"/>
            <w:hideMark/>
          </w:tcPr>
          <w:p w:rsidR="002B200E" w:rsidRPr="002B200E" w:rsidRDefault="002B200E" w:rsidP="002B20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B200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8.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27" w:type="dxa"/>
              <w:left w:w="41" w:type="dxa"/>
              <w:bottom w:w="27" w:type="dxa"/>
              <w:right w:w="41" w:type="dxa"/>
            </w:tcMar>
            <w:vAlign w:val="bottom"/>
            <w:hideMark/>
          </w:tcPr>
          <w:p w:rsidR="002B200E" w:rsidRPr="002B200E" w:rsidRDefault="002B200E" w:rsidP="002B200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2B200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Страницы с дублями </w:t>
            </w:r>
            <w:proofErr w:type="spellStart"/>
            <w:r w:rsidRPr="002B200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title</w:t>
            </w:r>
            <w:proofErr w:type="spellEnd"/>
            <w:r w:rsidRPr="002B200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 и h1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B45F06"/>
            </w:tcBorders>
            <w:tcMar>
              <w:top w:w="27" w:type="dxa"/>
              <w:left w:w="41" w:type="dxa"/>
              <w:bottom w:w="27" w:type="dxa"/>
              <w:right w:w="41" w:type="dxa"/>
            </w:tcMar>
            <w:vAlign w:val="bottom"/>
            <w:hideMark/>
          </w:tcPr>
          <w:p w:rsidR="002B200E" w:rsidRPr="002B200E" w:rsidRDefault="002B200E" w:rsidP="002B2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2B200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7</w:t>
            </w:r>
          </w:p>
        </w:tc>
      </w:tr>
      <w:tr w:rsidR="002B200E" w:rsidRPr="002B200E" w:rsidTr="002B200E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B45F06"/>
              <w:bottom w:val="single" w:sz="6" w:space="0" w:color="CCCCCC"/>
              <w:right w:val="single" w:sz="6" w:space="0" w:color="B45F06"/>
            </w:tcBorders>
            <w:tcMar>
              <w:top w:w="27" w:type="dxa"/>
              <w:left w:w="41" w:type="dxa"/>
              <w:bottom w:w="27" w:type="dxa"/>
              <w:right w:w="41" w:type="dxa"/>
            </w:tcMar>
            <w:vAlign w:val="bottom"/>
            <w:hideMark/>
          </w:tcPr>
          <w:p w:rsidR="002B200E" w:rsidRPr="002B200E" w:rsidRDefault="002B200E" w:rsidP="002B20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B200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9.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27" w:type="dxa"/>
              <w:left w:w="41" w:type="dxa"/>
              <w:bottom w:w="27" w:type="dxa"/>
              <w:right w:w="41" w:type="dxa"/>
            </w:tcMar>
            <w:vAlign w:val="bottom"/>
            <w:hideMark/>
          </w:tcPr>
          <w:p w:rsidR="002B200E" w:rsidRPr="002B200E" w:rsidRDefault="002B200E" w:rsidP="002B200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2B200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Проверка XML карты сайта + Генерация XML карты сайта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B45F06"/>
            </w:tcBorders>
            <w:tcMar>
              <w:top w:w="27" w:type="dxa"/>
              <w:left w:w="41" w:type="dxa"/>
              <w:bottom w:w="27" w:type="dxa"/>
              <w:right w:w="41" w:type="dxa"/>
            </w:tcMar>
            <w:vAlign w:val="bottom"/>
            <w:hideMark/>
          </w:tcPr>
          <w:p w:rsidR="002B200E" w:rsidRPr="002B200E" w:rsidRDefault="002B200E" w:rsidP="002B2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2B200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7</w:t>
            </w:r>
          </w:p>
        </w:tc>
      </w:tr>
      <w:tr w:rsidR="002B200E" w:rsidRPr="002B200E" w:rsidTr="002B200E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B45F06"/>
              <w:bottom w:val="single" w:sz="6" w:space="0" w:color="CCCCCC"/>
              <w:right w:val="single" w:sz="6" w:space="0" w:color="B45F06"/>
            </w:tcBorders>
            <w:tcMar>
              <w:top w:w="27" w:type="dxa"/>
              <w:left w:w="41" w:type="dxa"/>
              <w:bottom w:w="27" w:type="dxa"/>
              <w:right w:w="41" w:type="dxa"/>
            </w:tcMar>
            <w:vAlign w:val="bottom"/>
            <w:hideMark/>
          </w:tcPr>
          <w:p w:rsidR="002B200E" w:rsidRPr="002B200E" w:rsidRDefault="002B200E" w:rsidP="002B20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B200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10.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27" w:type="dxa"/>
              <w:left w:w="41" w:type="dxa"/>
              <w:bottom w:w="27" w:type="dxa"/>
              <w:right w:w="41" w:type="dxa"/>
            </w:tcMar>
            <w:vAlign w:val="bottom"/>
            <w:hideMark/>
          </w:tcPr>
          <w:p w:rsidR="002B200E" w:rsidRPr="002B200E" w:rsidRDefault="002B200E" w:rsidP="002B200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2B200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Страницы с короткими и длинными тегами </w:t>
            </w:r>
            <w:proofErr w:type="spellStart"/>
            <w:r w:rsidRPr="002B200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title</w:t>
            </w:r>
            <w:proofErr w:type="spellEnd"/>
            <w:r w:rsidRPr="002B200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 + Настройка шаблонов для </w:t>
            </w:r>
            <w:proofErr w:type="spellStart"/>
            <w:r w:rsidRPr="002B200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title</w:t>
            </w:r>
            <w:proofErr w:type="spellEnd"/>
            <w:r w:rsidRPr="002B200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/</w:t>
            </w:r>
            <w:proofErr w:type="spellStart"/>
            <w:r w:rsidRPr="002B200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B45F06"/>
            </w:tcBorders>
            <w:tcMar>
              <w:top w:w="27" w:type="dxa"/>
              <w:left w:w="41" w:type="dxa"/>
              <w:bottom w:w="27" w:type="dxa"/>
              <w:right w:w="41" w:type="dxa"/>
            </w:tcMar>
            <w:vAlign w:val="bottom"/>
            <w:hideMark/>
          </w:tcPr>
          <w:p w:rsidR="002B200E" w:rsidRPr="002B200E" w:rsidRDefault="002B200E" w:rsidP="002B2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2B200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7</w:t>
            </w:r>
          </w:p>
        </w:tc>
      </w:tr>
      <w:tr w:rsidR="002B200E" w:rsidRPr="002B200E" w:rsidTr="002B200E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B45F06"/>
              <w:bottom w:val="single" w:sz="6" w:space="0" w:color="CCCCCC"/>
              <w:right w:val="single" w:sz="6" w:space="0" w:color="B45F06"/>
            </w:tcBorders>
            <w:tcMar>
              <w:top w:w="27" w:type="dxa"/>
              <w:left w:w="41" w:type="dxa"/>
              <w:bottom w:w="27" w:type="dxa"/>
              <w:right w:w="41" w:type="dxa"/>
            </w:tcMar>
            <w:vAlign w:val="bottom"/>
            <w:hideMark/>
          </w:tcPr>
          <w:p w:rsidR="002B200E" w:rsidRPr="002B200E" w:rsidRDefault="002B200E" w:rsidP="002B20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B200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11.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27" w:type="dxa"/>
              <w:left w:w="41" w:type="dxa"/>
              <w:bottom w:w="27" w:type="dxa"/>
              <w:right w:w="41" w:type="dxa"/>
            </w:tcMar>
            <w:vAlign w:val="bottom"/>
            <w:hideMark/>
          </w:tcPr>
          <w:p w:rsidR="002B200E" w:rsidRPr="002B200E" w:rsidRDefault="002B200E" w:rsidP="002B200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2B200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Замена ссылок на страницы с </w:t>
            </w:r>
            <w:proofErr w:type="spellStart"/>
            <w:r w:rsidRPr="002B200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http</w:t>
            </w:r>
            <w:proofErr w:type="spellEnd"/>
            <w:r w:rsidRPr="002B200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 протоколом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B45F06"/>
            </w:tcBorders>
            <w:tcMar>
              <w:top w:w="27" w:type="dxa"/>
              <w:left w:w="41" w:type="dxa"/>
              <w:bottom w:w="27" w:type="dxa"/>
              <w:right w:w="41" w:type="dxa"/>
            </w:tcMar>
            <w:vAlign w:val="bottom"/>
            <w:hideMark/>
          </w:tcPr>
          <w:p w:rsidR="002B200E" w:rsidRPr="002B200E" w:rsidRDefault="002B200E" w:rsidP="002B2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2B200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</w:t>
            </w:r>
          </w:p>
        </w:tc>
      </w:tr>
      <w:tr w:rsidR="002B200E" w:rsidRPr="002B200E" w:rsidTr="002B200E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B45F06"/>
              <w:bottom w:val="single" w:sz="6" w:space="0" w:color="CCCCCC"/>
              <w:right w:val="single" w:sz="6" w:space="0" w:color="B45F06"/>
            </w:tcBorders>
            <w:tcMar>
              <w:top w:w="27" w:type="dxa"/>
              <w:left w:w="41" w:type="dxa"/>
              <w:bottom w:w="27" w:type="dxa"/>
              <w:right w:w="41" w:type="dxa"/>
            </w:tcMar>
            <w:vAlign w:val="bottom"/>
            <w:hideMark/>
          </w:tcPr>
          <w:p w:rsidR="002B200E" w:rsidRPr="002B200E" w:rsidRDefault="002B200E" w:rsidP="002B20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B200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12.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27" w:type="dxa"/>
              <w:left w:w="41" w:type="dxa"/>
              <w:bottom w:w="27" w:type="dxa"/>
              <w:right w:w="41" w:type="dxa"/>
            </w:tcMar>
            <w:vAlign w:val="bottom"/>
            <w:hideMark/>
          </w:tcPr>
          <w:p w:rsidR="002B200E" w:rsidRPr="002B200E" w:rsidRDefault="002B200E" w:rsidP="002B200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2B200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Страницы с кодом ответа сервера 30х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B45F06"/>
            </w:tcBorders>
            <w:tcMar>
              <w:top w:w="27" w:type="dxa"/>
              <w:left w:w="41" w:type="dxa"/>
              <w:bottom w:w="27" w:type="dxa"/>
              <w:right w:w="41" w:type="dxa"/>
            </w:tcMar>
            <w:vAlign w:val="bottom"/>
            <w:hideMark/>
          </w:tcPr>
          <w:p w:rsidR="002B200E" w:rsidRPr="002B200E" w:rsidRDefault="002B200E" w:rsidP="002B2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2B200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</w:t>
            </w:r>
          </w:p>
        </w:tc>
      </w:tr>
      <w:tr w:rsidR="002B200E" w:rsidRPr="002B200E" w:rsidTr="002B200E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B45F06"/>
              <w:bottom w:val="single" w:sz="6" w:space="0" w:color="CCCCCC"/>
              <w:right w:val="single" w:sz="6" w:space="0" w:color="B45F06"/>
            </w:tcBorders>
            <w:tcMar>
              <w:top w:w="27" w:type="dxa"/>
              <w:left w:w="41" w:type="dxa"/>
              <w:bottom w:w="27" w:type="dxa"/>
              <w:right w:w="41" w:type="dxa"/>
            </w:tcMar>
            <w:vAlign w:val="bottom"/>
            <w:hideMark/>
          </w:tcPr>
          <w:p w:rsidR="002B200E" w:rsidRPr="002B200E" w:rsidRDefault="002B200E" w:rsidP="002B20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B200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13.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27" w:type="dxa"/>
              <w:left w:w="41" w:type="dxa"/>
              <w:bottom w:w="27" w:type="dxa"/>
              <w:right w:w="41" w:type="dxa"/>
            </w:tcMar>
            <w:vAlign w:val="bottom"/>
            <w:hideMark/>
          </w:tcPr>
          <w:p w:rsidR="002B200E" w:rsidRPr="002B200E" w:rsidRDefault="002B200E" w:rsidP="002B200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2B200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Настройка пагинации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B45F06"/>
            </w:tcBorders>
            <w:tcMar>
              <w:top w:w="27" w:type="dxa"/>
              <w:left w:w="41" w:type="dxa"/>
              <w:bottom w:w="27" w:type="dxa"/>
              <w:right w:w="41" w:type="dxa"/>
            </w:tcMar>
            <w:vAlign w:val="bottom"/>
            <w:hideMark/>
          </w:tcPr>
          <w:p w:rsidR="002B200E" w:rsidRPr="002B200E" w:rsidRDefault="002B200E" w:rsidP="002B2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2B200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</w:t>
            </w:r>
          </w:p>
        </w:tc>
      </w:tr>
      <w:tr w:rsidR="002B200E" w:rsidRPr="002B200E" w:rsidTr="002B200E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B45F06"/>
              <w:bottom w:val="single" w:sz="6" w:space="0" w:color="B45F06"/>
              <w:right w:val="single" w:sz="6" w:space="0" w:color="B45F06"/>
            </w:tcBorders>
            <w:tcMar>
              <w:top w:w="27" w:type="dxa"/>
              <w:left w:w="41" w:type="dxa"/>
              <w:bottom w:w="27" w:type="dxa"/>
              <w:right w:w="41" w:type="dxa"/>
            </w:tcMar>
            <w:vAlign w:val="bottom"/>
            <w:hideMark/>
          </w:tcPr>
          <w:p w:rsidR="002B200E" w:rsidRPr="002B200E" w:rsidRDefault="002B200E" w:rsidP="002B20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B200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14.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B45F06"/>
              <w:right w:val="single" w:sz="6" w:space="0" w:color="CCCCCC"/>
            </w:tcBorders>
            <w:tcMar>
              <w:top w:w="27" w:type="dxa"/>
              <w:left w:w="41" w:type="dxa"/>
              <w:bottom w:w="27" w:type="dxa"/>
              <w:right w:w="41" w:type="dxa"/>
            </w:tcMar>
            <w:vAlign w:val="bottom"/>
            <w:hideMark/>
          </w:tcPr>
          <w:p w:rsidR="002B200E" w:rsidRPr="002B200E" w:rsidRDefault="002B200E" w:rsidP="002B200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2B200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Поиск внешних ссылок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B45F06"/>
              <w:right w:val="single" w:sz="6" w:space="0" w:color="B45F06"/>
            </w:tcBorders>
            <w:tcMar>
              <w:top w:w="27" w:type="dxa"/>
              <w:left w:w="41" w:type="dxa"/>
              <w:bottom w:w="27" w:type="dxa"/>
              <w:right w:w="41" w:type="dxa"/>
            </w:tcMar>
            <w:vAlign w:val="bottom"/>
            <w:hideMark/>
          </w:tcPr>
          <w:p w:rsidR="002B200E" w:rsidRPr="002B200E" w:rsidRDefault="002B200E" w:rsidP="002B2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2B200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</w:t>
            </w:r>
          </w:p>
        </w:tc>
      </w:tr>
    </w:tbl>
    <w:p w:rsidR="002B200E" w:rsidRDefault="002B200E" w:rsidP="002B200E">
      <w:pPr>
        <w:pStyle w:val="PixelPlus"/>
      </w:pPr>
    </w:p>
    <w:p w:rsidR="003C7754" w:rsidRDefault="0041301F" w:rsidP="003C7754">
      <w:pPr>
        <w:pStyle w:val="PixelPlus"/>
        <w:numPr>
          <w:ilvl w:val="0"/>
          <w:numId w:val="4"/>
        </w:numPr>
      </w:pPr>
      <w:r>
        <w:lastRenderedPageBreak/>
        <w:t>Коммерческий аудит сайта.</w:t>
      </w:r>
    </w:p>
    <w:tbl>
      <w:tblPr>
        <w:tblW w:w="9556" w:type="dxa"/>
        <w:tblInd w:w="94" w:type="dxa"/>
        <w:tblLook w:val="04A0"/>
      </w:tblPr>
      <w:tblGrid>
        <w:gridCol w:w="960"/>
        <w:gridCol w:w="7276"/>
        <w:gridCol w:w="1320"/>
      </w:tblGrid>
      <w:tr w:rsidR="003C7754" w:rsidRPr="003C7754" w:rsidTr="003648F8">
        <w:trPr>
          <w:trHeight w:val="315"/>
        </w:trPr>
        <w:tc>
          <w:tcPr>
            <w:tcW w:w="960" w:type="dxa"/>
            <w:tcBorders>
              <w:top w:val="single" w:sz="8" w:space="0" w:color="CCCCCC"/>
              <w:left w:val="single" w:sz="8" w:space="0" w:color="B45F06"/>
              <w:bottom w:val="single" w:sz="8" w:space="0" w:color="CCCCCC"/>
              <w:right w:val="single" w:sz="8" w:space="0" w:color="CCCCCC"/>
            </w:tcBorders>
            <w:shd w:val="clear" w:color="000000" w:fill="F6B26B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№</w:t>
            </w:r>
          </w:p>
        </w:tc>
        <w:tc>
          <w:tcPr>
            <w:tcW w:w="7276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6B26B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Наименование задачи</w:t>
            </w:r>
          </w:p>
        </w:tc>
        <w:tc>
          <w:tcPr>
            <w:tcW w:w="132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B45F06"/>
            </w:tcBorders>
            <w:shd w:val="clear" w:color="000000" w:fill="F6B26B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Приоритет</w:t>
            </w:r>
          </w:p>
        </w:tc>
      </w:tr>
      <w:tr w:rsidR="003C7754" w:rsidRPr="003C7754" w:rsidTr="003648F8">
        <w:trPr>
          <w:trHeight w:val="540"/>
        </w:trPr>
        <w:tc>
          <w:tcPr>
            <w:tcW w:w="960" w:type="dxa"/>
            <w:tcBorders>
              <w:top w:val="nil"/>
              <w:left w:val="single" w:sz="8" w:space="0" w:color="B45F06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1.</w:t>
            </w:r>
          </w:p>
        </w:tc>
        <w:tc>
          <w:tcPr>
            <w:tcW w:w="727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Главная страница. Для повышения качества страницы рекомендуется скорректировать </w:t>
            </w:r>
            <w:proofErr w:type="gramStart"/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ссылки</w:t>
            </w:r>
            <w:proofErr w:type="gramEnd"/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 ведущие на страницу 404 ошибки (несуществующая страница).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CCCCCC"/>
              <w:right w:val="single" w:sz="8" w:space="0" w:color="B45F06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9</w:t>
            </w:r>
          </w:p>
        </w:tc>
      </w:tr>
      <w:tr w:rsidR="003C7754" w:rsidRPr="003C7754" w:rsidTr="003648F8">
        <w:trPr>
          <w:trHeight w:val="540"/>
        </w:trPr>
        <w:tc>
          <w:tcPr>
            <w:tcW w:w="960" w:type="dxa"/>
            <w:tcBorders>
              <w:top w:val="nil"/>
              <w:left w:val="single" w:sz="8" w:space="0" w:color="B45F06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2.</w:t>
            </w:r>
          </w:p>
        </w:tc>
        <w:tc>
          <w:tcPr>
            <w:tcW w:w="727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Товары. Для повышения информативности рекомендуется во вкладке «Дополнительно» заменить шаблонный текст </w:t>
            </w:r>
            <w:proofErr w:type="gramStart"/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на</w:t>
            </w:r>
            <w:proofErr w:type="gramEnd"/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 актуальный или скрыть ее вовсе.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CCCCCC"/>
              <w:right w:val="single" w:sz="8" w:space="0" w:color="B45F06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9</w:t>
            </w:r>
          </w:p>
        </w:tc>
      </w:tr>
      <w:tr w:rsidR="003C7754" w:rsidRPr="003C7754" w:rsidTr="003648F8">
        <w:trPr>
          <w:trHeight w:val="540"/>
        </w:trPr>
        <w:tc>
          <w:tcPr>
            <w:tcW w:w="960" w:type="dxa"/>
            <w:tcBorders>
              <w:top w:val="nil"/>
              <w:left w:val="single" w:sz="8" w:space="0" w:color="B45F06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3.</w:t>
            </w:r>
          </w:p>
        </w:tc>
        <w:tc>
          <w:tcPr>
            <w:tcW w:w="727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На странице «Отзывы», для повышения доверия к компании и общего качества сайта, рекомендуется разместить конкретные отзывы. Текущие не относятся к тематике сайта.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CCCCCC"/>
              <w:right w:val="single" w:sz="8" w:space="0" w:color="B45F06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9</w:t>
            </w:r>
          </w:p>
        </w:tc>
      </w:tr>
      <w:tr w:rsidR="003C7754" w:rsidRPr="003C7754" w:rsidTr="003648F8">
        <w:trPr>
          <w:trHeight w:val="540"/>
        </w:trPr>
        <w:tc>
          <w:tcPr>
            <w:tcW w:w="960" w:type="dxa"/>
            <w:tcBorders>
              <w:top w:val="nil"/>
              <w:left w:val="single" w:sz="8" w:space="0" w:color="B45F06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4.</w:t>
            </w:r>
          </w:p>
        </w:tc>
        <w:tc>
          <w:tcPr>
            <w:tcW w:w="727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На странице «Партнеры», для повышения качества сайта, рекомендуется разместить корректную информацию. Текущая не относится к тематике сайта.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CCCCCC"/>
              <w:right w:val="single" w:sz="8" w:space="0" w:color="B45F06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9</w:t>
            </w:r>
          </w:p>
        </w:tc>
      </w:tr>
      <w:tr w:rsidR="003C7754" w:rsidRPr="003C7754" w:rsidTr="003648F8">
        <w:trPr>
          <w:trHeight w:val="795"/>
        </w:trPr>
        <w:tc>
          <w:tcPr>
            <w:tcW w:w="960" w:type="dxa"/>
            <w:tcBorders>
              <w:top w:val="nil"/>
              <w:left w:val="single" w:sz="8" w:space="0" w:color="B45F06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5.</w:t>
            </w:r>
          </w:p>
        </w:tc>
        <w:tc>
          <w:tcPr>
            <w:tcW w:w="727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На странице «Документы», для повышения информативности и доверия к компании, рекомендуется разместить корректную информацию. Текущие данные не относятся к данному сайту.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CCCCCC"/>
              <w:right w:val="single" w:sz="8" w:space="0" w:color="B45F06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9</w:t>
            </w:r>
          </w:p>
        </w:tc>
      </w:tr>
      <w:tr w:rsidR="003C7754" w:rsidRPr="003C7754" w:rsidTr="003648F8">
        <w:trPr>
          <w:trHeight w:val="540"/>
        </w:trPr>
        <w:tc>
          <w:tcPr>
            <w:tcW w:w="960" w:type="dxa"/>
            <w:tcBorders>
              <w:top w:val="nil"/>
              <w:left w:val="single" w:sz="8" w:space="0" w:color="B45F06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6.</w:t>
            </w:r>
          </w:p>
        </w:tc>
        <w:tc>
          <w:tcPr>
            <w:tcW w:w="727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На странице «Услуги», для повышения доверия к компании, рекомендуется разместить корректную информацию, так как текущая не относится к тематике сайта.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CCCCCC"/>
              <w:right w:val="single" w:sz="8" w:space="0" w:color="B45F06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9</w:t>
            </w:r>
          </w:p>
        </w:tc>
      </w:tr>
      <w:tr w:rsidR="003C7754" w:rsidRPr="003C7754" w:rsidTr="003648F8">
        <w:trPr>
          <w:trHeight w:val="795"/>
        </w:trPr>
        <w:tc>
          <w:tcPr>
            <w:tcW w:w="960" w:type="dxa"/>
            <w:tcBorders>
              <w:top w:val="nil"/>
              <w:left w:val="single" w:sz="8" w:space="0" w:color="B45F06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7.</w:t>
            </w:r>
          </w:p>
        </w:tc>
        <w:tc>
          <w:tcPr>
            <w:tcW w:w="727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В боковом блоке рекомендуется настроить корректную загрузку информации из разделов. На данный момент выводится сообщения об ошибке. Подобный недостаток наблюдается в каталогах товаров и в справочных (информационных) разделах сайта.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CCCCCC"/>
              <w:right w:val="single" w:sz="8" w:space="0" w:color="B45F06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8</w:t>
            </w:r>
          </w:p>
        </w:tc>
      </w:tr>
      <w:tr w:rsidR="003C7754" w:rsidRPr="003C7754" w:rsidTr="003648F8">
        <w:trPr>
          <w:trHeight w:val="540"/>
        </w:trPr>
        <w:tc>
          <w:tcPr>
            <w:tcW w:w="960" w:type="dxa"/>
            <w:tcBorders>
              <w:top w:val="nil"/>
              <w:left w:val="single" w:sz="8" w:space="0" w:color="B45F06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8.</w:t>
            </w:r>
          </w:p>
        </w:tc>
        <w:tc>
          <w:tcPr>
            <w:tcW w:w="727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На странице «Соглашение на обработку персональных данных», для повышения доверия к компании рекомендуется заменить шаблонные данные настоящими.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CCCCCC"/>
              <w:right w:val="single" w:sz="8" w:space="0" w:color="B45F06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8</w:t>
            </w:r>
          </w:p>
        </w:tc>
      </w:tr>
      <w:tr w:rsidR="003C7754" w:rsidRPr="003C7754" w:rsidTr="003648F8">
        <w:trPr>
          <w:trHeight w:val="795"/>
        </w:trPr>
        <w:tc>
          <w:tcPr>
            <w:tcW w:w="960" w:type="dxa"/>
            <w:tcBorders>
              <w:top w:val="nil"/>
              <w:left w:val="single" w:sz="8" w:space="0" w:color="B45F06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9.</w:t>
            </w:r>
          </w:p>
        </w:tc>
        <w:tc>
          <w:tcPr>
            <w:tcW w:w="727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Для повышения качества сайта рекомендуется удалить все ссылки на страницу «Возможности», так как она является служебной. На данный момент ссылка на нее имеется на странице «Справочная информация».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CCCCCC"/>
              <w:right w:val="single" w:sz="8" w:space="0" w:color="B45F06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8</w:t>
            </w:r>
          </w:p>
        </w:tc>
      </w:tr>
      <w:tr w:rsidR="003C7754" w:rsidRPr="003C7754" w:rsidTr="003648F8">
        <w:trPr>
          <w:trHeight w:val="540"/>
        </w:trPr>
        <w:tc>
          <w:tcPr>
            <w:tcW w:w="960" w:type="dxa"/>
            <w:tcBorders>
              <w:top w:val="nil"/>
              <w:left w:val="single" w:sz="8" w:space="0" w:color="B45F06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10.</w:t>
            </w:r>
          </w:p>
        </w:tc>
        <w:tc>
          <w:tcPr>
            <w:tcW w:w="727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Скорректировать сортировку товаров в листинге. Товары не в наличии должны выводиться в конце.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CCCCCC"/>
              <w:right w:val="single" w:sz="8" w:space="0" w:color="B45F06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8</w:t>
            </w:r>
          </w:p>
        </w:tc>
      </w:tr>
      <w:tr w:rsidR="003C7754" w:rsidRPr="003C7754" w:rsidTr="003648F8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B45F06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11.</w:t>
            </w:r>
          </w:p>
        </w:tc>
        <w:tc>
          <w:tcPr>
            <w:tcW w:w="727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Главная страница. Изменить оформление текстовой информации в </w:t>
            </w:r>
            <w:proofErr w:type="spellStart"/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слайдере</w:t>
            </w:r>
            <w:proofErr w:type="spellEnd"/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 на главной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CCCCCC"/>
              <w:right w:val="single" w:sz="8" w:space="0" w:color="B45F06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7</w:t>
            </w:r>
          </w:p>
        </w:tc>
      </w:tr>
      <w:tr w:rsidR="003C7754" w:rsidRPr="003C7754" w:rsidTr="003648F8">
        <w:trPr>
          <w:trHeight w:val="540"/>
        </w:trPr>
        <w:tc>
          <w:tcPr>
            <w:tcW w:w="960" w:type="dxa"/>
            <w:tcBorders>
              <w:top w:val="nil"/>
              <w:left w:val="single" w:sz="8" w:space="0" w:color="B45F06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12.</w:t>
            </w:r>
          </w:p>
        </w:tc>
        <w:tc>
          <w:tcPr>
            <w:tcW w:w="727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Оформление заказа. В блоке «Способ доставки» присутствует дублирование опций доставки. Рекомендуется исправить данную проблему.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CCCCCC"/>
              <w:right w:val="single" w:sz="8" w:space="0" w:color="B45F06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7</w:t>
            </w:r>
          </w:p>
        </w:tc>
      </w:tr>
      <w:tr w:rsidR="003C7754" w:rsidRPr="003C7754" w:rsidTr="003648F8">
        <w:trPr>
          <w:trHeight w:val="540"/>
        </w:trPr>
        <w:tc>
          <w:tcPr>
            <w:tcW w:w="960" w:type="dxa"/>
            <w:tcBorders>
              <w:top w:val="nil"/>
              <w:left w:val="single" w:sz="8" w:space="0" w:color="B45F06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13.</w:t>
            </w:r>
          </w:p>
        </w:tc>
        <w:tc>
          <w:tcPr>
            <w:tcW w:w="727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В шапке сайта, для повышения ее качества и информативности, рекомендуется внести изменения.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CCCCCC"/>
              <w:right w:val="single" w:sz="8" w:space="0" w:color="B45F06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7</w:t>
            </w:r>
          </w:p>
        </w:tc>
      </w:tr>
      <w:tr w:rsidR="003C7754" w:rsidRPr="003C7754" w:rsidTr="003648F8">
        <w:trPr>
          <w:trHeight w:val="540"/>
        </w:trPr>
        <w:tc>
          <w:tcPr>
            <w:tcW w:w="960" w:type="dxa"/>
            <w:tcBorders>
              <w:top w:val="nil"/>
              <w:left w:val="single" w:sz="8" w:space="0" w:color="B45F06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14.</w:t>
            </w:r>
          </w:p>
        </w:tc>
        <w:tc>
          <w:tcPr>
            <w:tcW w:w="727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В подвале сайта, для повышения его качества и информативности, рекомендуется внести изменения.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CCCCCC"/>
              <w:right w:val="single" w:sz="8" w:space="0" w:color="B45F06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7</w:t>
            </w:r>
          </w:p>
        </w:tc>
      </w:tr>
      <w:tr w:rsidR="003C7754" w:rsidRPr="003C7754" w:rsidTr="003648F8">
        <w:trPr>
          <w:trHeight w:val="540"/>
        </w:trPr>
        <w:tc>
          <w:tcPr>
            <w:tcW w:w="960" w:type="dxa"/>
            <w:tcBorders>
              <w:top w:val="nil"/>
              <w:left w:val="single" w:sz="8" w:space="0" w:color="B45F06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15.</w:t>
            </w:r>
          </w:p>
        </w:tc>
        <w:tc>
          <w:tcPr>
            <w:tcW w:w="727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Страница Контакты. Для повышения доверия к компании рекомендуется указать реквизиты компании.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CCCCCC"/>
              <w:right w:val="single" w:sz="8" w:space="0" w:color="B45F06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</w:t>
            </w:r>
          </w:p>
        </w:tc>
      </w:tr>
      <w:tr w:rsidR="003C7754" w:rsidRPr="003C7754" w:rsidTr="003648F8">
        <w:trPr>
          <w:trHeight w:val="795"/>
        </w:trPr>
        <w:tc>
          <w:tcPr>
            <w:tcW w:w="960" w:type="dxa"/>
            <w:tcBorders>
              <w:top w:val="nil"/>
              <w:left w:val="single" w:sz="8" w:space="0" w:color="B45F06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16.</w:t>
            </w:r>
          </w:p>
        </w:tc>
        <w:tc>
          <w:tcPr>
            <w:tcW w:w="727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Корзина. Для более логичного представления информации и приведения интерфейса в соответствии с пользовательским опытом рекомендуется переместить сводный блок ниже и разместить его под списком товаров.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CCCCCC"/>
              <w:right w:val="single" w:sz="8" w:space="0" w:color="B45F06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</w:t>
            </w:r>
          </w:p>
        </w:tc>
      </w:tr>
      <w:tr w:rsidR="003C7754" w:rsidRPr="003C7754" w:rsidTr="003648F8">
        <w:trPr>
          <w:trHeight w:val="540"/>
        </w:trPr>
        <w:tc>
          <w:tcPr>
            <w:tcW w:w="960" w:type="dxa"/>
            <w:tcBorders>
              <w:top w:val="nil"/>
              <w:left w:val="single" w:sz="8" w:space="0" w:color="B45F06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17.</w:t>
            </w:r>
          </w:p>
        </w:tc>
        <w:tc>
          <w:tcPr>
            <w:tcW w:w="727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Товары. Для повышения информативности рекомендуется магазины во вкладке «наличие» фильтровать по наличию в них товаров (сначала те, где есть товар, потом все остальные).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CCCCCC"/>
              <w:right w:val="single" w:sz="8" w:space="0" w:color="B45F06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</w:t>
            </w:r>
          </w:p>
        </w:tc>
      </w:tr>
      <w:tr w:rsidR="003C7754" w:rsidRPr="003C7754" w:rsidTr="003648F8">
        <w:trPr>
          <w:trHeight w:val="540"/>
        </w:trPr>
        <w:tc>
          <w:tcPr>
            <w:tcW w:w="960" w:type="dxa"/>
            <w:tcBorders>
              <w:top w:val="nil"/>
              <w:left w:val="single" w:sz="8" w:space="0" w:color="B45F06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18.</w:t>
            </w:r>
          </w:p>
        </w:tc>
        <w:tc>
          <w:tcPr>
            <w:tcW w:w="727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Страница Контакты. Для повышения информативности рекомендуется поместить всю информацию о центральном офисе выше и разместить ее над картой.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CCCCCC"/>
              <w:right w:val="single" w:sz="8" w:space="0" w:color="B45F06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</w:t>
            </w:r>
          </w:p>
        </w:tc>
      </w:tr>
      <w:tr w:rsidR="003C7754" w:rsidRPr="003C7754" w:rsidTr="003648F8">
        <w:trPr>
          <w:trHeight w:val="540"/>
        </w:trPr>
        <w:tc>
          <w:tcPr>
            <w:tcW w:w="960" w:type="dxa"/>
            <w:tcBorders>
              <w:top w:val="nil"/>
              <w:left w:val="single" w:sz="8" w:space="0" w:color="B45F06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lastRenderedPageBreak/>
              <w:t>19.</w:t>
            </w:r>
          </w:p>
        </w:tc>
        <w:tc>
          <w:tcPr>
            <w:tcW w:w="727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На странице «Бренды», для повышения качества сайта, рекомендуется отказаться от дублирования информации и разместить ссылки на все категории.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CCCCCC"/>
              <w:right w:val="single" w:sz="8" w:space="0" w:color="B45F06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</w:t>
            </w:r>
          </w:p>
        </w:tc>
      </w:tr>
      <w:tr w:rsidR="003C7754" w:rsidRPr="003C7754" w:rsidTr="003648F8">
        <w:trPr>
          <w:trHeight w:val="795"/>
        </w:trPr>
        <w:tc>
          <w:tcPr>
            <w:tcW w:w="960" w:type="dxa"/>
            <w:tcBorders>
              <w:top w:val="nil"/>
              <w:left w:val="single" w:sz="8" w:space="0" w:color="B45F06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20.</w:t>
            </w:r>
          </w:p>
        </w:tc>
        <w:tc>
          <w:tcPr>
            <w:tcW w:w="727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На странице «Магазины», для оптимизации пространства и упрощения поиска информации, рекомендуется переместить адреса магазинов выше и разместить над картой (или слева от нее).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CCCCCC"/>
              <w:right w:val="single" w:sz="8" w:space="0" w:color="B45F06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</w:t>
            </w:r>
          </w:p>
        </w:tc>
      </w:tr>
      <w:tr w:rsidR="003C7754" w:rsidRPr="003C7754" w:rsidTr="003648F8">
        <w:trPr>
          <w:trHeight w:val="540"/>
        </w:trPr>
        <w:tc>
          <w:tcPr>
            <w:tcW w:w="960" w:type="dxa"/>
            <w:tcBorders>
              <w:top w:val="nil"/>
              <w:left w:val="single" w:sz="8" w:space="0" w:color="B45F06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21.</w:t>
            </w:r>
          </w:p>
        </w:tc>
        <w:tc>
          <w:tcPr>
            <w:tcW w:w="727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Корзина. В блоке «Персональные рекомендации» для повышения удобства заказа рекомендуется добавить кнопку покупки непосредственно на миниатюры товаров.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CCCCCC"/>
              <w:right w:val="single" w:sz="8" w:space="0" w:color="B45F06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</w:t>
            </w:r>
          </w:p>
        </w:tc>
      </w:tr>
      <w:tr w:rsidR="003C7754" w:rsidRPr="003C7754" w:rsidTr="003648F8">
        <w:trPr>
          <w:trHeight w:val="540"/>
        </w:trPr>
        <w:tc>
          <w:tcPr>
            <w:tcW w:w="960" w:type="dxa"/>
            <w:tcBorders>
              <w:top w:val="nil"/>
              <w:left w:val="single" w:sz="8" w:space="0" w:color="B45F06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22.</w:t>
            </w:r>
          </w:p>
        </w:tc>
        <w:tc>
          <w:tcPr>
            <w:tcW w:w="727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Оформление заказа. Для оптимизации представления информации рекомендуется перенести информацию из блока «Товары в заказе» в фиксируемый блок «Ваш заказ».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CCCCCC"/>
              <w:right w:val="single" w:sz="8" w:space="0" w:color="B45F06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</w:t>
            </w:r>
          </w:p>
        </w:tc>
      </w:tr>
      <w:tr w:rsidR="003C7754" w:rsidRPr="003C7754" w:rsidTr="003648F8">
        <w:trPr>
          <w:trHeight w:val="795"/>
        </w:trPr>
        <w:tc>
          <w:tcPr>
            <w:tcW w:w="960" w:type="dxa"/>
            <w:tcBorders>
              <w:top w:val="nil"/>
              <w:left w:val="single" w:sz="8" w:space="0" w:color="B45F06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23.</w:t>
            </w:r>
          </w:p>
        </w:tc>
        <w:tc>
          <w:tcPr>
            <w:tcW w:w="727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Оформление заказа. </w:t>
            </w:r>
            <w:proofErr w:type="spellStart"/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Подблок</w:t>
            </w:r>
            <w:proofErr w:type="spellEnd"/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 дополнительных свойств может быть не понятен для пользователя и в целом не несет в себе какого-либо полезного функционала. Рекомендуется удалить его вовсе.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CCCCCC"/>
              <w:right w:val="single" w:sz="8" w:space="0" w:color="B45F06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</w:t>
            </w:r>
          </w:p>
        </w:tc>
      </w:tr>
      <w:tr w:rsidR="003C7754" w:rsidRPr="003C7754" w:rsidTr="003648F8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B45F06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24.</w:t>
            </w:r>
          </w:p>
        </w:tc>
        <w:tc>
          <w:tcPr>
            <w:tcW w:w="727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Главная страница. Добавить блок отзывов на главную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CCCCCC"/>
              <w:right w:val="single" w:sz="8" w:space="0" w:color="B45F06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</w:t>
            </w:r>
          </w:p>
        </w:tc>
      </w:tr>
      <w:tr w:rsidR="003C7754" w:rsidRPr="003C7754" w:rsidTr="003648F8">
        <w:trPr>
          <w:trHeight w:val="540"/>
        </w:trPr>
        <w:tc>
          <w:tcPr>
            <w:tcW w:w="960" w:type="dxa"/>
            <w:tcBorders>
              <w:top w:val="nil"/>
              <w:left w:val="single" w:sz="8" w:space="0" w:color="B45F06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25.</w:t>
            </w:r>
          </w:p>
        </w:tc>
        <w:tc>
          <w:tcPr>
            <w:tcW w:w="727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Главная страница. Для оптимизации представления информации рекомендуется перенести блок «бренды» выше и разместить его над (или под) блоком «лучшие предложения».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CCCCCC"/>
              <w:right w:val="single" w:sz="8" w:space="0" w:color="B45F06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</w:t>
            </w:r>
          </w:p>
        </w:tc>
      </w:tr>
      <w:tr w:rsidR="003C7754" w:rsidRPr="003C7754" w:rsidTr="003648F8">
        <w:trPr>
          <w:trHeight w:val="540"/>
        </w:trPr>
        <w:tc>
          <w:tcPr>
            <w:tcW w:w="960" w:type="dxa"/>
            <w:tcBorders>
              <w:top w:val="nil"/>
              <w:left w:val="single" w:sz="8" w:space="0" w:color="B45F06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26.</w:t>
            </w:r>
          </w:p>
        </w:tc>
        <w:tc>
          <w:tcPr>
            <w:tcW w:w="727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Главная страница. В блоке «лучшие предложения», для повышения информативности, рекомендуется ссылку «весь каталог» выделить цветом (оформить в виде кнопки).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CCCCCC"/>
              <w:right w:val="single" w:sz="8" w:space="0" w:color="B45F06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</w:t>
            </w:r>
          </w:p>
        </w:tc>
      </w:tr>
      <w:tr w:rsidR="003C7754" w:rsidRPr="003C7754" w:rsidTr="003648F8">
        <w:trPr>
          <w:trHeight w:val="795"/>
        </w:trPr>
        <w:tc>
          <w:tcPr>
            <w:tcW w:w="960" w:type="dxa"/>
            <w:tcBorders>
              <w:top w:val="nil"/>
              <w:left w:val="single" w:sz="8" w:space="0" w:color="B45F06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27.</w:t>
            </w:r>
          </w:p>
        </w:tc>
        <w:tc>
          <w:tcPr>
            <w:tcW w:w="727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На страницах конкретных брендов (например, «</w:t>
            </w:r>
            <w:proofErr w:type="spellStart"/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Broger</w:t>
            </w:r>
            <w:proofErr w:type="spellEnd"/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»), для повышения удобства поиска и подбора товара, рекомендуется располагать миниатюры товаров как в обычном каталоге (сеткой), а не в формате </w:t>
            </w:r>
            <w:proofErr w:type="spellStart"/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слайдера</w:t>
            </w:r>
            <w:proofErr w:type="spellEnd"/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CCCCCC"/>
              <w:right w:val="single" w:sz="8" w:space="0" w:color="B45F06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</w:t>
            </w:r>
          </w:p>
        </w:tc>
      </w:tr>
      <w:tr w:rsidR="003C7754" w:rsidRPr="003C7754" w:rsidTr="003648F8">
        <w:trPr>
          <w:trHeight w:val="795"/>
        </w:trPr>
        <w:tc>
          <w:tcPr>
            <w:tcW w:w="960" w:type="dxa"/>
            <w:tcBorders>
              <w:top w:val="nil"/>
              <w:left w:val="single" w:sz="8" w:space="0" w:color="B45F06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28.</w:t>
            </w:r>
          </w:p>
        </w:tc>
        <w:tc>
          <w:tcPr>
            <w:tcW w:w="727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Корзина. Для повышения качества сайта рекомендуется исправить техническую ошибку, заключающуюся в возможности одновременного нахождения товара в корзине и списке избранного.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CCCCCC"/>
              <w:right w:val="single" w:sz="8" w:space="0" w:color="B45F06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</w:t>
            </w:r>
          </w:p>
        </w:tc>
      </w:tr>
      <w:tr w:rsidR="003C7754" w:rsidRPr="003C7754" w:rsidTr="003648F8">
        <w:trPr>
          <w:trHeight w:val="795"/>
        </w:trPr>
        <w:tc>
          <w:tcPr>
            <w:tcW w:w="960" w:type="dxa"/>
            <w:tcBorders>
              <w:top w:val="nil"/>
              <w:left w:val="single" w:sz="8" w:space="0" w:color="B45F06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29.</w:t>
            </w:r>
          </w:p>
        </w:tc>
        <w:tc>
          <w:tcPr>
            <w:tcW w:w="727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На странице «Авторизация», для повышения удобства регистрации рекомендуется скорректировать список </w:t>
            </w:r>
            <w:proofErr w:type="spellStart"/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соцсетей</w:t>
            </w:r>
            <w:proofErr w:type="spellEnd"/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, через которые возможен вход и добавить в него наиболее популярные (например, </w:t>
            </w:r>
            <w:proofErr w:type="spellStart"/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вконтакте</w:t>
            </w:r>
            <w:proofErr w:type="spellEnd"/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, одноклассники, </w:t>
            </w:r>
            <w:proofErr w:type="spellStart"/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google</w:t>
            </w:r>
            <w:proofErr w:type="spellEnd"/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facebook</w:t>
            </w:r>
            <w:proofErr w:type="spellEnd"/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yandex</w:t>
            </w:r>
            <w:proofErr w:type="spellEnd"/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).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CCCCCC"/>
              <w:right w:val="single" w:sz="8" w:space="0" w:color="B45F06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</w:t>
            </w:r>
          </w:p>
        </w:tc>
      </w:tr>
      <w:tr w:rsidR="003C7754" w:rsidRPr="003C7754" w:rsidTr="003648F8">
        <w:trPr>
          <w:trHeight w:val="1050"/>
        </w:trPr>
        <w:tc>
          <w:tcPr>
            <w:tcW w:w="960" w:type="dxa"/>
            <w:tcBorders>
              <w:top w:val="nil"/>
              <w:left w:val="single" w:sz="8" w:space="0" w:color="B45F06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30.</w:t>
            </w:r>
          </w:p>
        </w:tc>
        <w:tc>
          <w:tcPr>
            <w:tcW w:w="727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Для повышения информативности и качества сайта рекомендуется вынести на отдельную страницу функционал избранного. На данный момент при клике на иконку в шапке происходит переход в корзину (с открытой вкладкой «Отложенные»), что может ввести пользователя в заблуждение.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CCCCCC"/>
              <w:right w:val="single" w:sz="8" w:space="0" w:color="B45F06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</w:t>
            </w:r>
          </w:p>
        </w:tc>
      </w:tr>
      <w:tr w:rsidR="003C7754" w:rsidRPr="003C7754" w:rsidTr="003648F8">
        <w:trPr>
          <w:trHeight w:val="540"/>
        </w:trPr>
        <w:tc>
          <w:tcPr>
            <w:tcW w:w="960" w:type="dxa"/>
            <w:tcBorders>
              <w:top w:val="nil"/>
              <w:left w:val="single" w:sz="8" w:space="0" w:color="B45F06"/>
              <w:bottom w:val="single" w:sz="8" w:space="0" w:color="B45F06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31.</w:t>
            </w:r>
          </w:p>
        </w:tc>
        <w:tc>
          <w:tcPr>
            <w:tcW w:w="7276" w:type="dxa"/>
            <w:tcBorders>
              <w:top w:val="nil"/>
              <w:left w:val="nil"/>
              <w:bottom w:val="single" w:sz="8" w:space="0" w:color="B45F06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В разделе «</w:t>
            </w:r>
            <w:proofErr w:type="spellStart"/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Блог</w:t>
            </w:r>
            <w:proofErr w:type="spellEnd"/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» текущий момент статьи обновляются очень редко. Рекомендуется публиковать 1-2 статьи в месяц.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B45F06"/>
              <w:right w:val="single" w:sz="8" w:space="0" w:color="B45F06"/>
            </w:tcBorders>
            <w:shd w:val="clear" w:color="auto" w:fill="auto"/>
            <w:vAlign w:val="bottom"/>
            <w:hideMark/>
          </w:tcPr>
          <w:p w:rsidR="003C7754" w:rsidRPr="003C7754" w:rsidRDefault="003C7754" w:rsidP="003C77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3C77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</w:t>
            </w:r>
          </w:p>
        </w:tc>
      </w:tr>
    </w:tbl>
    <w:p w:rsidR="005423CD" w:rsidRDefault="003C7754" w:rsidP="003C7754">
      <w:pPr>
        <w:pStyle w:val="PixelPlus"/>
      </w:pPr>
      <w:r>
        <w:t xml:space="preserve"> </w:t>
      </w:r>
    </w:p>
    <w:p w:rsidR="00E15810" w:rsidRDefault="0041301F" w:rsidP="00E15810">
      <w:pPr>
        <w:pStyle w:val="PixelPlus"/>
        <w:numPr>
          <w:ilvl w:val="0"/>
          <w:numId w:val="4"/>
        </w:numPr>
      </w:pPr>
      <w:r>
        <w:t>Аудит адаптивной версии сайта.</w:t>
      </w:r>
    </w:p>
    <w:tbl>
      <w:tblPr>
        <w:tblW w:w="9516" w:type="dxa"/>
        <w:tblInd w:w="94" w:type="dxa"/>
        <w:tblLook w:val="04A0"/>
      </w:tblPr>
      <w:tblGrid>
        <w:gridCol w:w="958"/>
        <w:gridCol w:w="7278"/>
        <w:gridCol w:w="1280"/>
      </w:tblGrid>
      <w:tr w:rsidR="00E15810" w:rsidRPr="00E15810" w:rsidTr="00E15810">
        <w:trPr>
          <w:trHeight w:val="315"/>
        </w:trPr>
        <w:tc>
          <w:tcPr>
            <w:tcW w:w="958" w:type="dxa"/>
            <w:tcBorders>
              <w:top w:val="single" w:sz="8" w:space="0" w:color="CCCCCC"/>
              <w:left w:val="single" w:sz="8" w:space="0" w:color="B45F06"/>
              <w:bottom w:val="single" w:sz="8" w:space="0" w:color="CCCCCC"/>
              <w:right w:val="single" w:sz="8" w:space="0" w:color="CCCCCC"/>
            </w:tcBorders>
            <w:shd w:val="clear" w:color="000000" w:fill="F6B26B"/>
            <w:vAlign w:val="bottom"/>
            <w:hideMark/>
          </w:tcPr>
          <w:p w:rsidR="00E15810" w:rsidRPr="00E15810" w:rsidRDefault="00E15810" w:rsidP="00E158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E1581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№</w:t>
            </w:r>
          </w:p>
        </w:tc>
        <w:tc>
          <w:tcPr>
            <w:tcW w:w="7278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6B26B"/>
            <w:vAlign w:val="bottom"/>
            <w:hideMark/>
          </w:tcPr>
          <w:p w:rsidR="00E15810" w:rsidRPr="00E15810" w:rsidRDefault="00E15810" w:rsidP="00E158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E1581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Наименование задачи</w:t>
            </w:r>
          </w:p>
        </w:tc>
        <w:tc>
          <w:tcPr>
            <w:tcW w:w="128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B45F06"/>
            </w:tcBorders>
            <w:shd w:val="clear" w:color="000000" w:fill="F6B26B"/>
            <w:vAlign w:val="bottom"/>
            <w:hideMark/>
          </w:tcPr>
          <w:p w:rsidR="00E15810" w:rsidRPr="00E15810" w:rsidRDefault="00E15810" w:rsidP="00E158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E1581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Приоритет</w:t>
            </w:r>
          </w:p>
        </w:tc>
      </w:tr>
      <w:tr w:rsidR="00E15810" w:rsidRPr="00E15810" w:rsidTr="00E15810">
        <w:trPr>
          <w:trHeight w:val="315"/>
        </w:trPr>
        <w:tc>
          <w:tcPr>
            <w:tcW w:w="958" w:type="dxa"/>
            <w:tcBorders>
              <w:top w:val="nil"/>
              <w:left w:val="single" w:sz="8" w:space="0" w:color="B45F06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E15810" w:rsidRPr="00E15810" w:rsidRDefault="00E15810" w:rsidP="00E158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1.</w:t>
            </w:r>
          </w:p>
        </w:tc>
        <w:tc>
          <w:tcPr>
            <w:tcW w:w="727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E15810" w:rsidRPr="00E15810" w:rsidRDefault="00E15810" w:rsidP="00E158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Технические рекомендации. Внести корректировки в robots.txt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CCCCCC"/>
              <w:right w:val="single" w:sz="8" w:space="0" w:color="B45F06"/>
            </w:tcBorders>
            <w:shd w:val="clear" w:color="auto" w:fill="auto"/>
            <w:vAlign w:val="bottom"/>
            <w:hideMark/>
          </w:tcPr>
          <w:p w:rsidR="00E15810" w:rsidRPr="00E15810" w:rsidRDefault="00E15810" w:rsidP="00E158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9</w:t>
            </w:r>
          </w:p>
        </w:tc>
      </w:tr>
      <w:tr w:rsidR="00E15810" w:rsidRPr="00E15810" w:rsidTr="00E15810">
        <w:trPr>
          <w:trHeight w:val="540"/>
        </w:trPr>
        <w:tc>
          <w:tcPr>
            <w:tcW w:w="958" w:type="dxa"/>
            <w:tcBorders>
              <w:top w:val="nil"/>
              <w:left w:val="single" w:sz="8" w:space="0" w:color="B45F06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E15810" w:rsidRPr="00E15810" w:rsidRDefault="00E15810" w:rsidP="00E158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2.</w:t>
            </w:r>
          </w:p>
        </w:tc>
        <w:tc>
          <w:tcPr>
            <w:tcW w:w="727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E15810" w:rsidRPr="00E15810" w:rsidRDefault="00E15810" w:rsidP="00E158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Технические рекомендации. Устраните ресурсы, блокирующие отображение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CCCCCC"/>
              <w:right w:val="single" w:sz="8" w:space="0" w:color="B45F06"/>
            </w:tcBorders>
            <w:shd w:val="clear" w:color="auto" w:fill="auto"/>
            <w:vAlign w:val="bottom"/>
            <w:hideMark/>
          </w:tcPr>
          <w:p w:rsidR="00E15810" w:rsidRPr="00E15810" w:rsidRDefault="00E15810" w:rsidP="00E158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7</w:t>
            </w:r>
          </w:p>
        </w:tc>
      </w:tr>
      <w:tr w:rsidR="00E15810" w:rsidRPr="00E15810" w:rsidTr="00E15810">
        <w:trPr>
          <w:trHeight w:val="1050"/>
        </w:trPr>
        <w:tc>
          <w:tcPr>
            <w:tcW w:w="958" w:type="dxa"/>
            <w:tcBorders>
              <w:top w:val="nil"/>
              <w:left w:val="single" w:sz="8" w:space="0" w:color="B45F06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E15810" w:rsidRPr="00E15810" w:rsidRDefault="00E15810" w:rsidP="00E158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lastRenderedPageBreak/>
              <w:t>3.</w:t>
            </w:r>
          </w:p>
        </w:tc>
        <w:tc>
          <w:tcPr>
            <w:tcW w:w="727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E15810" w:rsidRPr="00E15810" w:rsidRDefault="00E15810" w:rsidP="00E158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Листинги. Кнопку «Подробнее» заменить на «В корзину». Наличия перехода при клике на картинку достаточно, пользователи уже привыкли, что для перехода на карточку товара, надо нажать на изображения товара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CCCCCC"/>
              <w:right w:val="single" w:sz="8" w:space="0" w:color="B45F06"/>
            </w:tcBorders>
            <w:shd w:val="clear" w:color="auto" w:fill="auto"/>
            <w:vAlign w:val="bottom"/>
            <w:hideMark/>
          </w:tcPr>
          <w:p w:rsidR="00E15810" w:rsidRPr="00E15810" w:rsidRDefault="00E15810" w:rsidP="00E158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7</w:t>
            </w:r>
          </w:p>
        </w:tc>
      </w:tr>
      <w:tr w:rsidR="00E15810" w:rsidRPr="00E15810" w:rsidTr="00E15810">
        <w:trPr>
          <w:trHeight w:val="540"/>
        </w:trPr>
        <w:tc>
          <w:tcPr>
            <w:tcW w:w="958" w:type="dxa"/>
            <w:tcBorders>
              <w:top w:val="nil"/>
              <w:left w:val="single" w:sz="8" w:space="0" w:color="B45F06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E15810" w:rsidRPr="00E15810" w:rsidRDefault="00E15810" w:rsidP="00E158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4.</w:t>
            </w:r>
          </w:p>
        </w:tc>
        <w:tc>
          <w:tcPr>
            <w:tcW w:w="727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E15810" w:rsidRPr="00E15810" w:rsidRDefault="00E15810" w:rsidP="00E158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Карточки товаров. В форме «Купить в 1 клик», рекомендуется отказаться от блока «Стоимость доставки».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CCCCCC"/>
              <w:right w:val="single" w:sz="8" w:space="0" w:color="B45F06"/>
            </w:tcBorders>
            <w:shd w:val="clear" w:color="auto" w:fill="auto"/>
            <w:vAlign w:val="bottom"/>
            <w:hideMark/>
          </w:tcPr>
          <w:p w:rsidR="00E15810" w:rsidRPr="00E15810" w:rsidRDefault="00E15810" w:rsidP="00E158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7</w:t>
            </w:r>
          </w:p>
        </w:tc>
      </w:tr>
      <w:tr w:rsidR="00E15810" w:rsidRPr="00E15810" w:rsidTr="00E15810">
        <w:trPr>
          <w:trHeight w:val="1050"/>
        </w:trPr>
        <w:tc>
          <w:tcPr>
            <w:tcW w:w="958" w:type="dxa"/>
            <w:tcBorders>
              <w:top w:val="nil"/>
              <w:left w:val="single" w:sz="8" w:space="0" w:color="B45F06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E15810" w:rsidRPr="00E15810" w:rsidRDefault="00E15810" w:rsidP="00E158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5.</w:t>
            </w:r>
          </w:p>
        </w:tc>
        <w:tc>
          <w:tcPr>
            <w:tcW w:w="727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E15810" w:rsidRPr="00E15810" w:rsidRDefault="00E15810" w:rsidP="00E158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Карточки товаров. В форме «Купить в 1 клик» поле «</w:t>
            </w:r>
            <w:proofErr w:type="spellStart"/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E-mail</w:t>
            </w:r>
            <w:proofErr w:type="spellEnd"/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» является обязательным, но таковым не отмечено. Рекомендуется добавить звездочку к заголовку поля или отказаться от его обязательного заполнения.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CCCCCC"/>
              <w:right w:val="single" w:sz="8" w:space="0" w:color="B45F06"/>
            </w:tcBorders>
            <w:shd w:val="clear" w:color="auto" w:fill="auto"/>
            <w:vAlign w:val="bottom"/>
            <w:hideMark/>
          </w:tcPr>
          <w:p w:rsidR="00E15810" w:rsidRPr="00E15810" w:rsidRDefault="00E15810" w:rsidP="00E158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7</w:t>
            </w:r>
          </w:p>
        </w:tc>
      </w:tr>
      <w:tr w:rsidR="00E15810" w:rsidRPr="00E15810" w:rsidTr="00E15810">
        <w:trPr>
          <w:trHeight w:val="540"/>
        </w:trPr>
        <w:tc>
          <w:tcPr>
            <w:tcW w:w="958" w:type="dxa"/>
            <w:tcBorders>
              <w:top w:val="nil"/>
              <w:left w:val="single" w:sz="8" w:space="0" w:color="B45F06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E15810" w:rsidRPr="00E15810" w:rsidRDefault="00E15810" w:rsidP="00E158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6.</w:t>
            </w:r>
          </w:p>
        </w:tc>
        <w:tc>
          <w:tcPr>
            <w:tcW w:w="727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E15810" w:rsidRPr="00E15810" w:rsidRDefault="00E15810" w:rsidP="00E158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Технические рекомендации. Задайте правила эффективного использования </w:t>
            </w:r>
            <w:proofErr w:type="spellStart"/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кеша</w:t>
            </w:r>
            <w:proofErr w:type="spellEnd"/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 для статических объектов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CCCCCC"/>
              <w:right w:val="single" w:sz="8" w:space="0" w:color="B45F06"/>
            </w:tcBorders>
            <w:shd w:val="clear" w:color="auto" w:fill="auto"/>
            <w:vAlign w:val="bottom"/>
            <w:hideMark/>
          </w:tcPr>
          <w:p w:rsidR="00E15810" w:rsidRPr="00E15810" w:rsidRDefault="00E15810" w:rsidP="00E158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</w:t>
            </w:r>
          </w:p>
        </w:tc>
      </w:tr>
      <w:tr w:rsidR="00E15810" w:rsidRPr="00E15810" w:rsidTr="00E15810">
        <w:trPr>
          <w:trHeight w:val="795"/>
        </w:trPr>
        <w:tc>
          <w:tcPr>
            <w:tcW w:w="958" w:type="dxa"/>
            <w:tcBorders>
              <w:top w:val="nil"/>
              <w:left w:val="single" w:sz="8" w:space="0" w:color="B45F06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E15810" w:rsidRPr="00E15810" w:rsidRDefault="00E15810" w:rsidP="00E158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7.</w:t>
            </w:r>
          </w:p>
        </w:tc>
        <w:tc>
          <w:tcPr>
            <w:tcW w:w="727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E15810" w:rsidRPr="00E15810" w:rsidRDefault="00E15810" w:rsidP="00E158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Листинги. Для повышения удобства восприятия информации рекомендуется добавить возможность изменения формата отображения миниатюр товаров.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CCCCCC"/>
              <w:right w:val="single" w:sz="8" w:space="0" w:color="B45F06"/>
            </w:tcBorders>
            <w:shd w:val="clear" w:color="auto" w:fill="auto"/>
            <w:vAlign w:val="bottom"/>
            <w:hideMark/>
          </w:tcPr>
          <w:p w:rsidR="00E15810" w:rsidRPr="00E15810" w:rsidRDefault="00E15810" w:rsidP="00E158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</w:t>
            </w:r>
          </w:p>
        </w:tc>
      </w:tr>
      <w:tr w:rsidR="00E15810" w:rsidRPr="00E15810" w:rsidTr="00E15810">
        <w:trPr>
          <w:trHeight w:val="540"/>
        </w:trPr>
        <w:tc>
          <w:tcPr>
            <w:tcW w:w="958" w:type="dxa"/>
            <w:tcBorders>
              <w:top w:val="nil"/>
              <w:left w:val="single" w:sz="8" w:space="0" w:color="B45F06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E15810" w:rsidRPr="00E15810" w:rsidRDefault="00E15810" w:rsidP="00E158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8.</w:t>
            </w:r>
          </w:p>
        </w:tc>
        <w:tc>
          <w:tcPr>
            <w:tcW w:w="727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E15810" w:rsidRPr="00E15810" w:rsidRDefault="00E15810" w:rsidP="00E158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Листинги. Добавить возможность сортировки товаров на страницах каталога, аналогично ПК версии сайта.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CCCCCC"/>
              <w:right w:val="single" w:sz="8" w:space="0" w:color="B45F06"/>
            </w:tcBorders>
            <w:shd w:val="clear" w:color="auto" w:fill="auto"/>
            <w:vAlign w:val="bottom"/>
            <w:hideMark/>
          </w:tcPr>
          <w:p w:rsidR="00E15810" w:rsidRPr="00E15810" w:rsidRDefault="00E15810" w:rsidP="00E158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</w:t>
            </w:r>
          </w:p>
        </w:tc>
      </w:tr>
      <w:tr w:rsidR="00E15810" w:rsidRPr="00E15810" w:rsidTr="00E15810">
        <w:trPr>
          <w:trHeight w:val="795"/>
        </w:trPr>
        <w:tc>
          <w:tcPr>
            <w:tcW w:w="958" w:type="dxa"/>
            <w:tcBorders>
              <w:top w:val="nil"/>
              <w:left w:val="single" w:sz="8" w:space="0" w:color="B45F06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E15810" w:rsidRPr="00E15810" w:rsidRDefault="00E15810" w:rsidP="00E158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9.</w:t>
            </w:r>
          </w:p>
        </w:tc>
        <w:tc>
          <w:tcPr>
            <w:tcW w:w="727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E15810" w:rsidRPr="00E15810" w:rsidRDefault="00E15810" w:rsidP="00E158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Листинги. На карточках товаров отсутствуют возможность зайти на страницу сравниваемых товаров. Возможность выбора есть, возможности просмотра различий нет.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CCCCCC"/>
              <w:right w:val="single" w:sz="8" w:space="0" w:color="B45F06"/>
            </w:tcBorders>
            <w:shd w:val="clear" w:color="auto" w:fill="auto"/>
            <w:vAlign w:val="bottom"/>
            <w:hideMark/>
          </w:tcPr>
          <w:p w:rsidR="00E15810" w:rsidRPr="00E15810" w:rsidRDefault="00E15810" w:rsidP="00E158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</w:t>
            </w:r>
          </w:p>
        </w:tc>
      </w:tr>
      <w:tr w:rsidR="00E15810" w:rsidRPr="00E15810" w:rsidTr="00E15810">
        <w:trPr>
          <w:trHeight w:val="1050"/>
        </w:trPr>
        <w:tc>
          <w:tcPr>
            <w:tcW w:w="958" w:type="dxa"/>
            <w:tcBorders>
              <w:top w:val="nil"/>
              <w:left w:val="single" w:sz="8" w:space="0" w:color="B45F06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E15810" w:rsidRPr="00E15810" w:rsidRDefault="00E15810" w:rsidP="00E158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10.</w:t>
            </w:r>
          </w:p>
        </w:tc>
        <w:tc>
          <w:tcPr>
            <w:tcW w:w="727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E15810" w:rsidRPr="00E15810" w:rsidRDefault="00E15810" w:rsidP="00E158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Листинги. На карточках листинга товаров, рекомендуется стоимость товара выполнить симметрично друг другу, кроме того, текст стоимости рекомендуется увеличить и выделить цветом (в примере цвет цены черный, текст на странице серый).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CCCCCC"/>
              <w:right w:val="single" w:sz="8" w:space="0" w:color="B45F06"/>
            </w:tcBorders>
            <w:shd w:val="clear" w:color="auto" w:fill="auto"/>
            <w:vAlign w:val="bottom"/>
            <w:hideMark/>
          </w:tcPr>
          <w:p w:rsidR="00E15810" w:rsidRPr="00E15810" w:rsidRDefault="00E15810" w:rsidP="00E158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</w:t>
            </w:r>
          </w:p>
        </w:tc>
      </w:tr>
      <w:tr w:rsidR="00E15810" w:rsidRPr="00E15810" w:rsidTr="00E15810">
        <w:trPr>
          <w:trHeight w:val="795"/>
        </w:trPr>
        <w:tc>
          <w:tcPr>
            <w:tcW w:w="958" w:type="dxa"/>
            <w:tcBorders>
              <w:top w:val="nil"/>
              <w:left w:val="single" w:sz="8" w:space="0" w:color="B45F06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E15810" w:rsidRPr="00E15810" w:rsidRDefault="00E15810" w:rsidP="00E158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11.</w:t>
            </w:r>
          </w:p>
        </w:tc>
        <w:tc>
          <w:tcPr>
            <w:tcW w:w="727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E15810" w:rsidRPr="00E15810" w:rsidRDefault="00E15810" w:rsidP="00E158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На странице «О компании», для повышения качества страницы, рекомендуется настроить корректное отображение </w:t>
            </w:r>
            <w:proofErr w:type="spellStart"/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скриншотов</w:t>
            </w:r>
            <w:proofErr w:type="spellEnd"/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 отзывов. На данный момент они выходят за пределы видимой области.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CCCCCC"/>
              <w:right w:val="single" w:sz="8" w:space="0" w:color="B45F06"/>
            </w:tcBorders>
            <w:shd w:val="clear" w:color="auto" w:fill="auto"/>
            <w:vAlign w:val="bottom"/>
            <w:hideMark/>
          </w:tcPr>
          <w:p w:rsidR="00E15810" w:rsidRPr="00E15810" w:rsidRDefault="00E15810" w:rsidP="00E158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</w:t>
            </w:r>
          </w:p>
        </w:tc>
      </w:tr>
      <w:tr w:rsidR="00E15810" w:rsidRPr="00E15810" w:rsidTr="00E15810">
        <w:trPr>
          <w:trHeight w:val="795"/>
        </w:trPr>
        <w:tc>
          <w:tcPr>
            <w:tcW w:w="958" w:type="dxa"/>
            <w:tcBorders>
              <w:top w:val="nil"/>
              <w:left w:val="single" w:sz="8" w:space="0" w:color="B45F06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E15810" w:rsidRPr="00E15810" w:rsidRDefault="00E15810" w:rsidP="00E158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12.</w:t>
            </w:r>
          </w:p>
        </w:tc>
        <w:tc>
          <w:tcPr>
            <w:tcW w:w="727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E15810" w:rsidRPr="00E15810" w:rsidRDefault="00E15810" w:rsidP="00E158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Шапка сайта. В ссылке на раздел «О компании», текст написан с маленькой заглавной буквы «о Компании». Рекомендуется исправить данную ошибку.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CCCCCC"/>
              <w:right w:val="single" w:sz="8" w:space="0" w:color="B45F06"/>
            </w:tcBorders>
            <w:shd w:val="clear" w:color="auto" w:fill="auto"/>
            <w:vAlign w:val="bottom"/>
            <w:hideMark/>
          </w:tcPr>
          <w:p w:rsidR="00E15810" w:rsidRPr="00E15810" w:rsidRDefault="00E15810" w:rsidP="00E158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</w:t>
            </w:r>
          </w:p>
        </w:tc>
      </w:tr>
      <w:tr w:rsidR="00E15810" w:rsidRPr="00E15810" w:rsidTr="00E15810">
        <w:trPr>
          <w:trHeight w:val="1305"/>
        </w:trPr>
        <w:tc>
          <w:tcPr>
            <w:tcW w:w="958" w:type="dxa"/>
            <w:tcBorders>
              <w:top w:val="nil"/>
              <w:left w:val="single" w:sz="8" w:space="0" w:color="B45F06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E15810" w:rsidRPr="00E15810" w:rsidRDefault="00E15810" w:rsidP="00E158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13.</w:t>
            </w:r>
          </w:p>
        </w:tc>
        <w:tc>
          <w:tcPr>
            <w:tcW w:w="727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E15810" w:rsidRPr="00E15810" w:rsidRDefault="00E15810" w:rsidP="00E158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На странице «Личного кабинета», при выполненном входе, при клике на его ссылку в шапке сайте, постоянно происходит переход на главную страницу личного кабинета, выбрать ссылку из выпадающего меню невозможно. Рекомендуется отказаться от использования ссылки и настроить по клику только раскрытия списка.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CCCCCC"/>
              <w:right w:val="single" w:sz="8" w:space="0" w:color="B45F06"/>
            </w:tcBorders>
            <w:shd w:val="clear" w:color="auto" w:fill="auto"/>
            <w:vAlign w:val="bottom"/>
            <w:hideMark/>
          </w:tcPr>
          <w:p w:rsidR="00E15810" w:rsidRPr="00E15810" w:rsidRDefault="00E15810" w:rsidP="00E158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</w:t>
            </w:r>
          </w:p>
        </w:tc>
      </w:tr>
      <w:tr w:rsidR="00E15810" w:rsidRPr="00E15810" w:rsidTr="00E15810">
        <w:trPr>
          <w:trHeight w:val="540"/>
        </w:trPr>
        <w:tc>
          <w:tcPr>
            <w:tcW w:w="958" w:type="dxa"/>
            <w:tcBorders>
              <w:top w:val="nil"/>
              <w:left w:val="single" w:sz="8" w:space="0" w:color="B45F06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E15810" w:rsidRPr="00E15810" w:rsidRDefault="00E15810" w:rsidP="00E158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14.</w:t>
            </w:r>
          </w:p>
        </w:tc>
        <w:tc>
          <w:tcPr>
            <w:tcW w:w="727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E15810" w:rsidRPr="00E15810" w:rsidRDefault="00E15810" w:rsidP="00E158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Для повышения удобства навигации в рамках страницы рекомендуется добавить кнопку вертикальной прокрутки страницы вверх.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CCCCCC"/>
              <w:right w:val="single" w:sz="8" w:space="0" w:color="B45F06"/>
            </w:tcBorders>
            <w:shd w:val="clear" w:color="auto" w:fill="auto"/>
            <w:vAlign w:val="bottom"/>
            <w:hideMark/>
          </w:tcPr>
          <w:p w:rsidR="00E15810" w:rsidRPr="00E15810" w:rsidRDefault="00E15810" w:rsidP="00E158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</w:t>
            </w:r>
          </w:p>
        </w:tc>
      </w:tr>
      <w:tr w:rsidR="00E15810" w:rsidRPr="00E15810" w:rsidTr="00E15810">
        <w:trPr>
          <w:trHeight w:val="540"/>
        </w:trPr>
        <w:tc>
          <w:tcPr>
            <w:tcW w:w="958" w:type="dxa"/>
            <w:tcBorders>
              <w:top w:val="nil"/>
              <w:left w:val="single" w:sz="8" w:space="0" w:color="B45F06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E15810" w:rsidRPr="00E15810" w:rsidRDefault="00E15810" w:rsidP="00E158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15.</w:t>
            </w:r>
          </w:p>
        </w:tc>
        <w:tc>
          <w:tcPr>
            <w:tcW w:w="727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E15810" w:rsidRPr="00E15810" w:rsidRDefault="00E15810" w:rsidP="00E158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Для повышения удобства обратной связи рекомендуется добавить </w:t>
            </w:r>
            <w:proofErr w:type="spellStart"/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онлайн-ассистент</w:t>
            </w:r>
            <w:proofErr w:type="spellEnd"/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 (</w:t>
            </w:r>
            <w:proofErr w:type="spellStart"/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RedHelper</w:t>
            </w:r>
            <w:proofErr w:type="spellEnd"/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Jivosite</w:t>
            </w:r>
            <w:proofErr w:type="spellEnd"/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).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CCCCCC"/>
              <w:right w:val="single" w:sz="8" w:space="0" w:color="B45F06"/>
            </w:tcBorders>
            <w:shd w:val="clear" w:color="auto" w:fill="auto"/>
            <w:vAlign w:val="bottom"/>
            <w:hideMark/>
          </w:tcPr>
          <w:p w:rsidR="00E15810" w:rsidRPr="00E15810" w:rsidRDefault="00E15810" w:rsidP="00E158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</w:t>
            </w:r>
          </w:p>
        </w:tc>
      </w:tr>
      <w:tr w:rsidR="00E15810" w:rsidRPr="00E15810" w:rsidTr="00E15810">
        <w:trPr>
          <w:trHeight w:val="540"/>
        </w:trPr>
        <w:tc>
          <w:tcPr>
            <w:tcW w:w="958" w:type="dxa"/>
            <w:tcBorders>
              <w:top w:val="nil"/>
              <w:left w:val="single" w:sz="8" w:space="0" w:color="B45F06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E15810" w:rsidRPr="00E15810" w:rsidRDefault="00E15810" w:rsidP="00E158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16.</w:t>
            </w:r>
          </w:p>
        </w:tc>
        <w:tc>
          <w:tcPr>
            <w:tcW w:w="727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E15810" w:rsidRPr="00E15810" w:rsidRDefault="00E15810" w:rsidP="00E158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Технические рекомендации. Используйте современные форматы изображений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CCCCCC"/>
              <w:right w:val="single" w:sz="8" w:space="0" w:color="B45F06"/>
            </w:tcBorders>
            <w:shd w:val="clear" w:color="auto" w:fill="auto"/>
            <w:vAlign w:val="bottom"/>
            <w:hideMark/>
          </w:tcPr>
          <w:p w:rsidR="00E15810" w:rsidRPr="00E15810" w:rsidRDefault="00E15810" w:rsidP="00E158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</w:t>
            </w:r>
          </w:p>
        </w:tc>
      </w:tr>
      <w:tr w:rsidR="00E15810" w:rsidRPr="00E15810" w:rsidTr="00E15810">
        <w:trPr>
          <w:trHeight w:val="315"/>
        </w:trPr>
        <w:tc>
          <w:tcPr>
            <w:tcW w:w="958" w:type="dxa"/>
            <w:tcBorders>
              <w:top w:val="nil"/>
              <w:left w:val="single" w:sz="8" w:space="0" w:color="B45F06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E15810" w:rsidRPr="00E15810" w:rsidRDefault="00E15810" w:rsidP="00E158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17.</w:t>
            </w:r>
          </w:p>
        </w:tc>
        <w:tc>
          <w:tcPr>
            <w:tcW w:w="727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E15810" w:rsidRPr="00E15810" w:rsidRDefault="00E15810" w:rsidP="00E158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Технические рекомендации. Удалите неиспользуемый код CSS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CCCCCC"/>
              <w:right w:val="single" w:sz="8" w:space="0" w:color="B45F06"/>
            </w:tcBorders>
            <w:shd w:val="clear" w:color="auto" w:fill="auto"/>
            <w:vAlign w:val="bottom"/>
            <w:hideMark/>
          </w:tcPr>
          <w:p w:rsidR="00E15810" w:rsidRPr="00E15810" w:rsidRDefault="00E15810" w:rsidP="00E158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</w:t>
            </w:r>
          </w:p>
        </w:tc>
      </w:tr>
      <w:tr w:rsidR="00E15810" w:rsidRPr="00E15810" w:rsidTr="00E15810">
        <w:trPr>
          <w:trHeight w:val="315"/>
        </w:trPr>
        <w:tc>
          <w:tcPr>
            <w:tcW w:w="958" w:type="dxa"/>
            <w:tcBorders>
              <w:top w:val="nil"/>
              <w:left w:val="single" w:sz="8" w:space="0" w:color="B45F06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E15810" w:rsidRPr="00E15810" w:rsidRDefault="00E15810" w:rsidP="00E158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18.</w:t>
            </w:r>
          </w:p>
        </w:tc>
        <w:tc>
          <w:tcPr>
            <w:tcW w:w="727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E15810" w:rsidRPr="00E15810" w:rsidRDefault="00E15810" w:rsidP="00E158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Технические рекомендации. Минимизируйте работу в основном потоке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CCCCCC"/>
              <w:right w:val="single" w:sz="8" w:space="0" w:color="B45F06"/>
            </w:tcBorders>
            <w:shd w:val="clear" w:color="auto" w:fill="auto"/>
            <w:vAlign w:val="bottom"/>
            <w:hideMark/>
          </w:tcPr>
          <w:p w:rsidR="00E15810" w:rsidRPr="00E15810" w:rsidRDefault="00E15810" w:rsidP="00E158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</w:t>
            </w:r>
          </w:p>
        </w:tc>
      </w:tr>
      <w:tr w:rsidR="00E15810" w:rsidRPr="00E15810" w:rsidTr="00E15810">
        <w:trPr>
          <w:trHeight w:val="540"/>
        </w:trPr>
        <w:tc>
          <w:tcPr>
            <w:tcW w:w="958" w:type="dxa"/>
            <w:tcBorders>
              <w:top w:val="nil"/>
              <w:left w:val="single" w:sz="8" w:space="0" w:color="B45F06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E15810" w:rsidRPr="00E15810" w:rsidRDefault="00E15810" w:rsidP="00E158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19.</w:t>
            </w:r>
          </w:p>
        </w:tc>
        <w:tc>
          <w:tcPr>
            <w:tcW w:w="727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E15810" w:rsidRPr="00E15810" w:rsidRDefault="00E15810" w:rsidP="00E158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Технические рекомендации. Старайтесь не допускать создания цепочек критических запросов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CCCCCC"/>
              <w:right w:val="single" w:sz="8" w:space="0" w:color="B45F06"/>
            </w:tcBorders>
            <w:shd w:val="clear" w:color="auto" w:fill="auto"/>
            <w:vAlign w:val="bottom"/>
            <w:hideMark/>
          </w:tcPr>
          <w:p w:rsidR="00E15810" w:rsidRPr="00E15810" w:rsidRDefault="00E15810" w:rsidP="00E158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</w:t>
            </w:r>
          </w:p>
        </w:tc>
      </w:tr>
      <w:tr w:rsidR="00E15810" w:rsidRPr="00E15810" w:rsidTr="00E15810">
        <w:trPr>
          <w:trHeight w:val="1050"/>
        </w:trPr>
        <w:tc>
          <w:tcPr>
            <w:tcW w:w="958" w:type="dxa"/>
            <w:tcBorders>
              <w:top w:val="nil"/>
              <w:left w:val="single" w:sz="8" w:space="0" w:color="B45F06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E15810" w:rsidRPr="00E15810" w:rsidRDefault="00E15810" w:rsidP="00E158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20.</w:t>
            </w:r>
          </w:p>
        </w:tc>
        <w:tc>
          <w:tcPr>
            <w:tcW w:w="727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E15810" w:rsidRPr="00E15810" w:rsidRDefault="00E15810" w:rsidP="00E158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На странице «Условия доставки», рекомендуется в заголовке «Доставка по всей России EMS - 1190р. Бесплатно при заказе от 10 000 рублей!» отказаться от неразрывного пробела после текста цены «1190р.». В текущей реализации текст выглядит небрежно.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CCCCCC"/>
              <w:right w:val="single" w:sz="8" w:space="0" w:color="B45F06"/>
            </w:tcBorders>
            <w:shd w:val="clear" w:color="auto" w:fill="auto"/>
            <w:vAlign w:val="bottom"/>
            <w:hideMark/>
          </w:tcPr>
          <w:p w:rsidR="00E15810" w:rsidRPr="00E15810" w:rsidRDefault="00E15810" w:rsidP="00E158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</w:t>
            </w:r>
          </w:p>
        </w:tc>
      </w:tr>
      <w:tr w:rsidR="00E15810" w:rsidRPr="00E15810" w:rsidTr="00E15810">
        <w:trPr>
          <w:trHeight w:val="1050"/>
        </w:trPr>
        <w:tc>
          <w:tcPr>
            <w:tcW w:w="958" w:type="dxa"/>
            <w:tcBorders>
              <w:top w:val="nil"/>
              <w:left w:val="single" w:sz="8" w:space="0" w:color="B45F06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E15810" w:rsidRPr="00E15810" w:rsidRDefault="00E15810" w:rsidP="00E158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lastRenderedPageBreak/>
              <w:t>21.</w:t>
            </w:r>
          </w:p>
        </w:tc>
        <w:tc>
          <w:tcPr>
            <w:tcW w:w="727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E15810" w:rsidRPr="00E15810" w:rsidRDefault="00E15810" w:rsidP="00E158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Листинги. В блоке «Вы смотрели», по умолчанию выводится большее количество слайдов, чем было просмотрено товаров, из-за этого все остальные слайды становятся пустыми. Рекомендуется скрыть пустые слайды в блоке.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CCCCCC"/>
              <w:right w:val="single" w:sz="8" w:space="0" w:color="B45F06"/>
            </w:tcBorders>
            <w:shd w:val="clear" w:color="auto" w:fill="auto"/>
            <w:vAlign w:val="bottom"/>
            <w:hideMark/>
          </w:tcPr>
          <w:p w:rsidR="00E15810" w:rsidRPr="00E15810" w:rsidRDefault="00E15810" w:rsidP="00E158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</w:t>
            </w:r>
          </w:p>
        </w:tc>
      </w:tr>
      <w:tr w:rsidR="00E15810" w:rsidRPr="00E15810" w:rsidTr="00E15810">
        <w:trPr>
          <w:trHeight w:val="795"/>
        </w:trPr>
        <w:tc>
          <w:tcPr>
            <w:tcW w:w="958" w:type="dxa"/>
            <w:tcBorders>
              <w:top w:val="nil"/>
              <w:left w:val="single" w:sz="8" w:space="0" w:color="B45F06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E15810" w:rsidRPr="00E15810" w:rsidRDefault="00E15810" w:rsidP="00E158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22.</w:t>
            </w:r>
          </w:p>
        </w:tc>
        <w:tc>
          <w:tcPr>
            <w:tcW w:w="727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E15810" w:rsidRPr="00E15810" w:rsidRDefault="00E15810" w:rsidP="00E158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Шапка сайта. В меню с номерами телефонов добавить альтернативные источники связи (</w:t>
            </w:r>
            <w:proofErr w:type="spellStart"/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WhatsApp</w:t>
            </w:r>
            <w:proofErr w:type="spellEnd"/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Telegram</w:t>
            </w:r>
            <w:proofErr w:type="spellEnd"/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). Данная рекомендация повысит возможности пользователей для связи.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CCCCCC"/>
              <w:right w:val="single" w:sz="8" w:space="0" w:color="B45F06"/>
            </w:tcBorders>
            <w:shd w:val="clear" w:color="auto" w:fill="auto"/>
            <w:vAlign w:val="bottom"/>
            <w:hideMark/>
          </w:tcPr>
          <w:p w:rsidR="00E15810" w:rsidRPr="00E15810" w:rsidRDefault="00E15810" w:rsidP="00E158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</w:t>
            </w:r>
          </w:p>
        </w:tc>
      </w:tr>
      <w:tr w:rsidR="00E15810" w:rsidRPr="00E15810" w:rsidTr="00E15810">
        <w:trPr>
          <w:trHeight w:val="1305"/>
        </w:trPr>
        <w:tc>
          <w:tcPr>
            <w:tcW w:w="958" w:type="dxa"/>
            <w:tcBorders>
              <w:top w:val="nil"/>
              <w:left w:val="single" w:sz="8" w:space="0" w:color="B45F06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E15810" w:rsidRPr="00E15810" w:rsidRDefault="00E15810" w:rsidP="00E158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23.</w:t>
            </w:r>
          </w:p>
        </w:tc>
        <w:tc>
          <w:tcPr>
            <w:tcW w:w="727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E15810" w:rsidRPr="00E15810" w:rsidRDefault="00E15810" w:rsidP="00E158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Шапка сайта. На страницах отличных от главной (например, «</w:t>
            </w:r>
            <w:proofErr w:type="spellStart"/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Broger</w:t>
            </w:r>
            <w:proofErr w:type="spellEnd"/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», «Интегралы»), рекомендуется текст в заголовке «меню-гамбургера» заменить на текст-ссылку ведущую на главную страницу сайта. В текущей реализации, возможно перехода на главную страницу возможно только через «хлебные крошки».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CCCCCC"/>
              <w:right w:val="single" w:sz="8" w:space="0" w:color="B45F06"/>
            </w:tcBorders>
            <w:shd w:val="clear" w:color="auto" w:fill="auto"/>
            <w:vAlign w:val="bottom"/>
            <w:hideMark/>
          </w:tcPr>
          <w:p w:rsidR="00E15810" w:rsidRPr="00E15810" w:rsidRDefault="00E15810" w:rsidP="00E158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</w:t>
            </w:r>
          </w:p>
        </w:tc>
      </w:tr>
      <w:tr w:rsidR="00E15810" w:rsidRPr="00E15810" w:rsidTr="00E15810">
        <w:trPr>
          <w:trHeight w:val="795"/>
        </w:trPr>
        <w:tc>
          <w:tcPr>
            <w:tcW w:w="958" w:type="dxa"/>
            <w:tcBorders>
              <w:top w:val="nil"/>
              <w:left w:val="single" w:sz="8" w:space="0" w:color="B45F06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E15810" w:rsidRPr="00E15810" w:rsidRDefault="00E15810" w:rsidP="00E158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24.</w:t>
            </w:r>
          </w:p>
        </w:tc>
        <w:tc>
          <w:tcPr>
            <w:tcW w:w="727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E15810" w:rsidRPr="00E15810" w:rsidRDefault="00E15810" w:rsidP="00E158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Главная страница. Блок «Лучшие предложения» разместить перед блоком «Наши преимущества». В текущей реализации, для просмотра блока с товарами надо прокрутить 5 экранов мобильного устройства.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CCCCCC"/>
              <w:right w:val="single" w:sz="8" w:space="0" w:color="B45F06"/>
            </w:tcBorders>
            <w:shd w:val="clear" w:color="auto" w:fill="auto"/>
            <w:vAlign w:val="bottom"/>
            <w:hideMark/>
          </w:tcPr>
          <w:p w:rsidR="00E15810" w:rsidRPr="00E15810" w:rsidRDefault="00E15810" w:rsidP="00E158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</w:t>
            </w:r>
          </w:p>
        </w:tc>
      </w:tr>
      <w:tr w:rsidR="00E15810" w:rsidRPr="00E15810" w:rsidTr="00E15810">
        <w:trPr>
          <w:trHeight w:val="1050"/>
        </w:trPr>
        <w:tc>
          <w:tcPr>
            <w:tcW w:w="958" w:type="dxa"/>
            <w:tcBorders>
              <w:top w:val="nil"/>
              <w:left w:val="single" w:sz="8" w:space="0" w:color="B45F06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E15810" w:rsidRPr="00E15810" w:rsidRDefault="00E15810" w:rsidP="00E158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25.</w:t>
            </w:r>
          </w:p>
        </w:tc>
        <w:tc>
          <w:tcPr>
            <w:tcW w:w="727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E15810" w:rsidRPr="00E15810" w:rsidRDefault="00E15810" w:rsidP="00E158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Номера телефонов на сайте (например, на странице «Контакты») не </w:t>
            </w:r>
            <w:proofErr w:type="spellStart"/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кликабельны</w:t>
            </w:r>
            <w:proofErr w:type="spellEnd"/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. Рекомендуется выполнить все телефоны на сайте в </w:t>
            </w:r>
            <w:proofErr w:type="spellStart"/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кликабельном</w:t>
            </w:r>
            <w:proofErr w:type="spellEnd"/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 виде, для облегчения совершения вызова пользователем с сайта.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CCCCCC"/>
              <w:right w:val="single" w:sz="8" w:space="0" w:color="B45F06"/>
            </w:tcBorders>
            <w:shd w:val="clear" w:color="auto" w:fill="auto"/>
            <w:vAlign w:val="bottom"/>
            <w:hideMark/>
          </w:tcPr>
          <w:p w:rsidR="00E15810" w:rsidRPr="00E15810" w:rsidRDefault="00E15810" w:rsidP="00E158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</w:t>
            </w:r>
          </w:p>
        </w:tc>
      </w:tr>
      <w:tr w:rsidR="00E15810" w:rsidRPr="00E15810" w:rsidTr="00E15810">
        <w:trPr>
          <w:trHeight w:val="540"/>
        </w:trPr>
        <w:tc>
          <w:tcPr>
            <w:tcW w:w="958" w:type="dxa"/>
            <w:tcBorders>
              <w:top w:val="nil"/>
              <w:left w:val="single" w:sz="8" w:space="0" w:color="CCCCCC"/>
              <w:bottom w:val="single" w:sz="8" w:space="0" w:color="B45F06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E15810" w:rsidRPr="00E15810" w:rsidRDefault="00E15810" w:rsidP="00E158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26.</w:t>
            </w:r>
          </w:p>
        </w:tc>
        <w:tc>
          <w:tcPr>
            <w:tcW w:w="7278" w:type="dxa"/>
            <w:tcBorders>
              <w:top w:val="nil"/>
              <w:left w:val="nil"/>
              <w:bottom w:val="single" w:sz="8" w:space="0" w:color="B45F06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E15810" w:rsidRPr="00E15810" w:rsidRDefault="00E15810" w:rsidP="00E158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Карточки товаров. В хлебных крошках убрать повторяющееся название товара. Данная информация в хлебных крошках излишняя.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45F06"/>
              <w:right w:val="single" w:sz="8" w:space="0" w:color="B45F06"/>
            </w:tcBorders>
            <w:shd w:val="clear" w:color="auto" w:fill="auto"/>
            <w:vAlign w:val="bottom"/>
            <w:hideMark/>
          </w:tcPr>
          <w:p w:rsidR="00E15810" w:rsidRPr="00E15810" w:rsidRDefault="00E15810" w:rsidP="00E158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E15810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</w:t>
            </w:r>
          </w:p>
        </w:tc>
      </w:tr>
    </w:tbl>
    <w:p w:rsidR="005423CD" w:rsidRDefault="003648F8" w:rsidP="00E15810">
      <w:pPr>
        <w:pStyle w:val="PixelPlus"/>
      </w:pPr>
      <w:r>
        <w:t xml:space="preserve"> </w:t>
      </w:r>
    </w:p>
    <w:p w:rsidR="005423CD" w:rsidRDefault="005423CD" w:rsidP="002B200E">
      <w:pPr>
        <w:pStyle w:val="PixelPlus"/>
        <w:numPr>
          <w:ilvl w:val="0"/>
          <w:numId w:val="4"/>
        </w:numPr>
      </w:pPr>
      <w:r>
        <w:t xml:space="preserve">Аудит </w:t>
      </w:r>
      <w:proofErr w:type="spellStart"/>
      <w:r>
        <w:rPr>
          <w:lang w:val="en-US"/>
        </w:rPr>
        <w:t>AskUsers</w:t>
      </w:r>
      <w:proofErr w:type="spellEnd"/>
    </w:p>
    <w:tbl>
      <w:tblPr>
        <w:tblW w:w="0" w:type="dxa"/>
        <w:tblCellMar>
          <w:left w:w="0" w:type="dxa"/>
          <w:right w:w="0" w:type="dxa"/>
        </w:tblCellMar>
        <w:tblLook w:val="04A0"/>
      </w:tblPr>
      <w:tblGrid>
        <w:gridCol w:w="305"/>
        <w:gridCol w:w="7986"/>
        <w:gridCol w:w="1146"/>
      </w:tblGrid>
      <w:tr w:rsidR="002B200E" w:rsidRPr="002B200E" w:rsidTr="002B200E">
        <w:trPr>
          <w:trHeight w:val="285"/>
        </w:trPr>
        <w:tc>
          <w:tcPr>
            <w:tcW w:w="0" w:type="auto"/>
            <w:tcBorders>
              <w:top w:val="single" w:sz="6" w:space="0" w:color="B45F06"/>
              <w:left w:val="single" w:sz="6" w:space="0" w:color="B45F06"/>
              <w:bottom w:val="single" w:sz="6" w:space="0" w:color="CCCCCC"/>
              <w:right w:val="single" w:sz="6" w:space="0" w:color="CCCCCC"/>
            </w:tcBorders>
            <w:shd w:val="clear" w:color="auto" w:fill="F6B26B"/>
            <w:tcMar>
              <w:top w:w="27" w:type="dxa"/>
              <w:left w:w="41" w:type="dxa"/>
              <w:bottom w:w="27" w:type="dxa"/>
              <w:right w:w="41" w:type="dxa"/>
            </w:tcMar>
            <w:vAlign w:val="bottom"/>
            <w:hideMark/>
          </w:tcPr>
          <w:p w:rsidR="002B200E" w:rsidRPr="002B200E" w:rsidRDefault="002B200E" w:rsidP="002B20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2B200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6" w:space="0" w:color="B45F06"/>
              <w:left w:val="single" w:sz="6" w:space="0" w:color="CCCCCC"/>
              <w:bottom w:val="single" w:sz="6" w:space="0" w:color="B45F06"/>
              <w:right w:val="single" w:sz="6" w:space="0" w:color="CCCCCC"/>
            </w:tcBorders>
            <w:shd w:val="clear" w:color="auto" w:fill="F6B26B"/>
            <w:tcMar>
              <w:top w:w="27" w:type="dxa"/>
              <w:left w:w="41" w:type="dxa"/>
              <w:bottom w:w="27" w:type="dxa"/>
              <w:right w:w="41" w:type="dxa"/>
            </w:tcMar>
            <w:vAlign w:val="bottom"/>
            <w:hideMark/>
          </w:tcPr>
          <w:p w:rsidR="002B200E" w:rsidRPr="002B200E" w:rsidRDefault="002B200E" w:rsidP="002B20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2B200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Наименование задачи</w:t>
            </w:r>
          </w:p>
        </w:tc>
        <w:tc>
          <w:tcPr>
            <w:tcW w:w="0" w:type="auto"/>
            <w:tcBorders>
              <w:top w:val="single" w:sz="6" w:space="0" w:color="B45F06"/>
              <w:left w:val="single" w:sz="6" w:space="0" w:color="CCCCCC"/>
              <w:bottom w:val="single" w:sz="6" w:space="0" w:color="B45F06"/>
              <w:right w:val="single" w:sz="6" w:space="0" w:color="B45F06"/>
            </w:tcBorders>
            <w:shd w:val="clear" w:color="auto" w:fill="F6B26B"/>
            <w:tcMar>
              <w:top w:w="27" w:type="dxa"/>
              <w:left w:w="41" w:type="dxa"/>
              <w:bottom w:w="27" w:type="dxa"/>
              <w:right w:w="41" w:type="dxa"/>
            </w:tcMar>
            <w:vAlign w:val="bottom"/>
            <w:hideMark/>
          </w:tcPr>
          <w:p w:rsidR="002B200E" w:rsidRPr="002B200E" w:rsidRDefault="002B200E" w:rsidP="002B20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2B200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 xml:space="preserve">Приоритет </w:t>
            </w:r>
          </w:p>
        </w:tc>
      </w:tr>
      <w:tr w:rsidR="002B200E" w:rsidRPr="002B200E" w:rsidTr="002B200E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B45F06"/>
              <w:bottom w:val="single" w:sz="6" w:space="0" w:color="CCCCCC"/>
              <w:right w:val="single" w:sz="6" w:space="0" w:color="B45F06"/>
            </w:tcBorders>
            <w:tcMar>
              <w:top w:w="27" w:type="dxa"/>
              <w:left w:w="41" w:type="dxa"/>
              <w:bottom w:w="27" w:type="dxa"/>
              <w:right w:w="41" w:type="dxa"/>
            </w:tcMar>
            <w:vAlign w:val="bottom"/>
            <w:hideMark/>
          </w:tcPr>
          <w:p w:rsidR="002B200E" w:rsidRPr="002B200E" w:rsidRDefault="002B200E" w:rsidP="002B20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B200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27" w:type="dxa"/>
              <w:left w:w="41" w:type="dxa"/>
              <w:bottom w:w="27" w:type="dxa"/>
              <w:right w:w="41" w:type="dxa"/>
            </w:tcMar>
            <w:vAlign w:val="bottom"/>
            <w:hideMark/>
          </w:tcPr>
          <w:p w:rsidR="002B200E" w:rsidRPr="002B200E" w:rsidRDefault="002B200E" w:rsidP="002B200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2B200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Доработать фильтр. Удостовериться, что результаты фильтра релевантные. Добавить больше категорий в фильтр, особенно по цвету.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B45F06"/>
            </w:tcBorders>
            <w:tcMar>
              <w:top w:w="27" w:type="dxa"/>
              <w:left w:w="41" w:type="dxa"/>
              <w:bottom w:w="27" w:type="dxa"/>
              <w:right w:w="41" w:type="dxa"/>
            </w:tcMar>
            <w:vAlign w:val="bottom"/>
            <w:hideMark/>
          </w:tcPr>
          <w:p w:rsidR="002B200E" w:rsidRPr="002B200E" w:rsidRDefault="002B200E" w:rsidP="002B2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2B200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7</w:t>
            </w:r>
          </w:p>
        </w:tc>
      </w:tr>
      <w:tr w:rsidR="002B200E" w:rsidRPr="002B200E" w:rsidTr="002B200E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B45F06"/>
              <w:bottom w:val="single" w:sz="6" w:space="0" w:color="CCCCCC"/>
              <w:right w:val="single" w:sz="6" w:space="0" w:color="B45F06"/>
            </w:tcBorders>
            <w:tcMar>
              <w:top w:w="27" w:type="dxa"/>
              <w:left w:w="41" w:type="dxa"/>
              <w:bottom w:w="27" w:type="dxa"/>
              <w:right w:w="41" w:type="dxa"/>
            </w:tcMar>
            <w:vAlign w:val="bottom"/>
            <w:hideMark/>
          </w:tcPr>
          <w:p w:rsidR="002B200E" w:rsidRPr="002B200E" w:rsidRDefault="002B200E" w:rsidP="002B20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B200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27" w:type="dxa"/>
              <w:left w:w="41" w:type="dxa"/>
              <w:bottom w:w="27" w:type="dxa"/>
              <w:right w:w="41" w:type="dxa"/>
            </w:tcMar>
            <w:vAlign w:val="bottom"/>
            <w:hideMark/>
          </w:tcPr>
          <w:p w:rsidR="002B200E" w:rsidRPr="002B200E" w:rsidRDefault="002B200E" w:rsidP="002B200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2B200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Удостовериться, что функционал поиска работает нормально и выдача результатов </w:t>
            </w:r>
            <w:proofErr w:type="spellStart"/>
            <w:r w:rsidRPr="002B200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релевантна</w:t>
            </w:r>
            <w:proofErr w:type="spellEnd"/>
            <w:r w:rsidRPr="002B200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B45F06"/>
            </w:tcBorders>
            <w:tcMar>
              <w:top w:w="27" w:type="dxa"/>
              <w:left w:w="41" w:type="dxa"/>
              <w:bottom w:w="27" w:type="dxa"/>
              <w:right w:w="41" w:type="dxa"/>
            </w:tcMar>
            <w:vAlign w:val="bottom"/>
            <w:hideMark/>
          </w:tcPr>
          <w:p w:rsidR="002B200E" w:rsidRPr="002B200E" w:rsidRDefault="002B200E" w:rsidP="002B2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2B200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7</w:t>
            </w:r>
          </w:p>
        </w:tc>
      </w:tr>
      <w:tr w:rsidR="002B200E" w:rsidRPr="002B200E" w:rsidTr="002B200E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B45F06"/>
              <w:bottom w:val="single" w:sz="6" w:space="0" w:color="CCCCCC"/>
              <w:right w:val="single" w:sz="6" w:space="0" w:color="B45F06"/>
            </w:tcBorders>
            <w:tcMar>
              <w:top w:w="27" w:type="dxa"/>
              <w:left w:w="41" w:type="dxa"/>
              <w:bottom w:w="27" w:type="dxa"/>
              <w:right w:w="41" w:type="dxa"/>
            </w:tcMar>
            <w:vAlign w:val="bottom"/>
            <w:hideMark/>
          </w:tcPr>
          <w:p w:rsidR="002B200E" w:rsidRPr="002B200E" w:rsidRDefault="002B200E" w:rsidP="002B20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B200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27" w:type="dxa"/>
              <w:left w:w="41" w:type="dxa"/>
              <w:bottom w:w="27" w:type="dxa"/>
              <w:right w:w="41" w:type="dxa"/>
            </w:tcMar>
            <w:vAlign w:val="bottom"/>
            <w:hideMark/>
          </w:tcPr>
          <w:p w:rsidR="002B200E" w:rsidRPr="002B200E" w:rsidRDefault="002B200E" w:rsidP="002B200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2B200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Удостовериться, что в каждой карточке товара есть несколько изображений товара и его полное описание с характеристиками.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B45F06"/>
            </w:tcBorders>
            <w:tcMar>
              <w:top w:w="27" w:type="dxa"/>
              <w:left w:w="41" w:type="dxa"/>
              <w:bottom w:w="27" w:type="dxa"/>
              <w:right w:w="41" w:type="dxa"/>
            </w:tcMar>
            <w:vAlign w:val="bottom"/>
            <w:hideMark/>
          </w:tcPr>
          <w:p w:rsidR="002B200E" w:rsidRPr="002B200E" w:rsidRDefault="002B200E" w:rsidP="002B2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2B200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7</w:t>
            </w:r>
          </w:p>
        </w:tc>
      </w:tr>
      <w:tr w:rsidR="002B200E" w:rsidRPr="002B200E" w:rsidTr="002B200E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B45F06"/>
              <w:bottom w:val="single" w:sz="6" w:space="0" w:color="CCCCCC"/>
              <w:right w:val="single" w:sz="6" w:space="0" w:color="B45F06"/>
            </w:tcBorders>
            <w:tcMar>
              <w:top w:w="27" w:type="dxa"/>
              <w:left w:w="41" w:type="dxa"/>
              <w:bottom w:w="27" w:type="dxa"/>
              <w:right w:w="41" w:type="dxa"/>
            </w:tcMar>
            <w:vAlign w:val="bottom"/>
            <w:hideMark/>
          </w:tcPr>
          <w:p w:rsidR="002B200E" w:rsidRPr="002B200E" w:rsidRDefault="002B200E" w:rsidP="002B20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B200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27" w:type="dxa"/>
              <w:left w:w="41" w:type="dxa"/>
              <w:bottom w:w="27" w:type="dxa"/>
              <w:right w:w="41" w:type="dxa"/>
            </w:tcMar>
            <w:vAlign w:val="bottom"/>
            <w:hideMark/>
          </w:tcPr>
          <w:p w:rsidR="002B200E" w:rsidRPr="002B200E" w:rsidRDefault="002B200E" w:rsidP="002B200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2B200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Доработать форму заказа. Вставить маску на ввод номера телефона. Упростить ввод адреса доставки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B45F06"/>
            </w:tcBorders>
            <w:tcMar>
              <w:top w:w="27" w:type="dxa"/>
              <w:left w:w="41" w:type="dxa"/>
              <w:bottom w:w="27" w:type="dxa"/>
              <w:right w:w="41" w:type="dxa"/>
            </w:tcMar>
            <w:vAlign w:val="bottom"/>
            <w:hideMark/>
          </w:tcPr>
          <w:p w:rsidR="002B200E" w:rsidRPr="002B200E" w:rsidRDefault="002B200E" w:rsidP="002B2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2B200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</w:t>
            </w:r>
          </w:p>
        </w:tc>
      </w:tr>
      <w:tr w:rsidR="002B200E" w:rsidRPr="002B200E" w:rsidTr="002B200E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B45F06"/>
              <w:bottom w:val="single" w:sz="6" w:space="0" w:color="CCCCCC"/>
              <w:right w:val="single" w:sz="6" w:space="0" w:color="B45F06"/>
            </w:tcBorders>
            <w:tcMar>
              <w:top w:w="27" w:type="dxa"/>
              <w:left w:w="41" w:type="dxa"/>
              <w:bottom w:w="27" w:type="dxa"/>
              <w:right w:w="41" w:type="dxa"/>
            </w:tcMar>
            <w:vAlign w:val="bottom"/>
            <w:hideMark/>
          </w:tcPr>
          <w:p w:rsidR="002B200E" w:rsidRPr="002B200E" w:rsidRDefault="002B200E" w:rsidP="002B20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B200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27" w:type="dxa"/>
              <w:left w:w="41" w:type="dxa"/>
              <w:bottom w:w="27" w:type="dxa"/>
              <w:right w:w="41" w:type="dxa"/>
            </w:tcMar>
            <w:vAlign w:val="bottom"/>
            <w:hideMark/>
          </w:tcPr>
          <w:p w:rsidR="002B200E" w:rsidRPr="002B200E" w:rsidRDefault="002B200E" w:rsidP="002B200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2B200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Изменить название </w:t>
            </w:r>
            <w:proofErr w:type="spellStart"/>
            <w:r w:rsidRPr="002B200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слогана</w:t>
            </w:r>
            <w:proofErr w:type="spellEnd"/>
            <w:r w:rsidRPr="002B200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. Фраза под логотипом «магазин </w:t>
            </w:r>
            <w:proofErr w:type="spellStart"/>
            <w:r w:rsidRPr="002B200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мотоэкипировки</w:t>
            </w:r>
            <w:proofErr w:type="spellEnd"/>
            <w:r w:rsidRPr="002B200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» незаметна. Возможно, переместить ее на место </w:t>
            </w:r>
            <w:proofErr w:type="spellStart"/>
            <w:r w:rsidRPr="002B200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слогана</w:t>
            </w:r>
            <w:proofErr w:type="spellEnd"/>
            <w:r w:rsidRPr="002B200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B45F06"/>
            </w:tcBorders>
            <w:tcMar>
              <w:top w:w="27" w:type="dxa"/>
              <w:left w:w="41" w:type="dxa"/>
              <w:bottom w:w="27" w:type="dxa"/>
              <w:right w:w="41" w:type="dxa"/>
            </w:tcMar>
            <w:vAlign w:val="bottom"/>
            <w:hideMark/>
          </w:tcPr>
          <w:p w:rsidR="002B200E" w:rsidRPr="002B200E" w:rsidRDefault="002B200E" w:rsidP="002B2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2B200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</w:t>
            </w:r>
          </w:p>
        </w:tc>
      </w:tr>
      <w:tr w:rsidR="002B200E" w:rsidRPr="002B200E" w:rsidTr="002B200E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B45F06"/>
              <w:bottom w:val="single" w:sz="6" w:space="0" w:color="CCCCCC"/>
              <w:right w:val="single" w:sz="6" w:space="0" w:color="B45F06"/>
            </w:tcBorders>
            <w:tcMar>
              <w:top w:w="27" w:type="dxa"/>
              <w:left w:w="41" w:type="dxa"/>
              <w:bottom w:w="27" w:type="dxa"/>
              <w:right w:w="41" w:type="dxa"/>
            </w:tcMar>
            <w:vAlign w:val="bottom"/>
            <w:hideMark/>
          </w:tcPr>
          <w:p w:rsidR="002B200E" w:rsidRPr="002B200E" w:rsidRDefault="002B200E" w:rsidP="002B20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B200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6.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27" w:type="dxa"/>
              <w:left w:w="41" w:type="dxa"/>
              <w:bottom w:w="27" w:type="dxa"/>
              <w:right w:w="41" w:type="dxa"/>
            </w:tcMar>
            <w:vAlign w:val="bottom"/>
            <w:hideMark/>
          </w:tcPr>
          <w:p w:rsidR="002B200E" w:rsidRPr="002B200E" w:rsidRDefault="002B200E" w:rsidP="002B200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2B200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Поместить контактный телефон в привычном для всех месте - справа вверху.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B45F06"/>
            </w:tcBorders>
            <w:tcMar>
              <w:top w:w="27" w:type="dxa"/>
              <w:left w:w="41" w:type="dxa"/>
              <w:bottom w:w="27" w:type="dxa"/>
              <w:right w:w="41" w:type="dxa"/>
            </w:tcMar>
            <w:vAlign w:val="bottom"/>
            <w:hideMark/>
          </w:tcPr>
          <w:p w:rsidR="002B200E" w:rsidRPr="002B200E" w:rsidRDefault="002B200E" w:rsidP="002B2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2B200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</w:t>
            </w:r>
          </w:p>
        </w:tc>
      </w:tr>
      <w:tr w:rsidR="002B200E" w:rsidRPr="002B200E" w:rsidTr="002B200E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B45F06"/>
              <w:bottom w:val="single" w:sz="6" w:space="0" w:color="B45F06"/>
              <w:right w:val="single" w:sz="6" w:space="0" w:color="B45F06"/>
            </w:tcBorders>
            <w:tcMar>
              <w:top w:w="27" w:type="dxa"/>
              <w:left w:w="41" w:type="dxa"/>
              <w:bottom w:w="27" w:type="dxa"/>
              <w:right w:w="41" w:type="dxa"/>
            </w:tcMar>
            <w:vAlign w:val="bottom"/>
            <w:hideMark/>
          </w:tcPr>
          <w:p w:rsidR="002B200E" w:rsidRPr="002B200E" w:rsidRDefault="002B200E" w:rsidP="002B20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2B200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7.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B45F06"/>
              <w:right w:val="single" w:sz="6" w:space="0" w:color="CCCCCC"/>
            </w:tcBorders>
            <w:tcMar>
              <w:top w:w="27" w:type="dxa"/>
              <w:left w:w="41" w:type="dxa"/>
              <w:bottom w:w="27" w:type="dxa"/>
              <w:right w:w="41" w:type="dxa"/>
            </w:tcMar>
            <w:vAlign w:val="bottom"/>
            <w:hideMark/>
          </w:tcPr>
          <w:p w:rsidR="002B200E" w:rsidRPr="002B200E" w:rsidRDefault="002B200E" w:rsidP="002B200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2B200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Доработать раздел о компании. Добавить больше </w:t>
            </w:r>
            <w:proofErr w:type="spellStart"/>
            <w:r w:rsidRPr="002B200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фактологической</w:t>
            </w:r>
            <w:proofErr w:type="spellEnd"/>
            <w:r w:rsidRPr="002B200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 информации, фотографии сотрудников и контакты руководства.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B45F06"/>
              <w:right w:val="single" w:sz="6" w:space="0" w:color="B45F06"/>
            </w:tcBorders>
            <w:tcMar>
              <w:top w:w="27" w:type="dxa"/>
              <w:left w:w="41" w:type="dxa"/>
              <w:bottom w:w="27" w:type="dxa"/>
              <w:right w:w="41" w:type="dxa"/>
            </w:tcMar>
            <w:vAlign w:val="bottom"/>
            <w:hideMark/>
          </w:tcPr>
          <w:p w:rsidR="002B200E" w:rsidRPr="002B200E" w:rsidRDefault="002B200E" w:rsidP="002B20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2B200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</w:t>
            </w:r>
          </w:p>
        </w:tc>
      </w:tr>
    </w:tbl>
    <w:p w:rsidR="002B200E" w:rsidRDefault="002B200E" w:rsidP="002B200E">
      <w:pPr>
        <w:pStyle w:val="PixelPlus"/>
      </w:pPr>
    </w:p>
    <w:p w:rsidR="002F3D05" w:rsidRDefault="002F3D05">
      <w:pPr>
        <w:rPr>
          <w:rFonts w:cs="Times New Roman"/>
          <w:sz w:val="28"/>
          <w:szCs w:val="28"/>
        </w:rPr>
      </w:pPr>
      <w:r>
        <w:br w:type="page"/>
      </w:r>
    </w:p>
    <w:p w:rsidR="0004622E" w:rsidRDefault="006A62EA" w:rsidP="006A62EA">
      <w:pPr>
        <w:pStyle w:val="1"/>
      </w:pPr>
      <w:bookmarkStart w:id="5" w:name="_Toc46930555"/>
      <w:r>
        <w:lastRenderedPageBreak/>
        <w:t>Определение и а</w:t>
      </w:r>
      <w:r w:rsidRPr="006A62EA">
        <w:t>нализ конкурентов</w:t>
      </w:r>
      <w:bookmarkEnd w:id="5"/>
    </w:p>
    <w:p w:rsidR="004B4B52" w:rsidRDefault="004B4B52" w:rsidP="004B4B52">
      <w:pPr>
        <w:pStyle w:val="PixelPlus"/>
        <w:ind w:firstLine="720"/>
      </w:pPr>
      <w:r>
        <w:t xml:space="preserve">В рамках формирования стратегии было осуществлено сравнение сайта </w:t>
      </w:r>
      <w:proofErr w:type="spellStart"/>
      <w:r w:rsidR="00D547DF" w:rsidRPr="00D547DF">
        <w:t>motostyles.ru</w:t>
      </w:r>
      <w:proofErr w:type="spellEnd"/>
      <w:r w:rsidR="00D547DF">
        <w:t xml:space="preserve"> </w:t>
      </w:r>
      <w:r>
        <w:t>с конкурентами:</w:t>
      </w:r>
    </w:p>
    <w:p w:rsidR="00D547DF" w:rsidRPr="00D547DF" w:rsidRDefault="00D547DF" w:rsidP="00AC1C82">
      <w:pPr>
        <w:pStyle w:val="PixelPlus"/>
        <w:numPr>
          <w:ilvl w:val="0"/>
          <w:numId w:val="6"/>
        </w:numPr>
        <w:rPr>
          <w:lang w:val="en-US"/>
        </w:rPr>
      </w:pPr>
      <w:r w:rsidRPr="00D547DF">
        <w:rPr>
          <w:lang w:val="en-US"/>
        </w:rPr>
        <w:t>pro-ekip.ru</w:t>
      </w:r>
    </w:p>
    <w:p w:rsidR="00D547DF" w:rsidRPr="00D547DF" w:rsidRDefault="00D547DF" w:rsidP="00AC1C82">
      <w:pPr>
        <w:pStyle w:val="PixelPlus"/>
        <w:numPr>
          <w:ilvl w:val="0"/>
          <w:numId w:val="6"/>
        </w:numPr>
        <w:rPr>
          <w:lang w:val="en-US"/>
        </w:rPr>
      </w:pPr>
      <w:r w:rsidRPr="00D547DF">
        <w:rPr>
          <w:lang w:val="en-US"/>
        </w:rPr>
        <w:t>ekipka.ru</w:t>
      </w:r>
    </w:p>
    <w:p w:rsidR="00D547DF" w:rsidRPr="00D547DF" w:rsidRDefault="00D547DF" w:rsidP="00AC1C82">
      <w:pPr>
        <w:pStyle w:val="PixelPlus"/>
        <w:numPr>
          <w:ilvl w:val="0"/>
          <w:numId w:val="6"/>
        </w:numPr>
        <w:rPr>
          <w:lang w:val="en-US"/>
        </w:rPr>
      </w:pPr>
      <w:r w:rsidRPr="00D547DF">
        <w:rPr>
          <w:lang w:val="en-US"/>
        </w:rPr>
        <w:t>frontflip.ru</w:t>
      </w:r>
    </w:p>
    <w:p w:rsidR="00D547DF" w:rsidRPr="00D547DF" w:rsidRDefault="00D547DF" w:rsidP="00AC1C82">
      <w:pPr>
        <w:pStyle w:val="PixelPlus"/>
        <w:numPr>
          <w:ilvl w:val="0"/>
          <w:numId w:val="6"/>
        </w:numPr>
        <w:rPr>
          <w:lang w:val="en-US"/>
        </w:rPr>
      </w:pPr>
      <w:r w:rsidRPr="00D547DF">
        <w:rPr>
          <w:lang w:val="en-US"/>
        </w:rPr>
        <w:t>smotra-moto-shop.ru</w:t>
      </w:r>
    </w:p>
    <w:p w:rsidR="00D547DF" w:rsidRPr="00D547DF" w:rsidRDefault="00D547DF" w:rsidP="00AC1C82">
      <w:pPr>
        <w:pStyle w:val="PixelPlus"/>
        <w:numPr>
          <w:ilvl w:val="0"/>
          <w:numId w:val="6"/>
        </w:numPr>
        <w:rPr>
          <w:lang w:val="en-US"/>
        </w:rPr>
      </w:pPr>
      <w:r w:rsidRPr="00D547DF">
        <w:rPr>
          <w:lang w:val="en-US"/>
        </w:rPr>
        <w:t>partner-moto.ru</w:t>
      </w:r>
    </w:p>
    <w:p w:rsidR="00D547DF" w:rsidRPr="00D547DF" w:rsidRDefault="00D547DF" w:rsidP="00AC1C82">
      <w:pPr>
        <w:pStyle w:val="PixelPlus"/>
        <w:numPr>
          <w:ilvl w:val="0"/>
          <w:numId w:val="6"/>
        </w:numPr>
        <w:rPr>
          <w:lang w:val="en-US"/>
        </w:rPr>
      </w:pPr>
      <w:proofErr w:type="spellStart"/>
      <w:r w:rsidRPr="00D547DF">
        <w:rPr>
          <w:lang w:val="en-US"/>
        </w:rPr>
        <w:t>motoekipirovka.moscow</w:t>
      </w:r>
      <w:proofErr w:type="spellEnd"/>
    </w:p>
    <w:p w:rsidR="00D547DF" w:rsidRPr="00D547DF" w:rsidRDefault="00D547DF" w:rsidP="00AC1C82">
      <w:pPr>
        <w:pStyle w:val="PixelPlus"/>
        <w:numPr>
          <w:ilvl w:val="0"/>
          <w:numId w:val="6"/>
        </w:numPr>
        <w:rPr>
          <w:lang w:val="en-US"/>
        </w:rPr>
      </w:pPr>
      <w:r w:rsidRPr="00D547DF">
        <w:rPr>
          <w:lang w:val="en-US"/>
        </w:rPr>
        <w:t>flipup.ru</w:t>
      </w:r>
    </w:p>
    <w:p w:rsidR="00D547DF" w:rsidRPr="00D547DF" w:rsidRDefault="00D547DF" w:rsidP="00AC1C82">
      <w:pPr>
        <w:pStyle w:val="PixelPlus"/>
        <w:numPr>
          <w:ilvl w:val="0"/>
          <w:numId w:val="6"/>
        </w:numPr>
        <w:rPr>
          <w:lang w:val="en-US"/>
        </w:rPr>
      </w:pPr>
      <w:r w:rsidRPr="00D547DF">
        <w:rPr>
          <w:lang w:val="en-US"/>
        </w:rPr>
        <w:t>motoekipirovka.ru</w:t>
      </w:r>
    </w:p>
    <w:p w:rsidR="00D547DF" w:rsidRDefault="00D547DF" w:rsidP="00AC1C82">
      <w:pPr>
        <w:pStyle w:val="PixelPlus"/>
        <w:numPr>
          <w:ilvl w:val="0"/>
          <w:numId w:val="6"/>
        </w:numPr>
      </w:pPr>
      <w:r>
        <w:t>moto85.ru</w:t>
      </w:r>
    </w:p>
    <w:p w:rsidR="00F948BF" w:rsidRDefault="004B4B52" w:rsidP="00D547DF">
      <w:pPr>
        <w:pStyle w:val="PixelPlus"/>
      </w:pPr>
      <w:r>
        <w:t xml:space="preserve">Данные конкуренты были определены исходя из видимости по СЯ. </w:t>
      </w:r>
      <w:r w:rsidR="0079440E">
        <w:t xml:space="preserve">В таблице </w:t>
      </w:r>
      <w:r w:rsidR="00B259AA">
        <w:t>1</w:t>
      </w:r>
      <w:r w:rsidR="0079440E">
        <w:t xml:space="preserve"> представлены основные показатели</w:t>
      </w:r>
      <w:r w:rsidR="00B259AA">
        <w:t>.</w:t>
      </w:r>
    </w:p>
    <w:p w:rsidR="00B259AA" w:rsidRDefault="00B259AA" w:rsidP="00B259AA">
      <w:pPr>
        <w:pStyle w:val="PP3"/>
      </w:pPr>
      <w:r w:rsidRPr="00B259AA">
        <w:t xml:space="preserve"> </w:t>
      </w:r>
      <w:r>
        <w:t>Табл. 1. Сравнение с конкурентами по базовым показателям</w:t>
      </w:r>
    </w:p>
    <w:tbl>
      <w:tblPr>
        <w:tblW w:w="9480" w:type="dxa"/>
        <w:tblInd w:w="94" w:type="dxa"/>
        <w:tblLook w:val="04A0"/>
      </w:tblPr>
      <w:tblGrid>
        <w:gridCol w:w="2421"/>
        <w:gridCol w:w="1421"/>
        <w:gridCol w:w="1134"/>
        <w:gridCol w:w="1701"/>
        <w:gridCol w:w="1843"/>
        <w:gridCol w:w="960"/>
      </w:tblGrid>
      <w:tr w:rsidR="00D547DF" w:rsidRPr="00D547DF" w:rsidTr="00D547DF">
        <w:trPr>
          <w:trHeight w:val="600"/>
        </w:trPr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9646"/>
            <w:vAlign w:val="center"/>
            <w:hideMark/>
          </w:tcPr>
          <w:p w:rsidR="00D547DF" w:rsidRPr="00D547DF" w:rsidRDefault="00D547DF" w:rsidP="00D547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D547DF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Домен</w:t>
            </w:r>
          </w:p>
        </w:tc>
        <w:tc>
          <w:tcPr>
            <w:tcW w:w="14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9646"/>
            <w:vAlign w:val="center"/>
            <w:hideMark/>
          </w:tcPr>
          <w:p w:rsidR="00D547DF" w:rsidRPr="00D547DF" w:rsidRDefault="00D547DF" w:rsidP="00D547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D547DF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Трафик по </w:t>
            </w:r>
            <w:proofErr w:type="spellStart"/>
            <w:r w:rsidRPr="00D547DF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keys.so</w:t>
            </w:r>
            <w:proofErr w:type="spellEnd"/>
            <w:r w:rsidRPr="00D547DF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 (сутки)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9646"/>
            <w:vAlign w:val="center"/>
            <w:hideMark/>
          </w:tcPr>
          <w:p w:rsidR="00D547DF" w:rsidRPr="00D547DF" w:rsidRDefault="00D547DF" w:rsidP="00D547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D547DF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Возраст (в днях)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9646"/>
            <w:vAlign w:val="center"/>
            <w:hideMark/>
          </w:tcPr>
          <w:p w:rsidR="00D547DF" w:rsidRPr="00D547DF" w:rsidRDefault="00D547DF" w:rsidP="00D547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D547DF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Кол-во страниц в индексе </w:t>
            </w:r>
            <w:proofErr w:type="spellStart"/>
            <w:r w:rsidRPr="00D547DF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Яндекса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9646"/>
            <w:vAlign w:val="center"/>
            <w:hideMark/>
          </w:tcPr>
          <w:p w:rsidR="00D547DF" w:rsidRPr="00D547DF" w:rsidRDefault="00D547DF" w:rsidP="00D547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D547DF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Кол-во страниц в индексе </w:t>
            </w:r>
            <w:proofErr w:type="spellStart"/>
            <w:r w:rsidRPr="00D547DF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Google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9646"/>
            <w:vAlign w:val="center"/>
            <w:hideMark/>
          </w:tcPr>
          <w:p w:rsidR="00D547DF" w:rsidRPr="00D547DF" w:rsidRDefault="00D547DF" w:rsidP="00D547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D547DF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ИКС</w:t>
            </w:r>
          </w:p>
        </w:tc>
      </w:tr>
      <w:tr w:rsidR="00D547DF" w:rsidRPr="00D547DF" w:rsidTr="00D547DF">
        <w:trPr>
          <w:trHeight w:val="300"/>
        </w:trPr>
        <w:tc>
          <w:tcPr>
            <w:tcW w:w="2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47DF" w:rsidRPr="00D547DF" w:rsidRDefault="00D547DF" w:rsidP="00D54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D547DF">
              <w:rPr>
                <w:rFonts w:ascii="Calibri" w:eastAsia="Times New Roman" w:hAnsi="Calibri" w:cs="Calibri"/>
                <w:color w:val="000000"/>
                <w:lang w:eastAsia="ru-RU"/>
              </w:rPr>
              <w:t>motostyles.ru</w:t>
            </w:r>
            <w:proofErr w:type="spellEnd"/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47DF" w:rsidRPr="00D547DF" w:rsidRDefault="00D547DF" w:rsidP="00D547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547DF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47DF" w:rsidRPr="00D547DF" w:rsidRDefault="00D547DF" w:rsidP="00D547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547DF">
              <w:rPr>
                <w:rFonts w:ascii="Calibri" w:eastAsia="Times New Roman" w:hAnsi="Calibri" w:cs="Calibri"/>
                <w:color w:val="000000"/>
                <w:lang w:eastAsia="ru-RU"/>
              </w:rPr>
              <w:t>2079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47DF" w:rsidRPr="00D547DF" w:rsidRDefault="00D547DF" w:rsidP="00D547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547DF">
              <w:rPr>
                <w:rFonts w:ascii="Calibri" w:eastAsia="Times New Roman" w:hAnsi="Calibri" w:cs="Calibri"/>
                <w:color w:val="000000"/>
                <w:lang w:eastAsia="ru-RU"/>
              </w:rPr>
              <w:t>1049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47DF" w:rsidRPr="00D547DF" w:rsidRDefault="00D547DF" w:rsidP="00D547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547DF">
              <w:rPr>
                <w:rFonts w:ascii="Calibri" w:eastAsia="Times New Roman" w:hAnsi="Calibri" w:cs="Calibri"/>
                <w:color w:val="000000"/>
                <w:lang w:eastAsia="ru-RU"/>
              </w:rPr>
              <w:t>1901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47DF" w:rsidRPr="00D547DF" w:rsidRDefault="00D547DF" w:rsidP="00D547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547DF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</w:tr>
      <w:tr w:rsidR="00D547DF" w:rsidRPr="00D547DF" w:rsidTr="00D547DF">
        <w:trPr>
          <w:trHeight w:val="300"/>
        </w:trPr>
        <w:tc>
          <w:tcPr>
            <w:tcW w:w="2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47DF" w:rsidRPr="00D547DF" w:rsidRDefault="00D547DF" w:rsidP="00D54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D547DF">
              <w:rPr>
                <w:rFonts w:ascii="Calibri" w:eastAsia="Times New Roman" w:hAnsi="Calibri" w:cs="Calibri"/>
                <w:color w:val="000000"/>
                <w:lang w:eastAsia="ru-RU"/>
              </w:rPr>
              <w:t>pro-ekip.ru</w:t>
            </w:r>
            <w:proofErr w:type="spellEnd"/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47DF" w:rsidRPr="00D547DF" w:rsidRDefault="00D547DF" w:rsidP="00D547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547DF">
              <w:rPr>
                <w:rFonts w:ascii="Calibri" w:eastAsia="Times New Roman" w:hAnsi="Calibri" w:cs="Calibri"/>
                <w:color w:val="000000"/>
                <w:lang w:eastAsia="ru-RU"/>
              </w:rPr>
              <w:t>88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47DF" w:rsidRPr="00D547DF" w:rsidRDefault="00D547DF" w:rsidP="00D547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547DF">
              <w:rPr>
                <w:rFonts w:ascii="Calibri" w:eastAsia="Times New Roman" w:hAnsi="Calibri" w:cs="Calibri"/>
                <w:color w:val="000000"/>
                <w:lang w:eastAsia="ru-RU"/>
              </w:rPr>
              <w:t>349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47DF" w:rsidRPr="00D547DF" w:rsidRDefault="00D547DF" w:rsidP="00D547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547DF">
              <w:rPr>
                <w:rFonts w:ascii="Calibri" w:eastAsia="Times New Roman" w:hAnsi="Calibri" w:cs="Calibri"/>
                <w:color w:val="000000"/>
                <w:lang w:eastAsia="ru-RU"/>
              </w:rPr>
              <w:t>3596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47DF" w:rsidRPr="00D547DF" w:rsidRDefault="00D547DF" w:rsidP="00D547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547DF">
              <w:rPr>
                <w:rFonts w:ascii="Calibri" w:eastAsia="Times New Roman" w:hAnsi="Calibri" w:cs="Calibri"/>
                <w:color w:val="000000"/>
                <w:lang w:eastAsia="ru-RU"/>
              </w:rPr>
              <w:t>1110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47DF" w:rsidRPr="00D547DF" w:rsidRDefault="00D547DF" w:rsidP="00D547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547DF">
              <w:rPr>
                <w:rFonts w:ascii="Calibri" w:eastAsia="Times New Roman" w:hAnsi="Calibri" w:cs="Calibri"/>
                <w:color w:val="000000"/>
                <w:lang w:eastAsia="ru-RU"/>
              </w:rPr>
              <w:t>60</w:t>
            </w:r>
          </w:p>
        </w:tc>
      </w:tr>
      <w:tr w:rsidR="00D547DF" w:rsidRPr="00D547DF" w:rsidTr="00D547DF">
        <w:trPr>
          <w:trHeight w:val="300"/>
        </w:trPr>
        <w:tc>
          <w:tcPr>
            <w:tcW w:w="2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47DF" w:rsidRPr="00D547DF" w:rsidRDefault="00D547DF" w:rsidP="00D54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D547DF">
              <w:rPr>
                <w:rFonts w:ascii="Calibri" w:eastAsia="Times New Roman" w:hAnsi="Calibri" w:cs="Calibri"/>
                <w:color w:val="000000"/>
                <w:lang w:eastAsia="ru-RU"/>
              </w:rPr>
              <w:t>ekipka.ru</w:t>
            </w:r>
            <w:proofErr w:type="spellEnd"/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47DF" w:rsidRPr="00D547DF" w:rsidRDefault="00D547DF" w:rsidP="00D547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547DF">
              <w:rPr>
                <w:rFonts w:ascii="Calibri" w:eastAsia="Times New Roman" w:hAnsi="Calibri" w:cs="Calibri"/>
                <w:color w:val="000000"/>
                <w:lang w:eastAsia="ru-RU"/>
              </w:rPr>
              <w:t>408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47DF" w:rsidRPr="00D547DF" w:rsidRDefault="00D547DF" w:rsidP="00D547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547DF">
              <w:rPr>
                <w:rFonts w:ascii="Calibri" w:eastAsia="Times New Roman" w:hAnsi="Calibri" w:cs="Calibri"/>
                <w:color w:val="000000"/>
                <w:lang w:eastAsia="ru-RU"/>
              </w:rPr>
              <w:t>2700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47DF" w:rsidRPr="00D547DF" w:rsidRDefault="00D547DF" w:rsidP="00D547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547DF">
              <w:rPr>
                <w:rFonts w:ascii="Calibri" w:eastAsia="Times New Roman" w:hAnsi="Calibri" w:cs="Calibri"/>
                <w:color w:val="000000"/>
                <w:lang w:eastAsia="ru-RU"/>
              </w:rPr>
              <w:t>9222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47DF" w:rsidRPr="00D547DF" w:rsidRDefault="00D547DF" w:rsidP="00D547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547DF">
              <w:rPr>
                <w:rFonts w:ascii="Calibri" w:eastAsia="Times New Roman" w:hAnsi="Calibri" w:cs="Calibri"/>
                <w:color w:val="000000"/>
                <w:lang w:eastAsia="ru-RU"/>
              </w:rPr>
              <w:t>9630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47DF" w:rsidRPr="00D547DF" w:rsidRDefault="00D547DF" w:rsidP="00D547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547DF">
              <w:rPr>
                <w:rFonts w:ascii="Calibri" w:eastAsia="Times New Roman" w:hAnsi="Calibri" w:cs="Calibri"/>
                <w:color w:val="000000"/>
                <w:lang w:eastAsia="ru-RU"/>
              </w:rPr>
              <w:t>360</w:t>
            </w:r>
          </w:p>
        </w:tc>
      </w:tr>
      <w:tr w:rsidR="00D547DF" w:rsidRPr="00D547DF" w:rsidTr="00D547DF">
        <w:trPr>
          <w:trHeight w:val="300"/>
        </w:trPr>
        <w:tc>
          <w:tcPr>
            <w:tcW w:w="2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47DF" w:rsidRPr="00D547DF" w:rsidRDefault="00D547DF" w:rsidP="00D54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D547DF">
              <w:rPr>
                <w:rFonts w:ascii="Calibri" w:eastAsia="Times New Roman" w:hAnsi="Calibri" w:cs="Calibri"/>
                <w:color w:val="000000"/>
                <w:lang w:eastAsia="ru-RU"/>
              </w:rPr>
              <w:t>frontflip.ru</w:t>
            </w:r>
            <w:proofErr w:type="spellEnd"/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47DF" w:rsidRPr="00D547DF" w:rsidRDefault="00D547DF" w:rsidP="00D547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547DF">
              <w:rPr>
                <w:rFonts w:ascii="Calibri" w:eastAsia="Times New Roman" w:hAnsi="Calibri" w:cs="Calibri"/>
                <w:color w:val="000000"/>
                <w:lang w:eastAsia="ru-RU"/>
              </w:rPr>
              <w:t>432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47DF" w:rsidRPr="00D547DF" w:rsidRDefault="00D547DF" w:rsidP="00D547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547DF">
              <w:rPr>
                <w:rFonts w:ascii="Calibri" w:eastAsia="Times New Roman" w:hAnsi="Calibri" w:cs="Calibri"/>
                <w:color w:val="000000"/>
                <w:lang w:eastAsia="ru-RU"/>
              </w:rPr>
              <w:t>2998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47DF" w:rsidRPr="00D547DF" w:rsidRDefault="00D547DF" w:rsidP="00D547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547DF">
              <w:rPr>
                <w:rFonts w:ascii="Calibri" w:eastAsia="Times New Roman" w:hAnsi="Calibri" w:cs="Calibri"/>
                <w:color w:val="000000"/>
                <w:lang w:eastAsia="ru-RU"/>
              </w:rPr>
              <w:t>9656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47DF" w:rsidRPr="00D547DF" w:rsidRDefault="00D547DF" w:rsidP="00D547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547DF">
              <w:rPr>
                <w:rFonts w:ascii="Calibri" w:eastAsia="Times New Roman" w:hAnsi="Calibri" w:cs="Calibri"/>
                <w:color w:val="000000"/>
                <w:lang w:eastAsia="ru-RU"/>
              </w:rPr>
              <w:t>9748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47DF" w:rsidRPr="00D547DF" w:rsidRDefault="00D547DF" w:rsidP="00D547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547DF">
              <w:rPr>
                <w:rFonts w:ascii="Calibri" w:eastAsia="Times New Roman" w:hAnsi="Calibri" w:cs="Calibri"/>
                <w:color w:val="000000"/>
                <w:lang w:eastAsia="ru-RU"/>
              </w:rPr>
              <w:t>430</w:t>
            </w:r>
          </w:p>
        </w:tc>
      </w:tr>
      <w:tr w:rsidR="00D547DF" w:rsidRPr="00D547DF" w:rsidTr="00D547DF">
        <w:trPr>
          <w:trHeight w:val="300"/>
        </w:trPr>
        <w:tc>
          <w:tcPr>
            <w:tcW w:w="2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47DF" w:rsidRPr="00D547DF" w:rsidRDefault="00D547DF" w:rsidP="00D54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D547DF">
              <w:rPr>
                <w:rFonts w:ascii="Calibri" w:eastAsia="Times New Roman" w:hAnsi="Calibri" w:cs="Calibri"/>
                <w:color w:val="000000"/>
                <w:lang w:eastAsia="ru-RU"/>
              </w:rPr>
              <w:t>smotra-moto-shop.ru</w:t>
            </w:r>
            <w:proofErr w:type="spellEnd"/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47DF" w:rsidRPr="00D547DF" w:rsidRDefault="00D547DF" w:rsidP="00D547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547DF">
              <w:rPr>
                <w:rFonts w:ascii="Calibri" w:eastAsia="Times New Roman" w:hAnsi="Calibri" w:cs="Calibri"/>
                <w:color w:val="000000"/>
                <w:lang w:eastAsia="ru-RU"/>
              </w:rPr>
              <w:t>490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47DF" w:rsidRPr="00D547DF" w:rsidRDefault="00D547DF" w:rsidP="00D547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547DF">
              <w:rPr>
                <w:rFonts w:ascii="Calibri" w:eastAsia="Times New Roman" w:hAnsi="Calibri" w:cs="Calibri"/>
                <w:color w:val="000000"/>
                <w:lang w:eastAsia="ru-RU"/>
              </w:rPr>
              <w:t>2599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47DF" w:rsidRPr="00D547DF" w:rsidRDefault="00D547DF" w:rsidP="00D547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547DF">
              <w:rPr>
                <w:rFonts w:ascii="Calibri" w:eastAsia="Times New Roman" w:hAnsi="Calibri" w:cs="Calibri"/>
                <w:color w:val="000000"/>
                <w:lang w:eastAsia="ru-RU"/>
              </w:rPr>
              <w:t>9748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47DF" w:rsidRPr="00D547DF" w:rsidRDefault="00D547DF" w:rsidP="00D547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547DF">
              <w:rPr>
                <w:rFonts w:ascii="Calibri" w:eastAsia="Times New Roman" w:hAnsi="Calibri" w:cs="Calibri"/>
                <w:color w:val="000000"/>
                <w:lang w:eastAsia="ru-RU"/>
              </w:rPr>
              <w:t>8110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47DF" w:rsidRPr="00D547DF" w:rsidRDefault="00D547DF" w:rsidP="00D547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547DF">
              <w:rPr>
                <w:rFonts w:ascii="Calibri" w:eastAsia="Times New Roman" w:hAnsi="Calibri" w:cs="Calibri"/>
                <w:color w:val="000000"/>
                <w:lang w:eastAsia="ru-RU"/>
              </w:rPr>
              <w:t>330</w:t>
            </w:r>
          </w:p>
        </w:tc>
      </w:tr>
      <w:tr w:rsidR="00D547DF" w:rsidRPr="00D547DF" w:rsidTr="00D547DF">
        <w:trPr>
          <w:trHeight w:val="300"/>
        </w:trPr>
        <w:tc>
          <w:tcPr>
            <w:tcW w:w="2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47DF" w:rsidRPr="00D547DF" w:rsidRDefault="00D547DF" w:rsidP="00D54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D547DF">
              <w:rPr>
                <w:rFonts w:ascii="Calibri" w:eastAsia="Times New Roman" w:hAnsi="Calibri" w:cs="Calibri"/>
                <w:color w:val="000000"/>
                <w:lang w:eastAsia="ru-RU"/>
              </w:rPr>
              <w:t>partner-moto.ru</w:t>
            </w:r>
            <w:proofErr w:type="spellEnd"/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47DF" w:rsidRPr="00D547DF" w:rsidRDefault="00D547DF" w:rsidP="00D547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547DF">
              <w:rPr>
                <w:rFonts w:ascii="Calibri" w:eastAsia="Times New Roman" w:hAnsi="Calibri" w:cs="Calibri"/>
                <w:color w:val="000000"/>
                <w:lang w:eastAsia="ru-RU"/>
              </w:rPr>
              <w:t>741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47DF" w:rsidRPr="00D547DF" w:rsidRDefault="00D547DF" w:rsidP="00D547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547DF">
              <w:rPr>
                <w:rFonts w:ascii="Calibri" w:eastAsia="Times New Roman" w:hAnsi="Calibri" w:cs="Calibri"/>
                <w:color w:val="000000"/>
                <w:lang w:eastAsia="ru-RU"/>
              </w:rPr>
              <w:t>2155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47DF" w:rsidRPr="00D547DF" w:rsidRDefault="00D547DF" w:rsidP="00D547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547DF">
              <w:rPr>
                <w:rFonts w:ascii="Calibri" w:eastAsia="Times New Roman" w:hAnsi="Calibri" w:cs="Calibri"/>
                <w:color w:val="000000"/>
                <w:lang w:eastAsia="ru-RU"/>
              </w:rPr>
              <w:t>39984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47DF" w:rsidRPr="00D547DF" w:rsidRDefault="00D547DF" w:rsidP="00D547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547DF">
              <w:rPr>
                <w:rFonts w:ascii="Calibri" w:eastAsia="Times New Roman" w:hAnsi="Calibri" w:cs="Calibri"/>
                <w:color w:val="000000"/>
                <w:lang w:eastAsia="ru-RU"/>
              </w:rPr>
              <w:t>43795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47DF" w:rsidRPr="00D547DF" w:rsidRDefault="00D547DF" w:rsidP="00D547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547DF">
              <w:rPr>
                <w:rFonts w:ascii="Calibri" w:eastAsia="Times New Roman" w:hAnsi="Calibri" w:cs="Calibri"/>
                <w:color w:val="000000"/>
                <w:lang w:eastAsia="ru-RU"/>
              </w:rPr>
              <w:t>430</w:t>
            </w:r>
          </w:p>
        </w:tc>
      </w:tr>
      <w:tr w:rsidR="00D547DF" w:rsidRPr="00D547DF" w:rsidTr="00D547DF">
        <w:trPr>
          <w:trHeight w:val="300"/>
        </w:trPr>
        <w:tc>
          <w:tcPr>
            <w:tcW w:w="2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47DF" w:rsidRPr="00D547DF" w:rsidRDefault="00D547DF" w:rsidP="00D54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D547DF">
              <w:rPr>
                <w:rFonts w:ascii="Calibri" w:eastAsia="Times New Roman" w:hAnsi="Calibri" w:cs="Calibri"/>
                <w:color w:val="000000"/>
                <w:lang w:eastAsia="ru-RU"/>
              </w:rPr>
              <w:t>motoekipirovka.moscow</w:t>
            </w:r>
            <w:proofErr w:type="spellEnd"/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47DF" w:rsidRPr="00D547DF" w:rsidRDefault="00D547DF" w:rsidP="00D547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547DF">
              <w:rPr>
                <w:rFonts w:ascii="Calibri" w:eastAsia="Times New Roman" w:hAnsi="Calibri" w:cs="Calibri"/>
                <w:color w:val="000000"/>
                <w:lang w:eastAsia="ru-RU"/>
              </w:rPr>
              <w:t>64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47DF" w:rsidRPr="00D547DF" w:rsidRDefault="00D547DF" w:rsidP="00D547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547DF">
              <w:rPr>
                <w:rFonts w:ascii="Calibri" w:eastAsia="Times New Roman" w:hAnsi="Calibri" w:cs="Calibri"/>
                <w:color w:val="000000"/>
                <w:lang w:eastAsia="ru-RU"/>
              </w:rPr>
              <w:t>1105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47DF" w:rsidRPr="00D547DF" w:rsidRDefault="00D547DF" w:rsidP="00D547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547DF">
              <w:rPr>
                <w:rFonts w:ascii="Calibri" w:eastAsia="Times New Roman" w:hAnsi="Calibri" w:cs="Calibri"/>
                <w:color w:val="000000"/>
                <w:lang w:eastAsia="ru-RU"/>
              </w:rPr>
              <w:t>3262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47DF" w:rsidRPr="00D547DF" w:rsidRDefault="00D547DF" w:rsidP="00D547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547DF">
              <w:rPr>
                <w:rFonts w:ascii="Calibri" w:eastAsia="Times New Roman" w:hAnsi="Calibri" w:cs="Calibri"/>
                <w:color w:val="000000"/>
                <w:lang w:eastAsia="ru-RU"/>
              </w:rPr>
              <w:t>3233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47DF" w:rsidRPr="00D547DF" w:rsidRDefault="00D547DF" w:rsidP="00D547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547DF">
              <w:rPr>
                <w:rFonts w:ascii="Calibri" w:eastAsia="Times New Roman" w:hAnsi="Calibri" w:cs="Calibri"/>
                <w:color w:val="000000"/>
                <w:lang w:eastAsia="ru-RU"/>
              </w:rPr>
              <w:t>200</w:t>
            </w:r>
          </w:p>
        </w:tc>
      </w:tr>
      <w:tr w:rsidR="00D547DF" w:rsidRPr="00D547DF" w:rsidTr="00D547DF">
        <w:trPr>
          <w:trHeight w:val="300"/>
        </w:trPr>
        <w:tc>
          <w:tcPr>
            <w:tcW w:w="2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47DF" w:rsidRPr="00D547DF" w:rsidRDefault="00D547DF" w:rsidP="00D54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D547DF">
              <w:rPr>
                <w:rFonts w:ascii="Calibri" w:eastAsia="Times New Roman" w:hAnsi="Calibri" w:cs="Calibri"/>
                <w:color w:val="000000"/>
                <w:lang w:eastAsia="ru-RU"/>
              </w:rPr>
              <w:t>flipup.ru</w:t>
            </w:r>
            <w:proofErr w:type="spellEnd"/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47DF" w:rsidRPr="00D547DF" w:rsidRDefault="00D547DF" w:rsidP="00D547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547DF">
              <w:rPr>
                <w:rFonts w:ascii="Calibri" w:eastAsia="Times New Roman" w:hAnsi="Calibri" w:cs="Calibri"/>
                <w:color w:val="000000"/>
                <w:lang w:eastAsia="ru-RU"/>
              </w:rPr>
              <w:t>930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47DF" w:rsidRPr="00D547DF" w:rsidRDefault="00D547DF" w:rsidP="00D547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547DF">
              <w:rPr>
                <w:rFonts w:ascii="Calibri" w:eastAsia="Times New Roman" w:hAnsi="Calibri" w:cs="Calibri"/>
                <w:color w:val="000000"/>
                <w:lang w:eastAsia="ru-RU"/>
              </w:rPr>
              <w:t>2701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47DF" w:rsidRPr="00D547DF" w:rsidRDefault="00D547DF" w:rsidP="00D547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547DF">
              <w:rPr>
                <w:rFonts w:ascii="Calibri" w:eastAsia="Times New Roman" w:hAnsi="Calibri" w:cs="Calibri"/>
                <w:color w:val="000000"/>
                <w:lang w:eastAsia="ru-RU"/>
              </w:rPr>
              <w:t>4208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47DF" w:rsidRPr="00D547DF" w:rsidRDefault="00D547DF" w:rsidP="00D547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547DF">
              <w:rPr>
                <w:rFonts w:ascii="Calibri" w:eastAsia="Times New Roman" w:hAnsi="Calibri" w:cs="Calibri"/>
                <w:color w:val="000000"/>
                <w:lang w:eastAsia="ru-RU"/>
              </w:rPr>
              <w:t>4238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47DF" w:rsidRPr="00D547DF" w:rsidRDefault="00D547DF" w:rsidP="00D547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547DF">
              <w:rPr>
                <w:rFonts w:ascii="Calibri" w:eastAsia="Times New Roman" w:hAnsi="Calibri" w:cs="Calibri"/>
                <w:color w:val="000000"/>
                <w:lang w:eastAsia="ru-RU"/>
              </w:rPr>
              <w:t>430</w:t>
            </w:r>
          </w:p>
        </w:tc>
      </w:tr>
      <w:tr w:rsidR="00D547DF" w:rsidRPr="00D547DF" w:rsidTr="00D547DF">
        <w:trPr>
          <w:trHeight w:val="300"/>
        </w:trPr>
        <w:tc>
          <w:tcPr>
            <w:tcW w:w="2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47DF" w:rsidRPr="00D547DF" w:rsidRDefault="00D547DF" w:rsidP="00D54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D547DF">
              <w:rPr>
                <w:rFonts w:ascii="Calibri" w:eastAsia="Times New Roman" w:hAnsi="Calibri" w:cs="Calibri"/>
                <w:color w:val="000000"/>
                <w:lang w:eastAsia="ru-RU"/>
              </w:rPr>
              <w:t>motoekipirovka.ru</w:t>
            </w:r>
            <w:proofErr w:type="spellEnd"/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47DF" w:rsidRPr="00D547DF" w:rsidRDefault="00D547DF" w:rsidP="00D547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547DF">
              <w:rPr>
                <w:rFonts w:ascii="Calibri" w:eastAsia="Times New Roman" w:hAnsi="Calibri" w:cs="Calibri"/>
                <w:color w:val="000000"/>
                <w:lang w:eastAsia="ru-RU"/>
              </w:rPr>
              <w:t>97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47DF" w:rsidRPr="00D547DF" w:rsidRDefault="00D547DF" w:rsidP="00D547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547DF">
              <w:rPr>
                <w:rFonts w:ascii="Calibri" w:eastAsia="Times New Roman" w:hAnsi="Calibri" w:cs="Calibri"/>
                <w:color w:val="000000"/>
                <w:lang w:eastAsia="ru-RU"/>
              </w:rPr>
              <w:t>4610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47DF" w:rsidRPr="00D547DF" w:rsidRDefault="00D547DF" w:rsidP="00D547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547DF">
              <w:rPr>
                <w:rFonts w:ascii="Calibri" w:eastAsia="Times New Roman" w:hAnsi="Calibri" w:cs="Calibri"/>
                <w:color w:val="000000"/>
                <w:lang w:eastAsia="ru-RU"/>
              </w:rPr>
              <w:t>6084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47DF" w:rsidRPr="00D547DF" w:rsidRDefault="00D547DF" w:rsidP="00D547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547DF">
              <w:rPr>
                <w:rFonts w:ascii="Calibri" w:eastAsia="Times New Roman" w:hAnsi="Calibri" w:cs="Calibri"/>
                <w:color w:val="000000"/>
                <w:lang w:eastAsia="ru-RU"/>
              </w:rPr>
              <w:t>5347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47DF" w:rsidRPr="00D547DF" w:rsidRDefault="00D547DF" w:rsidP="00D547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547DF">
              <w:rPr>
                <w:rFonts w:ascii="Calibri" w:eastAsia="Times New Roman" w:hAnsi="Calibri" w:cs="Calibri"/>
                <w:color w:val="000000"/>
                <w:lang w:eastAsia="ru-RU"/>
              </w:rPr>
              <w:t>210</w:t>
            </w:r>
          </w:p>
        </w:tc>
      </w:tr>
      <w:tr w:rsidR="00D547DF" w:rsidRPr="00D547DF" w:rsidTr="00D547DF">
        <w:trPr>
          <w:trHeight w:val="300"/>
        </w:trPr>
        <w:tc>
          <w:tcPr>
            <w:tcW w:w="2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47DF" w:rsidRPr="00D547DF" w:rsidRDefault="00D547DF" w:rsidP="00D547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547DF">
              <w:rPr>
                <w:rFonts w:ascii="Calibri" w:eastAsia="Times New Roman" w:hAnsi="Calibri" w:cs="Calibri"/>
                <w:color w:val="000000"/>
                <w:lang w:eastAsia="ru-RU"/>
              </w:rPr>
              <w:t>moto85.ru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47DF" w:rsidRPr="00D547DF" w:rsidRDefault="00D547DF" w:rsidP="00D547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547DF">
              <w:rPr>
                <w:rFonts w:ascii="Calibri" w:eastAsia="Times New Roman" w:hAnsi="Calibri" w:cs="Calibri"/>
                <w:color w:val="000000"/>
                <w:lang w:eastAsia="ru-RU"/>
              </w:rPr>
              <w:t>344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47DF" w:rsidRPr="00D547DF" w:rsidRDefault="00D547DF" w:rsidP="00D547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547DF">
              <w:rPr>
                <w:rFonts w:ascii="Calibri" w:eastAsia="Times New Roman" w:hAnsi="Calibri" w:cs="Calibri"/>
                <w:color w:val="000000"/>
                <w:lang w:eastAsia="ru-RU"/>
              </w:rPr>
              <w:t>3067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47DF" w:rsidRPr="00D547DF" w:rsidRDefault="00D547DF" w:rsidP="00D547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547DF">
              <w:rPr>
                <w:rFonts w:ascii="Calibri" w:eastAsia="Times New Roman" w:hAnsi="Calibri" w:cs="Calibri"/>
                <w:color w:val="000000"/>
                <w:lang w:eastAsia="ru-RU"/>
              </w:rPr>
              <w:t>8175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47DF" w:rsidRPr="00D547DF" w:rsidRDefault="00D547DF" w:rsidP="00D547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547DF">
              <w:rPr>
                <w:rFonts w:ascii="Calibri" w:eastAsia="Times New Roman" w:hAnsi="Calibri" w:cs="Calibri"/>
                <w:color w:val="000000"/>
                <w:lang w:eastAsia="ru-RU"/>
              </w:rPr>
              <w:t>7210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47DF" w:rsidRPr="00D547DF" w:rsidRDefault="00D547DF" w:rsidP="00D547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547DF">
              <w:rPr>
                <w:rFonts w:ascii="Calibri" w:eastAsia="Times New Roman" w:hAnsi="Calibri" w:cs="Calibri"/>
                <w:color w:val="000000"/>
                <w:lang w:eastAsia="ru-RU"/>
              </w:rPr>
              <w:t>470</w:t>
            </w:r>
          </w:p>
        </w:tc>
      </w:tr>
    </w:tbl>
    <w:p w:rsidR="00D547DF" w:rsidRDefault="00D547DF" w:rsidP="004B4B52">
      <w:pPr>
        <w:pStyle w:val="PixelPlus"/>
      </w:pPr>
    </w:p>
    <w:p w:rsidR="00EA0834" w:rsidRDefault="00D17E3A" w:rsidP="00D752E9">
      <w:pPr>
        <w:pStyle w:val="PixelPlus"/>
        <w:ind w:firstLine="709"/>
      </w:pPr>
      <w:r>
        <w:lastRenderedPageBreak/>
        <w:t>П</w:t>
      </w:r>
      <w:r w:rsidR="00D752E9">
        <w:t xml:space="preserve">роведен анализ </w:t>
      </w:r>
      <w:r w:rsidR="00EA0834">
        <w:t>структуры сайтов-конкурентов</w:t>
      </w:r>
      <w:r w:rsidR="00D752E9">
        <w:t>, в ходе которого было выявлено, что конкуренты прорабатывают страницы только под СЧ и/или ВЧ группы.</w:t>
      </w:r>
    </w:p>
    <w:p w:rsidR="003356FE" w:rsidRDefault="003356FE" w:rsidP="003356FE">
      <w:pPr>
        <w:pStyle w:val="PixelPlus"/>
        <w:ind w:firstLine="709"/>
      </w:pPr>
      <w:r>
        <w:t xml:space="preserve">По текущему семантическому ядру присутствует 168 СЧ и ВЧ групп, суммарная точная частота которых </w:t>
      </w:r>
      <w:r w:rsidRPr="003356FE">
        <w:t>25032</w:t>
      </w:r>
      <w:r>
        <w:t>.</w:t>
      </w:r>
    </w:p>
    <w:p w:rsidR="003356FE" w:rsidRDefault="003356FE" w:rsidP="003356FE">
      <w:pPr>
        <w:pStyle w:val="PixelPlus"/>
        <w:ind w:firstLine="709"/>
      </w:pPr>
      <w:r>
        <w:t>Для 46 групп на сайте уже создана посадочная страница, для 122 необходимо создать новые страницы.</w:t>
      </w:r>
      <w:r w:rsidR="008E70E2">
        <w:t xml:space="preserve"> </w:t>
      </w:r>
    </w:p>
    <w:p w:rsidR="003356FE" w:rsidRPr="003356FE" w:rsidRDefault="003356FE" w:rsidP="003356FE">
      <w:pPr>
        <w:pStyle w:val="PixelPlus"/>
        <w:ind w:firstLine="709"/>
      </w:pPr>
    </w:p>
    <w:p w:rsidR="00D752E9" w:rsidRDefault="00D752E9" w:rsidP="00D752E9">
      <w:pPr>
        <w:pStyle w:val="PixelPlus"/>
        <w:ind w:firstLine="709"/>
      </w:pPr>
    </w:p>
    <w:p w:rsidR="00A42CE1" w:rsidRDefault="00A42CE1">
      <w:pPr>
        <w:rPr>
          <w:rFonts w:cs="Times New Roman"/>
          <w:sz w:val="28"/>
          <w:szCs w:val="28"/>
        </w:rPr>
      </w:pPr>
      <w:r>
        <w:br w:type="page"/>
      </w:r>
    </w:p>
    <w:p w:rsidR="0076138C" w:rsidRDefault="0076138C" w:rsidP="0076138C">
      <w:pPr>
        <w:pStyle w:val="1"/>
      </w:pPr>
      <w:bookmarkStart w:id="6" w:name="_Toc36827720"/>
      <w:bookmarkStart w:id="7" w:name="_Toc46930556"/>
      <w:r>
        <w:lastRenderedPageBreak/>
        <w:t>Описательная часть стратегии</w:t>
      </w:r>
      <w:bookmarkEnd w:id="6"/>
      <w:bookmarkEnd w:id="7"/>
      <w:r>
        <w:t xml:space="preserve"> </w:t>
      </w:r>
    </w:p>
    <w:p w:rsidR="0076138C" w:rsidRDefault="0076138C" w:rsidP="0076138C">
      <w:pPr>
        <w:pStyle w:val="PixelPlus"/>
      </w:pPr>
      <w:r>
        <w:t>Ниже обозначены ключевые направления стратегии:</w:t>
      </w:r>
    </w:p>
    <w:p w:rsidR="008861E2" w:rsidRDefault="008861E2" w:rsidP="00AC1C82">
      <w:pPr>
        <w:pStyle w:val="PixelPlus"/>
        <w:numPr>
          <w:ilvl w:val="0"/>
          <w:numId w:val="7"/>
        </w:numPr>
      </w:pPr>
      <w:r>
        <w:t xml:space="preserve">Проработка существующих страниц сайта по </w:t>
      </w:r>
      <w:r w:rsidR="008F2ACC">
        <w:t>ВЧ и СЧ групп</w:t>
      </w:r>
      <w:r w:rsidR="00670E01">
        <w:t>ам</w:t>
      </w:r>
      <w:r w:rsidR="008F2ACC">
        <w:t xml:space="preserve"> семантического ядра.</w:t>
      </w:r>
    </w:p>
    <w:p w:rsidR="00B740D8" w:rsidRPr="000978E3" w:rsidRDefault="002423D4" w:rsidP="00B740D8">
      <w:pPr>
        <w:pStyle w:val="PixelPlus"/>
      </w:pPr>
      <w:r>
        <w:t>В рамках задачи будут формироваться оптимизированные теги для 46 страниц</w:t>
      </w:r>
      <w:r w:rsidR="00B53664">
        <w:t xml:space="preserve">, оптимизированные тексты </w:t>
      </w:r>
      <w:r w:rsidR="00166B14" w:rsidRPr="00166B14">
        <w:t>(</w:t>
      </w:r>
      <w:r w:rsidR="00B53664">
        <w:t>при необходимости</w:t>
      </w:r>
      <w:r w:rsidR="00166B14" w:rsidRPr="00166B14">
        <w:t>)</w:t>
      </w:r>
      <w:r w:rsidR="000978E3">
        <w:t xml:space="preserve">, проводиться </w:t>
      </w:r>
      <w:proofErr w:type="spellStart"/>
      <w:r w:rsidR="000978E3">
        <w:t>позапросная</w:t>
      </w:r>
      <w:proofErr w:type="spellEnd"/>
      <w:r w:rsidR="000978E3">
        <w:t xml:space="preserve"> оптимизация.</w:t>
      </w:r>
    </w:p>
    <w:p w:rsidR="000F1681" w:rsidRDefault="000F1681" w:rsidP="00B740D8">
      <w:pPr>
        <w:pStyle w:val="PixelPlus"/>
      </w:pPr>
    </w:p>
    <w:p w:rsidR="00431C22" w:rsidRDefault="000F1681" w:rsidP="00AC1C82">
      <w:pPr>
        <w:pStyle w:val="PixelPlus"/>
        <w:numPr>
          <w:ilvl w:val="0"/>
          <w:numId w:val="7"/>
        </w:numPr>
      </w:pPr>
      <w:r>
        <w:t>Создание новых посадочных страниц.</w:t>
      </w:r>
    </w:p>
    <w:p w:rsidR="000F1681" w:rsidRDefault="000F1681" w:rsidP="000F1681">
      <w:pPr>
        <w:pStyle w:val="PixelPlus"/>
      </w:pPr>
      <w:r>
        <w:t>Данная задача включает в себя:</w:t>
      </w:r>
    </w:p>
    <w:p w:rsidR="000F1681" w:rsidRDefault="000F1681" w:rsidP="00AC1C82">
      <w:pPr>
        <w:pStyle w:val="PixelPlus"/>
        <w:numPr>
          <w:ilvl w:val="0"/>
          <w:numId w:val="8"/>
        </w:numPr>
      </w:pPr>
      <w:r>
        <w:t>реализаци</w:t>
      </w:r>
      <w:r w:rsidR="008C3C66">
        <w:t>ю</w:t>
      </w:r>
      <w:r>
        <w:t xml:space="preserve"> функционала для создания теговых страниц;</w:t>
      </w:r>
    </w:p>
    <w:p w:rsidR="000F1681" w:rsidRDefault="000F1681" w:rsidP="00AC1C82">
      <w:pPr>
        <w:pStyle w:val="PixelPlus"/>
        <w:numPr>
          <w:ilvl w:val="0"/>
          <w:numId w:val="8"/>
        </w:numPr>
      </w:pPr>
      <w:r>
        <w:t>создание</w:t>
      </w:r>
      <w:r w:rsidR="005D0671">
        <w:t xml:space="preserve"> 122</w:t>
      </w:r>
      <w:r>
        <w:t xml:space="preserve"> теговых страниц.</w:t>
      </w:r>
    </w:p>
    <w:p w:rsidR="009C564E" w:rsidRDefault="009C564E" w:rsidP="00B53664">
      <w:pPr>
        <w:pStyle w:val="PixelPlus"/>
      </w:pPr>
    </w:p>
    <w:p w:rsidR="00E22B17" w:rsidRDefault="00E22B17" w:rsidP="00B53664">
      <w:pPr>
        <w:pStyle w:val="PixelPlus"/>
      </w:pPr>
      <w:r>
        <w:t xml:space="preserve">Проработка оптимизации текущих страниц и формирование новых посадочных страниц позволит </w:t>
      </w:r>
      <w:r w:rsidR="009C564E">
        <w:t>значительно увеличить трафик на сайт.</w:t>
      </w:r>
    </w:p>
    <w:p w:rsidR="009C564E" w:rsidRDefault="009C564E" w:rsidP="00B53664">
      <w:pPr>
        <w:pStyle w:val="PixelPlus"/>
      </w:pPr>
    </w:p>
    <w:p w:rsidR="009C564E" w:rsidRDefault="009C564E" w:rsidP="00AC1C82">
      <w:pPr>
        <w:pStyle w:val="PixelPlus"/>
        <w:numPr>
          <w:ilvl w:val="0"/>
          <w:numId w:val="7"/>
        </w:numPr>
      </w:pPr>
      <w:r>
        <w:t xml:space="preserve">Работа с </w:t>
      </w:r>
      <w:r w:rsidRPr="00D05A11">
        <w:rPr>
          <w:lang w:val="en-US"/>
        </w:rPr>
        <w:t>CTR</w:t>
      </w:r>
      <w:r w:rsidRPr="00F475DC">
        <w:t xml:space="preserve"> </w:t>
      </w:r>
      <w:r>
        <w:t>на выдаче.</w:t>
      </w:r>
    </w:p>
    <w:p w:rsidR="009C564E" w:rsidRDefault="009C564E" w:rsidP="0056083F">
      <w:pPr>
        <w:pStyle w:val="PixelPlus"/>
      </w:pPr>
      <w:r>
        <w:t xml:space="preserve">В первую очередь упор будет делаться на формирование </w:t>
      </w:r>
      <w:proofErr w:type="gramStart"/>
      <w:r>
        <w:t>расширенных</w:t>
      </w:r>
      <w:proofErr w:type="gramEnd"/>
      <w:r>
        <w:t xml:space="preserve"> </w:t>
      </w:r>
      <w:proofErr w:type="spellStart"/>
      <w:r>
        <w:t>сниппетов</w:t>
      </w:r>
      <w:proofErr w:type="spellEnd"/>
      <w:r>
        <w:t>.</w:t>
      </w:r>
    </w:p>
    <w:p w:rsidR="009C564E" w:rsidRDefault="009C564E" w:rsidP="00B53664">
      <w:pPr>
        <w:pStyle w:val="PixelPlus"/>
      </w:pPr>
    </w:p>
    <w:p w:rsidR="00CB0488" w:rsidRDefault="00861954" w:rsidP="00AC1C82">
      <w:pPr>
        <w:pStyle w:val="PixelPlus"/>
        <w:numPr>
          <w:ilvl w:val="0"/>
          <w:numId w:val="7"/>
        </w:numPr>
        <w:ind w:left="360"/>
      </w:pPr>
      <w:r>
        <w:t>Вывод ссылок на основные разделы каталога в меню шапки сайта</w:t>
      </w:r>
      <w:r w:rsidR="0056083F">
        <w:t xml:space="preserve"> и в</w:t>
      </w:r>
      <w:r w:rsidR="00CB0488">
        <w:t>ывод ссылок на теговые страницы в разделах.</w:t>
      </w:r>
    </w:p>
    <w:p w:rsidR="00681B4E" w:rsidRDefault="007B2225" w:rsidP="0056083F">
      <w:pPr>
        <w:pStyle w:val="PixelPlus"/>
        <w:jc w:val="left"/>
      </w:pPr>
      <w:r>
        <w:t>Реализация данных задач необходима для увеличения внутреннего веса продвигаемых страниц.</w:t>
      </w:r>
    </w:p>
    <w:p w:rsidR="007A23FB" w:rsidRDefault="007A23FB" w:rsidP="00AC1C82">
      <w:pPr>
        <w:pStyle w:val="PixelPlus"/>
        <w:numPr>
          <w:ilvl w:val="0"/>
          <w:numId w:val="7"/>
        </w:numPr>
      </w:pPr>
      <w:r>
        <w:lastRenderedPageBreak/>
        <w:t xml:space="preserve">Реализация </w:t>
      </w:r>
      <w:r w:rsidR="00A24949">
        <w:t xml:space="preserve">приоритетных </w:t>
      </w:r>
      <w:r>
        <w:t>задач технического аудита</w:t>
      </w:r>
      <w:r w:rsidR="00F6704C">
        <w:t>:</w:t>
      </w:r>
    </w:p>
    <w:p w:rsidR="00CB5854" w:rsidRDefault="00CB5854" w:rsidP="00504636">
      <w:pPr>
        <w:pStyle w:val="PixelPlus"/>
        <w:numPr>
          <w:ilvl w:val="0"/>
          <w:numId w:val="10"/>
        </w:numPr>
        <w:ind w:left="1276" w:hanging="425"/>
      </w:pPr>
      <w:r>
        <w:t>настройка 301-редиректов (</w:t>
      </w:r>
      <w:proofErr w:type="spellStart"/>
      <w:r>
        <w:t>www</w:t>
      </w:r>
      <w:proofErr w:type="spellEnd"/>
      <w:r>
        <w:t xml:space="preserve">, </w:t>
      </w:r>
      <w:proofErr w:type="spellStart"/>
      <w:r>
        <w:t>слэши</w:t>
      </w:r>
      <w:proofErr w:type="spellEnd"/>
      <w:r>
        <w:t xml:space="preserve">, </w:t>
      </w:r>
      <w:proofErr w:type="spellStart"/>
      <w:r>
        <w:t>index.php</w:t>
      </w:r>
      <w:proofErr w:type="spellEnd"/>
      <w:r>
        <w:t>);</w:t>
      </w:r>
    </w:p>
    <w:p w:rsidR="00CB5854" w:rsidRDefault="00CB5854" w:rsidP="00504636">
      <w:pPr>
        <w:pStyle w:val="PixelPlus"/>
        <w:numPr>
          <w:ilvl w:val="0"/>
          <w:numId w:val="10"/>
        </w:numPr>
        <w:ind w:left="1276" w:hanging="425"/>
      </w:pPr>
      <w:r>
        <w:t>страницы с кодом ответа сервера 40х и 50х;</w:t>
      </w:r>
    </w:p>
    <w:p w:rsidR="00CB5854" w:rsidRDefault="00CB5854" w:rsidP="00504636">
      <w:pPr>
        <w:pStyle w:val="PixelPlus"/>
        <w:numPr>
          <w:ilvl w:val="0"/>
          <w:numId w:val="10"/>
        </w:numPr>
        <w:ind w:left="1276" w:hanging="425"/>
      </w:pPr>
      <w:r>
        <w:t>страниц</w:t>
      </w:r>
      <w:r w:rsidR="00163F38">
        <w:t>ы</w:t>
      </w:r>
      <w:r>
        <w:t xml:space="preserve"> с одинаковыми тегами </w:t>
      </w:r>
      <w:proofErr w:type="spellStart"/>
      <w:r>
        <w:t>Title</w:t>
      </w:r>
      <w:proofErr w:type="spellEnd"/>
      <w:r>
        <w:t>;</w:t>
      </w:r>
    </w:p>
    <w:p w:rsidR="00CB5854" w:rsidRDefault="00163F38" w:rsidP="00504636">
      <w:pPr>
        <w:pStyle w:val="PixelPlus"/>
        <w:numPr>
          <w:ilvl w:val="0"/>
          <w:numId w:val="10"/>
        </w:numPr>
        <w:ind w:left="1276" w:hanging="425"/>
      </w:pPr>
      <w:r>
        <w:t>п</w:t>
      </w:r>
      <w:r w:rsidR="00CB5854">
        <w:t xml:space="preserve">роверка страниц входа в </w:t>
      </w:r>
      <w:proofErr w:type="spellStart"/>
      <w:r w:rsidR="00CB5854">
        <w:t>Яндекс</w:t>
      </w:r>
      <w:proofErr w:type="spellEnd"/>
      <w:r w:rsidR="00CB5854">
        <w:t xml:space="preserve"> Метрике;</w:t>
      </w:r>
    </w:p>
    <w:p w:rsidR="00CB5854" w:rsidRDefault="00163F38" w:rsidP="00504636">
      <w:pPr>
        <w:pStyle w:val="PixelPlus"/>
        <w:numPr>
          <w:ilvl w:val="0"/>
          <w:numId w:val="10"/>
        </w:numPr>
        <w:ind w:left="1276" w:hanging="425"/>
      </w:pPr>
      <w:r>
        <w:t>з</w:t>
      </w:r>
      <w:r w:rsidR="00CB5854">
        <w:t xml:space="preserve">амена ссылок на страницы с </w:t>
      </w:r>
      <w:proofErr w:type="spellStart"/>
      <w:r w:rsidR="00CB5854">
        <w:t>http</w:t>
      </w:r>
      <w:proofErr w:type="spellEnd"/>
      <w:r w:rsidR="00CB5854">
        <w:t xml:space="preserve"> протоколом;</w:t>
      </w:r>
    </w:p>
    <w:p w:rsidR="00CB5854" w:rsidRDefault="00163F38" w:rsidP="00504636">
      <w:pPr>
        <w:pStyle w:val="PixelPlus"/>
        <w:numPr>
          <w:ilvl w:val="0"/>
          <w:numId w:val="10"/>
        </w:numPr>
        <w:ind w:left="1276" w:hanging="425"/>
      </w:pPr>
      <w:r>
        <w:t>п</w:t>
      </w:r>
      <w:r w:rsidR="00CB5854">
        <w:t>ои</w:t>
      </w:r>
      <w:proofErr w:type="gramStart"/>
      <w:r w:rsidR="00CB5854">
        <w:t>ск стр</w:t>
      </w:r>
      <w:proofErr w:type="gramEnd"/>
      <w:r w:rsidR="00CB5854">
        <w:t xml:space="preserve">аниц с дублями </w:t>
      </w:r>
      <w:proofErr w:type="spellStart"/>
      <w:r w:rsidR="00CB5854">
        <w:t>title</w:t>
      </w:r>
      <w:proofErr w:type="spellEnd"/>
      <w:r w:rsidR="00CB5854">
        <w:t xml:space="preserve"> и h1;</w:t>
      </w:r>
    </w:p>
    <w:p w:rsidR="00CB5854" w:rsidRDefault="00163F38" w:rsidP="00504636">
      <w:pPr>
        <w:pStyle w:val="PixelPlus"/>
        <w:numPr>
          <w:ilvl w:val="0"/>
          <w:numId w:val="10"/>
        </w:numPr>
        <w:ind w:left="1276" w:hanging="425"/>
      </w:pPr>
      <w:r>
        <w:t>п</w:t>
      </w:r>
      <w:r w:rsidR="00CB5854">
        <w:t>роверка XML карты сайта + Генерация XML карты сайта;</w:t>
      </w:r>
    </w:p>
    <w:p w:rsidR="00CB5854" w:rsidRDefault="00163F38" w:rsidP="00504636">
      <w:pPr>
        <w:pStyle w:val="PixelPlus"/>
        <w:numPr>
          <w:ilvl w:val="0"/>
          <w:numId w:val="10"/>
        </w:numPr>
        <w:ind w:left="1276" w:hanging="425"/>
      </w:pPr>
      <w:r>
        <w:t>с</w:t>
      </w:r>
      <w:r w:rsidR="00CB5854">
        <w:t>траниц</w:t>
      </w:r>
      <w:r>
        <w:t>ы</w:t>
      </w:r>
      <w:r w:rsidR="00CB5854">
        <w:t xml:space="preserve"> с короткими и длинными тегами </w:t>
      </w:r>
      <w:proofErr w:type="spellStart"/>
      <w:r w:rsidR="00CB5854">
        <w:t>title</w:t>
      </w:r>
      <w:proofErr w:type="spellEnd"/>
      <w:r w:rsidR="00CB5854">
        <w:t xml:space="preserve"> + Настройка шаблонов для </w:t>
      </w:r>
      <w:proofErr w:type="spellStart"/>
      <w:r w:rsidR="00CB5854">
        <w:t>title</w:t>
      </w:r>
      <w:proofErr w:type="spellEnd"/>
      <w:r w:rsidR="00CB5854">
        <w:t>/</w:t>
      </w:r>
      <w:proofErr w:type="spellStart"/>
      <w:r w:rsidR="00CB5854">
        <w:t>description</w:t>
      </w:r>
      <w:proofErr w:type="spellEnd"/>
      <w:r w:rsidR="00CB5854">
        <w:t>;</w:t>
      </w:r>
    </w:p>
    <w:p w:rsidR="00CB5854" w:rsidRDefault="00163F38" w:rsidP="00504636">
      <w:pPr>
        <w:pStyle w:val="PixelPlus"/>
        <w:numPr>
          <w:ilvl w:val="0"/>
          <w:numId w:val="10"/>
        </w:numPr>
        <w:ind w:left="1276" w:hanging="425"/>
      </w:pPr>
      <w:r>
        <w:t>д</w:t>
      </w:r>
      <w:r w:rsidR="00CB5854">
        <w:t>оступность страниц с неизвестными GET параметрами;</w:t>
      </w:r>
    </w:p>
    <w:p w:rsidR="00AE221E" w:rsidRDefault="00AE221E" w:rsidP="00504636">
      <w:pPr>
        <w:pStyle w:val="PixelPlus"/>
        <w:numPr>
          <w:ilvl w:val="0"/>
          <w:numId w:val="10"/>
        </w:numPr>
        <w:ind w:left="1276" w:hanging="425"/>
      </w:pPr>
      <w:r w:rsidRPr="00AE221E">
        <w:t>URL на товары из листингов изначально сформированы со ссылками, содержащими</w:t>
      </w:r>
      <w:proofErr w:type="gramStart"/>
      <w:r w:rsidRPr="00AE221E">
        <w:t xml:space="preserve"> ?</w:t>
      </w:r>
      <w:proofErr w:type="spellStart"/>
      <w:proofErr w:type="gramEnd"/>
      <w:r w:rsidRPr="00AE221E">
        <w:t>oid=</w:t>
      </w:r>
      <w:proofErr w:type="spellEnd"/>
      <w:r>
        <w:t>;</w:t>
      </w:r>
    </w:p>
    <w:p w:rsidR="00F6704C" w:rsidRDefault="00163F38" w:rsidP="00504636">
      <w:pPr>
        <w:pStyle w:val="PixelPlus"/>
        <w:numPr>
          <w:ilvl w:val="0"/>
          <w:numId w:val="10"/>
        </w:numPr>
        <w:ind w:left="1276" w:hanging="425"/>
      </w:pPr>
      <w:r>
        <w:t>к</w:t>
      </w:r>
      <w:r w:rsidR="00CB5854">
        <w:t xml:space="preserve">орректность использования тега </w:t>
      </w:r>
      <w:proofErr w:type="spellStart"/>
      <w:r w:rsidR="00CB5854">
        <w:t>noindex</w:t>
      </w:r>
      <w:proofErr w:type="spellEnd"/>
      <w:r w:rsidR="00CB5854">
        <w:t xml:space="preserve"> + атрибута </w:t>
      </w:r>
      <w:proofErr w:type="spellStart"/>
      <w:r w:rsidR="00CB5854">
        <w:t>rel=nofollow</w:t>
      </w:r>
      <w:proofErr w:type="spellEnd"/>
      <w:r w:rsidR="00CB5854">
        <w:t>.</w:t>
      </w:r>
    </w:p>
    <w:p w:rsidR="00F6704C" w:rsidRDefault="00F6704C" w:rsidP="00F6704C">
      <w:pPr>
        <w:pStyle w:val="PixelPlus"/>
        <w:ind w:left="720"/>
      </w:pPr>
    </w:p>
    <w:p w:rsidR="00A24949" w:rsidRDefault="00A24949" w:rsidP="00AC1C82">
      <w:pPr>
        <w:pStyle w:val="PixelPlus"/>
        <w:numPr>
          <w:ilvl w:val="0"/>
          <w:numId w:val="7"/>
        </w:numPr>
      </w:pPr>
      <w:r>
        <w:t xml:space="preserve">Реализация приоритетных задач </w:t>
      </w:r>
      <w:r w:rsidR="005E3030">
        <w:t>коммерческого аудита</w:t>
      </w:r>
      <w:r w:rsidR="00F6704C">
        <w:t>:</w:t>
      </w:r>
    </w:p>
    <w:p w:rsidR="005E3030" w:rsidRDefault="005E3030" w:rsidP="00504636">
      <w:pPr>
        <w:pStyle w:val="PixelPlus"/>
        <w:numPr>
          <w:ilvl w:val="0"/>
          <w:numId w:val="10"/>
        </w:numPr>
        <w:ind w:left="1276" w:hanging="425"/>
      </w:pPr>
      <w:r>
        <w:t>Главная страница. Для повышения качества страницы рекомендуется скорректировать ссылки</w:t>
      </w:r>
      <w:r w:rsidR="0081726E">
        <w:t>,</w:t>
      </w:r>
      <w:r>
        <w:t xml:space="preserve"> ведущие на страницу 404 ошибки (несуществующая страница).</w:t>
      </w:r>
    </w:p>
    <w:p w:rsidR="005E3030" w:rsidRDefault="005E3030" w:rsidP="00504636">
      <w:pPr>
        <w:pStyle w:val="PixelPlus"/>
        <w:numPr>
          <w:ilvl w:val="0"/>
          <w:numId w:val="10"/>
        </w:numPr>
        <w:ind w:left="1276" w:hanging="425"/>
      </w:pPr>
      <w:r>
        <w:t xml:space="preserve">Товары. Для повышения информативности рекомендуется во вкладке «Дополнительно» заменить шаблонный текст </w:t>
      </w:r>
      <w:proofErr w:type="gramStart"/>
      <w:r>
        <w:t>на</w:t>
      </w:r>
      <w:proofErr w:type="gramEnd"/>
      <w:r>
        <w:t xml:space="preserve"> актуальный или скрыть ее вовсе.</w:t>
      </w:r>
    </w:p>
    <w:p w:rsidR="005E3030" w:rsidRDefault="005E3030" w:rsidP="00504636">
      <w:pPr>
        <w:pStyle w:val="PixelPlus"/>
        <w:numPr>
          <w:ilvl w:val="0"/>
          <w:numId w:val="10"/>
        </w:numPr>
        <w:ind w:left="1276" w:hanging="425"/>
      </w:pPr>
      <w:r>
        <w:t xml:space="preserve">На странице «Отзывы», для повышения доверия к компании и общего качества сайта, рекомендуется разместить конкретные отзывы. </w:t>
      </w:r>
      <w:proofErr w:type="gramStart"/>
      <w:r>
        <w:t>Текущие</w:t>
      </w:r>
      <w:proofErr w:type="gramEnd"/>
      <w:r>
        <w:t xml:space="preserve"> не относятся к тематике сайта.</w:t>
      </w:r>
    </w:p>
    <w:p w:rsidR="005E3030" w:rsidRDefault="005E3030" w:rsidP="00504636">
      <w:pPr>
        <w:pStyle w:val="PixelPlus"/>
        <w:numPr>
          <w:ilvl w:val="0"/>
          <w:numId w:val="10"/>
        </w:numPr>
        <w:ind w:left="1276" w:hanging="425"/>
      </w:pPr>
      <w:r>
        <w:lastRenderedPageBreak/>
        <w:t xml:space="preserve">На странице «Партнеры», для повышения качества сайта, рекомендуется </w:t>
      </w:r>
      <w:proofErr w:type="gramStart"/>
      <w:r>
        <w:t>разместить</w:t>
      </w:r>
      <w:proofErr w:type="gramEnd"/>
      <w:r>
        <w:t xml:space="preserve"> корректную информацию. </w:t>
      </w:r>
      <w:proofErr w:type="gramStart"/>
      <w:r>
        <w:t>Текущая</w:t>
      </w:r>
      <w:proofErr w:type="gramEnd"/>
      <w:r>
        <w:t xml:space="preserve"> не относится к тематике сайта.</w:t>
      </w:r>
    </w:p>
    <w:p w:rsidR="005E3030" w:rsidRDefault="005E3030" w:rsidP="00504636">
      <w:pPr>
        <w:pStyle w:val="PixelPlus"/>
        <w:numPr>
          <w:ilvl w:val="0"/>
          <w:numId w:val="10"/>
        </w:numPr>
        <w:ind w:left="1276" w:hanging="425"/>
      </w:pPr>
      <w:r>
        <w:t xml:space="preserve">На странице «Документы», для повышения информативности и доверия к компании, рекомендуется </w:t>
      </w:r>
      <w:proofErr w:type="gramStart"/>
      <w:r>
        <w:t>разместить</w:t>
      </w:r>
      <w:proofErr w:type="gramEnd"/>
      <w:r>
        <w:t xml:space="preserve"> корректную информацию. Текущие данные не относятся к данному сайту.</w:t>
      </w:r>
    </w:p>
    <w:p w:rsidR="005E3030" w:rsidRDefault="005E3030" w:rsidP="00504636">
      <w:pPr>
        <w:pStyle w:val="PixelPlus"/>
        <w:numPr>
          <w:ilvl w:val="0"/>
          <w:numId w:val="10"/>
        </w:numPr>
        <w:ind w:left="1276" w:hanging="425"/>
      </w:pPr>
      <w:r>
        <w:t xml:space="preserve">На странице «Услуги», для повышения доверия к компании, рекомендуется разместить корректную информацию, так как </w:t>
      </w:r>
      <w:proofErr w:type="gramStart"/>
      <w:r>
        <w:t>текущая</w:t>
      </w:r>
      <w:proofErr w:type="gramEnd"/>
      <w:r>
        <w:t xml:space="preserve"> не относится к тематике сайта.</w:t>
      </w:r>
    </w:p>
    <w:p w:rsidR="005E3030" w:rsidRDefault="005E3030" w:rsidP="00504636">
      <w:pPr>
        <w:pStyle w:val="PixelPlus"/>
        <w:numPr>
          <w:ilvl w:val="0"/>
          <w:numId w:val="10"/>
        </w:numPr>
        <w:ind w:left="1276" w:hanging="425"/>
      </w:pPr>
      <w:r>
        <w:t>В боковом блоке рекомендуется настроить корректную загрузку информации из разделов. На данный момент выводится сообщения об ошибке. Подобный недостаток наблюдается в каталогах товаров и в справочных (информационных) разделах сайта.</w:t>
      </w:r>
    </w:p>
    <w:p w:rsidR="005E3030" w:rsidRDefault="005E3030" w:rsidP="00504636">
      <w:pPr>
        <w:pStyle w:val="PixelPlus"/>
        <w:numPr>
          <w:ilvl w:val="0"/>
          <w:numId w:val="10"/>
        </w:numPr>
        <w:ind w:left="1276" w:hanging="425"/>
      </w:pPr>
      <w:r>
        <w:t>На странице «Соглашение на обработку персональных данных», для повышения доверия к компании рекомендуется заменить шаблонные данные настоящими.</w:t>
      </w:r>
    </w:p>
    <w:p w:rsidR="005E3030" w:rsidRDefault="005E3030" w:rsidP="00504636">
      <w:pPr>
        <w:pStyle w:val="PixelPlus"/>
        <w:numPr>
          <w:ilvl w:val="0"/>
          <w:numId w:val="10"/>
        </w:numPr>
        <w:ind w:left="1276" w:hanging="425"/>
      </w:pPr>
      <w:r>
        <w:t>Для повышения качества сайта рекомендуется удалить все ссылки на страницу «Возможности», так как она является служебной. На данный момент ссылка на нее имеется на странице «Справочная информация».</w:t>
      </w:r>
    </w:p>
    <w:p w:rsidR="005E3030" w:rsidRDefault="005E3030" w:rsidP="00504636">
      <w:pPr>
        <w:pStyle w:val="PixelPlus"/>
        <w:numPr>
          <w:ilvl w:val="0"/>
          <w:numId w:val="10"/>
        </w:numPr>
        <w:ind w:left="1276" w:hanging="425"/>
      </w:pPr>
      <w:r>
        <w:t>Скорректировать сортировку товаров в листинге. Товары не в наличии должны выводиться в конце.</w:t>
      </w:r>
    </w:p>
    <w:p w:rsidR="005E3030" w:rsidRDefault="005E3030" w:rsidP="00504636">
      <w:pPr>
        <w:pStyle w:val="PixelPlus"/>
        <w:numPr>
          <w:ilvl w:val="0"/>
          <w:numId w:val="10"/>
        </w:numPr>
        <w:ind w:left="1276" w:hanging="425"/>
      </w:pPr>
      <w:r>
        <w:t xml:space="preserve">Главная страница. Изменить оформление текстовой информации в </w:t>
      </w:r>
      <w:proofErr w:type="spellStart"/>
      <w:r>
        <w:t>слайдере</w:t>
      </w:r>
      <w:proofErr w:type="spellEnd"/>
      <w:r>
        <w:t xml:space="preserve"> </w:t>
      </w:r>
      <w:proofErr w:type="gramStart"/>
      <w:r>
        <w:t>на</w:t>
      </w:r>
      <w:proofErr w:type="gramEnd"/>
      <w:r>
        <w:t xml:space="preserve"> главной</w:t>
      </w:r>
      <w:r w:rsidR="00504636">
        <w:t>.</w:t>
      </w:r>
    </w:p>
    <w:p w:rsidR="005E3030" w:rsidRDefault="005E3030" w:rsidP="00504636">
      <w:pPr>
        <w:pStyle w:val="PixelPlus"/>
        <w:numPr>
          <w:ilvl w:val="0"/>
          <w:numId w:val="10"/>
        </w:numPr>
        <w:ind w:left="1276" w:hanging="425"/>
      </w:pPr>
      <w:r>
        <w:t>Оформление заказа. В блоке «Способ доставки» присутствует дублирование опций доставки. Рекомендуется исправить данную проблему.</w:t>
      </w:r>
    </w:p>
    <w:p w:rsidR="005E3030" w:rsidRDefault="005E3030" w:rsidP="00504636">
      <w:pPr>
        <w:pStyle w:val="PixelPlus"/>
        <w:numPr>
          <w:ilvl w:val="0"/>
          <w:numId w:val="10"/>
        </w:numPr>
        <w:ind w:left="1276" w:hanging="425"/>
      </w:pPr>
      <w:r>
        <w:lastRenderedPageBreak/>
        <w:t>В шапке сайта, для повышения ее качества и информативности, рекомендуется внести изменения.</w:t>
      </w:r>
    </w:p>
    <w:p w:rsidR="00A44056" w:rsidRDefault="005E3030" w:rsidP="00504636">
      <w:pPr>
        <w:pStyle w:val="PixelPlus"/>
        <w:numPr>
          <w:ilvl w:val="0"/>
          <w:numId w:val="10"/>
        </w:numPr>
        <w:ind w:left="1276" w:hanging="425"/>
      </w:pPr>
      <w:r>
        <w:t>В подвале сайта, для повышения его качества и информативности, рекомендуется внести изменения.</w:t>
      </w:r>
    </w:p>
    <w:p w:rsidR="00561F4F" w:rsidRDefault="00561F4F" w:rsidP="00561F4F">
      <w:pPr>
        <w:pStyle w:val="PixelPlus"/>
        <w:ind w:left="1276"/>
      </w:pPr>
    </w:p>
    <w:p w:rsidR="00F6704C" w:rsidRDefault="00F6704C" w:rsidP="00AC1C82">
      <w:pPr>
        <w:pStyle w:val="PixelPlus"/>
        <w:numPr>
          <w:ilvl w:val="0"/>
          <w:numId w:val="7"/>
        </w:numPr>
      </w:pPr>
      <w:r>
        <w:t xml:space="preserve">Реализация приоритетных задач </w:t>
      </w:r>
      <w:r w:rsidR="00561F4F">
        <w:t>мобильного аудита</w:t>
      </w:r>
      <w:r>
        <w:t>:</w:t>
      </w:r>
    </w:p>
    <w:p w:rsidR="00504636" w:rsidRDefault="00504636" w:rsidP="00504636">
      <w:pPr>
        <w:pStyle w:val="PixelPlus"/>
        <w:numPr>
          <w:ilvl w:val="0"/>
          <w:numId w:val="10"/>
        </w:numPr>
        <w:ind w:left="1276" w:hanging="425"/>
      </w:pPr>
      <w:r>
        <w:t>Технические рекомендации. Внести корректировки в robots.txt.</w:t>
      </w:r>
    </w:p>
    <w:p w:rsidR="00504636" w:rsidRDefault="00504636" w:rsidP="00504636">
      <w:pPr>
        <w:pStyle w:val="PixelPlus"/>
        <w:numPr>
          <w:ilvl w:val="0"/>
          <w:numId w:val="10"/>
        </w:numPr>
        <w:ind w:left="1276" w:hanging="425"/>
      </w:pPr>
      <w:r>
        <w:t>Технические рекомендации. Устраните ресурсы, блокирующие отображение.</w:t>
      </w:r>
    </w:p>
    <w:p w:rsidR="00504636" w:rsidRDefault="00504636" w:rsidP="00504636">
      <w:pPr>
        <w:pStyle w:val="PixelPlus"/>
        <w:numPr>
          <w:ilvl w:val="0"/>
          <w:numId w:val="10"/>
        </w:numPr>
        <w:ind w:left="1276" w:hanging="425"/>
      </w:pPr>
      <w:r>
        <w:t xml:space="preserve">Листинги. Кнопку «Подробнее» заменить </w:t>
      </w:r>
      <w:proofErr w:type="gramStart"/>
      <w:r>
        <w:t>на</w:t>
      </w:r>
      <w:proofErr w:type="gramEnd"/>
      <w:r>
        <w:t xml:space="preserve"> «В корзину». Наличия перехода при клике на картинку достаточно, пользователи уже привыкли, что для перехода на карточку товара, надо нажать на изображения товара.</w:t>
      </w:r>
    </w:p>
    <w:p w:rsidR="00504636" w:rsidRDefault="00504636" w:rsidP="00504636">
      <w:pPr>
        <w:pStyle w:val="PixelPlus"/>
        <w:numPr>
          <w:ilvl w:val="0"/>
          <w:numId w:val="10"/>
        </w:numPr>
        <w:ind w:left="1276" w:hanging="425"/>
      </w:pPr>
      <w:r>
        <w:t>Карточки товаров. В форме «Купить в 1 клик», рекомендуется отказаться от блока «Стоимость доставки».</w:t>
      </w:r>
    </w:p>
    <w:p w:rsidR="00504636" w:rsidRDefault="00504636" w:rsidP="00504636">
      <w:pPr>
        <w:pStyle w:val="PixelPlus"/>
        <w:numPr>
          <w:ilvl w:val="0"/>
          <w:numId w:val="10"/>
        </w:numPr>
        <w:ind w:left="1276" w:hanging="425"/>
      </w:pPr>
      <w:r>
        <w:t>Карточки товаров. В форме «Купить в 1 клик» поле «</w:t>
      </w:r>
      <w:proofErr w:type="spellStart"/>
      <w:r>
        <w:t>E-mail</w:t>
      </w:r>
      <w:proofErr w:type="spellEnd"/>
      <w:r>
        <w:t>» является обязательным, но таковым не отмечено. Рекомендуется добавить звездочку к заголовку поля или отказаться от его обязательного заполнения.</w:t>
      </w:r>
    </w:p>
    <w:p w:rsidR="00504636" w:rsidRDefault="00504636">
      <w:pPr>
        <w:rPr>
          <w:rFonts w:cs="Times New Roman"/>
          <w:sz w:val="28"/>
          <w:szCs w:val="28"/>
        </w:rPr>
      </w:pPr>
      <w:r>
        <w:br w:type="page"/>
      </w:r>
    </w:p>
    <w:p w:rsidR="00B259AA" w:rsidRDefault="00B259AA" w:rsidP="00B259AA">
      <w:pPr>
        <w:pStyle w:val="1"/>
      </w:pPr>
      <w:bookmarkStart w:id="8" w:name="_Toc36827721"/>
      <w:bookmarkStart w:id="9" w:name="_Toc46930557"/>
      <w:r>
        <w:lastRenderedPageBreak/>
        <w:t>Общий план работ на период август-</w:t>
      </w:r>
      <w:bookmarkEnd w:id="8"/>
      <w:r>
        <w:t>октябрь</w:t>
      </w:r>
      <w:bookmarkEnd w:id="9"/>
    </w:p>
    <w:p w:rsidR="00B259AA" w:rsidRPr="00AB7432" w:rsidRDefault="00B259AA" w:rsidP="00B259AA">
      <w:pPr>
        <w:pStyle w:val="PP3"/>
      </w:pPr>
      <w:r>
        <w:t>Табл. 2. План работ на период август-октябрь</w:t>
      </w:r>
    </w:p>
    <w:tbl>
      <w:tblPr>
        <w:tblStyle w:val="af3"/>
        <w:tblW w:w="9631" w:type="dxa"/>
        <w:tblLook w:val="04A0"/>
      </w:tblPr>
      <w:tblGrid>
        <w:gridCol w:w="2263"/>
        <w:gridCol w:w="4253"/>
        <w:gridCol w:w="3115"/>
      </w:tblGrid>
      <w:tr w:rsidR="00B259AA" w:rsidRPr="001502B9" w:rsidTr="00EF714E">
        <w:tc>
          <w:tcPr>
            <w:tcW w:w="2263" w:type="dxa"/>
            <w:shd w:val="clear" w:color="auto" w:fill="F4B083" w:themeFill="accent2" w:themeFillTint="99"/>
          </w:tcPr>
          <w:p w:rsidR="00B259AA" w:rsidRPr="001502B9" w:rsidRDefault="00B259AA" w:rsidP="00DB7602">
            <w:pPr>
              <w:pStyle w:val="PixelPlus"/>
              <w:spacing w:before="0" w:after="0" w:line="240" w:lineRule="auto"/>
              <w:jc w:val="center"/>
              <w:rPr>
                <w:b/>
                <w:sz w:val="22"/>
                <w:szCs w:val="22"/>
              </w:rPr>
            </w:pPr>
            <w:r w:rsidRPr="001502B9">
              <w:rPr>
                <w:b/>
                <w:sz w:val="22"/>
                <w:szCs w:val="22"/>
              </w:rPr>
              <w:t>Этапы работ</w:t>
            </w:r>
          </w:p>
        </w:tc>
        <w:tc>
          <w:tcPr>
            <w:tcW w:w="4253" w:type="dxa"/>
            <w:shd w:val="clear" w:color="auto" w:fill="F4B083" w:themeFill="accent2" w:themeFillTint="99"/>
          </w:tcPr>
          <w:p w:rsidR="00B259AA" w:rsidRPr="001502B9" w:rsidRDefault="00B259AA" w:rsidP="00DB7602">
            <w:pPr>
              <w:pStyle w:val="PixelPlus"/>
              <w:spacing w:before="0" w:after="0" w:line="240" w:lineRule="auto"/>
              <w:jc w:val="center"/>
              <w:rPr>
                <w:b/>
                <w:sz w:val="22"/>
                <w:szCs w:val="22"/>
              </w:rPr>
            </w:pPr>
            <w:r w:rsidRPr="001502B9">
              <w:rPr>
                <w:b/>
                <w:sz w:val="22"/>
                <w:szCs w:val="22"/>
              </w:rPr>
              <w:t>Особенности реализации</w:t>
            </w:r>
          </w:p>
        </w:tc>
        <w:tc>
          <w:tcPr>
            <w:tcW w:w="3115" w:type="dxa"/>
            <w:shd w:val="clear" w:color="auto" w:fill="F4B083" w:themeFill="accent2" w:themeFillTint="99"/>
          </w:tcPr>
          <w:p w:rsidR="00B259AA" w:rsidRPr="001502B9" w:rsidRDefault="00B259AA" w:rsidP="00DB7602">
            <w:pPr>
              <w:pStyle w:val="PixelPlus"/>
              <w:spacing w:before="0" w:after="0" w:line="240" w:lineRule="auto"/>
              <w:jc w:val="center"/>
              <w:rPr>
                <w:b/>
                <w:sz w:val="22"/>
                <w:szCs w:val="22"/>
              </w:rPr>
            </w:pPr>
            <w:r w:rsidRPr="001502B9">
              <w:rPr>
                <w:b/>
                <w:sz w:val="22"/>
                <w:szCs w:val="22"/>
              </w:rPr>
              <w:t>Этапы внедрения</w:t>
            </w:r>
          </w:p>
        </w:tc>
      </w:tr>
      <w:tr w:rsidR="00B259AA" w:rsidRPr="001502B9" w:rsidTr="00EF714E">
        <w:tc>
          <w:tcPr>
            <w:tcW w:w="2263" w:type="dxa"/>
          </w:tcPr>
          <w:p w:rsidR="00B259AA" w:rsidRPr="000978E3" w:rsidRDefault="000978E3" w:rsidP="00DB7602">
            <w:pPr>
              <w:pStyle w:val="PixelPlus"/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Ручное формирование оптимизированных тегов </w:t>
            </w:r>
            <w:r>
              <w:rPr>
                <w:sz w:val="20"/>
                <w:szCs w:val="20"/>
                <w:lang w:val="en-US"/>
              </w:rPr>
              <w:t>Title</w:t>
            </w:r>
            <w:r w:rsidRPr="000978E3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и </w:t>
            </w:r>
            <w:proofErr w:type="spellStart"/>
            <w:proofErr w:type="gramStart"/>
            <w:r>
              <w:rPr>
                <w:sz w:val="20"/>
                <w:szCs w:val="20"/>
              </w:rPr>
              <w:t>мета-тегов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Description</w:t>
            </w:r>
          </w:p>
        </w:tc>
        <w:tc>
          <w:tcPr>
            <w:tcW w:w="4253" w:type="dxa"/>
          </w:tcPr>
          <w:p w:rsidR="00B259AA" w:rsidRPr="001502B9" w:rsidRDefault="000978E3" w:rsidP="00AC1C82">
            <w:pPr>
              <w:pStyle w:val="PixelPlus"/>
              <w:numPr>
                <w:ilvl w:val="0"/>
                <w:numId w:val="12"/>
              </w:num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подготовка оптимизированных тегов </w:t>
            </w:r>
            <w:proofErr w:type="spellStart"/>
            <w:r w:rsidRPr="007F03D8">
              <w:rPr>
                <w:sz w:val="20"/>
                <w:szCs w:val="20"/>
              </w:rPr>
              <w:t>title</w:t>
            </w:r>
            <w:proofErr w:type="spellEnd"/>
            <w:r w:rsidRPr="000978E3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и </w:t>
            </w:r>
            <w:proofErr w:type="spellStart"/>
            <w:proofErr w:type="gramStart"/>
            <w:r>
              <w:rPr>
                <w:sz w:val="20"/>
                <w:szCs w:val="20"/>
              </w:rPr>
              <w:t>мета-тегов</w:t>
            </w:r>
            <w:proofErr w:type="spellEnd"/>
            <w:proofErr w:type="gramEnd"/>
            <w:r w:rsidRPr="007F03D8">
              <w:rPr>
                <w:sz w:val="20"/>
                <w:szCs w:val="20"/>
              </w:rPr>
              <w:t xml:space="preserve"> </w:t>
            </w:r>
            <w:proofErr w:type="spellStart"/>
            <w:r w:rsidRPr="007F03D8">
              <w:rPr>
                <w:sz w:val="20"/>
                <w:szCs w:val="20"/>
              </w:rPr>
              <w:t>description</w:t>
            </w:r>
            <w:proofErr w:type="spellEnd"/>
            <w:r>
              <w:rPr>
                <w:sz w:val="20"/>
                <w:szCs w:val="20"/>
              </w:rPr>
              <w:t xml:space="preserve"> для 46 </w:t>
            </w:r>
            <w:r w:rsidR="00BB62DF">
              <w:rPr>
                <w:sz w:val="20"/>
                <w:szCs w:val="20"/>
              </w:rPr>
              <w:t>существующих страниц по семантическому ядру;</w:t>
            </w:r>
          </w:p>
        </w:tc>
        <w:tc>
          <w:tcPr>
            <w:tcW w:w="3115" w:type="dxa"/>
          </w:tcPr>
          <w:p w:rsidR="00BB62DF" w:rsidRDefault="00BB62DF" w:rsidP="00AC1C82">
            <w:pPr>
              <w:pStyle w:val="PixelPlus"/>
              <w:numPr>
                <w:ilvl w:val="0"/>
                <w:numId w:val="14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подготовка оптимизированных тегов;</w:t>
            </w:r>
          </w:p>
          <w:p w:rsidR="00B259AA" w:rsidRPr="001502B9" w:rsidRDefault="00BB62DF" w:rsidP="00AC1C82">
            <w:pPr>
              <w:pStyle w:val="PixelPlus"/>
              <w:numPr>
                <w:ilvl w:val="0"/>
                <w:numId w:val="12"/>
              </w:num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публикация на боевой версии сайта.</w:t>
            </w:r>
          </w:p>
        </w:tc>
      </w:tr>
      <w:tr w:rsidR="00B259AA" w:rsidRPr="001502B9" w:rsidTr="00EF714E">
        <w:tc>
          <w:tcPr>
            <w:tcW w:w="2263" w:type="dxa"/>
          </w:tcPr>
          <w:p w:rsidR="00B259AA" w:rsidRPr="001502B9" w:rsidRDefault="00921EF1" w:rsidP="00DB7602">
            <w:pPr>
              <w:pStyle w:val="PixelPlus"/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Формирование оптимизированных текстов</w:t>
            </w:r>
          </w:p>
        </w:tc>
        <w:tc>
          <w:tcPr>
            <w:tcW w:w="4253" w:type="dxa"/>
          </w:tcPr>
          <w:p w:rsidR="00B259AA" w:rsidRDefault="00921EF1" w:rsidP="00AC1C82">
            <w:pPr>
              <w:pStyle w:val="PixelPlus"/>
              <w:numPr>
                <w:ilvl w:val="0"/>
                <w:numId w:val="13"/>
              </w:num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проведение анализа </w:t>
            </w:r>
            <w:r w:rsidR="003E5184">
              <w:rPr>
                <w:sz w:val="20"/>
                <w:szCs w:val="20"/>
              </w:rPr>
              <w:t xml:space="preserve">для выявления необходимости размещения </w:t>
            </w:r>
            <w:r w:rsidR="003E5184">
              <w:rPr>
                <w:sz w:val="20"/>
                <w:szCs w:val="20"/>
                <w:lang w:val="en-US"/>
              </w:rPr>
              <w:t>SEO</w:t>
            </w:r>
            <w:r w:rsidR="003E5184">
              <w:rPr>
                <w:sz w:val="20"/>
                <w:szCs w:val="20"/>
              </w:rPr>
              <w:t>-текстов</w:t>
            </w:r>
            <w:r>
              <w:rPr>
                <w:sz w:val="20"/>
                <w:szCs w:val="20"/>
              </w:rPr>
              <w:t>;</w:t>
            </w:r>
          </w:p>
          <w:p w:rsidR="00921EF1" w:rsidRPr="001502B9" w:rsidRDefault="003E5184" w:rsidP="00AC1C82">
            <w:pPr>
              <w:pStyle w:val="PixelPlus"/>
              <w:numPr>
                <w:ilvl w:val="0"/>
                <w:numId w:val="13"/>
              </w:num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подготовка </w:t>
            </w:r>
            <w:proofErr w:type="spellStart"/>
            <w:r>
              <w:rPr>
                <w:sz w:val="20"/>
                <w:szCs w:val="20"/>
              </w:rPr>
              <w:t>контента</w:t>
            </w:r>
            <w:proofErr w:type="spellEnd"/>
            <w:r w:rsidR="00921EF1">
              <w:rPr>
                <w:sz w:val="20"/>
                <w:szCs w:val="20"/>
              </w:rPr>
              <w:t xml:space="preserve"> при необходимости размещения;</w:t>
            </w:r>
          </w:p>
        </w:tc>
        <w:tc>
          <w:tcPr>
            <w:tcW w:w="3115" w:type="dxa"/>
          </w:tcPr>
          <w:p w:rsidR="003E5184" w:rsidRDefault="003E5184" w:rsidP="00AC1C82">
            <w:pPr>
              <w:pStyle w:val="PixelPlus"/>
              <w:numPr>
                <w:ilvl w:val="0"/>
                <w:numId w:val="13"/>
              </w:numPr>
              <w:spacing w:before="0" w:after="0" w:line="240" w:lineRule="auto"/>
              <w:ind w:left="714" w:hanging="357"/>
              <w:rPr>
                <w:sz w:val="20"/>
                <w:szCs w:val="20"/>
              </w:rPr>
            </w:pPr>
            <w:r w:rsidRPr="003E5184">
              <w:rPr>
                <w:sz w:val="20"/>
                <w:szCs w:val="20"/>
              </w:rPr>
              <w:t>текстовый анализ топ для выявления необходимости SEO-текстов по кластерам;</w:t>
            </w:r>
          </w:p>
          <w:p w:rsidR="003E5184" w:rsidRPr="003E5184" w:rsidRDefault="003E5184" w:rsidP="00AC1C82">
            <w:pPr>
              <w:pStyle w:val="PixelPlus"/>
              <w:numPr>
                <w:ilvl w:val="0"/>
                <w:numId w:val="13"/>
              </w:numPr>
              <w:spacing w:before="0" w:after="0" w:line="240" w:lineRule="auto"/>
              <w:ind w:left="714" w:hanging="357"/>
              <w:rPr>
                <w:sz w:val="20"/>
                <w:szCs w:val="20"/>
              </w:rPr>
            </w:pPr>
            <w:r w:rsidRPr="003E5184">
              <w:rPr>
                <w:sz w:val="20"/>
                <w:szCs w:val="20"/>
              </w:rPr>
              <w:t>анализ топ для выявления способов представления SEO-текста/</w:t>
            </w:r>
            <w:proofErr w:type="spellStart"/>
            <w:r w:rsidRPr="003E5184">
              <w:rPr>
                <w:sz w:val="20"/>
                <w:szCs w:val="20"/>
              </w:rPr>
              <w:t>контента</w:t>
            </w:r>
            <w:proofErr w:type="spellEnd"/>
          </w:p>
          <w:p w:rsidR="003E5184" w:rsidRPr="003E5184" w:rsidRDefault="003E5184" w:rsidP="00AC1C82">
            <w:pPr>
              <w:pStyle w:val="PixelPlus"/>
              <w:numPr>
                <w:ilvl w:val="0"/>
                <w:numId w:val="13"/>
              </w:numPr>
              <w:spacing w:before="0" w:after="0" w:line="240" w:lineRule="auto"/>
              <w:ind w:left="714" w:hanging="35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</w:t>
            </w:r>
            <w:r w:rsidRPr="003E5184">
              <w:rPr>
                <w:sz w:val="20"/>
                <w:szCs w:val="20"/>
              </w:rPr>
              <w:t>ормирование ТЗ на тексты</w:t>
            </w:r>
            <w:r>
              <w:rPr>
                <w:sz w:val="20"/>
                <w:szCs w:val="20"/>
              </w:rPr>
              <w:t>;</w:t>
            </w:r>
          </w:p>
          <w:p w:rsidR="003E5184" w:rsidRPr="003E5184" w:rsidRDefault="003E5184" w:rsidP="00AC1C82">
            <w:pPr>
              <w:pStyle w:val="PixelPlus"/>
              <w:numPr>
                <w:ilvl w:val="0"/>
                <w:numId w:val="13"/>
              </w:numPr>
              <w:spacing w:before="0" w:after="0" w:line="240" w:lineRule="auto"/>
              <w:ind w:left="714" w:hanging="35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  <w:r w:rsidRPr="003E5184">
              <w:rPr>
                <w:sz w:val="20"/>
                <w:szCs w:val="20"/>
              </w:rPr>
              <w:t>аписание текстов</w:t>
            </w:r>
            <w:r>
              <w:rPr>
                <w:sz w:val="20"/>
                <w:szCs w:val="20"/>
              </w:rPr>
              <w:t>;</w:t>
            </w:r>
          </w:p>
          <w:p w:rsidR="003E5184" w:rsidRPr="003E5184" w:rsidRDefault="003E5184" w:rsidP="00AC1C82">
            <w:pPr>
              <w:pStyle w:val="PixelPlus"/>
              <w:numPr>
                <w:ilvl w:val="0"/>
                <w:numId w:val="13"/>
              </w:numPr>
              <w:spacing w:before="0" w:after="0" w:line="240" w:lineRule="auto"/>
              <w:ind w:left="714" w:hanging="35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</w:t>
            </w:r>
            <w:r w:rsidRPr="003E5184">
              <w:rPr>
                <w:sz w:val="20"/>
                <w:szCs w:val="20"/>
              </w:rPr>
              <w:t>онтроль и проверка текстов редактором</w:t>
            </w:r>
            <w:r>
              <w:rPr>
                <w:sz w:val="20"/>
                <w:szCs w:val="20"/>
              </w:rPr>
              <w:t>;</w:t>
            </w:r>
          </w:p>
          <w:p w:rsidR="003E5184" w:rsidRPr="003E5184" w:rsidRDefault="003E5184" w:rsidP="00AC1C82">
            <w:pPr>
              <w:pStyle w:val="PixelPlus"/>
              <w:numPr>
                <w:ilvl w:val="0"/>
                <w:numId w:val="13"/>
              </w:numPr>
              <w:spacing w:before="0" w:after="0" w:line="240" w:lineRule="auto"/>
              <w:ind w:left="714" w:hanging="35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</w:t>
            </w:r>
            <w:r w:rsidRPr="003E5184">
              <w:rPr>
                <w:sz w:val="20"/>
                <w:szCs w:val="20"/>
              </w:rPr>
              <w:t>азмещение оптимизации на страницах сайта</w:t>
            </w:r>
            <w:r>
              <w:rPr>
                <w:sz w:val="20"/>
                <w:szCs w:val="20"/>
              </w:rPr>
              <w:t>;</w:t>
            </w:r>
          </w:p>
          <w:p w:rsidR="003E5184" w:rsidRPr="001502B9" w:rsidRDefault="003E5184" w:rsidP="00AC1C82">
            <w:pPr>
              <w:pStyle w:val="PixelPlus"/>
              <w:numPr>
                <w:ilvl w:val="0"/>
                <w:numId w:val="13"/>
              </w:numPr>
              <w:spacing w:before="0" w:after="0" w:line="240" w:lineRule="auto"/>
              <w:ind w:left="714" w:hanging="35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</w:t>
            </w:r>
            <w:r w:rsidRPr="003E5184">
              <w:rPr>
                <w:sz w:val="20"/>
                <w:szCs w:val="20"/>
              </w:rPr>
              <w:t>онтроль индексации внесенной оптимизации</w:t>
            </w:r>
            <w:r>
              <w:rPr>
                <w:sz w:val="20"/>
                <w:szCs w:val="20"/>
              </w:rPr>
              <w:t>.</w:t>
            </w:r>
          </w:p>
        </w:tc>
      </w:tr>
      <w:tr w:rsidR="00B259AA" w:rsidRPr="001502B9" w:rsidTr="00EF714E">
        <w:tc>
          <w:tcPr>
            <w:tcW w:w="2263" w:type="dxa"/>
          </w:tcPr>
          <w:p w:rsidR="00B259AA" w:rsidRPr="00BD49B1" w:rsidRDefault="00BD49B1" w:rsidP="00DB7602">
            <w:pPr>
              <w:pStyle w:val="PixelPlus"/>
              <w:spacing w:before="0" w:after="0"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Позапросная</w:t>
            </w:r>
            <w:proofErr w:type="spellEnd"/>
            <w:r>
              <w:rPr>
                <w:sz w:val="20"/>
                <w:szCs w:val="20"/>
              </w:rPr>
              <w:t xml:space="preserve"> оптимизация</w:t>
            </w:r>
          </w:p>
        </w:tc>
        <w:tc>
          <w:tcPr>
            <w:tcW w:w="4253" w:type="dxa"/>
          </w:tcPr>
          <w:p w:rsidR="00B259AA" w:rsidRPr="00BD49B1" w:rsidRDefault="00BD49B1" w:rsidP="00306908">
            <w:pPr>
              <w:pStyle w:val="PixelPlus"/>
              <w:numPr>
                <w:ilvl w:val="0"/>
                <w:numId w:val="13"/>
              </w:num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после индексации размещенного оптимизированного </w:t>
            </w:r>
            <w:proofErr w:type="spellStart"/>
            <w:r>
              <w:rPr>
                <w:sz w:val="20"/>
                <w:szCs w:val="20"/>
              </w:rPr>
              <w:t>контента</w:t>
            </w:r>
            <w:proofErr w:type="spellEnd"/>
            <w:r>
              <w:rPr>
                <w:sz w:val="20"/>
                <w:szCs w:val="20"/>
              </w:rPr>
              <w:t xml:space="preserve"> будет выявлять</w:t>
            </w:r>
            <w:r w:rsidR="00306908">
              <w:rPr>
                <w:sz w:val="20"/>
                <w:szCs w:val="20"/>
              </w:rPr>
              <w:t>ся</w:t>
            </w:r>
            <w:r>
              <w:rPr>
                <w:sz w:val="20"/>
                <w:szCs w:val="20"/>
              </w:rPr>
              <w:t xml:space="preserve"> необходимость выполнени</w:t>
            </w:r>
            <w:r w:rsidR="004338CA">
              <w:rPr>
                <w:sz w:val="20"/>
                <w:szCs w:val="20"/>
              </w:rPr>
              <w:t>я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 w:rsidRPr="00BD49B1">
              <w:rPr>
                <w:sz w:val="20"/>
                <w:szCs w:val="20"/>
              </w:rPr>
              <w:t>on-page</w:t>
            </w:r>
            <w:proofErr w:type="spellEnd"/>
            <w:r w:rsidRPr="00BD49B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оптимизации;</w:t>
            </w:r>
          </w:p>
        </w:tc>
        <w:tc>
          <w:tcPr>
            <w:tcW w:w="3115" w:type="dxa"/>
          </w:tcPr>
          <w:p w:rsidR="00DB47B0" w:rsidRPr="003E5184" w:rsidRDefault="00DB47B0" w:rsidP="00AC1C82">
            <w:pPr>
              <w:pStyle w:val="PixelPlus"/>
              <w:numPr>
                <w:ilvl w:val="0"/>
                <w:numId w:val="13"/>
              </w:numPr>
              <w:spacing w:before="0" w:after="0" w:line="240" w:lineRule="auto"/>
              <w:ind w:left="714" w:hanging="35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выявление списка проблемных запросов;</w:t>
            </w:r>
          </w:p>
          <w:p w:rsidR="00DB47B0" w:rsidRDefault="00DB47B0" w:rsidP="00AC1C82">
            <w:pPr>
              <w:pStyle w:val="PixelPlus"/>
              <w:numPr>
                <w:ilvl w:val="0"/>
                <w:numId w:val="13"/>
              </w:numPr>
              <w:spacing w:before="0" w:after="0" w:line="240" w:lineRule="auto"/>
              <w:ind w:left="714" w:hanging="35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проведение </w:t>
            </w:r>
            <w:proofErr w:type="spellStart"/>
            <w:r>
              <w:rPr>
                <w:sz w:val="20"/>
                <w:szCs w:val="20"/>
              </w:rPr>
              <w:t>позапросной</w:t>
            </w:r>
            <w:proofErr w:type="spellEnd"/>
            <w:r>
              <w:rPr>
                <w:sz w:val="20"/>
                <w:szCs w:val="20"/>
              </w:rPr>
              <w:t xml:space="preserve"> оптимизации;</w:t>
            </w:r>
          </w:p>
          <w:p w:rsidR="00B259AA" w:rsidRDefault="00DB47B0" w:rsidP="00AC1C82">
            <w:pPr>
              <w:pStyle w:val="PixelPlus"/>
              <w:numPr>
                <w:ilvl w:val="0"/>
                <w:numId w:val="12"/>
              </w:num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</w:t>
            </w:r>
            <w:r w:rsidRPr="003E5184">
              <w:rPr>
                <w:sz w:val="20"/>
                <w:szCs w:val="20"/>
              </w:rPr>
              <w:t>онтроль индексации внесенной оптимизации</w:t>
            </w:r>
            <w:r>
              <w:rPr>
                <w:sz w:val="20"/>
                <w:szCs w:val="20"/>
              </w:rPr>
              <w:t>;</w:t>
            </w:r>
          </w:p>
          <w:p w:rsidR="00DB47B0" w:rsidRPr="001502B9" w:rsidRDefault="00DB47B0" w:rsidP="00AC1C82">
            <w:pPr>
              <w:pStyle w:val="PixelPlus"/>
              <w:numPr>
                <w:ilvl w:val="0"/>
                <w:numId w:val="12"/>
              </w:num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фиксация результата;</w:t>
            </w:r>
          </w:p>
        </w:tc>
      </w:tr>
      <w:tr w:rsidR="00B259AA" w:rsidRPr="001502B9" w:rsidTr="00EF714E">
        <w:tc>
          <w:tcPr>
            <w:tcW w:w="2263" w:type="dxa"/>
          </w:tcPr>
          <w:p w:rsidR="00B259AA" w:rsidRPr="001502B9" w:rsidRDefault="001359AE" w:rsidP="001359AE">
            <w:pPr>
              <w:pStyle w:val="PixelPlus"/>
              <w:spacing w:before="0" w:after="0" w:line="240" w:lineRule="auto"/>
              <w:jc w:val="left"/>
              <w:rPr>
                <w:sz w:val="20"/>
                <w:szCs w:val="20"/>
              </w:rPr>
            </w:pPr>
            <w:r w:rsidRPr="001359AE">
              <w:rPr>
                <w:sz w:val="20"/>
                <w:szCs w:val="20"/>
              </w:rPr>
              <w:t>Создание</w:t>
            </w:r>
            <w:r>
              <w:rPr>
                <w:sz w:val="20"/>
                <w:szCs w:val="20"/>
              </w:rPr>
              <w:t xml:space="preserve"> </w:t>
            </w:r>
            <w:r w:rsidRPr="001359AE">
              <w:rPr>
                <w:sz w:val="20"/>
                <w:szCs w:val="20"/>
              </w:rPr>
              <w:t>новых посадочных страниц</w:t>
            </w:r>
          </w:p>
        </w:tc>
        <w:tc>
          <w:tcPr>
            <w:tcW w:w="4253" w:type="dxa"/>
          </w:tcPr>
          <w:p w:rsidR="00B259AA" w:rsidRDefault="00E85654" w:rsidP="00AC1C82">
            <w:pPr>
              <w:pStyle w:val="PixelPlus"/>
              <w:numPr>
                <w:ilvl w:val="0"/>
                <w:numId w:val="13"/>
              </w:num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необходимо реализовать функционал для создания теговых страниц;</w:t>
            </w:r>
          </w:p>
          <w:p w:rsidR="00E85654" w:rsidRPr="001502B9" w:rsidRDefault="00E85654" w:rsidP="00AC1C82">
            <w:pPr>
              <w:pStyle w:val="PixelPlus"/>
              <w:numPr>
                <w:ilvl w:val="0"/>
                <w:numId w:val="13"/>
              </w:num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создание 122 новых страниц;</w:t>
            </w:r>
          </w:p>
        </w:tc>
        <w:tc>
          <w:tcPr>
            <w:tcW w:w="3115" w:type="dxa"/>
          </w:tcPr>
          <w:p w:rsidR="00B259AA" w:rsidRDefault="000A2A39" w:rsidP="00AC1C82">
            <w:pPr>
              <w:pStyle w:val="PixelPlus"/>
              <w:numPr>
                <w:ilvl w:val="0"/>
                <w:numId w:val="12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формирование ТЗ для реализации функционала;</w:t>
            </w:r>
          </w:p>
          <w:p w:rsidR="000A2A39" w:rsidRDefault="000A2A39" w:rsidP="00AC1C82">
            <w:pPr>
              <w:pStyle w:val="PixelPlus"/>
              <w:numPr>
                <w:ilvl w:val="0"/>
                <w:numId w:val="12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внедрение функционала;</w:t>
            </w:r>
          </w:p>
          <w:p w:rsidR="000A2A39" w:rsidRDefault="000A2A39" w:rsidP="00AC1C82">
            <w:pPr>
              <w:pStyle w:val="PixelPlus"/>
              <w:numPr>
                <w:ilvl w:val="0"/>
                <w:numId w:val="12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проверка внедрения функционала;</w:t>
            </w:r>
          </w:p>
          <w:p w:rsidR="000A2A39" w:rsidRDefault="000A2A39" w:rsidP="00AC1C82">
            <w:pPr>
              <w:pStyle w:val="PixelPlus"/>
              <w:numPr>
                <w:ilvl w:val="0"/>
                <w:numId w:val="12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создание 122 страниц;</w:t>
            </w:r>
          </w:p>
          <w:p w:rsidR="000A2A39" w:rsidRDefault="000A2A39" w:rsidP="00AC1C82">
            <w:pPr>
              <w:pStyle w:val="PixelPlus"/>
              <w:numPr>
                <w:ilvl w:val="0"/>
                <w:numId w:val="12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контроль индексации новых страниц.</w:t>
            </w:r>
          </w:p>
        </w:tc>
      </w:tr>
      <w:tr w:rsidR="00B259AA" w:rsidRPr="001502B9" w:rsidTr="00EF714E">
        <w:tc>
          <w:tcPr>
            <w:tcW w:w="2263" w:type="dxa"/>
          </w:tcPr>
          <w:p w:rsidR="00B259AA" w:rsidRPr="00B00BA7" w:rsidRDefault="00F41B52" w:rsidP="00DB7602">
            <w:pPr>
              <w:pStyle w:val="PixelPlus"/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Корректировка шаблонов тегов и </w:t>
            </w:r>
            <w:proofErr w:type="spellStart"/>
            <w:proofErr w:type="gramStart"/>
            <w:r>
              <w:rPr>
                <w:sz w:val="20"/>
                <w:szCs w:val="20"/>
              </w:rPr>
              <w:t>мета-тегов</w:t>
            </w:r>
            <w:proofErr w:type="spellEnd"/>
            <w:proofErr w:type="gramEnd"/>
          </w:p>
        </w:tc>
        <w:tc>
          <w:tcPr>
            <w:tcW w:w="4253" w:type="dxa"/>
          </w:tcPr>
          <w:p w:rsidR="00B259AA" w:rsidRDefault="00F41B52" w:rsidP="00AC1C82">
            <w:pPr>
              <w:pStyle w:val="PixelPlus"/>
              <w:numPr>
                <w:ilvl w:val="0"/>
                <w:numId w:val="15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корректировка шаблонов тегов и </w:t>
            </w:r>
            <w:proofErr w:type="spellStart"/>
            <w:proofErr w:type="gramStart"/>
            <w:r>
              <w:rPr>
                <w:sz w:val="20"/>
                <w:szCs w:val="20"/>
              </w:rPr>
              <w:t>мета-тегов</w:t>
            </w:r>
            <w:proofErr w:type="spellEnd"/>
            <w:proofErr w:type="gramEnd"/>
            <w:r>
              <w:rPr>
                <w:sz w:val="20"/>
                <w:szCs w:val="20"/>
              </w:rPr>
              <w:t>;</w:t>
            </w:r>
          </w:p>
        </w:tc>
        <w:tc>
          <w:tcPr>
            <w:tcW w:w="3115" w:type="dxa"/>
          </w:tcPr>
          <w:p w:rsidR="00F41B52" w:rsidRDefault="00F41B52" w:rsidP="00AC1C82">
            <w:pPr>
              <w:pStyle w:val="af2"/>
              <w:numPr>
                <w:ilvl w:val="0"/>
                <w:numId w:val="14"/>
              </w:num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определение типов страниц и подразделов, для которых необходимо внесение шаблонов тегов и </w:t>
            </w:r>
            <w:proofErr w:type="spellStart"/>
            <w:proofErr w:type="gramStart"/>
            <w:r>
              <w:rPr>
                <w:sz w:val="20"/>
                <w:szCs w:val="20"/>
              </w:rPr>
              <w:t>мета-тегов</w:t>
            </w:r>
            <w:proofErr w:type="spellEnd"/>
            <w:proofErr w:type="gramEnd"/>
            <w:r>
              <w:rPr>
                <w:sz w:val="20"/>
                <w:szCs w:val="20"/>
              </w:rPr>
              <w:t>;</w:t>
            </w:r>
          </w:p>
          <w:p w:rsidR="00F41B52" w:rsidRDefault="00F41B52" w:rsidP="00AC1C82">
            <w:pPr>
              <w:pStyle w:val="PixelPlus"/>
              <w:numPr>
                <w:ilvl w:val="0"/>
                <w:numId w:val="12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корректировка шаблонов;</w:t>
            </w:r>
          </w:p>
          <w:p w:rsidR="00B259AA" w:rsidRPr="00D8237B" w:rsidRDefault="00F41B52" w:rsidP="00AC1C82">
            <w:pPr>
              <w:pStyle w:val="PixelPlus"/>
              <w:numPr>
                <w:ilvl w:val="0"/>
                <w:numId w:val="12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внедрение на сайт.</w:t>
            </w:r>
          </w:p>
        </w:tc>
      </w:tr>
      <w:tr w:rsidR="00B259AA" w:rsidRPr="001502B9" w:rsidTr="00EF714E">
        <w:tc>
          <w:tcPr>
            <w:tcW w:w="2263" w:type="dxa"/>
          </w:tcPr>
          <w:p w:rsidR="00B259AA" w:rsidRDefault="00316B7C" w:rsidP="00DB7602">
            <w:pPr>
              <w:pStyle w:val="PixelPlus"/>
              <w:spacing w:before="0" w:after="0" w:line="240" w:lineRule="auto"/>
              <w:rPr>
                <w:sz w:val="20"/>
                <w:szCs w:val="20"/>
              </w:rPr>
            </w:pPr>
            <w:r w:rsidRPr="00316B7C">
              <w:rPr>
                <w:sz w:val="20"/>
                <w:szCs w:val="20"/>
              </w:rPr>
              <w:lastRenderedPageBreak/>
              <w:t>Работа с CTR на выдаче</w:t>
            </w:r>
          </w:p>
        </w:tc>
        <w:tc>
          <w:tcPr>
            <w:tcW w:w="4253" w:type="dxa"/>
          </w:tcPr>
          <w:p w:rsidR="00B259AA" w:rsidRPr="002F1AC5" w:rsidRDefault="00CF687F" w:rsidP="00AC1C82">
            <w:pPr>
              <w:pStyle w:val="PixelPlus"/>
              <w:numPr>
                <w:ilvl w:val="0"/>
                <w:numId w:val="15"/>
              </w:numPr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формирование </w:t>
            </w:r>
            <w:proofErr w:type="gramStart"/>
            <w:r>
              <w:rPr>
                <w:sz w:val="20"/>
                <w:szCs w:val="20"/>
              </w:rPr>
              <w:t>расширенных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сниппетов</w:t>
            </w:r>
            <w:proofErr w:type="spellEnd"/>
            <w:r>
              <w:rPr>
                <w:sz w:val="20"/>
                <w:szCs w:val="20"/>
              </w:rPr>
              <w:t>;</w:t>
            </w:r>
          </w:p>
        </w:tc>
        <w:tc>
          <w:tcPr>
            <w:tcW w:w="3115" w:type="dxa"/>
          </w:tcPr>
          <w:p w:rsidR="00B259AA" w:rsidRDefault="00CF687F" w:rsidP="00AC1C82">
            <w:pPr>
              <w:pStyle w:val="PixelPlus"/>
              <w:numPr>
                <w:ilvl w:val="0"/>
                <w:numId w:val="12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проведение аналитики;</w:t>
            </w:r>
          </w:p>
          <w:p w:rsidR="00CF687F" w:rsidRDefault="00CF687F" w:rsidP="00AC1C82">
            <w:pPr>
              <w:pStyle w:val="PixelPlus"/>
              <w:numPr>
                <w:ilvl w:val="0"/>
                <w:numId w:val="12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формирование ТЗ на доработки;</w:t>
            </w:r>
          </w:p>
          <w:p w:rsidR="00CF687F" w:rsidRDefault="00CF687F" w:rsidP="00AC1C82">
            <w:pPr>
              <w:pStyle w:val="PixelPlus"/>
              <w:numPr>
                <w:ilvl w:val="0"/>
                <w:numId w:val="12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внедрение доработок.</w:t>
            </w:r>
          </w:p>
        </w:tc>
      </w:tr>
      <w:tr w:rsidR="00B259AA" w:rsidRPr="001502B9" w:rsidTr="00EF714E">
        <w:tc>
          <w:tcPr>
            <w:tcW w:w="2263" w:type="dxa"/>
          </w:tcPr>
          <w:p w:rsidR="00B259AA" w:rsidRDefault="008E564D" w:rsidP="00DB7602">
            <w:pPr>
              <w:pStyle w:val="PixelPlus"/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Вывод ссылок на основные разделы и теговые страницы</w:t>
            </w:r>
          </w:p>
        </w:tc>
        <w:tc>
          <w:tcPr>
            <w:tcW w:w="4253" w:type="dxa"/>
          </w:tcPr>
          <w:p w:rsidR="00B259AA" w:rsidRDefault="008E564D" w:rsidP="00AC1C82">
            <w:pPr>
              <w:pStyle w:val="PixelPlus"/>
              <w:numPr>
                <w:ilvl w:val="0"/>
                <w:numId w:val="15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для увеличения внутреннего веса продвигаемых страниц необходимо добавить ссылки в верхнее меню и реализовать облако тегов;</w:t>
            </w:r>
          </w:p>
        </w:tc>
        <w:tc>
          <w:tcPr>
            <w:tcW w:w="3115" w:type="dxa"/>
          </w:tcPr>
          <w:p w:rsidR="00B259AA" w:rsidRDefault="00F96A90" w:rsidP="00AC1C82">
            <w:pPr>
              <w:pStyle w:val="PixelPlus"/>
              <w:numPr>
                <w:ilvl w:val="0"/>
                <w:numId w:val="12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формирование ТЗ на доработки;</w:t>
            </w:r>
          </w:p>
          <w:p w:rsidR="00F96A90" w:rsidRDefault="00F96A90" w:rsidP="00AC1C82">
            <w:pPr>
              <w:pStyle w:val="PixelPlus"/>
              <w:numPr>
                <w:ilvl w:val="0"/>
                <w:numId w:val="12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внедрение ТЗ на доработки;</w:t>
            </w:r>
          </w:p>
          <w:p w:rsidR="00F96A90" w:rsidRDefault="00F96A90" w:rsidP="00AC1C82">
            <w:pPr>
              <w:pStyle w:val="PixelPlus"/>
              <w:numPr>
                <w:ilvl w:val="0"/>
                <w:numId w:val="12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контроль и проверка реализации;</w:t>
            </w:r>
          </w:p>
        </w:tc>
      </w:tr>
      <w:tr w:rsidR="00B259AA" w:rsidRPr="001502B9" w:rsidTr="00EF714E">
        <w:tc>
          <w:tcPr>
            <w:tcW w:w="2263" w:type="dxa"/>
          </w:tcPr>
          <w:p w:rsidR="00B259AA" w:rsidRDefault="00F96A90" w:rsidP="00746969">
            <w:pPr>
              <w:pStyle w:val="PixelPlus"/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Внедрение задач технического аудита</w:t>
            </w:r>
          </w:p>
        </w:tc>
        <w:tc>
          <w:tcPr>
            <w:tcW w:w="4253" w:type="dxa"/>
          </w:tcPr>
          <w:p w:rsidR="00F96A90" w:rsidRPr="00F96A90" w:rsidRDefault="00F96A90" w:rsidP="00AC1C82">
            <w:pPr>
              <w:pStyle w:val="af2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F96A90">
              <w:rPr>
                <w:sz w:val="20"/>
                <w:szCs w:val="20"/>
              </w:rPr>
              <w:t>настройка 301-редиректов (</w:t>
            </w:r>
            <w:proofErr w:type="spellStart"/>
            <w:r w:rsidRPr="00F96A90">
              <w:rPr>
                <w:sz w:val="20"/>
                <w:szCs w:val="20"/>
              </w:rPr>
              <w:t>www</w:t>
            </w:r>
            <w:proofErr w:type="spellEnd"/>
            <w:r w:rsidRPr="00F96A90">
              <w:rPr>
                <w:sz w:val="20"/>
                <w:szCs w:val="20"/>
              </w:rPr>
              <w:t xml:space="preserve">, </w:t>
            </w:r>
            <w:proofErr w:type="spellStart"/>
            <w:r w:rsidRPr="00F96A90">
              <w:rPr>
                <w:sz w:val="20"/>
                <w:szCs w:val="20"/>
              </w:rPr>
              <w:t>слэши</w:t>
            </w:r>
            <w:proofErr w:type="spellEnd"/>
            <w:r w:rsidRPr="00F96A90">
              <w:rPr>
                <w:sz w:val="20"/>
                <w:szCs w:val="20"/>
              </w:rPr>
              <w:t xml:space="preserve">, </w:t>
            </w:r>
            <w:proofErr w:type="spellStart"/>
            <w:r w:rsidRPr="00F96A90">
              <w:rPr>
                <w:sz w:val="20"/>
                <w:szCs w:val="20"/>
              </w:rPr>
              <w:t>index.php</w:t>
            </w:r>
            <w:proofErr w:type="spellEnd"/>
            <w:r w:rsidRPr="00F96A90">
              <w:rPr>
                <w:sz w:val="20"/>
                <w:szCs w:val="20"/>
              </w:rPr>
              <w:t>);</w:t>
            </w:r>
          </w:p>
          <w:p w:rsidR="00F96A90" w:rsidRPr="00F96A90" w:rsidRDefault="00F96A90" w:rsidP="00AC1C82">
            <w:pPr>
              <w:pStyle w:val="af2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F96A90">
              <w:rPr>
                <w:sz w:val="20"/>
                <w:szCs w:val="20"/>
              </w:rPr>
              <w:t>страницы с кодом ответа сервера 40х и 50х;</w:t>
            </w:r>
          </w:p>
          <w:p w:rsidR="00F96A90" w:rsidRPr="00F96A90" w:rsidRDefault="00F96A90" w:rsidP="00AC1C82">
            <w:pPr>
              <w:pStyle w:val="af2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F96A90">
              <w:rPr>
                <w:sz w:val="20"/>
                <w:szCs w:val="20"/>
              </w:rPr>
              <w:t xml:space="preserve">проверка страниц входа в </w:t>
            </w:r>
            <w:proofErr w:type="spellStart"/>
            <w:r w:rsidRPr="00F96A90">
              <w:rPr>
                <w:sz w:val="20"/>
                <w:szCs w:val="20"/>
              </w:rPr>
              <w:t>Яндекс</w:t>
            </w:r>
            <w:proofErr w:type="spellEnd"/>
            <w:r w:rsidRPr="00F96A90">
              <w:rPr>
                <w:sz w:val="20"/>
                <w:szCs w:val="20"/>
              </w:rPr>
              <w:t xml:space="preserve"> Метрике;</w:t>
            </w:r>
          </w:p>
          <w:p w:rsidR="00F96A90" w:rsidRPr="00F96A90" w:rsidRDefault="00F96A90" w:rsidP="00AC1C82">
            <w:pPr>
              <w:pStyle w:val="af2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F96A90">
              <w:rPr>
                <w:sz w:val="20"/>
                <w:szCs w:val="20"/>
              </w:rPr>
              <w:t xml:space="preserve">замена ссылок на страницы с </w:t>
            </w:r>
            <w:proofErr w:type="spellStart"/>
            <w:r w:rsidRPr="00F96A90">
              <w:rPr>
                <w:sz w:val="20"/>
                <w:szCs w:val="20"/>
              </w:rPr>
              <w:t>http</w:t>
            </w:r>
            <w:proofErr w:type="spellEnd"/>
            <w:r w:rsidRPr="00F96A90">
              <w:rPr>
                <w:sz w:val="20"/>
                <w:szCs w:val="20"/>
              </w:rPr>
              <w:t xml:space="preserve"> протоколом;</w:t>
            </w:r>
          </w:p>
          <w:p w:rsidR="00F96A90" w:rsidRPr="00F96A90" w:rsidRDefault="00F96A90" w:rsidP="00AC1C82">
            <w:pPr>
              <w:pStyle w:val="af2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F96A90">
              <w:rPr>
                <w:sz w:val="20"/>
                <w:szCs w:val="20"/>
              </w:rPr>
              <w:t>проверка XML карты сайта + Генерация XML карты сайта;</w:t>
            </w:r>
          </w:p>
          <w:p w:rsidR="00F96A90" w:rsidRDefault="00F96A90" w:rsidP="00AC1C82">
            <w:pPr>
              <w:pStyle w:val="af2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F96A90">
              <w:rPr>
                <w:sz w:val="20"/>
                <w:szCs w:val="20"/>
              </w:rPr>
              <w:t>доступность страниц с неизвестными GET параметрами;</w:t>
            </w:r>
          </w:p>
          <w:p w:rsidR="00AE221E" w:rsidRPr="00F96A90" w:rsidRDefault="00AE221E" w:rsidP="00AC1C82">
            <w:pPr>
              <w:pStyle w:val="af2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URL на товары из листингов изначально сформированы со ссылками, содержащими</w:t>
            </w: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 xml:space="preserve"> ?</w:t>
            </w:r>
            <w:proofErr w:type="spellStart"/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oid=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;</w:t>
            </w:r>
          </w:p>
          <w:p w:rsidR="00B259AA" w:rsidRDefault="00F96A90" w:rsidP="00AC1C82">
            <w:pPr>
              <w:pStyle w:val="af2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F96A90">
              <w:rPr>
                <w:sz w:val="20"/>
                <w:szCs w:val="20"/>
              </w:rPr>
              <w:t xml:space="preserve">корректность использования тега </w:t>
            </w:r>
            <w:proofErr w:type="spellStart"/>
            <w:r w:rsidRPr="00F96A90">
              <w:rPr>
                <w:sz w:val="20"/>
                <w:szCs w:val="20"/>
              </w:rPr>
              <w:t>noindex</w:t>
            </w:r>
            <w:proofErr w:type="spellEnd"/>
            <w:r w:rsidRPr="00F96A90">
              <w:rPr>
                <w:sz w:val="20"/>
                <w:szCs w:val="20"/>
              </w:rPr>
              <w:t xml:space="preserve"> + атрибута </w:t>
            </w:r>
            <w:proofErr w:type="spellStart"/>
            <w:r w:rsidRPr="00F96A90">
              <w:rPr>
                <w:sz w:val="20"/>
                <w:szCs w:val="20"/>
              </w:rPr>
              <w:t>rel=nofollow</w:t>
            </w:r>
            <w:proofErr w:type="spellEnd"/>
            <w:r w:rsidRPr="00F96A90">
              <w:rPr>
                <w:sz w:val="20"/>
                <w:szCs w:val="20"/>
              </w:rPr>
              <w:t>.</w:t>
            </w:r>
          </w:p>
        </w:tc>
        <w:tc>
          <w:tcPr>
            <w:tcW w:w="3115" w:type="dxa"/>
          </w:tcPr>
          <w:p w:rsidR="00B259AA" w:rsidRDefault="00F96A90" w:rsidP="00AC1C82">
            <w:pPr>
              <w:pStyle w:val="PixelPlus"/>
              <w:numPr>
                <w:ilvl w:val="0"/>
                <w:numId w:val="12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внедрение задач;</w:t>
            </w:r>
          </w:p>
          <w:p w:rsidR="00F96A90" w:rsidRDefault="00F96A90" w:rsidP="00AC1C82">
            <w:pPr>
              <w:pStyle w:val="PixelPlus"/>
              <w:numPr>
                <w:ilvl w:val="0"/>
                <w:numId w:val="12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контроль и проверка реализации;</w:t>
            </w:r>
          </w:p>
        </w:tc>
      </w:tr>
      <w:tr w:rsidR="00B259AA" w:rsidRPr="001502B9" w:rsidTr="00EF714E">
        <w:tc>
          <w:tcPr>
            <w:tcW w:w="2263" w:type="dxa"/>
          </w:tcPr>
          <w:p w:rsidR="00B259AA" w:rsidRDefault="00746969" w:rsidP="00746969">
            <w:pPr>
              <w:pStyle w:val="PixelPlus"/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Внедрение задач коммерческого аудита</w:t>
            </w:r>
          </w:p>
        </w:tc>
        <w:tc>
          <w:tcPr>
            <w:tcW w:w="4253" w:type="dxa"/>
          </w:tcPr>
          <w:p w:rsidR="00561F4F" w:rsidRPr="00561F4F" w:rsidRDefault="00561F4F" w:rsidP="00561F4F">
            <w:pPr>
              <w:pStyle w:val="af2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561F4F">
              <w:rPr>
                <w:sz w:val="20"/>
                <w:szCs w:val="20"/>
              </w:rPr>
              <w:t>Главная страница. Для повышения качества страницы рекомендуется скорректировать ссылки</w:t>
            </w:r>
            <w:r w:rsidR="0081726E">
              <w:rPr>
                <w:sz w:val="20"/>
                <w:szCs w:val="20"/>
              </w:rPr>
              <w:t>,</w:t>
            </w:r>
            <w:r w:rsidRPr="00561F4F">
              <w:rPr>
                <w:sz w:val="20"/>
                <w:szCs w:val="20"/>
              </w:rPr>
              <w:t xml:space="preserve"> ведущие на страницу 404 ошибки (несуществующая страница).</w:t>
            </w:r>
          </w:p>
          <w:p w:rsidR="00561F4F" w:rsidRPr="00561F4F" w:rsidRDefault="00561F4F" w:rsidP="00561F4F">
            <w:pPr>
              <w:pStyle w:val="af2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561F4F">
              <w:rPr>
                <w:sz w:val="20"/>
                <w:szCs w:val="20"/>
              </w:rPr>
              <w:t xml:space="preserve">Товары. Для повышения информативности рекомендуется во вкладке «Дополнительно» заменить шаблонный текст </w:t>
            </w:r>
            <w:proofErr w:type="gramStart"/>
            <w:r w:rsidRPr="00561F4F">
              <w:rPr>
                <w:sz w:val="20"/>
                <w:szCs w:val="20"/>
              </w:rPr>
              <w:t>на</w:t>
            </w:r>
            <w:proofErr w:type="gramEnd"/>
            <w:r w:rsidRPr="00561F4F">
              <w:rPr>
                <w:sz w:val="20"/>
                <w:szCs w:val="20"/>
              </w:rPr>
              <w:t xml:space="preserve"> актуальный или скрыть ее вовсе.</w:t>
            </w:r>
          </w:p>
          <w:p w:rsidR="00561F4F" w:rsidRPr="00561F4F" w:rsidRDefault="00561F4F" w:rsidP="00561F4F">
            <w:pPr>
              <w:pStyle w:val="af2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561F4F">
              <w:rPr>
                <w:sz w:val="20"/>
                <w:szCs w:val="20"/>
              </w:rPr>
              <w:t xml:space="preserve">На странице «Отзывы», для повышения доверия к компании и общего качества сайта, рекомендуется разместить конкретные отзывы. </w:t>
            </w:r>
            <w:proofErr w:type="gramStart"/>
            <w:r w:rsidRPr="00561F4F">
              <w:rPr>
                <w:sz w:val="20"/>
                <w:szCs w:val="20"/>
              </w:rPr>
              <w:t>Текущие</w:t>
            </w:r>
            <w:proofErr w:type="gramEnd"/>
            <w:r w:rsidRPr="00561F4F">
              <w:rPr>
                <w:sz w:val="20"/>
                <w:szCs w:val="20"/>
              </w:rPr>
              <w:t xml:space="preserve"> не относятся к тематике сайта.</w:t>
            </w:r>
          </w:p>
          <w:p w:rsidR="00561F4F" w:rsidRPr="00561F4F" w:rsidRDefault="00561F4F" w:rsidP="00561F4F">
            <w:pPr>
              <w:pStyle w:val="af2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561F4F">
              <w:rPr>
                <w:sz w:val="20"/>
                <w:szCs w:val="20"/>
              </w:rPr>
              <w:t xml:space="preserve">На странице «Партнеры», для повышения качества сайта, рекомендуется </w:t>
            </w:r>
            <w:proofErr w:type="gramStart"/>
            <w:r w:rsidRPr="00561F4F">
              <w:rPr>
                <w:sz w:val="20"/>
                <w:szCs w:val="20"/>
              </w:rPr>
              <w:t>разместить</w:t>
            </w:r>
            <w:proofErr w:type="gramEnd"/>
            <w:r w:rsidRPr="00561F4F">
              <w:rPr>
                <w:sz w:val="20"/>
                <w:szCs w:val="20"/>
              </w:rPr>
              <w:t xml:space="preserve"> корректную информацию. </w:t>
            </w:r>
            <w:proofErr w:type="gramStart"/>
            <w:r w:rsidRPr="00561F4F">
              <w:rPr>
                <w:sz w:val="20"/>
                <w:szCs w:val="20"/>
              </w:rPr>
              <w:t>Текущая</w:t>
            </w:r>
            <w:proofErr w:type="gramEnd"/>
            <w:r w:rsidRPr="00561F4F">
              <w:rPr>
                <w:sz w:val="20"/>
                <w:szCs w:val="20"/>
              </w:rPr>
              <w:t xml:space="preserve"> не относится к тематике сайта.</w:t>
            </w:r>
          </w:p>
          <w:p w:rsidR="00561F4F" w:rsidRPr="00561F4F" w:rsidRDefault="00561F4F" w:rsidP="00561F4F">
            <w:pPr>
              <w:pStyle w:val="af2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561F4F">
              <w:rPr>
                <w:sz w:val="20"/>
                <w:szCs w:val="20"/>
              </w:rPr>
              <w:t xml:space="preserve">На странице «Документы», для повышения информативности и </w:t>
            </w:r>
            <w:r w:rsidRPr="00561F4F">
              <w:rPr>
                <w:sz w:val="20"/>
                <w:szCs w:val="20"/>
              </w:rPr>
              <w:lastRenderedPageBreak/>
              <w:t xml:space="preserve">доверия к компании, рекомендуется </w:t>
            </w:r>
            <w:proofErr w:type="gramStart"/>
            <w:r w:rsidRPr="00561F4F">
              <w:rPr>
                <w:sz w:val="20"/>
                <w:szCs w:val="20"/>
              </w:rPr>
              <w:t>разместить</w:t>
            </w:r>
            <w:proofErr w:type="gramEnd"/>
            <w:r w:rsidRPr="00561F4F">
              <w:rPr>
                <w:sz w:val="20"/>
                <w:szCs w:val="20"/>
              </w:rPr>
              <w:t xml:space="preserve"> корректную информацию. Текущие данные не относятся к данному сайту.</w:t>
            </w:r>
          </w:p>
          <w:p w:rsidR="00561F4F" w:rsidRPr="00561F4F" w:rsidRDefault="00561F4F" w:rsidP="00561F4F">
            <w:pPr>
              <w:pStyle w:val="af2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561F4F">
              <w:rPr>
                <w:sz w:val="20"/>
                <w:szCs w:val="20"/>
              </w:rPr>
              <w:t xml:space="preserve">На странице «Услуги», для повышения доверия к компании, рекомендуется разместить корректную информацию, так как </w:t>
            </w:r>
            <w:proofErr w:type="gramStart"/>
            <w:r w:rsidRPr="00561F4F">
              <w:rPr>
                <w:sz w:val="20"/>
                <w:szCs w:val="20"/>
              </w:rPr>
              <w:t>текущая</w:t>
            </w:r>
            <w:proofErr w:type="gramEnd"/>
            <w:r w:rsidRPr="00561F4F">
              <w:rPr>
                <w:sz w:val="20"/>
                <w:szCs w:val="20"/>
              </w:rPr>
              <w:t xml:space="preserve"> не относится к тематике сайта.</w:t>
            </w:r>
          </w:p>
          <w:p w:rsidR="00561F4F" w:rsidRPr="00561F4F" w:rsidRDefault="00561F4F" w:rsidP="00561F4F">
            <w:pPr>
              <w:pStyle w:val="af2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561F4F">
              <w:rPr>
                <w:sz w:val="20"/>
                <w:szCs w:val="20"/>
              </w:rPr>
              <w:t>В боковом блоке рекомендуется настроить корректную загрузку информации из разделов. На данный момент выводится сообщения об ошибке. Подобный недостаток наблюдается в каталогах товаров и в справочных (информационных) разделах сайта.</w:t>
            </w:r>
          </w:p>
          <w:p w:rsidR="00561F4F" w:rsidRPr="00561F4F" w:rsidRDefault="00561F4F" w:rsidP="00561F4F">
            <w:pPr>
              <w:pStyle w:val="af2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561F4F">
              <w:rPr>
                <w:sz w:val="20"/>
                <w:szCs w:val="20"/>
              </w:rPr>
              <w:t>На странице «Соглашение на обработку персональных данных», для повышения доверия к компании рекомендуется заменить шаблонные данные настоящими.</w:t>
            </w:r>
          </w:p>
          <w:p w:rsidR="00561F4F" w:rsidRPr="00561F4F" w:rsidRDefault="00561F4F" w:rsidP="00561F4F">
            <w:pPr>
              <w:pStyle w:val="af2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561F4F">
              <w:rPr>
                <w:sz w:val="20"/>
                <w:szCs w:val="20"/>
              </w:rPr>
              <w:t>Для повышения качества сайта рекомендуется удалить все ссылки на страницу «Возможности», так как она является служебной. На данный момент ссылка на нее имеется на странице «Справочная информация».</w:t>
            </w:r>
          </w:p>
          <w:p w:rsidR="00561F4F" w:rsidRPr="00561F4F" w:rsidRDefault="00561F4F" w:rsidP="00561F4F">
            <w:pPr>
              <w:pStyle w:val="af2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561F4F">
              <w:rPr>
                <w:sz w:val="20"/>
                <w:szCs w:val="20"/>
              </w:rPr>
              <w:t>Скорректировать сортировку товаров в листинге. Товары не в наличии должны выводиться в конце.</w:t>
            </w:r>
          </w:p>
          <w:p w:rsidR="00561F4F" w:rsidRPr="00561F4F" w:rsidRDefault="00561F4F" w:rsidP="00561F4F">
            <w:pPr>
              <w:pStyle w:val="af2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561F4F">
              <w:rPr>
                <w:sz w:val="20"/>
                <w:szCs w:val="20"/>
              </w:rPr>
              <w:t xml:space="preserve">Главная страница. Изменить оформление текстовой информации в </w:t>
            </w:r>
            <w:proofErr w:type="spellStart"/>
            <w:r w:rsidRPr="00561F4F">
              <w:rPr>
                <w:sz w:val="20"/>
                <w:szCs w:val="20"/>
              </w:rPr>
              <w:t>слайдере</w:t>
            </w:r>
            <w:proofErr w:type="spellEnd"/>
            <w:r w:rsidRPr="00561F4F">
              <w:rPr>
                <w:sz w:val="20"/>
                <w:szCs w:val="20"/>
              </w:rPr>
              <w:t xml:space="preserve"> </w:t>
            </w:r>
            <w:proofErr w:type="gramStart"/>
            <w:r w:rsidRPr="00561F4F">
              <w:rPr>
                <w:sz w:val="20"/>
                <w:szCs w:val="20"/>
              </w:rPr>
              <w:t>на</w:t>
            </w:r>
            <w:proofErr w:type="gramEnd"/>
            <w:r w:rsidRPr="00561F4F">
              <w:rPr>
                <w:sz w:val="20"/>
                <w:szCs w:val="20"/>
              </w:rPr>
              <w:t xml:space="preserve"> главной.</w:t>
            </w:r>
          </w:p>
          <w:p w:rsidR="00561F4F" w:rsidRPr="00561F4F" w:rsidRDefault="00561F4F" w:rsidP="00561F4F">
            <w:pPr>
              <w:pStyle w:val="af2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561F4F">
              <w:rPr>
                <w:sz w:val="20"/>
                <w:szCs w:val="20"/>
              </w:rPr>
              <w:t>Оформление заказа. В блоке «Способ доставки» присутствует дублирование опций доставки. Рекомендуется исправить данную проблему.</w:t>
            </w:r>
          </w:p>
          <w:p w:rsidR="00561F4F" w:rsidRPr="00561F4F" w:rsidRDefault="00561F4F" w:rsidP="00561F4F">
            <w:pPr>
              <w:pStyle w:val="af2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561F4F">
              <w:rPr>
                <w:sz w:val="20"/>
                <w:szCs w:val="20"/>
              </w:rPr>
              <w:t>В шапке сайта, для повышения ее качества и информативности, рекомендуется внести изменения.</w:t>
            </w:r>
          </w:p>
          <w:p w:rsidR="00B259AA" w:rsidRDefault="00561F4F" w:rsidP="00561F4F">
            <w:pPr>
              <w:pStyle w:val="af2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561F4F">
              <w:rPr>
                <w:sz w:val="20"/>
                <w:szCs w:val="20"/>
              </w:rPr>
              <w:t>В подвале сайта, для повышения его качества и информативности, рекомендуется внести изменения.</w:t>
            </w:r>
          </w:p>
        </w:tc>
        <w:tc>
          <w:tcPr>
            <w:tcW w:w="3115" w:type="dxa"/>
          </w:tcPr>
          <w:p w:rsidR="00746969" w:rsidRDefault="00746969" w:rsidP="00AC1C82">
            <w:pPr>
              <w:pStyle w:val="PixelPlus"/>
              <w:numPr>
                <w:ilvl w:val="0"/>
                <w:numId w:val="12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внедрение задач;</w:t>
            </w:r>
          </w:p>
          <w:p w:rsidR="00B259AA" w:rsidRDefault="00746969" w:rsidP="00AC1C82">
            <w:pPr>
              <w:pStyle w:val="PixelPlus"/>
              <w:numPr>
                <w:ilvl w:val="0"/>
                <w:numId w:val="12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контроль и проверка реализации</w:t>
            </w:r>
          </w:p>
        </w:tc>
      </w:tr>
      <w:tr w:rsidR="00B259AA" w:rsidRPr="001502B9" w:rsidTr="00EF714E">
        <w:tc>
          <w:tcPr>
            <w:tcW w:w="2263" w:type="dxa"/>
          </w:tcPr>
          <w:p w:rsidR="00B259AA" w:rsidRPr="00957312" w:rsidRDefault="00EF714E" w:rsidP="00EF714E">
            <w:pPr>
              <w:pStyle w:val="PixelPlus"/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Внедрение задач мобильного аудита</w:t>
            </w:r>
          </w:p>
        </w:tc>
        <w:tc>
          <w:tcPr>
            <w:tcW w:w="4253" w:type="dxa"/>
          </w:tcPr>
          <w:p w:rsidR="00687663" w:rsidRPr="00687663" w:rsidRDefault="00687663" w:rsidP="00687663">
            <w:pPr>
              <w:pStyle w:val="af2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687663">
              <w:rPr>
                <w:sz w:val="20"/>
                <w:szCs w:val="20"/>
              </w:rPr>
              <w:t>Технические рекомендации. Внести корректировки в robots.txt</w:t>
            </w:r>
          </w:p>
          <w:p w:rsidR="00687663" w:rsidRPr="00687663" w:rsidRDefault="00687663" w:rsidP="00687663">
            <w:pPr>
              <w:pStyle w:val="af2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687663">
              <w:rPr>
                <w:sz w:val="20"/>
                <w:szCs w:val="20"/>
              </w:rPr>
              <w:t>Технические рекомендации. Устраните ресурсы, блокирующие отображение</w:t>
            </w:r>
          </w:p>
          <w:p w:rsidR="00687663" w:rsidRPr="00687663" w:rsidRDefault="00687663" w:rsidP="00687663">
            <w:pPr>
              <w:pStyle w:val="af2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687663">
              <w:rPr>
                <w:sz w:val="20"/>
                <w:szCs w:val="20"/>
              </w:rPr>
              <w:t xml:space="preserve">Листинги. Кнопку «Подробнее» заменить </w:t>
            </w:r>
            <w:proofErr w:type="gramStart"/>
            <w:r w:rsidRPr="00687663">
              <w:rPr>
                <w:sz w:val="20"/>
                <w:szCs w:val="20"/>
              </w:rPr>
              <w:t>на</w:t>
            </w:r>
            <w:proofErr w:type="gramEnd"/>
            <w:r w:rsidRPr="00687663">
              <w:rPr>
                <w:sz w:val="20"/>
                <w:szCs w:val="20"/>
              </w:rPr>
              <w:t xml:space="preserve"> «В корзину». Наличия перехода при клике на картинку достаточно, пользователи уже привыкли, что для перехода на карточку товара, надо нажать на </w:t>
            </w:r>
            <w:r w:rsidRPr="00687663">
              <w:rPr>
                <w:sz w:val="20"/>
                <w:szCs w:val="20"/>
              </w:rPr>
              <w:lastRenderedPageBreak/>
              <w:t>изображения товара</w:t>
            </w:r>
          </w:p>
          <w:p w:rsidR="00687663" w:rsidRPr="00687663" w:rsidRDefault="00687663" w:rsidP="00687663">
            <w:pPr>
              <w:pStyle w:val="af2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687663">
              <w:rPr>
                <w:sz w:val="20"/>
                <w:szCs w:val="20"/>
              </w:rPr>
              <w:t>Карточки товаров. В форме «Купить в 1 клик», рекомендуется отказаться от блока «Стоимость доставки».</w:t>
            </w:r>
          </w:p>
          <w:p w:rsidR="00B259AA" w:rsidRDefault="00687663" w:rsidP="00687663">
            <w:pPr>
              <w:pStyle w:val="af2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687663">
              <w:rPr>
                <w:sz w:val="20"/>
                <w:szCs w:val="20"/>
              </w:rPr>
              <w:t>Карточки товаров. В форме «Купить в 1 клик» поле «</w:t>
            </w:r>
            <w:proofErr w:type="spellStart"/>
            <w:r w:rsidRPr="00687663">
              <w:rPr>
                <w:sz w:val="20"/>
                <w:szCs w:val="20"/>
              </w:rPr>
              <w:t>E-mail</w:t>
            </w:r>
            <w:proofErr w:type="spellEnd"/>
            <w:r w:rsidRPr="00687663">
              <w:rPr>
                <w:sz w:val="20"/>
                <w:szCs w:val="20"/>
              </w:rPr>
              <w:t>» является обязательным, но таковым не отмечено. Рекомендуется добавить звездочку к заголовку поля или отказаться от его обязательного заполнения.</w:t>
            </w:r>
          </w:p>
        </w:tc>
        <w:tc>
          <w:tcPr>
            <w:tcW w:w="3115" w:type="dxa"/>
          </w:tcPr>
          <w:p w:rsidR="00EF714E" w:rsidRDefault="00EF714E" w:rsidP="00AC1C82">
            <w:pPr>
              <w:pStyle w:val="PixelPlus"/>
              <w:numPr>
                <w:ilvl w:val="0"/>
                <w:numId w:val="12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внедрение задач;</w:t>
            </w:r>
          </w:p>
          <w:p w:rsidR="00B259AA" w:rsidRDefault="00EF714E" w:rsidP="00AC1C82">
            <w:pPr>
              <w:pStyle w:val="PixelPlus"/>
              <w:numPr>
                <w:ilvl w:val="0"/>
                <w:numId w:val="12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контроль и проверка реализации</w:t>
            </w:r>
          </w:p>
        </w:tc>
      </w:tr>
      <w:tr w:rsidR="00B259AA" w:rsidRPr="001502B9" w:rsidTr="00EF714E">
        <w:tc>
          <w:tcPr>
            <w:tcW w:w="2263" w:type="dxa"/>
          </w:tcPr>
          <w:p w:rsidR="00B259AA" w:rsidRPr="009E5AD1" w:rsidRDefault="00B259AA" w:rsidP="00DB7602">
            <w:pPr>
              <w:pStyle w:val="PixelPlus"/>
              <w:spacing w:before="0" w:after="0" w:line="240" w:lineRule="auto"/>
              <w:rPr>
                <w:sz w:val="20"/>
                <w:szCs w:val="20"/>
              </w:rPr>
            </w:pPr>
            <w:r w:rsidRPr="006F36CC">
              <w:rPr>
                <w:sz w:val="20"/>
                <w:szCs w:val="20"/>
              </w:rPr>
              <w:lastRenderedPageBreak/>
              <w:t>Мониторинг страниц в поиске</w:t>
            </w:r>
          </w:p>
        </w:tc>
        <w:tc>
          <w:tcPr>
            <w:tcW w:w="4253" w:type="dxa"/>
          </w:tcPr>
          <w:p w:rsidR="00B259AA" w:rsidRDefault="00B259AA" w:rsidP="00AC1C82">
            <w:pPr>
              <w:pStyle w:val="af2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0C07DC">
              <w:rPr>
                <w:sz w:val="20"/>
                <w:szCs w:val="20"/>
              </w:rPr>
              <w:t>подготовка списка страниц для мониторинга кода ответа сервера и индексации;</w:t>
            </w:r>
          </w:p>
          <w:p w:rsidR="00B259AA" w:rsidRDefault="00B259AA" w:rsidP="00AC1C82">
            <w:pPr>
              <w:pStyle w:val="af2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автоматизация работ по мониторингу;</w:t>
            </w:r>
          </w:p>
          <w:p w:rsidR="00B259AA" w:rsidRDefault="00B259AA" w:rsidP="00AC1C82">
            <w:pPr>
              <w:pStyle w:val="af2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контроль ответа сервера и индексации;</w:t>
            </w:r>
          </w:p>
        </w:tc>
        <w:tc>
          <w:tcPr>
            <w:tcW w:w="3115" w:type="dxa"/>
          </w:tcPr>
          <w:p w:rsidR="00B259AA" w:rsidRDefault="00B259AA" w:rsidP="00AC1C82">
            <w:pPr>
              <w:pStyle w:val="PixelPlus"/>
              <w:numPr>
                <w:ilvl w:val="0"/>
                <w:numId w:val="14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подготовка списка страниц;</w:t>
            </w:r>
          </w:p>
          <w:p w:rsidR="00B259AA" w:rsidRDefault="00B259AA" w:rsidP="00AC1C82">
            <w:pPr>
              <w:pStyle w:val="PixelPlus"/>
              <w:numPr>
                <w:ilvl w:val="0"/>
                <w:numId w:val="14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автоматизация мониторинга.</w:t>
            </w:r>
          </w:p>
        </w:tc>
      </w:tr>
      <w:tr w:rsidR="00F04561" w:rsidRPr="001502B9" w:rsidTr="00EF714E">
        <w:tc>
          <w:tcPr>
            <w:tcW w:w="2263" w:type="dxa"/>
          </w:tcPr>
          <w:p w:rsidR="00F04561" w:rsidRPr="00F04561" w:rsidRDefault="00F04561" w:rsidP="00F04561">
            <w:pPr>
              <w:pStyle w:val="PixelPlus"/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Ручное формирование тегов </w:t>
            </w:r>
            <w:r>
              <w:rPr>
                <w:sz w:val="20"/>
                <w:szCs w:val="20"/>
                <w:lang w:val="en-US"/>
              </w:rPr>
              <w:t>Title</w:t>
            </w:r>
            <w:r w:rsidRPr="000978E3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и </w:t>
            </w:r>
            <w:proofErr w:type="spellStart"/>
            <w:proofErr w:type="gramStart"/>
            <w:r>
              <w:rPr>
                <w:sz w:val="20"/>
                <w:szCs w:val="20"/>
              </w:rPr>
              <w:t>мета-тегов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Description</w:t>
            </w:r>
            <w:r>
              <w:rPr>
                <w:sz w:val="20"/>
                <w:szCs w:val="20"/>
              </w:rPr>
              <w:t xml:space="preserve"> для </w:t>
            </w:r>
            <w:proofErr w:type="spellStart"/>
            <w:r>
              <w:rPr>
                <w:sz w:val="20"/>
                <w:szCs w:val="20"/>
              </w:rPr>
              <w:t>непродвигаемых</w:t>
            </w:r>
            <w:proofErr w:type="spellEnd"/>
            <w:r>
              <w:rPr>
                <w:sz w:val="20"/>
                <w:szCs w:val="20"/>
              </w:rPr>
              <w:t xml:space="preserve"> страниц</w:t>
            </w:r>
          </w:p>
        </w:tc>
        <w:tc>
          <w:tcPr>
            <w:tcW w:w="4253" w:type="dxa"/>
          </w:tcPr>
          <w:p w:rsidR="00F04561" w:rsidRPr="000C07DC" w:rsidRDefault="00C02344" w:rsidP="00C02344">
            <w:pPr>
              <w:pStyle w:val="af2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проработка коротких тегов, дублей тегов по результату проведенного ТА;</w:t>
            </w:r>
          </w:p>
        </w:tc>
        <w:tc>
          <w:tcPr>
            <w:tcW w:w="3115" w:type="dxa"/>
          </w:tcPr>
          <w:p w:rsidR="002A0322" w:rsidRDefault="002A0322" w:rsidP="002A0322">
            <w:pPr>
              <w:pStyle w:val="PixelPlus"/>
              <w:numPr>
                <w:ilvl w:val="0"/>
                <w:numId w:val="14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подготовка тегов;</w:t>
            </w:r>
          </w:p>
          <w:p w:rsidR="00F04561" w:rsidRDefault="002A0322" w:rsidP="002A0322">
            <w:pPr>
              <w:pStyle w:val="PixelPlus"/>
              <w:numPr>
                <w:ilvl w:val="0"/>
                <w:numId w:val="14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публикация на боевой версии сайта.</w:t>
            </w:r>
          </w:p>
        </w:tc>
      </w:tr>
      <w:tr w:rsidR="00B259AA" w:rsidRPr="001502B9" w:rsidTr="00EF714E">
        <w:tc>
          <w:tcPr>
            <w:tcW w:w="2263" w:type="dxa"/>
          </w:tcPr>
          <w:p w:rsidR="00B259AA" w:rsidRPr="006F36CC" w:rsidRDefault="00B259AA" w:rsidP="00DB7602">
            <w:pPr>
              <w:pStyle w:val="PixelPlus"/>
              <w:spacing w:before="0" w:after="0" w:line="240" w:lineRule="auto"/>
              <w:rPr>
                <w:sz w:val="20"/>
                <w:szCs w:val="20"/>
              </w:rPr>
            </w:pPr>
            <w:r w:rsidRPr="00D25CF4">
              <w:rPr>
                <w:sz w:val="20"/>
                <w:szCs w:val="20"/>
              </w:rPr>
              <w:t>Анализ трафика</w:t>
            </w:r>
          </w:p>
        </w:tc>
        <w:tc>
          <w:tcPr>
            <w:tcW w:w="4253" w:type="dxa"/>
          </w:tcPr>
          <w:p w:rsidR="00B259AA" w:rsidRPr="000C07DC" w:rsidRDefault="00B259AA" w:rsidP="00AC1C82">
            <w:pPr>
              <w:pStyle w:val="af2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анализ поискового трафика на сайте</w:t>
            </w:r>
            <w:r w:rsidR="00EE0354">
              <w:rPr>
                <w:sz w:val="20"/>
                <w:szCs w:val="20"/>
              </w:rPr>
              <w:t>.</w:t>
            </w:r>
          </w:p>
        </w:tc>
        <w:tc>
          <w:tcPr>
            <w:tcW w:w="3115" w:type="dxa"/>
          </w:tcPr>
          <w:p w:rsidR="00B259AA" w:rsidRDefault="00B259AA" w:rsidP="00AC1C82">
            <w:pPr>
              <w:pStyle w:val="PixelPlus"/>
              <w:numPr>
                <w:ilvl w:val="0"/>
                <w:numId w:val="14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анализ трафика;</w:t>
            </w:r>
          </w:p>
          <w:p w:rsidR="00B259AA" w:rsidRDefault="00B259AA" w:rsidP="00AC1C82">
            <w:pPr>
              <w:pStyle w:val="PixelPlus"/>
              <w:numPr>
                <w:ilvl w:val="0"/>
                <w:numId w:val="14"/>
              </w:num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подготовка рекомендаций по результатам анализа.</w:t>
            </w:r>
          </w:p>
        </w:tc>
      </w:tr>
    </w:tbl>
    <w:p w:rsidR="00B259AA" w:rsidRDefault="00B259AA" w:rsidP="00B259AA">
      <w:pPr>
        <w:pStyle w:val="PixelPlus"/>
      </w:pPr>
    </w:p>
    <w:p w:rsidR="00B259AA" w:rsidRPr="00F475DC" w:rsidRDefault="00B259AA" w:rsidP="00B259AA">
      <w:pPr>
        <w:pStyle w:val="PixelPlus"/>
      </w:pPr>
    </w:p>
    <w:p w:rsidR="00CB0488" w:rsidRDefault="00CB0488" w:rsidP="00CB0488">
      <w:pPr>
        <w:pStyle w:val="PixelPlus"/>
      </w:pPr>
    </w:p>
    <w:p w:rsidR="00861954" w:rsidRDefault="00861954" w:rsidP="00861954">
      <w:pPr>
        <w:pStyle w:val="PixelPlus"/>
        <w:ind w:left="360"/>
      </w:pPr>
    </w:p>
    <w:p w:rsidR="008861E2" w:rsidRDefault="008861E2" w:rsidP="008861E2">
      <w:pPr>
        <w:pStyle w:val="PixelPlus"/>
        <w:ind w:left="720"/>
      </w:pPr>
    </w:p>
    <w:p w:rsidR="0018114C" w:rsidRDefault="0018114C" w:rsidP="0076138C">
      <w:pPr>
        <w:pStyle w:val="PixelPlus"/>
        <w:ind w:firstLine="720"/>
      </w:pPr>
    </w:p>
    <w:sectPr w:rsidR="0018114C" w:rsidSect="00995E74">
      <w:headerReference w:type="default" r:id="rId8"/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A1857" w:rsidRDefault="00DA1857" w:rsidP="00F35524">
      <w:pPr>
        <w:spacing w:after="0" w:line="240" w:lineRule="auto"/>
      </w:pPr>
      <w:r>
        <w:separator/>
      </w:r>
    </w:p>
  </w:endnote>
  <w:endnote w:type="continuationSeparator" w:id="0">
    <w:p w:rsidR="00DA1857" w:rsidRDefault="00DA1857" w:rsidP="00F355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112818249"/>
      <w:docPartObj>
        <w:docPartGallery w:val="Page Numbers (Bottom of Page)"/>
        <w:docPartUnique/>
      </w:docPartObj>
    </w:sdtPr>
    <w:sdtContent>
      <w:p w:rsidR="00DB7602" w:rsidRDefault="00D22A42">
        <w:pPr>
          <w:pStyle w:val="a6"/>
          <w:jc w:val="right"/>
        </w:pPr>
        <w:fldSimple w:instr="PAGE   \* MERGEFORMAT">
          <w:r w:rsidR="00E15810">
            <w:rPr>
              <w:noProof/>
            </w:rPr>
            <w:t>10</w:t>
          </w:r>
        </w:fldSimple>
      </w:p>
    </w:sdtContent>
  </w:sdt>
  <w:p w:rsidR="00DB7602" w:rsidRDefault="00DB7602">
    <w:pPr>
      <w:pStyle w:val="a6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A1857" w:rsidRDefault="00DA1857" w:rsidP="00F35524">
      <w:pPr>
        <w:spacing w:after="0" w:line="240" w:lineRule="auto"/>
      </w:pPr>
      <w:r>
        <w:separator/>
      </w:r>
    </w:p>
  </w:footnote>
  <w:footnote w:type="continuationSeparator" w:id="0">
    <w:p w:rsidR="00DA1857" w:rsidRDefault="00DA1857" w:rsidP="00F355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537" w:type="dxa"/>
      <w:tblLook w:val="04A0"/>
    </w:tblPr>
    <w:tblGrid>
      <w:gridCol w:w="7196"/>
      <w:gridCol w:w="3341"/>
    </w:tblGrid>
    <w:tr w:rsidR="00DB7602" w:rsidRPr="00E50956" w:rsidTr="00DB7602">
      <w:tc>
        <w:tcPr>
          <w:tcW w:w="7196" w:type="dxa"/>
        </w:tcPr>
        <w:p w:rsidR="00DB7602" w:rsidRPr="00E50956" w:rsidRDefault="00DB7602" w:rsidP="00F35524">
          <w:pPr>
            <w:pStyle w:val="a4"/>
            <w:rPr>
              <w:lang w:val="en-US"/>
            </w:rPr>
          </w:pPr>
          <w:r>
            <w:rPr>
              <w:noProof/>
              <w:lang w:eastAsia="ru-RU"/>
            </w:rPr>
            <w:drawing>
              <wp:inline distT="0" distB="0" distL="0" distR="0">
                <wp:extent cx="2066925" cy="495300"/>
                <wp:effectExtent l="0" t="0" r="9525" b="0"/>
                <wp:docPr id="4" name="Рисунок 4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66925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41" w:type="dxa"/>
        </w:tcPr>
        <w:p w:rsidR="00DB7602" w:rsidRPr="002151CD" w:rsidRDefault="00DB7602" w:rsidP="00F35524">
          <w:pPr>
            <w:pStyle w:val="11"/>
            <w:spacing w:before="0" w:after="0"/>
            <w:ind w:left="17"/>
            <w:rPr>
              <w:rFonts w:cs="Arial"/>
              <w:b/>
              <w:sz w:val="16"/>
              <w:szCs w:val="16"/>
            </w:rPr>
          </w:pPr>
          <w:r w:rsidRPr="002151CD">
            <w:rPr>
              <w:rFonts w:cs="Arial"/>
              <w:b/>
              <w:sz w:val="16"/>
              <w:szCs w:val="16"/>
            </w:rPr>
            <w:t>Компания «Пиксель Промо»</w:t>
          </w:r>
        </w:p>
        <w:p w:rsidR="00DB7602" w:rsidRPr="002151CD" w:rsidRDefault="00DB7602" w:rsidP="00F35524">
          <w:pPr>
            <w:pStyle w:val="11"/>
            <w:spacing w:before="0" w:after="0"/>
            <w:ind w:left="17"/>
            <w:rPr>
              <w:rFonts w:cs="Arial"/>
              <w:sz w:val="16"/>
              <w:szCs w:val="16"/>
            </w:rPr>
          </w:pPr>
          <w:r w:rsidRPr="002151CD">
            <w:rPr>
              <w:rFonts w:cs="Arial"/>
              <w:sz w:val="16"/>
              <w:szCs w:val="16"/>
            </w:rPr>
            <w:t>+7 (499) 346-21-31</w:t>
          </w:r>
        </w:p>
        <w:p w:rsidR="00DB7602" w:rsidRPr="002151CD" w:rsidRDefault="00DB7602" w:rsidP="00F35524">
          <w:pPr>
            <w:pStyle w:val="11"/>
            <w:spacing w:before="0" w:after="0"/>
            <w:ind w:left="17"/>
            <w:rPr>
              <w:rFonts w:cs="Arial"/>
              <w:sz w:val="16"/>
              <w:szCs w:val="16"/>
            </w:rPr>
          </w:pPr>
          <w:r w:rsidRPr="002151CD">
            <w:rPr>
              <w:rFonts w:cs="Arial"/>
              <w:sz w:val="16"/>
              <w:szCs w:val="16"/>
            </w:rPr>
            <w:t>+7 (495) 764-37-70</w:t>
          </w:r>
        </w:p>
        <w:p w:rsidR="00DB7602" w:rsidRPr="00E50956" w:rsidRDefault="00DB7602" w:rsidP="00F35524">
          <w:pPr>
            <w:pStyle w:val="a9"/>
            <w:spacing w:after="0"/>
            <w:rPr>
              <w:rFonts w:ascii="Arial" w:hAnsi="Arial" w:cs="Arial"/>
              <w:sz w:val="16"/>
              <w:szCs w:val="16"/>
            </w:rPr>
          </w:pPr>
          <w:r w:rsidRPr="00E50956">
            <w:rPr>
              <w:rFonts w:ascii="Arial" w:hAnsi="Arial" w:cs="Arial"/>
              <w:sz w:val="16"/>
              <w:szCs w:val="16"/>
              <w:lang w:val="en-US"/>
            </w:rPr>
            <w:t>manager</w:t>
          </w:r>
          <w:r w:rsidRPr="00E50956">
            <w:rPr>
              <w:rFonts w:ascii="Arial" w:hAnsi="Arial" w:cs="Arial"/>
              <w:sz w:val="16"/>
              <w:szCs w:val="16"/>
            </w:rPr>
            <w:t>@</w:t>
          </w:r>
          <w:r w:rsidRPr="00E50956">
            <w:rPr>
              <w:rFonts w:ascii="Arial" w:hAnsi="Arial" w:cs="Arial"/>
              <w:sz w:val="16"/>
              <w:szCs w:val="16"/>
              <w:lang w:val="en-US"/>
            </w:rPr>
            <w:t>pixelplus</w:t>
          </w:r>
          <w:r w:rsidRPr="00E50956">
            <w:rPr>
              <w:rFonts w:ascii="Arial" w:hAnsi="Arial" w:cs="Arial"/>
              <w:sz w:val="16"/>
              <w:szCs w:val="16"/>
            </w:rPr>
            <w:t>.</w:t>
          </w:r>
          <w:r w:rsidRPr="00E50956">
            <w:rPr>
              <w:rFonts w:ascii="Arial" w:hAnsi="Arial" w:cs="Arial"/>
              <w:sz w:val="16"/>
              <w:szCs w:val="16"/>
              <w:lang w:val="en-US"/>
            </w:rPr>
            <w:t>ru</w:t>
          </w:r>
        </w:p>
        <w:p w:rsidR="00DB7602" w:rsidRPr="00E50956" w:rsidRDefault="00D22A42" w:rsidP="00F35524">
          <w:pPr>
            <w:pStyle w:val="a4"/>
            <w:rPr>
              <w:rFonts w:ascii="Arial" w:hAnsi="Arial" w:cs="Arial"/>
              <w:sz w:val="16"/>
              <w:szCs w:val="16"/>
            </w:rPr>
          </w:pPr>
          <w:hyperlink r:id="rId2" w:history="1">
            <w:r w:rsidR="00DB7602" w:rsidRPr="00E50956">
              <w:rPr>
                <w:rStyle w:val="a8"/>
                <w:rFonts w:ascii="Arial" w:hAnsi="Arial" w:cs="Arial"/>
                <w:sz w:val="16"/>
                <w:szCs w:val="16"/>
              </w:rPr>
              <w:t>www.pixelplus.ru</w:t>
            </w:r>
          </w:hyperlink>
        </w:p>
      </w:tc>
    </w:tr>
  </w:tbl>
  <w:p w:rsidR="00DB7602" w:rsidRDefault="00DB7602">
    <w:pPr>
      <w:pStyle w:val="a4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8B7110"/>
    <w:multiLevelType w:val="hybridMultilevel"/>
    <w:tmpl w:val="AC10560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301E57"/>
    <w:multiLevelType w:val="hybridMultilevel"/>
    <w:tmpl w:val="FB56ADF8"/>
    <w:lvl w:ilvl="0" w:tplc="EAA6928E">
      <w:start w:val="1"/>
      <w:numFmt w:val="decimal"/>
      <w:pStyle w:val="2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5160D2"/>
    <w:multiLevelType w:val="hybridMultilevel"/>
    <w:tmpl w:val="631A33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C43C86"/>
    <w:multiLevelType w:val="hybridMultilevel"/>
    <w:tmpl w:val="4EFA50C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28420B4"/>
    <w:multiLevelType w:val="hybridMultilevel"/>
    <w:tmpl w:val="95E84DA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AA04C15"/>
    <w:multiLevelType w:val="hybridMultilevel"/>
    <w:tmpl w:val="F5A2084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33513C5"/>
    <w:multiLevelType w:val="hybridMultilevel"/>
    <w:tmpl w:val="3E92E0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68B79D9"/>
    <w:multiLevelType w:val="hybridMultilevel"/>
    <w:tmpl w:val="309C16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835215A"/>
    <w:multiLevelType w:val="hybridMultilevel"/>
    <w:tmpl w:val="46827C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5955F1D"/>
    <w:multiLevelType w:val="hybridMultilevel"/>
    <w:tmpl w:val="0CF44C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60524A5"/>
    <w:multiLevelType w:val="hybridMultilevel"/>
    <w:tmpl w:val="070CADC2"/>
    <w:lvl w:ilvl="0" w:tplc="4F18D26C">
      <w:start w:val="1"/>
      <w:numFmt w:val="lowerLetter"/>
      <w:pStyle w:val="3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8F42162"/>
    <w:multiLevelType w:val="hybridMultilevel"/>
    <w:tmpl w:val="90C8D660"/>
    <w:lvl w:ilvl="0" w:tplc="D4DEC57A">
      <w:start w:val="1"/>
      <w:numFmt w:val="upperRoman"/>
      <w:pStyle w:val="1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4AA664C"/>
    <w:multiLevelType w:val="hybridMultilevel"/>
    <w:tmpl w:val="66D43B4C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57B35F0"/>
    <w:multiLevelType w:val="hybridMultilevel"/>
    <w:tmpl w:val="FB302C14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63B0EE8"/>
    <w:multiLevelType w:val="hybridMultilevel"/>
    <w:tmpl w:val="1A3E06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"/>
  </w:num>
  <w:num w:numId="3">
    <w:abstractNumId w:val="10"/>
  </w:num>
  <w:num w:numId="4">
    <w:abstractNumId w:val="7"/>
  </w:num>
  <w:num w:numId="5">
    <w:abstractNumId w:val="11"/>
    <w:lvlOverride w:ilvl="0">
      <w:startOverride w:val="1"/>
    </w:lvlOverride>
  </w:num>
  <w:num w:numId="6">
    <w:abstractNumId w:val="5"/>
  </w:num>
  <w:num w:numId="7">
    <w:abstractNumId w:val="9"/>
  </w:num>
  <w:num w:numId="8">
    <w:abstractNumId w:val="4"/>
  </w:num>
  <w:num w:numId="9">
    <w:abstractNumId w:val="3"/>
  </w:num>
  <w:num w:numId="10">
    <w:abstractNumId w:val="12"/>
  </w:num>
  <w:num w:numId="11">
    <w:abstractNumId w:val="13"/>
  </w:num>
  <w:num w:numId="12">
    <w:abstractNumId w:val="14"/>
  </w:num>
  <w:num w:numId="13">
    <w:abstractNumId w:val="2"/>
  </w:num>
  <w:num w:numId="14">
    <w:abstractNumId w:val="6"/>
  </w:num>
  <w:num w:numId="15">
    <w:abstractNumId w:val="8"/>
  </w:num>
  <w:num w:numId="16">
    <w:abstractNumId w:val="0"/>
  </w:num>
  <w:numIdMacAtCleanup w:val="1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attachedTemplate r:id="rId1"/>
  <w:defaultTabStop w:val="851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204ED"/>
    <w:rsid w:val="00006FA8"/>
    <w:rsid w:val="00014996"/>
    <w:rsid w:val="000272D9"/>
    <w:rsid w:val="0004622E"/>
    <w:rsid w:val="0005477C"/>
    <w:rsid w:val="00073D18"/>
    <w:rsid w:val="000911F7"/>
    <w:rsid w:val="000940F1"/>
    <w:rsid w:val="000978E3"/>
    <w:rsid w:val="000A223C"/>
    <w:rsid w:val="000A2A39"/>
    <w:rsid w:val="000A7D24"/>
    <w:rsid w:val="000B2C2F"/>
    <w:rsid w:val="000C665F"/>
    <w:rsid w:val="000D29F7"/>
    <w:rsid w:val="000D30F5"/>
    <w:rsid w:val="000D6038"/>
    <w:rsid w:val="000E11D2"/>
    <w:rsid w:val="000E2115"/>
    <w:rsid w:val="000F1681"/>
    <w:rsid w:val="00103AE1"/>
    <w:rsid w:val="00107ADB"/>
    <w:rsid w:val="001103A2"/>
    <w:rsid w:val="00133AA7"/>
    <w:rsid w:val="001359AE"/>
    <w:rsid w:val="00141B92"/>
    <w:rsid w:val="00144457"/>
    <w:rsid w:val="001471CC"/>
    <w:rsid w:val="00152BB8"/>
    <w:rsid w:val="001622C1"/>
    <w:rsid w:val="00163F38"/>
    <w:rsid w:val="001664E8"/>
    <w:rsid w:val="00166B14"/>
    <w:rsid w:val="001730BA"/>
    <w:rsid w:val="0018114C"/>
    <w:rsid w:val="00182591"/>
    <w:rsid w:val="001837C4"/>
    <w:rsid w:val="00190B27"/>
    <w:rsid w:val="001A27B4"/>
    <w:rsid w:val="001A7FCC"/>
    <w:rsid w:val="001B040E"/>
    <w:rsid w:val="001B0B20"/>
    <w:rsid w:val="001B3FB1"/>
    <w:rsid w:val="001C16A1"/>
    <w:rsid w:val="001D1428"/>
    <w:rsid w:val="001D24C8"/>
    <w:rsid w:val="001E3B52"/>
    <w:rsid w:val="00201499"/>
    <w:rsid w:val="00204194"/>
    <w:rsid w:val="00204A02"/>
    <w:rsid w:val="002168D8"/>
    <w:rsid w:val="00240C5C"/>
    <w:rsid w:val="00241A11"/>
    <w:rsid w:val="002423D4"/>
    <w:rsid w:val="00257008"/>
    <w:rsid w:val="00257AA8"/>
    <w:rsid w:val="00281F5E"/>
    <w:rsid w:val="00284B57"/>
    <w:rsid w:val="00291C08"/>
    <w:rsid w:val="002A0322"/>
    <w:rsid w:val="002A0836"/>
    <w:rsid w:val="002A2B75"/>
    <w:rsid w:val="002A5223"/>
    <w:rsid w:val="002B200E"/>
    <w:rsid w:val="002D23A0"/>
    <w:rsid w:val="002D7158"/>
    <w:rsid w:val="002E33C9"/>
    <w:rsid w:val="002F396D"/>
    <w:rsid w:val="002F3A80"/>
    <w:rsid w:val="002F3D05"/>
    <w:rsid w:val="00302222"/>
    <w:rsid w:val="0030552E"/>
    <w:rsid w:val="00306908"/>
    <w:rsid w:val="00312CB8"/>
    <w:rsid w:val="00316B7C"/>
    <w:rsid w:val="003204ED"/>
    <w:rsid w:val="003205EE"/>
    <w:rsid w:val="00323018"/>
    <w:rsid w:val="003356FE"/>
    <w:rsid w:val="003648F8"/>
    <w:rsid w:val="00370704"/>
    <w:rsid w:val="00391074"/>
    <w:rsid w:val="003A1EBA"/>
    <w:rsid w:val="003C15AC"/>
    <w:rsid w:val="003C7754"/>
    <w:rsid w:val="003C7D3A"/>
    <w:rsid w:val="003E5184"/>
    <w:rsid w:val="003E742D"/>
    <w:rsid w:val="003F1E57"/>
    <w:rsid w:val="00404DC2"/>
    <w:rsid w:val="0041301F"/>
    <w:rsid w:val="0041621F"/>
    <w:rsid w:val="0042156E"/>
    <w:rsid w:val="004271E2"/>
    <w:rsid w:val="0043072C"/>
    <w:rsid w:val="00431C22"/>
    <w:rsid w:val="00432ABB"/>
    <w:rsid w:val="004338CA"/>
    <w:rsid w:val="00433F02"/>
    <w:rsid w:val="0044700F"/>
    <w:rsid w:val="00450625"/>
    <w:rsid w:val="00450749"/>
    <w:rsid w:val="00450E43"/>
    <w:rsid w:val="00451478"/>
    <w:rsid w:val="00454CEE"/>
    <w:rsid w:val="00456C4C"/>
    <w:rsid w:val="00460C93"/>
    <w:rsid w:val="00464E31"/>
    <w:rsid w:val="00475BF5"/>
    <w:rsid w:val="0048335C"/>
    <w:rsid w:val="004A0F0E"/>
    <w:rsid w:val="004A43A2"/>
    <w:rsid w:val="004A52A4"/>
    <w:rsid w:val="004B4B52"/>
    <w:rsid w:val="004C7CD9"/>
    <w:rsid w:val="004F7BA8"/>
    <w:rsid w:val="00502EC9"/>
    <w:rsid w:val="00504636"/>
    <w:rsid w:val="00512D10"/>
    <w:rsid w:val="00536081"/>
    <w:rsid w:val="005423CD"/>
    <w:rsid w:val="00542DBC"/>
    <w:rsid w:val="00543F3C"/>
    <w:rsid w:val="0054602B"/>
    <w:rsid w:val="005461AE"/>
    <w:rsid w:val="0056083F"/>
    <w:rsid w:val="00561F4F"/>
    <w:rsid w:val="005B545B"/>
    <w:rsid w:val="005B7A84"/>
    <w:rsid w:val="005C62A5"/>
    <w:rsid w:val="005C76E3"/>
    <w:rsid w:val="005D0671"/>
    <w:rsid w:val="005D6FB3"/>
    <w:rsid w:val="005E1237"/>
    <w:rsid w:val="005E3030"/>
    <w:rsid w:val="005F1760"/>
    <w:rsid w:val="005F7F2F"/>
    <w:rsid w:val="006315FB"/>
    <w:rsid w:val="006506D5"/>
    <w:rsid w:val="00653BD9"/>
    <w:rsid w:val="00662704"/>
    <w:rsid w:val="00670E01"/>
    <w:rsid w:val="006717FF"/>
    <w:rsid w:val="00681B4E"/>
    <w:rsid w:val="006849FF"/>
    <w:rsid w:val="00687663"/>
    <w:rsid w:val="006962AE"/>
    <w:rsid w:val="006A62EA"/>
    <w:rsid w:val="006B30E9"/>
    <w:rsid w:val="006B42BC"/>
    <w:rsid w:val="006C1D4D"/>
    <w:rsid w:val="006C2520"/>
    <w:rsid w:val="006E13F5"/>
    <w:rsid w:val="006E6D39"/>
    <w:rsid w:val="006F1767"/>
    <w:rsid w:val="006F19E7"/>
    <w:rsid w:val="0070205D"/>
    <w:rsid w:val="00702A50"/>
    <w:rsid w:val="007228EA"/>
    <w:rsid w:val="00726B77"/>
    <w:rsid w:val="00743468"/>
    <w:rsid w:val="00744EA1"/>
    <w:rsid w:val="00746969"/>
    <w:rsid w:val="00752ECE"/>
    <w:rsid w:val="00755FBD"/>
    <w:rsid w:val="0075734E"/>
    <w:rsid w:val="007601D0"/>
    <w:rsid w:val="0076138C"/>
    <w:rsid w:val="007617B8"/>
    <w:rsid w:val="007620C0"/>
    <w:rsid w:val="007626EC"/>
    <w:rsid w:val="00765099"/>
    <w:rsid w:val="00776877"/>
    <w:rsid w:val="00776D9A"/>
    <w:rsid w:val="007926F1"/>
    <w:rsid w:val="0079440E"/>
    <w:rsid w:val="007A14AA"/>
    <w:rsid w:val="007A23FB"/>
    <w:rsid w:val="007A3802"/>
    <w:rsid w:val="007B2225"/>
    <w:rsid w:val="007D0043"/>
    <w:rsid w:val="007D0CCD"/>
    <w:rsid w:val="007D1990"/>
    <w:rsid w:val="007F6508"/>
    <w:rsid w:val="007F79B4"/>
    <w:rsid w:val="0081355D"/>
    <w:rsid w:val="00813EBE"/>
    <w:rsid w:val="0081726E"/>
    <w:rsid w:val="00824C26"/>
    <w:rsid w:val="00825008"/>
    <w:rsid w:val="008316B6"/>
    <w:rsid w:val="0083302C"/>
    <w:rsid w:val="00834CD6"/>
    <w:rsid w:val="008400CB"/>
    <w:rsid w:val="00847AC5"/>
    <w:rsid w:val="0085462A"/>
    <w:rsid w:val="0085548E"/>
    <w:rsid w:val="00861954"/>
    <w:rsid w:val="008747B8"/>
    <w:rsid w:val="008801E3"/>
    <w:rsid w:val="008861E2"/>
    <w:rsid w:val="00886463"/>
    <w:rsid w:val="00886FCB"/>
    <w:rsid w:val="008969A1"/>
    <w:rsid w:val="008A6E30"/>
    <w:rsid w:val="008B57B4"/>
    <w:rsid w:val="008B7CEB"/>
    <w:rsid w:val="008C0878"/>
    <w:rsid w:val="008C3C66"/>
    <w:rsid w:val="008C7F1D"/>
    <w:rsid w:val="008D4C9C"/>
    <w:rsid w:val="008E564D"/>
    <w:rsid w:val="008E70E2"/>
    <w:rsid w:val="008F196C"/>
    <w:rsid w:val="008F2ACC"/>
    <w:rsid w:val="0090544A"/>
    <w:rsid w:val="00905B99"/>
    <w:rsid w:val="009121CE"/>
    <w:rsid w:val="00921EF1"/>
    <w:rsid w:val="00942BE9"/>
    <w:rsid w:val="00964474"/>
    <w:rsid w:val="00992817"/>
    <w:rsid w:val="00995E74"/>
    <w:rsid w:val="009A386D"/>
    <w:rsid w:val="009A3B36"/>
    <w:rsid w:val="009C2F96"/>
    <w:rsid w:val="009C564E"/>
    <w:rsid w:val="009E13D1"/>
    <w:rsid w:val="009F699A"/>
    <w:rsid w:val="00A05028"/>
    <w:rsid w:val="00A13989"/>
    <w:rsid w:val="00A218DB"/>
    <w:rsid w:val="00A24949"/>
    <w:rsid w:val="00A37112"/>
    <w:rsid w:val="00A42CE1"/>
    <w:rsid w:val="00A44056"/>
    <w:rsid w:val="00A47403"/>
    <w:rsid w:val="00A62BBE"/>
    <w:rsid w:val="00A6769B"/>
    <w:rsid w:val="00A735CB"/>
    <w:rsid w:val="00AC1C82"/>
    <w:rsid w:val="00AD1FD6"/>
    <w:rsid w:val="00AE221E"/>
    <w:rsid w:val="00AE25B3"/>
    <w:rsid w:val="00B21CED"/>
    <w:rsid w:val="00B259AA"/>
    <w:rsid w:val="00B4283F"/>
    <w:rsid w:val="00B4579A"/>
    <w:rsid w:val="00B45AD3"/>
    <w:rsid w:val="00B53664"/>
    <w:rsid w:val="00B740D8"/>
    <w:rsid w:val="00B9027B"/>
    <w:rsid w:val="00BA5187"/>
    <w:rsid w:val="00BB62DF"/>
    <w:rsid w:val="00BB7A58"/>
    <w:rsid w:val="00BD49B1"/>
    <w:rsid w:val="00BF1A0E"/>
    <w:rsid w:val="00BF6319"/>
    <w:rsid w:val="00C02344"/>
    <w:rsid w:val="00C05C9B"/>
    <w:rsid w:val="00C07C37"/>
    <w:rsid w:val="00C106DE"/>
    <w:rsid w:val="00C265C3"/>
    <w:rsid w:val="00C353B5"/>
    <w:rsid w:val="00C46004"/>
    <w:rsid w:val="00C503B0"/>
    <w:rsid w:val="00C548B7"/>
    <w:rsid w:val="00C65FC3"/>
    <w:rsid w:val="00C7434E"/>
    <w:rsid w:val="00C93A6B"/>
    <w:rsid w:val="00C965A6"/>
    <w:rsid w:val="00CA1690"/>
    <w:rsid w:val="00CA2201"/>
    <w:rsid w:val="00CA2974"/>
    <w:rsid w:val="00CB0488"/>
    <w:rsid w:val="00CB576B"/>
    <w:rsid w:val="00CB5854"/>
    <w:rsid w:val="00CB74BC"/>
    <w:rsid w:val="00CC507F"/>
    <w:rsid w:val="00CD2AAB"/>
    <w:rsid w:val="00CE0AED"/>
    <w:rsid w:val="00CE1BE6"/>
    <w:rsid w:val="00CF687F"/>
    <w:rsid w:val="00D05A11"/>
    <w:rsid w:val="00D11A8B"/>
    <w:rsid w:val="00D12F01"/>
    <w:rsid w:val="00D139D2"/>
    <w:rsid w:val="00D17E3A"/>
    <w:rsid w:val="00D20473"/>
    <w:rsid w:val="00D22A42"/>
    <w:rsid w:val="00D2475F"/>
    <w:rsid w:val="00D25C87"/>
    <w:rsid w:val="00D547DF"/>
    <w:rsid w:val="00D6409B"/>
    <w:rsid w:val="00D64765"/>
    <w:rsid w:val="00D7325A"/>
    <w:rsid w:val="00D73D82"/>
    <w:rsid w:val="00D752E9"/>
    <w:rsid w:val="00D7692C"/>
    <w:rsid w:val="00D83D6D"/>
    <w:rsid w:val="00D8535D"/>
    <w:rsid w:val="00D953DF"/>
    <w:rsid w:val="00DA1857"/>
    <w:rsid w:val="00DA4568"/>
    <w:rsid w:val="00DB0D96"/>
    <w:rsid w:val="00DB47B0"/>
    <w:rsid w:val="00DB7602"/>
    <w:rsid w:val="00DC000B"/>
    <w:rsid w:val="00DC3B61"/>
    <w:rsid w:val="00DC481C"/>
    <w:rsid w:val="00DC778D"/>
    <w:rsid w:val="00DE083E"/>
    <w:rsid w:val="00DE340D"/>
    <w:rsid w:val="00DF5E68"/>
    <w:rsid w:val="00E15810"/>
    <w:rsid w:val="00E22B17"/>
    <w:rsid w:val="00E23B04"/>
    <w:rsid w:val="00E35C77"/>
    <w:rsid w:val="00E41608"/>
    <w:rsid w:val="00E41D91"/>
    <w:rsid w:val="00E4250C"/>
    <w:rsid w:val="00E66A80"/>
    <w:rsid w:val="00E77E52"/>
    <w:rsid w:val="00E82934"/>
    <w:rsid w:val="00E85654"/>
    <w:rsid w:val="00E90442"/>
    <w:rsid w:val="00EA0834"/>
    <w:rsid w:val="00EA548E"/>
    <w:rsid w:val="00EB5DBE"/>
    <w:rsid w:val="00ED1C72"/>
    <w:rsid w:val="00EE0354"/>
    <w:rsid w:val="00EF1534"/>
    <w:rsid w:val="00EF15CF"/>
    <w:rsid w:val="00EF714E"/>
    <w:rsid w:val="00F04561"/>
    <w:rsid w:val="00F07677"/>
    <w:rsid w:val="00F158D3"/>
    <w:rsid w:val="00F2310C"/>
    <w:rsid w:val="00F31D17"/>
    <w:rsid w:val="00F3207C"/>
    <w:rsid w:val="00F35524"/>
    <w:rsid w:val="00F364E0"/>
    <w:rsid w:val="00F37F39"/>
    <w:rsid w:val="00F41B52"/>
    <w:rsid w:val="00F55090"/>
    <w:rsid w:val="00F6704C"/>
    <w:rsid w:val="00F75E90"/>
    <w:rsid w:val="00F948BF"/>
    <w:rsid w:val="00F96567"/>
    <w:rsid w:val="00F96A90"/>
    <w:rsid w:val="00FA3C96"/>
    <w:rsid w:val="00FB642B"/>
    <w:rsid w:val="00FE3B29"/>
    <w:rsid w:val="00FE505B"/>
    <w:rsid w:val="00FF16C7"/>
    <w:rsid w:val="00FF4B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a">
    <w:name w:val="Normal"/>
    <w:rsid w:val="00C07C37"/>
  </w:style>
  <w:style w:type="paragraph" w:styleId="1">
    <w:name w:val="heading 1"/>
    <w:basedOn w:val="PixelPlus"/>
    <w:next w:val="a"/>
    <w:link w:val="10"/>
    <w:uiPriority w:val="9"/>
    <w:qFormat/>
    <w:rsid w:val="00433F02"/>
    <w:pPr>
      <w:keepNext/>
      <w:keepLines/>
      <w:numPr>
        <w:numId w:val="1"/>
      </w:numPr>
      <w:spacing w:after="0"/>
      <w:outlineLvl w:val="0"/>
    </w:pPr>
    <w:rPr>
      <w:rFonts w:asciiTheme="majorHAnsi" w:eastAsiaTheme="majorEastAsia" w:hAnsiTheme="majorHAnsi" w:cstheme="majorBidi"/>
      <w:b/>
      <w:color w:val="2E74B5" w:themeColor="accent1" w:themeShade="BF"/>
      <w:sz w:val="40"/>
      <w:szCs w:val="32"/>
    </w:rPr>
  </w:style>
  <w:style w:type="paragraph" w:styleId="2">
    <w:name w:val="heading 2"/>
    <w:basedOn w:val="PixelPlus"/>
    <w:next w:val="a"/>
    <w:link w:val="20"/>
    <w:uiPriority w:val="9"/>
    <w:unhideWhenUsed/>
    <w:qFormat/>
    <w:rsid w:val="00433F02"/>
    <w:pPr>
      <w:keepNext/>
      <w:keepLines/>
      <w:numPr>
        <w:numId w:val="2"/>
      </w:numPr>
      <w:spacing w:before="120" w:after="120" w:line="240" w:lineRule="auto"/>
      <w:ind w:left="1068"/>
      <w:outlineLvl w:val="1"/>
    </w:pPr>
    <w:rPr>
      <w:rFonts w:eastAsiaTheme="majorEastAsia" w:cstheme="majorBidi"/>
      <w:b/>
      <w:color w:val="1F4E79" w:themeColor="accent1" w:themeShade="80"/>
      <w:sz w:val="3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33F02"/>
    <w:pPr>
      <w:keepNext/>
      <w:keepLines/>
      <w:numPr>
        <w:numId w:val="3"/>
      </w:numPr>
      <w:spacing w:before="40" w:after="0"/>
      <w:ind w:left="1776"/>
      <w:jc w:val="both"/>
      <w:outlineLvl w:val="2"/>
    </w:pPr>
    <w:rPr>
      <w:rFonts w:asciiTheme="majorHAnsi" w:eastAsiaTheme="majorEastAsia" w:hAnsiTheme="majorHAnsi" w:cstheme="majorBidi"/>
      <w:b/>
      <w:color w:val="2F5496" w:themeColor="accent5" w:themeShade="BF"/>
      <w:sz w:val="3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ixelPlus">
    <w:name w:val="PixelPlus"/>
    <w:link w:val="PixelPlus0"/>
    <w:qFormat/>
    <w:rsid w:val="0090544A"/>
    <w:pPr>
      <w:spacing w:before="240" w:after="240" w:line="276" w:lineRule="auto"/>
      <w:jc w:val="both"/>
    </w:pPr>
    <w:rPr>
      <w:rFonts w:cs="Times New Roman"/>
      <w:sz w:val="28"/>
      <w:szCs w:val="28"/>
    </w:rPr>
  </w:style>
  <w:style w:type="character" w:customStyle="1" w:styleId="PixelPlus0">
    <w:name w:val="PixelPlus Знак"/>
    <w:basedOn w:val="a0"/>
    <w:link w:val="PixelPlus"/>
    <w:rsid w:val="0090544A"/>
    <w:rPr>
      <w:rFonts w:cs="Times New Roman"/>
      <w:sz w:val="28"/>
      <w:szCs w:val="28"/>
    </w:rPr>
  </w:style>
  <w:style w:type="paragraph" w:styleId="a3">
    <w:name w:val="No Spacing"/>
    <w:uiPriority w:val="1"/>
    <w:rsid w:val="00D953DF"/>
    <w:pPr>
      <w:spacing w:after="0" w:line="240" w:lineRule="auto"/>
    </w:pPr>
  </w:style>
  <w:style w:type="paragraph" w:styleId="a4">
    <w:name w:val="header"/>
    <w:basedOn w:val="a"/>
    <w:link w:val="a5"/>
    <w:uiPriority w:val="99"/>
    <w:unhideWhenUsed/>
    <w:rsid w:val="00F355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F35524"/>
  </w:style>
  <w:style w:type="paragraph" w:styleId="a6">
    <w:name w:val="footer"/>
    <w:basedOn w:val="a"/>
    <w:link w:val="a7"/>
    <w:uiPriority w:val="99"/>
    <w:unhideWhenUsed/>
    <w:rsid w:val="00F355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35524"/>
  </w:style>
  <w:style w:type="character" w:styleId="a8">
    <w:name w:val="Hyperlink"/>
    <w:basedOn w:val="a0"/>
    <w:uiPriority w:val="99"/>
    <w:unhideWhenUsed/>
    <w:rsid w:val="00F35524"/>
    <w:rPr>
      <w:color w:val="0563C1" w:themeColor="hyperlink"/>
      <w:u w:val="single"/>
    </w:rPr>
  </w:style>
  <w:style w:type="paragraph" w:customStyle="1" w:styleId="11">
    <w:name w:val="Заголовок1"/>
    <w:basedOn w:val="a"/>
    <w:next w:val="a9"/>
    <w:rsid w:val="00F35524"/>
    <w:pPr>
      <w:keepNext/>
      <w:suppressAutoHyphens/>
      <w:spacing w:before="240" w:after="120" w:line="240" w:lineRule="auto"/>
    </w:pPr>
    <w:rPr>
      <w:rFonts w:ascii="Arial" w:eastAsia="MS Mincho" w:hAnsi="Arial" w:cs="Tahoma"/>
      <w:sz w:val="28"/>
      <w:szCs w:val="28"/>
      <w:lang w:eastAsia="ar-SA"/>
    </w:rPr>
  </w:style>
  <w:style w:type="paragraph" w:styleId="a9">
    <w:name w:val="Body Text"/>
    <w:basedOn w:val="a"/>
    <w:link w:val="aa"/>
    <w:uiPriority w:val="99"/>
    <w:rsid w:val="00F35524"/>
    <w:pPr>
      <w:suppressAutoHyphens/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aa">
    <w:name w:val="Основной текст Знак"/>
    <w:basedOn w:val="a0"/>
    <w:link w:val="a9"/>
    <w:uiPriority w:val="99"/>
    <w:rsid w:val="00F35524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10">
    <w:name w:val="Заголовок 1 Знак"/>
    <w:basedOn w:val="a0"/>
    <w:link w:val="1"/>
    <w:uiPriority w:val="9"/>
    <w:rsid w:val="00433F02"/>
    <w:rPr>
      <w:rFonts w:asciiTheme="majorHAnsi" w:eastAsiaTheme="majorEastAsia" w:hAnsiTheme="majorHAnsi" w:cstheme="majorBidi"/>
      <w:b/>
      <w:color w:val="2E74B5" w:themeColor="accent1" w:themeShade="BF"/>
      <w:sz w:val="40"/>
      <w:szCs w:val="32"/>
    </w:rPr>
  </w:style>
  <w:style w:type="paragraph" w:customStyle="1" w:styleId="PP">
    <w:name w:val="Заголовок основной PP"/>
    <w:basedOn w:val="a"/>
    <w:link w:val="PP0"/>
    <w:qFormat/>
    <w:rsid w:val="001B3FB1"/>
    <w:pPr>
      <w:spacing w:line="276" w:lineRule="auto"/>
      <w:jc w:val="center"/>
    </w:pPr>
    <w:rPr>
      <w:rFonts w:ascii="Calibri" w:hAnsi="Calibri"/>
      <w:b/>
      <w:sz w:val="48"/>
      <w:szCs w:val="28"/>
    </w:rPr>
  </w:style>
  <w:style w:type="paragraph" w:customStyle="1" w:styleId="PP1">
    <w:name w:val="Рисунок PP"/>
    <w:basedOn w:val="PixelPlus"/>
    <w:link w:val="PP2"/>
    <w:qFormat/>
    <w:rsid w:val="00D12F01"/>
    <w:pPr>
      <w:jc w:val="center"/>
    </w:pPr>
    <w:rPr>
      <w:rFonts w:ascii="Calibri" w:hAnsi="Calibri"/>
      <w:i/>
      <w:sz w:val="24"/>
    </w:rPr>
  </w:style>
  <w:style w:type="character" w:customStyle="1" w:styleId="PP0">
    <w:name w:val="Заголовок основной PP Знак"/>
    <w:basedOn w:val="a0"/>
    <w:link w:val="PP"/>
    <w:rsid w:val="001B3FB1"/>
    <w:rPr>
      <w:rFonts w:ascii="Calibri" w:hAnsi="Calibri"/>
      <w:b/>
      <w:sz w:val="48"/>
      <w:szCs w:val="28"/>
    </w:rPr>
  </w:style>
  <w:style w:type="paragraph" w:customStyle="1" w:styleId="PP3">
    <w:name w:val="Таблица PP"/>
    <w:basedOn w:val="PixelPlus"/>
    <w:link w:val="PP4"/>
    <w:qFormat/>
    <w:rsid w:val="00D12F01"/>
    <w:pPr>
      <w:jc w:val="right"/>
    </w:pPr>
    <w:rPr>
      <w:rFonts w:ascii="Calibri" w:hAnsi="Calibri"/>
      <w:sz w:val="24"/>
    </w:rPr>
  </w:style>
  <w:style w:type="character" w:customStyle="1" w:styleId="PP2">
    <w:name w:val="Рисунок PP Знак"/>
    <w:basedOn w:val="PixelPlus0"/>
    <w:link w:val="PP1"/>
    <w:rsid w:val="00D12F01"/>
    <w:rPr>
      <w:rFonts w:ascii="Calibri" w:hAnsi="Calibri" w:cs="Times New Roman"/>
      <w:i/>
      <w:sz w:val="24"/>
      <w:szCs w:val="28"/>
    </w:rPr>
  </w:style>
  <w:style w:type="paragraph" w:customStyle="1" w:styleId="PP5">
    <w:name w:val="Английские слова PP"/>
    <w:basedOn w:val="PixelPlus"/>
    <w:link w:val="PP6"/>
    <w:qFormat/>
    <w:rsid w:val="00D12F01"/>
    <w:rPr>
      <w:rFonts w:ascii="Calibri" w:hAnsi="Calibri"/>
      <w:i/>
    </w:rPr>
  </w:style>
  <w:style w:type="character" w:customStyle="1" w:styleId="PP4">
    <w:name w:val="Таблица PP Знак"/>
    <w:basedOn w:val="PixelPlus0"/>
    <w:link w:val="PP3"/>
    <w:rsid w:val="00D12F01"/>
    <w:rPr>
      <w:rFonts w:ascii="Calibri" w:hAnsi="Calibri" w:cs="Times New Roman"/>
      <w:sz w:val="24"/>
      <w:szCs w:val="28"/>
    </w:rPr>
  </w:style>
  <w:style w:type="character" w:customStyle="1" w:styleId="20">
    <w:name w:val="Заголовок 2 Знак"/>
    <w:basedOn w:val="a0"/>
    <w:link w:val="2"/>
    <w:uiPriority w:val="9"/>
    <w:rsid w:val="00433F02"/>
    <w:rPr>
      <w:rFonts w:eastAsiaTheme="majorEastAsia" w:cstheme="majorBidi"/>
      <w:b/>
      <w:color w:val="1F4E79" w:themeColor="accent1" w:themeShade="80"/>
      <w:sz w:val="36"/>
      <w:szCs w:val="26"/>
    </w:rPr>
  </w:style>
  <w:style w:type="character" w:customStyle="1" w:styleId="PP6">
    <w:name w:val="Английские слова PP Знак"/>
    <w:basedOn w:val="PixelPlus0"/>
    <w:link w:val="PP5"/>
    <w:rsid w:val="00D12F01"/>
    <w:rPr>
      <w:rFonts w:ascii="Calibri" w:hAnsi="Calibri" w:cs="Times New Roman"/>
      <w:i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433F02"/>
    <w:rPr>
      <w:rFonts w:asciiTheme="majorHAnsi" w:eastAsiaTheme="majorEastAsia" w:hAnsiTheme="majorHAnsi" w:cstheme="majorBidi"/>
      <w:b/>
      <w:color w:val="2F5496" w:themeColor="accent5" w:themeShade="BF"/>
      <w:sz w:val="32"/>
      <w:szCs w:val="24"/>
    </w:rPr>
  </w:style>
  <w:style w:type="paragraph" w:styleId="ab">
    <w:name w:val="footnote text"/>
    <w:basedOn w:val="a"/>
    <w:link w:val="ac"/>
    <w:uiPriority w:val="99"/>
    <w:semiHidden/>
    <w:unhideWhenUsed/>
    <w:rsid w:val="009121CE"/>
    <w:pPr>
      <w:spacing w:after="0" w:line="240" w:lineRule="auto"/>
    </w:pPr>
    <w:rPr>
      <w:sz w:val="20"/>
      <w:szCs w:val="20"/>
    </w:rPr>
  </w:style>
  <w:style w:type="character" w:customStyle="1" w:styleId="ac">
    <w:name w:val="Текст сноски Знак"/>
    <w:basedOn w:val="a0"/>
    <w:link w:val="ab"/>
    <w:uiPriority w:val="99"/>
    <w:semiHidden/>
    <w:rsid w:val="009121CE"/>
    <w:rPr>
      <w:sz w:val="20"/>
      <w:szCs w:val="20"/>
    </w:rPr>
  </w:style>
  <w:style w:type="character" w:styleId="ad">
    <w:name w:val="footnote reference"/>
    <w:basedOn w:val="a0"/>
    <w:uiPriority w:val="99"/>
    <w:semiHidden/>
    <w:unhideWhenUsed/>
    <w:rsid w:val="009121CE"/>
    <w:rPr>
      <w:vertAlign w:val="superscript"/>
    </w:rPr>
  </w:style>
  <w:style w:type="paragraph" w:styleId="ae">
    <w:name w:val="TOC Heading"/>
    <w:basedOn w:val="1"/>
    <w:next w:val="a"/>
    <w:uiPriority w:val="39"/>
    <w:unhideWhenUsed/>
    <w:qFormat/>
    <w:rsid w:val="001C16A1"/>
    <w:pPr>
      <w:numPr>
        <w:numId w:val="0"/>
      </w:numPr>
      <w:spacing w:line="259" w:lineRule="auto"/>
      <w:jc w:val="left"/>
      <w:outlineLvl w:val="9"/>
    </w:pPr>
    <w:rPr>
      <w:b w:val="0"/>
      <w:sz w:val="32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1C16A1"/>
    <w:pPr>
      <w:tabs>
        <w:tab w:val="left" w:pos="660"/>
        <w:tab w:val="right" w:leader="dot" w:pos="9345"/>
      </w:tabs>
      <w:spacing w:after="100"/>
      <w:jc w:val="both"/>
    </w:pPr>
  </w:style>
  <w:style w:type="paragraph" w:styleId="af">
    <w:name w:val="Balloon Text"/>
    <w:basedOn w:val="a"/>
    <w:link w:val="af0"/>
    <w:uiPriority w:val="99"/>
    <w:semiHidden/>
    <w:unhideWhenUsed/>
    <w:rsid w:val="003C15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3C15AC"/>
    <w:rPr>
      <w:rFonts w:ascii="Tahoma" w:hAnsi="Tahoma" w:cs="Tahoma"/>
      <w:sz w:val="16"/>
      <w:szCs w:val="16"/>
    </w:rPr>
  </w:style>
  <w:style w:type="character" w:styleId="af1">
    <w:name w:val="FollowedHyperlink"/>
    <w:basedOn w:val="a0"/>
    <w:uiPriority w:val="99"/>
    <w:semiHidden/>
    <w:unhideWhenUsed/>
    <w:rsid w:val="003C15AC"/>
    <w:rPr>
      <w:color w:val="954F72" w:themeColor="followedHyperlink"/>
      <w:u w:val="single"/>
    </w:rPr>
  </w:style>
  <w:style w:type="paragraph" w:styleId="af2">
    <w:name w:val="List Paragraph"/>
    <w:basedOn w:val="a"/>
    <w:uiPriority w:val="34"/>
    <w:rsid w:val="00F6704C"/>
    <w:pPr>
      <w:ind w:left="720"/>
      <w:contextualSpacing/>
    </w:pPr>
  </w:style>
  <w:style w:type="table" w:styleId="af3">
    <w:name w:val="Table Grid"/>
    <w:basedOn w:val="a1"/>
    <w:uiPriority w:val="39"/>
    <w:rsid w:val="00B259A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8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5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7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9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4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6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9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1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2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9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1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9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2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pixelplus.ru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\Documents\&#1053;&#1072;&#1089;&#1090;&#1088;&#1072;&#1080;&#1074;&#1072;&#1077;&#1084;&#1099;&#1077;%20&#1096;&#1072;&#1073;&#1083;&#1086;&#1085;&#1099;%20Office\&#1064;&#1072;&#1073;&#1083;&#1086;&#1085;%20Pixel%20Plus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B0084A-E6F7-4A8E-9BF5-78201A4ADF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Pixel Plus.dotx</Template>
  <TotalTime>335</TotalTime>
  <Pages>18</Pages>
  <Words>3538</Words>
  <Characters>20171</Characters>
  <Application>Microsoft Office Word</Application>
  <DocSecurity>0</DocSecurity>
  <Lines>168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23662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SEO Специалист</dc:creator>
  <cp:lastModifiedBy>Пользователь Windows</cp:lastModifiedBy>
  <cp:revision>235</cp:revision>
  <dcterms:created xsi:type="dcterms:W3CDTF">2020-07-28T11:20:00Z</dcterms:created>
  <dcterms:modified xsi:type="dcterms:W3CDTF">2020-07-30T07:57:00Z</dcterms:modified>
</cp:coreProperties>
</file>