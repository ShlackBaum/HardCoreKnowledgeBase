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2009" w:rsidRPr="00A37429" w:rsidRDefault="00792009" w:rsidP="00792009">
      <w:pPr>
        <w:pStyle w:val="PP"/>
      </w:pPr>
      <w:bookmarkStart w:id="0" w:name="_Hlk32405320"/>
    </w:p>
    <w:p w:rsidR="00792009" w:rsidRDefault="00792009" w:rsidP="00792009">
      <w:pPr>
        <w:pStyle w:val="PP"/>
      </w:pPr>
    </w:p>
    <w:p w:rsidR="00792009" w:rsidRDefault="00792009" w:rsidP="00792009">
      <w:pPr>
        <w:pStyle w:val="PP"/>
      </w:pPr>
    </w:p>
    <w:p w:rsidR="00792009" w:rsidRDefault="00792009" w:rsidP="00792009">
      <w:pPr>
        <w:pStyle w:val="PP"/>
      </w:pPr>
    </w:p>
    <w:p w:rsidR="00792009" w:rsidRDefault="00792009" w:rsidP="00792009">
      <w:pPr>
        <w:pStyle w:val="PP"/>
      </w:pPr>
    </w:p>
    <w:p w:rsidR="00792009" w:rsidRDefault="00792009" w:rsidP="00792009">
      <w:pPr>
        <w:pStyle w:val="PP"/>
      </w:pPr>
    </w:p>
    <w:p w:rsidR="00792009" w:rsidRDefault="00792009" w:rsidP="00792009">
      <w:pPr>
        <w:pStyle w:val="PP"/>
      </w:pPr>
    </w:p>
    <w:p w:rsidR="00792009" w:rsidRDefault="00792009" w:rsidP="00792009">
      <w:pPr>
        <w:pStyle w:val="PP"/>
      </w:pPr>
      <w:r>
        <w:t xml:space="preserve">Стратегия работ по проекту </w:t>
      </w:r>
      <w:r>
        <w:rPr>
          <w:lang w:val="en-US"/>
        </w:rPr>
        <w:t>kwork</w:t>
      </w:r>
      <w:r w:rsidRPr="00792009">
        <w:t>.</w:t>
      </w:r>
      <w:r>
        <w:rPr>
          <w:lang w:val="en-US"/>
        </w:rPr>
        <w:t>ru</w:t>
      </w:r>
      <w:r w:rsidRPr="00792009">
        <w:t xml:space="preserve"> </w:t>
      </w:r>
      <w:r>
        <w:t>на 12 месяцев</w:t>
      </w:r>
    </w:p>
    <w:p w:rsidR="00792009" w:rsidRDefault="00792009">
      <w:pPr>
        <w:rPr>
          <w:rFonts w:cs="Times New Roman"/>
          <w:sz w:val="28"/>
          <w:szCs w:val="28"/>
        </w:rPr>
      </w:pPr>
      <w:r>
        <w:br w:type="page"/>
      </w:r>
    </w:p>
    <w:sdt>
      <w:sdtPr>
        <w:rPr>
          <w:rFonts w:asciiTheme="minorHAnsi" w:eastAsiaTheme="minorHAnsi" w:hAnsiTheme="minorHAnsi" w:cstheme="minorBidi"/>
          <w:color w:val="auto"/>
          <w:sz w:val="22"/>
          <w:szCs w:val="22"/>
          <w:lang w:eastAsia="en-US"/>
        </w:rPr>
        <w:id w:val="-1825275189"/>
        <w:docPartObj>
          <w:docPartGallery w:val="Table of Contents"/>
          <w:docPartUnique/>
        </w:docPartObj>
      </w:sdtPr>
      <w:sdtEndPr>
        <w:rPr>
          <w:b/>
          <w:bCs/>
        </w:rPr>
      </w:sdtEndPr>
      <w:sdtContent>
        <w:p w:rsidR="00B90228" w:rsidRDefault="00B90228">
          <w:pPr>
            <w:pStyle w:val="af0"/>
          </w:pPr>
          <w:r>
            <w:t>Оглавление</w:t>
          </w:r>
        </w:p>
        <w:p w:rsidR="0084222A" w:rsidRDefault="00B90228">
          <w:pPr>
            <w:pStyle w:val="13"/>
            <w:tabs>
              <w:tab w:val="left" w:pos="440"/>
              <w:tab w:val="right" w:leader="dot" w:pos="9345"/>
            </w:tabs>
            <w:rPr>
              <w:rFonts w:eastAsiaTheme="minorEastAsia"/>
              <w:noProof/>
              <w:lang w:eastAsia="ru-RU"/>
            </w:rPr>
          </w:pPr>
          <w:r>
            <w:fldChar w:fldCharType="begin"/>
          </w:r>
          <w:r>
            <w:instrText xml:space="preserve"> TOC \o "1-3" \h \z \u </w:instrText>
          </w:r>
          <w:r>
            <w:fldChar w:fldCharType="separate"/>
          </w:r>
          <w:hyperlink w:anchor="_Toc32490757" w:history="1">
            <w:r w:rsidR="0084222A" w:rsidRPr="00493E71">
              <w:rPr>
                <w:rStyle w:val="a8"/>
                <w:noProof/>
              </w:rPr>
              <w:t>I.</w:t>
            </w:r>
            <w:r w:rsidR="0084222A">
              <w:rPr>
                <w:rFonts w:eastAsiaTheme="minorEastAsia"/>
                <w:noProof/>
                <w:lang w:eastAsia="ru-RU"/>
              </w:rPr>
              <w:tab/>
            </w:r>
            <w:r w:rsidR="0084222A" w:rsidRPr="00493E71">
              <w:rPr>
                <w:rStyle w:val="a8"/>
                <w:noProof/>
              </w:rPr>
              <w:t>Общая информация</w:t>
            </w:r>
            <w:r w:rsidR="0084222A">
              <w:rPr>
                <w:noProof/>
                <w:webHidden/>
              </w:rPr>
              <w:tab/>
            </w:r>
            <w:r w:rsidR="0084222A">
              <w:rPr>
                <w:noProof/>
                <w:webHidden/>
              </w:rPr>
              <w:fldChar w:fldCharType="begin"/>
            </w:r>
            <w:r w:rsidR="0084222A">
              <w:rPr>
                <w:noProof/>
                <w:webHidden/>
              </w:rPr>
              <w:instrText xml:space="preserve"> PAGEREF _Toc32490757 \h </w:instrText>
            </w:r>
            <w:r w:rsidR="0084222A">
              <w:rPr>
                <w:noProof/>
                <w:webHidden/>
              </w:rPr>
            </w:r>
            <w:r w:rsidR="0084222A">
              <w:rPr>
                <w:noProof/>
                <w:webHidden/>
              </w:rPr>
              <w:fldChar w:fldCharType="separate"/>
            </w:r>
            <w:r w:rsidR="0084222A">
              <w:rPr>
                <w:noProof/>
                <w:webHidden/>
              </w:rPr>
              <w:t>3</w:t>
            </w:r>
            <w:r w:rsidR="0084222A">
              <w:rPr>
                <w:noProof/>
                <w:webHidden/>
              </w:rPr>
              <w:fldChar w:fldCharType="end"/>
            </w:r>
          </w:hyperlink>
        </w:p>
        <w:p w:rsidR="0084222A" w:rsidRDefault="0084222A">
          <w:pPr>
            <w:pStyle w:val="13"/>
            <w:tabs>
              <w:tab w:val="left" w:pos="440"/>
              <w:tab w:val="right" w:leader="dot" w:pos="9345"/>
            </w:tabs>
            <w:rPr>
              <w:rFonts w:eastAsiaTheme="minorEastAsia"/>
              <w:noProof/>
              <w:lang w:eastAsia="ru-RU"/>
            </w:rPr>
          </w:pPr>
          <w:hyperlink w:anchor="_Toc32490758" w:history="1">
            <w:r w:rsidRPr="00493E71">
              <w:rPr>
                <w:rStyle w:val="a8"/>
                <w:noProof/>
              </w:rPr>
              <w:t>II.</w:t>
            </w:r>
            <w:r>
              <w:rPr>
                <w:rFonts w:eastAsiaTheme="minorEastAsia"/>
                <w:noProof/>
                <w:lang w:eastAsia="ru-RU"/>
              </w:rPr>
              <w:tab/>
            </w:r>
            <w:r w:rsidRPr="00493E71">
              <w:rPr>
                <w:rStyle w:val="a8"/>
                <w:noProof/>
              </w:rPr>
              <w:t>Описательная часть стратегии</w:t>
            </w:r>
            <w:r>
              <w:rPr>
                <w:noProof/>
                <w:webHidden/>
              </w:rPr>
              <w:tab/>
            </w:r>
            <w:r>
              <w:rPr>
                <w:noProof/>
                <w:webHidden/>
              </w:rPr>
              <w:fldChar w:fldCharType="begin"/>
            </w:r>
            <w:r>
              <w:rPr>
                <w:noProof/>
                <w:webHidden/>
              </w:rPr>
              <w:instrText xml:space="preserve"> PAGEREF _Toc32490758 \h </w:instrText>
            </w:r>
            <w:r>
              <w:rPr>
                <w:noProof/>
                <w:webHidden/>
              </w:rPr>
            </w:r>
            <w:r>
              <w:rPr>
                <w:noProof/>
                <w:webHidden/>
              </w:rPr>
              <w:fldChar w:fldCharType="separate"/>
            </w:r>
            <w:r>
              <w:rPr>
                <w:noProof/>
                <w:webHidden/>
              </w:rPr>
              <w:t>5</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59" w:history="1">
            <w:r w:rsidRPr="00493E71">
              <w:rPr>
                <w:rStyle w:val="a8"/>
                <w:noProof/>
              </w:rPr>
              <w:t>1.</w:t>
            </w:r>
            <w:r>
              <w:rPr>
                <w:rFonts w:eastAsiaTheme="minorEastAsia"/>
                <w:noProof/>
                <w:lang w:eastAsia="ru-RU"/>
              </w:rPr>
              <w:tab/>
            </w:r>
            <w:r w:rsidRPr="00493E71">
              <w:rPr>
                <w:rStyle w:val="a8"/>
                <w:noProof/>
              </w:rPr>
              <w:t>Увеличение показателей микро- и макроконверсии</w:t>
            </w:r>
            <w:r>
              <w:rPr>
                <w:noProof/>
                <w:webHidden/>
              </w:rPr>
              <w:tab/>
            </w:r>
            <w:r>
              <w:rPr>
                <w:noProof/>
                <w:webHidden/>
              </w:rPr>
              <w:fldChar w:fldCharType="begin"/>
            </w:r>
            <w:r>
              <w:rPr>
                <w:noProof/>
                <w:webHidden/>
              </w:rPr>
              <w:instrText xml:space="preserve"> PAGEREF _Toc32490759 \h </w:instrText>
            </w:r>
            <w:r>
              <w:rPr>
                <w:noProof/>
                <w:webHidden/>
              </w:rPr>
            </w:r>
            <w:r>
              <w:rPr>
                <w:noProof/>
                <w:webHidden/>
              </w:rPr>
              <w:fldChar w:fldCharType="separate"/>
            </w:r>
            <w:r>
              <w:rPr>
                <w:noProof/>
                <w:webHidden/>
              </w:rPr>
              <w:t>5</w:t>
            </w:r>
            <w:r>
              <w:rPr>
                <w:noProof/>
                <w:webHidden/>
              </w:rPr>
              <w:fldChar w:fldCharType="end"/>
            </w:r>
          </w:hyperlink>
        </w:p>
        <w:p w:rsidR="0084222A" w:rsidRDefault="0084222A">
          <w:pPr>
            <w:pStyle w:val="31"/>
            <w:tabs>
              <w:tab w:val="left" w:pos="880"/>
              <w:tab w:val="right" w:leader="dot" w:pos="9345"/>
            </w:tabs>
            <w:rPr>
              <w:rFonts w:eastAsiaTheme="minorEastAsia"/>
              <w:noProof/>
              <w:lang w:eastAsia="ru-RU"/>
            </w:rPr>
          </w:pPr>
          <w:hyperlink w:anchor="_Toc32490760" w:history="1">
            <w:r w:rsidRPr="00493E71">
              <w:rPr>
                <w:rStyle w:val="a8"/>
                <w:noProof/>
              </w:rPr>
              <w:t>a.</w:t>
            </w:r>
            <w:r>
              <w:rPr>
                <w:rFonts w:eastAsiaTheme="minorEastAsia"/>
                <w:noProof/>
                <w:lang w:eastAsia="ru-RU"/>
              </w:rPr>
              <w:tab/>
            </w:r>
            <w:r w:rsidRPr="00493E71">
              <w:rPr>
                <w:rStyle w:val="a8"/>
                <w:noProof/>
              </w:rPr>
              <w:t>Определение и анализ ЦА с последующей сегментацией на профессиональные сообщества</w:t>
            </w:r>
            <w:r>
              <w:rPr>
                <w:noProof/>
                <w:webHidden/>
              </w:rPr>
              <w:tab/>
            </w:r>
            <w:r>
              <w:rPr>
                <w:noProof/>
                <w:webHidden/>
              </w:rPr>
              <w:fldChar w:fldCharType="begin"/>
            </w:r>
            <w:r>
              <w:rPr>
                <w:noProof/>
                <w:webHidden/>
              </w:rPr>
              <w:instrText xml:space="preserve"> PAGEREF _Toc32490760 \h </w:instrText>
            </w:r>
            <w:r>
              <w:rPr>
                <w:noProof/>
                <w:webHidden/>
              </w:rPr>
            </w:r>
            <w:r>
              <w:rPr>
                <w:noProof/>
                <w:webHidden/>
              </w:rPr>
              <w:fldChar w:fldCharType="separate"/>
            </w:r>
            <w:r>
              <w:rPr>
                <w:noProof/>
                <w:webHidden/>
              </w:rPr>
              <w:t>7</w:t>
            </w:r>
            <w:r>
              <w:rPr>
                <w:noProof/>
                <w:webHidden/>
              </w:rPr>
              <w:fldChar w:fldCharType="end"/>
            </w:r>
          </w:hyperlink>
        </w:p>
        <w:p w:rsidR="0084222A" w:rsidRDefault="0084222A">
          <w:pPr>
            <w:pStyle w:val="31"/>
            <w:tabs>
              <w:tab w:val="left" w:pos="880"/>
              <w:tab w:val="right" w:leader="dot" w:pos="9345"/>
            </w:tabs>
            <w:rPr>
              <w:rFonts w:eastAsiaTheme="minorEastAsia"/>
              <w:noProof/>
              <w:lang w:eastAsia="ru-RU"/>
            </w:rPr>
          </w:pPr>
          <w:hyperlink w:anchor="_Toc32490761" w:history="1">
            <w:r w:rsidRPr="00493E71">
              <w:rPr>
                <w:rStyle w:val="a8"/>
                <w:noProof/>
              </w:rPr>
              <w:t>b.</w:t>
            </w:r>
            <w:r>
              <w:rPr>
                <w:rFonts w:eastAsiaTheme="minorEastAsia"/>
                <w:noProof/>
                <w:lang w:eastAsia="ru-RU"/>
              </w:rPr>
              <w:tab/>
            </w:r>
            <w:r w:rsidRPr="00493E71">
              <w:rPr>
                <w:rStyle w:val="a8"/>
                <w:noProof/>
              </w:rPr>
              <w:t>Популяризация ресурса kwork.ru среди профессионального сообщества</w:t>
            </w:r>
            <w:r>
              <w:rPr>
                <w:noProof/>
                <w:webHidden/>
              </w:rPr>
              <w:tab/>
            </w:r>
            <w:r>
              <w:rPr>
                <w:noProof/>
                <w:webHidden/>
              </w:rPr>
              <w:fldChar w:fldCharType="begin"/>
            </w:r>
            <w:r>
              <w:rPr>
                <w:noProof/>
                <w:webHidden/>
              </w:rPr>
              <w:instrText xml:space="preserve"> PAGEREF _Toc32490761 \h </w:instrText>
            </w:r>
            <w:r>
              <w:rPr>
                <w:noProof/>
                <w:webHidden/>
              </w:rPr>
            </w:r>
            <w:r>
              <w:rPr>
                <w:noProof/>
                <w:webHidden/>
              </w:rPr>
              <w:fldChar w:fldCharType="separate"/>
            </w:r>
            <w:r>
              <w:rPr>
                <w:noProof/>
                <w:webHidden/>
              </w:rPr>
              <w:t>10</w:t>
            </w:r>
            <w:r>
              <w:rPr>
                <w:noProof/>
                <w:webHidden/>
              </w:rPr>
              <w:fldChar w:fldCharType="end"/>
            </w:r>
          </w:hyperlink>
        </w:p>
        <w:p w:rsidR="0084222A" w:rsidRDefault="0084222A">
          <w:pPr>
            <w:pStyle w:val="31"/>
            <w:tabs>
              <w:tab w:val="left" w:pos="880"/>
              <w:tab w:val="right" w:leader="dot" w:pos="9345"/>
            </w:tabs>
            <w:rPr>
              <w:rFonts w:eastAsiaTheme="minorEastAsia"/>
              <w:noProof/>
              <w:lang w:eastAsia="ru-RU"/>
            </w:rPr>
          </w:pPr>
          <w:hyperlink w:anchor="_Toc32490762" w:history="1">
            <w:r w:rsidRPr="00493E71">
              <w:rPr>
                <w:rStyle w:val="a8"/>
                <w:noProof/>
                <w:lang w:val="en-US"/>
              </w:rPr>
              <w:t>c.</w:t>
            </w:r>
            <w:r>
              <w:rPr>
                <w:rFonts w:eastAsiaTheme="minorEastAsia"/>
                <w:noProof/>
                <w:lang w:eastAsia="ru-RU"/>
              </w:rPr>
              <w:tab/>
            </w:r>
            <w:r w:rsidRPr="00493E71">
              <w:rPr>
                <w:rStyle w:val="a8"/>
                <w:noProof/>
              </w:rPr>
              <w:t>Формирование</w:t>
            </w:r>
            <w:r w:rsidRPr="00493E71">
              <w:rPr>
                <w:rStyle w:val="a8"/>
                <w:noProof/>
                <w:lang w:val="en-US"/>
              </w:rPr>
              <w:t xml:space="preserve"> CJM</w:t>
            </w:r>
            <w:r>
              <w:rPr>
                <w:noProof/>
                <w:webHidden/>
              </w:rPr>
              <w:tab/>
            </w:r>
            <w:r>
              <w:rPr>
                <w:noProof/>
                <w:webHidden/>
              </w:rPr>
              <w:fldChar w:fldCharType="begin"/>
            </w:r>
            <w:r>
              <w:rPr>
                <w:noProof/>
                <w:webHidden/>
              </w:rPr>
              <w:instrText xml:space="preserve"> PAGEREF _Toc32490762 \h </w:instrText>
            </w:r>
            <w:r>
              <w:rPr>
                <w:noProof/>
                <w:webHidden/>
              </w:rPr>
            </w:r>
            <w:r>
              <w:rPr>
                <w:noProof/>
                <w:webHidden/>
              </w:rPr>
              <w:fldChar w:fldCharType="separate"/>
            </w:r>
            <w:r>
              <w:rPr>
                <w:noProof/>
                <w:webHidden/>
              </w:rPr>
              <w:t>18</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63" w:history="1">
            <w:r w:rsidRPr="00493E71">
              <w:rPr>
                <w:rStyle w:val="a8"/>
                <w:noProof/>
              </w:rPr>
              <w:t>2.</w:t>
            </w:r>
            <w:r>
              <w:rPr>
                <w:rFonts w:eastAsiaTheme="minorEastAsia"/>
                <w:noProof/>
                <w:lang w:eastAsia="ru-RU"/>
              </w:rPr>
              <w:tab/>
            </w:r>
            <w:r w:rsidRPr="00493E71">
              <w:rPr>
                <w:rStyle w:val="a8"/>
                <w:noProof/>
              </w:rPr>
              <w:t>Рост органического трафика по небрендовым запросам</w:t>
            </w:r>
            <w:r>
              <w:rPr>
                <w:noProof/>
                <w:webHidden/>
              </w:rPr>
              <w:tab/>
            </w:r>
            <w:r>
              <w:rPr>
                <w:noProof/>
                <w:webHidden/>
              </w:rPr>
              <w:fldChar w:fldCharType="begin"/>
            </w:r>
            <w:r>
              <w:rPr>
                <w:noProof/>
                <w:webHidden/>
              </w:rPr>
              <w:instrText xml:space="preserve"> PAGEREF _Toc32490763 \h </w:instrText>
            </w:r>
            <w:r>
              <w:rPr>
                <w:noProof/>
                <w:webHidden/>
              </w:rPr>
            </w:r>
            <w:r>
              <w:rPr>
                <w:noProof/>
                <w:webHidden/>
              </w:rPr>
              <w:fldChar w:fldCharType="separate"/>
            </w:r>
            <w:r>
              <w:rPr>
                <w:noProof/>
                <w:webHidden/>
              </w:rPr>
              <w:t>19</w:t>
            </w:r>
            <w:r>
              <w:rPr>
                <w:noProof/>
                <w:webHidden/>
              </w:rPr>
              <w:fldChar w:fldCharType="end"/>
            </w:r>
          </w:hyperlink>
        </w:p>
        <w:p w:rsidR="0084222A" w:rsidRDefault="0084222A">
          <w:pPr>
            <w:pStyle w:val="31"/>
            <w:tabs>
              <w:tab w:val="left" w:pos="880"/>
              <w:tab w:val="right" w:leader="dot" w:pos="9345"/>
            </w:tabs>
            <w:rPr>
              <w:rFonts w:eastAsiaTheme="minorEastAsia"/>
              <w:noProof/>
              <w:lang w:eastAsia="ru-RU"/>
            </w:rPr>
          </w:pPr>
          <w:hyperlink w:anchor="_Toc32490764" w:history="1">
            <w:r w:rsidRPr="00493E71">
              <w:rPr>
                <w:rStyle w:val="a8"/>
                <w:noProof/>
              </w:rPr>
              <w:t>d.</w:t>
            </w:r>
            <w:r>
              <w:rPr>
                <w:rFonts w:eastAsiaTheme="minorEastAsia"/>
                <w:noProof/>
                <w:lang w:eastAsia="ru-RU"/>
              </w:rPr>
              <w:tab/>
            </w:r>
            <w:r w:rsidRPr="00493E71">
              <w:rPr>
                <w:rStyle w:val="a8"/>
                <w:noProof/>
              </w:rPr>
              <w:t>Сбор и проработка СЯ</w:t>
            </w:r>
            <w:r>
              <w:rPr>
                <w:noProof/>
                <w:webHidden/>
              </w:rPr>
              <w:tab/>
            </w:r>
            <w:r>
              <w:rPr>
                <w:noProof/>
                <w:webHidden/>
              </w:rPr>
              <w:fldChar w:fldCharType="begin"/>
            </w:r>
            <w:r>
              <w:rPr>
                <w:noProof/>
                <w:webHidden/>
              </w:rPr>
              <w:instrText xml:space="preserve"> PAGEREF _Toc32490764 \h </w:instrText>
            </w:r>
            <w:r>
              <w:rPr>
                <w:noProof/>
                <w:webHidden/>
              </w:rPr>
            </w:r>
            <w:r>
              <w:rPr>
                <w:noProof/>
                <w:webHidden/>
              </w:rPr>
              <w:fldChar w:fldCharType="separate"/>
            </w:r>
            <w:r>
              <w:rPr>
                <w:noProof/>
                <w:webHidden/>
              </w:rPr>
              <w:t>19</w:t>
            </w:r>
            <w:r>
              <w:rPr>
                <w:noProof/>
                <w:webHidden/>
              </w:rPr>
              <w:fldChar w:fldCharType="end"/>
            </w:r>
          </w:hyperlink>
        </w:p>
        <w:p w:rsidR="0084222A" w:rsidRDefault="0084222A">
          <w:pPr>
            <w:pStyle w:val="31"/>
            <w:tabs>
              <w:tab w:val="left" w:pos="880"/>
              <w:tab w:val="right" w:leader="dot" w:pos="9345"/>
            </w:tabs>
            <w:rPr>
              <w:rFonts w:eastAsiaTheme="minorEastAsia"/>
              <w:noProof/>
              <w:lang w:eastAsia="ru-RU"/>
            </w:rPr>
          </w:pPr>
          <w:hyperlink w:anchor="_Toc32490765" w:history="1">
            <w:r w:rsidRPr="00493E71">
              <w:rPr>
                <w:rStyle w:val="a8"/>
                <w:noProof/>
              </w:rPr>
              <w:t>e.</w:t>
            </w:r>
            <w:r>
              <w:rPr>
                <w:rFonts w:eastAsiaTheme="minorEastAsia"/>
                <w:noProof/>
                <w:lang w:eastAsia="ru-RU"/>
              </w:rPr>
              <w:tab/>
            </w:r>
            <w:r w:rsidRPr="00493E71">
              <w:rPr>
                <w:rStyle w:val="a8"/>
                <w:noProof/>
              </w:rPr>
              <w:t>Устранение проблемы наличия логических дублей на сайте</w:t>
            </w:r>
            <w:r>
              <w:rPr>
                <w:noProof/>
                <w:webHidden/>
              </w:rPr>
              <w:tab/>
            </w:r>
            <w:r>
              <w:rPr>
                <w:noProof/>
                <w:webHidden/>
              </w:rPr>
              <w:fldChar w:fldCharType="begin"/>
            </w:r>
            <w:r>
              <w:rPr>
                <w:noProof/>
                <w:webHidden/>
              </w:rPr>
              <w:instrText xml:space="preserve"> PAGEREF _Toc32490765 \h </w:instrText>
            </w:r>
            <w:r>
              <w:rPr>
                <w:noProof/>
                <w:webHidden/>
              </w:rPr>
            </w:r>
            <w:r>
              <w:rPr>
                <w:noProof/>
                <w:webHidden/>
              </w:rPr>
              <w:fldChar w:fldCharType="separate"/>
            </w:r>
            <w:r>
              <w:rPr>
                <w:noProof/>
                <w:webHidden/>
              </w:rPr>
              <w:t>23</w:t>
            </w:r>
            <w:r>
              <w:rPr>
                <w:noProof/>
                <w:webHidden/>
              </w:rPr>
              <w:fldChar w:fldCharType="end"/>
            </w:r>
          </w:hyperlink>
        </w:p>
        <w:p w:rsidR="0084222A" w:rsidRDefault="0084222A">
          <w:pPr>
            <w:pStyle w:val="31"/>
            <w:tabs>
              <w:tab w:val="left" w:pos="880"/>
              <w:tab w:val="right" w:leader="dot" w:pos="9345"/>
            </w:tabs>
            <w:rPr>
              <w:rFonts w:eastAsiaTheme="minorEastAsia"/>
              <w:noProof/>
              <w:lang w:eastAsia="ru-RU"/>
            </w:rPr>
          </w:pPr>
          <w:hyperlink w:anchor="_Toc32490766" w:history="1">
            <w:r w:rsidRPr="00493E71">
              <w:rPr>
                <w:rStyle w:val="a8"/>
                <w:noProof/>
              </w:rPr>
              <w:t>f.</w:t>
            </w:r>
            <w:r>
              <w:rPr>
                <w:rFonts w:eastAsiaTheme="minorEastAsia"/>
                <w:noProof/>
                <w:lang w:eastAsia="ru-RU"/>
              </w:rPr>
              <w:tab/>
            </w:r>
            <w:r w:rsidRPr="00493E71">
              <w:rPr>
                <w:rStyle w:val="a8"/>
                <w:noProof/>
              </w:rPr>
              <w:t>Оптимизация шаблонов тегов и мета-тегов ключевых типов страниц (в т.ч. и ручная проработка приоритетных/трафиковых страниц)</w:t>
            </w:r>
            <w:r>
              <w:rPr>
                <w:noProof/>
                <w:webHidden/>
              </w:rPr>
              <w:tab/>
            </w:r>
            <w:r>
              <w:rPr>
                <w:noProof/>
                <w:webHidden/>
              </w:rPr>
              <w:fldChar w:fldCharType="begin"/>
            </w:r>
            <w:r>
              <w:rPr>
                <w:noProof/>
                <w:webHidden/>
              </w:rPr>
              <w:instrText xml:space="preserve"> PAGEREF _Toc32490766 \h </w:instrText>
            </w:r>
            <w:r>
              <w:rPr>
                <w:noProof/>
                <w:webHidden/>
              </w:rPr>
            </w:r>
            <w:r>
              <w:rPr>
                <w:noProof/>
                <w:webHidden/>
              </w:rPr>
              <w:fldChar w:fldCharType="separate"/>
            </w:r>
            <w:r>
              <w:rPr>
                <w:noProof/>
                <w:webHidden/>
              </w:rPr>
              <w:t>25</w:t>
            </w:r>
            <w:r>
              <w:rPr>
                <w:noProof/>
                <w:webHidden/>
              </w:rPr>
              <w:fldChar w:fldCharType="end"/>
            </w:r>
          </w:hyperlink>
        </w:p>
        <w:p w:rsidR="0084222A" w:rsidRDefault="0084222A">
          <w:pPr>
            <w:pStyle w:val="31"/>
            <w:tabs>
              <w:tab w:val="left" w:pos="880"/>
              <w:tab w:val="right" w:leader="dot" w:pos="9345"/>
            </w:tabs>
            <w:rPr>
              <w:rFonts w:eastAsiaTheme="minorEastAsia"/>
              <w:noProof/>
              <w:lang w:eastAsia="ru-RU"/>
            </w:rPr>
          </w:pPr>
          <w:hyperlink w:anchor="_Toc32490767" w:history="1">
            <w:r w:rsidRPr="00493E71">
              <w:rPr>
                <w:rStyle w:val="a8"/>
                <w:noProof/>
              </w:rPr>
              <w:t>g.</w:t>
            </w:r>
            <w:r>
              <w:rPr>
                <w:rFonts w:eastAsiaTheme="minorEastAsia"/>
                <w:noProof/>
                <w:lang w:eastAsia="ru-RU"/>
              </w:rPr>
              <w:tab/>
            </w:r>
            <w:r w:rsidRPr="00493E71">
              <w:rPr>
                <w:rStyle w:val="a8"/>
                <w:noProof/>
              </w:rPr>
              <w:t>Внедрение и проработка нового типа страницы «Специалисты»</w:t>
            </w:r>
            <w:r>
              <w:rPr>
                <w:noProof/>
                <w:webHidden/>
              </w:rPr>
              <w:tab/>
            </w:r>
            <w:r>
              <w:rPr>
                <w:noProof/>
                <w:webHidden/>
              </w:rPr>
              <w:fldChar w:fldCharType="begin"/>
            </w:r>
            <w:r>
              <w:rPr>
                <w:noProof/>
                <w:webHidden/>
              </w:rPr>
              <w:instrText xml:space="preserve"> PAGEREF _Toc32490767 \h </w:instrText>
            </w:r>
            <w:r>
              <w:rPr>
                <w:noProof/>
                <w:webHidden/>
              </w:rPr>
            </w:r>
            <w:r>
              <w:rPr>
                <w:noProof/>
                <w:webHidden/>
              </w:rPr>
              <w:fldChar w:fldCharType="separate"/>
            </w:r>
            <w:r>
              <w:rPr>
                <w:noProof/>
                <w:webHidden/>
              </w:rPr>
              <w:t>26</w:t>
            </w:r>
            <w:r>
              <w:rPr>
                <w:noProof/>
                <w:webHidden/>
              </w:rPr>
              <w:fldChar w:fldCharType="end"/>
            </w:r>
          </w:hyperlink>
        </w:p>
        <w:p w:rsidR="0084222A" w:rsidRDefault="0084222A">
          <w:pPr>
            <w:pStyle w:val="31"/>
            <w:tabs>
              <w:tab w:val="left" w:pos="880"/>
              <w:tab w:val="right" w:leader="dot" w:pos="9345"/>
            </w:tabs>
            <w:rPr>
              <w:rFonts w:eastAsiaTheme="minorEastAsia"/>
              <w:noProof/>
              <w:lang w:eastAsia="ru-RU"/>
            </w:rPr>
          </w:pPr>
          <w:hyperlink w:anchor="_Toc32490768" w:history="1">
            <w:r w:rsidRPr="00493E71">
              <w:rPr>
                <w:rStyle w:val="a8"/>
                <w:noProof/>
              </w:rPr>
              <w:t>h.</w:t>
            </w:r>
            <w:r>
              <w:rPr>
                <w:rFonts w:eastAsiaTheme="minorEastAsia"/>
                <w:noProof/>
                <w:lang w:eastAsia="ru-RU"/>
              </w:rPr>
              <w:tab/>
            </w:r>
            <w:r w:rsidRPr="00493E71">
              <w:rPr>
                <w:rStyle w:val="a8"/>
                <w:noProof/>
              </w:rPr>
              <w:t xml:space="preserve">Повышение показателей </w:t>
            </w:r>
            <w:r w:rsidRPr="00493E71">
              <w:rPr>
                <w:rStyle w:val="a8"/>
                <w:noProof/>
                <w:lang w:val="en-US"/>
              </w:rPr>
              <w:t xml:space="preserve">CTR </w:t>
            </w:r>
            <w:r w:rsidRPr="00493E71">
              <w:rPr>
                <w:rStyle w:val="a8"/>
                <w:noProof/>
              </w:rPr>
              <w:t>на выдаче</w:t>
            </w:r>
            <w:r>
              <w:rPr>
                <w:noProof/>
                <w:webHidden/>
              </w:rPr>
              <w:tab/>
            </w:r>
            <w:r>
              <w:rPr>
                <w:noProof/>
                <w:webHidden/>
              </w:rPr>
              <w:fldChar w:fldCharType="begin"/>
            </w:r>
            <w:r>
              <w:rPr>
                <w:noProof/>
                <w:webHidden/>
              </w:rPr>
              <w:instrText xml:space="preserve"> PAGEREF _Toc32490768 \h </w:instrText>
            </w:r>
            <w:r>
              <w:rPr>
                <w:noProof/>
                <w:webHidden/>
              </w:rPr>
            </w:r>
            <w:r>
              <w:rPr>
                <w:noProof/>
                <w:webHidden/>
              </w:rPr>
              <w:fldChar w:fldCharType="separate"/>
            </w:r>
            <w:r>
              <w:rPr>
                <w:noProof/>
                <w:webHidden/>
              </w:rPr>
              <w:t>27</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69" w:history="1">
            <w:r w:rsidRPr="00493E71">
              <w:rPr>
                <w:rStyle w:val="a8"/>
                <w:noProof/>
              </w:rPr>
              <w:t>3.</w:t>
            </w:r>
            <w:r>
              <w:rPr>
                <w:rFonts w:eastAsiaTheme="minorEastAsia"/>
                <w:noProof/>
                <w:lang w:eastAsia="ru-RU"/>
              </w:rPr>
              <w:tab/>
            </w:r>
            <w:r w:rsidRPr="00493E71">
              <w:rPr>
                <w:rStyle w:val="a8"/>
                <w:noProof/>
              </w:rPr>
              <w:t xml:space="preserve">Операционные </w:t>
            </w:r>
            <w:r w:rsidRPr="00493E71">
              <w:rPr>
                <w:rStyle w:val="a8"/>
                <w:noProof/>
                <w:lang w:val="en-US"/>
              </w:rPr>
              <w:t>SEO-</w:t>
            </w:r>
            <w:r w:rsidRPr="00493E71">
              <w:rPr>
                <w:rStyle w:val="a8"/>
                <w:noProof/>
              </w:rPr>
              <w:t>задачи</w:t>
            </w:r>
            <w:r>
              <w:rPr>
                <w:noProof/>
                <w:webHidden/>
              </w:rPr>
              <w:tab/>
            </w:r>
            <w:r>
              <w:rPr>
                <w:noProof/>
                <w:webHidden/>
              </w:rPr>
              <w:fldChar w:fldCharType="begin"/>
            </w:r>
            <w:r>
              <w:rPr>
                <w:noProof/>
                <w:webHidden/>
              </w:rPr>
              <w:instrText xml:space="preserve"> PAGEREF _Toc32490769 \h </w:instrText>
            </w:r>
            <w:r>
              <w:rPr>
                <w:noProof/>
                <w:webHidden/>
              </w:rPr>
            </w:r>
            <w:r>
              <w:rPr>
                <w:noProof/>
                <w:webHidden/>
              </w:rPr>
              <w:fldChar w:fldCharType="separate"/>
            </w:r>
            <w:r>
              <w:rPr>
                <w:noProof/>
                <w:webHidden/>
              </w:rPr>
              <w:t>27</w:t>
            </w:r>
            <w:r>
              <w:rPr>
                <w:noProof/>
                <w:webHidden/>
              </w:rPr>
              <w:fldChar w:fldCharType="end"/>
            </w:r>
          </w:hyperlink>
        </w:p>
        <w:p w:rsidR="0084222A" w:rsidRDefault="0084222A">
          <w:pPr>
            <w:pStyle w:val="13"/>
            <w:tabs>
              <w:tab w:val="left" w:pos="660"/>
              <w:tab w:val="right" w:leader="dot" w:pos="9345"/>
            </w:tabs>
            <w:rPr>
              <w:rFonts w:eastAsiaTheme="minorEastAsia"/>
              <w:noProof/>
              <w:lang w:eastAsia="ru-RU"/>
            </w:rPr>
          </w:pPr>
          <w:hyperlink w:anchor="_Toc32490770" w:history="1">
            <w:r w:rsidRPr="00493E71">
              <w:rPr>
                <w:rStyle w:val="a8"/>
                <w:noProof/>
              </w:rPr>
              <w:t>III.</w:t>
            </w:r>
            <w:r>
              <w:rPr>
                <w:rFonts w:eastAsiaTheme="minorEastAsia"/>
                <w:noProof/>
                <w:lang w:eastAsia="ru-RU"/>
              </w:rPr>
              <w:tab/>
            </w:r>
            <w:r w:rsidRPr="00493E71">
              <w:rPr>
                <w:rStyle w:val="a8"/>
                <w:noProof/>
              </w:rPr>
              <w:t>Резюме по предлагаемой стратегии</w:t>
            </w:r>
            <w:r>
              <w:rPr>
                <w:noProof/>
                <w:webHidden/>
              </w:rPr>
              <w:tab/>
            </w:r>
            <w:r>
              <w:rPr>
                <w:noProof/>
                <w:webHidden/>
              </w:rPr>
              <w:fldChar w:fldCharType="begin"/>
            </w:r>
            <w:r>
              <w:rPr>
                <w:noProof/>
                <w:webHidden/>
              </w:rPr>
              <w:instrText xml:space="preserve"> PAGEREF _Toc32490770 \h </w:instrText>
            </w:r>
            <w:r>
              <w:rPr>
                <w:noProof/>
                <w:webHidden/>
              </w:rPr>
            </w:r>
            <w:r>
              <w:rPr>
                <w:noProof/>
                <w:webHidden/>
              </w:rPr>
              <w:fldChar w:fldCharType="separate"/>
            </w:r>
            <w:r>
              <w:rPr>
                <w:noProof/>
                <w:webHidden/>
              </w:rPr>
              <w:t>30</w:t>
            </w:r>
            <w:r>
              <w:rPr>
                <w:noProof/>
                <w:webHidden/>
              </w:rPr>
              <w:fldChar w:fldCharType="end"/>
            </w:r>
          </w:hyperlink>
        </w:p>
        <w:p w:rsidR="0084222A" w:rsidRDefault="0084222A">
          <w:pPr>
            <w:pStyle w:val="13"/>
            <w:tabs>
              <w:tab w:val="left" w:pos="660"/>
              <w:tab w:val="right" w:leader="dot" w:pos="9345"/>
            </w:tabs>
            <w:rPr>
              <w:rFonts w:eastAsiaTheme="minorEastAsia"/>
              <w:noProof/>
              <w:lang w:eastAsia="ru-RU"/>
            </w:rPr>
          </w:pPr>
          <w:hyperlink w:anchor="_Toc32490771" w:history="1">
            <w:r w:rsidRPr="00493E71">
              <w:rPr>
                <w:rStyle w:val="a8"/>
                <w:noProof/>
              </w:rPr>
              <w:t>IV.</w:t>
            </w:r>
            <w:r>
              <w:rPr>
                <w:rFonts w:eastAsiaTheme="minorEastAsia"/>
                <w:noProof/>
                <w:lang w:eastAsia="ru-RU"/>
              </w:rPr>
              <w:tab/>
            </w:r>
            <w:r w:rsidRPr="00493E71">
              <w:rPr>
                <w:rStyle w:val="a8"/>
                <w:noProof/>
              </w:rPr>
              <w:t>План работ на 12 месяцев согласно сформированной стратегии</w:t>
            </w:r>
            <w:r>
              <w:rPr>
                <w:noProof/>
                <w:webHidden/>
              </w:rPr>
              <w:tab/>
            </w:r>
            <w:r>
              <w:rPr>
                <w:noProof/>
                <w:webHidden/>
              </w:rPr>
              <w:fldChar w:fldCharType="begin"/>
            </w:r>
            <w:r>
              <w:rPr>
                <w:noProof/>
                <w:webHidden/>
              </w:rPr>
              <w:instrText xml:space="preserve"> PAGEREF _Toc32490771 \h </w:instrText>
            </w:r>
            <w:r>
              <w:rPr>
                <w:noProof/>
                <w:webHidden/>
              </w:rPr>
            </w:r>
            <w:r>
              <w:rPr>
                <w:noProof/>
                <w:webHidden/>
              </w:rPr>
              <w:fldChar w:fldCharType="separate"/>
            </w:r>
            <w:r>
              <w:rPr>
                <w:noProof/>
                <w:webHidden/>
              </w:rPr>
              <w:t>32</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72" w:history="1">
            <w:r w:rsidRPr="00493E71">
              <w:rPr>
                <w:rStyle w:val="a8"/>
                <w:noProof/>
              </w:rPr>
              <w:t>1.</w:t>
            </w:r>
            <w:r>
              <w:rPr>
                <w:rFonts w:eastAsiaTheme="minorEastAsia"/>
                <w:noProof/>
                <w:lang w:eastAsia="ru-RU"/>
              </w:rPr>
              <w:tab/>
            </w:r>
            <w:r w:rsidRPr="00493E71">
              <w:rPr>
                <w:rStyle w:val="a8"/>
                <w:noProof/>
              </w:rPr>
              <w:t>План работ на 1-ый месяц</w:t>
            </w:r>
            <w:r>
              <w:rPr>
                <w:noProof/>
                <w:webHidden/>
              </w:rPr>
              <w:tab/>
            </w:r>
            <w:r>
              <w:rPr>
                <w:noProof/>
                <w:webHidden/>
              </w:rPr>
              <w:fldChar w:fldCharType="begin"/>
            </w:r>
            <w:r>
              <w:rPr>
                <w:noProof/>
                <w:webHidden/>
              </w:rPr>
              <w:instrText xml:space="preserve"> PAGEREF _Toc32490772 \h </w:instrText>
            </w:r>
            <w:r>
              <w:rPr>
                <w:noProof/>
                <w:webHidden/>
              </w:rPr>
            </w:r>
            <w:r>
              <w:rPr>
                <w:noProof/>
                <w:webHidden/>
              </w:rPr>
              <w:fldChar w:fldCharType="separate"/>
            </w:r>
            <w:r>
              <w:rPr>
                <w:noProof/>
                <w:webHidden/>
              </w:rPr>
              <w:t>34</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73" w:history="1">
            <w:r w:rsidRPr="00493E71">
              <w:rPr>
                <w:rStyle w:val="a8"/>
                <w:noProof/>
              </w:rPr>
              <w:t>2.</w:t>
            </w:r>
            <w:r>
              <w:rPr>
                <w:rFonts w:eastAsiaTheme="minorEastAsia"/>
                <w:noProof/>
                <w:lang w:eastAsia="ru-RU"/>
              </w:rPr>
              <w:tab/>
            </w:r>
            <w:r w:rsidRPr="00493E71">
              <w:rPr>
                <w:rStyle w:val="a8"/>
                <w:noProof/>
              </w:rPr>
              <w:t>План работ на 2-ой месяц</w:t>
            </w:r>
            <w:r>
              <w:rPr>
                <w:noProof/>
                <w:webHidden/>
              </w:rPr>
              <w:tab/>
            </w:r>
            <w:r>
              <w:rPr>
                <w:noProof/>
                <w:webHidden/>
              </w:rPr>
              <w:fldChar w:fldCharType="begin"/>
            </w:r>
            <w:r>
              <w:rPr>
                <w:noProof/>
                <w:webHidden/>
              </w:rPr>
              <w:instrText xml:space="preserve"> PAGEREF _Toc32490773 \h </w:instrText>
            </w:r>
            <w:r>
              <w:rPr>
                <w:noProof/>
                <w:webHidden/>
              </w:rPr>
            </w:r>
            <w:r>
              <w:rPr>
                <w:noProof/>
                <w:webHidden/>
              </w:rPr>
              <w:fldChar w:fldCharType="separate"/>
            </w:r>
            <w:r>
              <w:rPr>
                <w:noProof/>
                <w:webHidden/>
              </w:rPr>
              <w:t>39</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74" w:history="1">
            <w:r w:rsidRPr="00493E71">
              <w:rPr>
                <w:rStyle w:val="a8"/>
                <w:noProof/>
              </w:rPr>
              <w:t>3.</w:t>
            </w:r>
            <w:r>
              <w:rPr>
                <w:rFonts w:eastAsiaTheme="minorEastAsia"/>
                <w:noProof/>
                <w:lang w:eastAsia="ru-RU"/>
              </w:rPr>
              <w:tab/>
            </w:r>
            <w:r w:rsidRPr="00493E71">
              <w:rPr>
                <w:rStyle w:val="a8"/>
                <w:noProof/>
              </w:rPr>
              <w:t>План работ на 3-ий месяц</w:t>
            </w:r>
            <w:r>
              <w:rPr>
                <w:noProof/>
                <w:webHidden/>
              </w:rPr>
              <w:tab/>
            </w:r>
            <w:r>
              <w:rPr>
                <w:noProof/>
                <w:webHidden/>
              </w:rPr>
              <w:fldChar w:fldCharType="begin"/>
            </w:r>
            <w:r>
              <w:rPr>
                <w:noProof/>
                <w:webHidden/>
              </w:rPr>
              <w:instrText xml:space="preserve"> PAGEREF _Toc32490774 \h </w:instrText>
            </w:r>
            <w:r>
              <w:rPr>
                <w:noProof/>
                <w:webHidden/>
              </w:rPr>
            </w:r>
            <w:r>
              <w:rPr>
                <w:noProof/>
                <w:webHidden/>
              </w:rPr>
              <w:fldChar w:fldCharType="separate"/>
            </w:r>
            <w:r>
              <w:rPr>
                <w:noProof/>
                <w:webHidden/>
              </w:rPr>
              <w:t>43</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75" w:history="1">
            <w:r w:rsidRPr="00493E71">
              <w:rPr>
                <w:rStyle w:val="a8"/>
                <w:noProof/>
              </w:rPr>
              <w:t>4.</w:t>
            </w:r>
            <w:r>
              <w:rPr>
                <w:rFonts w:eastAsiaTheme="minorEastAsia"/>
                <w:noProof/>
                <w:lang w:eastAsia="ru-RU"/>
              </w:rPr>
              <w:tab/>
            </w:r>
            <w:r w:rsidRPr="00493E71">
              <w:rPr>
                <w:rStyle w:val="a8"/>
                <w:noProof/>
              </w:rPr>
              <w:t>План работ на 4-ый месяц</w:t>
            </w:r>
            <w:r>
              <w:rPr>
                <w:noProof/>
                <w:webHidden/>
              </w:rPr>
              <w:tab/>
            </w:r>
            <w:r>
              <w:rPr>
                <w:noProof/>
                <w:webHidden/>
              </w:rPr>
              <w:fldChar w:fldCharType="begin"/>
            </w:r>
            <w:r>
              <w:rPr>
                <w:noProof/>
                <w:webHidden/>
              </w:rPr>
              <w:instrText xml:space="preserve"> PAGEREF _Toc32490775 \h </w:instrText>
            </w:r>
            <w:r>
              <w:rPr>
                <w:noProof/>
                <w:webHidden/>
              </w:rPr>
            </w:r>
            <w:r>
              <w:rPr>
                <w:noProof/>
                <w:webHidden/>
              </w:rPr>
              <w:fldChar w:fldCharType="separate"/>
            </w:r>
            <w:r>
              <w:rPr>
                <w:noProof/>
                <w:webHidden/>
              </w:rPr>
              <w:t>47</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76" w:history="1">
            <w:r w:rsidRPr="00493E71">
              <w:rPr>
                <w:rStyle w:val="a8"/>
                <w:noProof/>
              </w:rPr>
              <w:t>5.</w:t>
            </w:r>
            <w:r>
              <w:rPr>
                <w:rFonts w:eastAsiaTheme="minorEastAsia"/>
                <w:noProof/>
                <w:lang w:eastAsia="ru-RU"/>
              </w:rPr>
              <w:tab/>
            </w:r>
            <w:r w:rsidRPr="00493E71">
              <w:rPr>
                <w:rStyle w:val="a8"/>
                <w:noProof/>
              </w:rPr>
              <w:t>План работ на 5-ый месяц</w:t>
            </w:r>
            <w:r>
              <w:rPr>
                <w:noProof/>
                <w:webHidden/>
              </w:rPr>
              <w:tab/>
            </w:r>
            <w:r>
              <w:rPr>
                <w:noProof/>
                <w:webHidden/>
              </w:rPr>
              <w:fldChar w:fldCharType="begin"/>
            </w:r>
            <w:r>
              <w:rPr>
                <w:noProof/>
                <w:webHidden/>
              </w:rPr>
              <w:instrText xml:space="preserve"> PAGEREF _Toc32490776 \h </w:instrText>
            </w:r>
            <w:r>
              <w:rPr>
                <w:noProof/>
                <w:webHidden/>
              </w:rPr>
            </w:r>
            <w:r>
              <w:rPr>
                <w:noProof/>
                <w:webHidden/>
              </w:rPr>
              <w:fldChar w:fldCharType="separate"/>
            </w:r>
            <w:r>
              <w:rPr>
                <w:noProof/>
                <w:webHidden/>
              </w:rPr>
              <w:t>52</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77" w:history="1">
            <w:r w:rsidRPr="00493E71">
              <w:rPr>
                <w:rStyle w:val="a8"/>
                <w:noProof/>
              </w:rPr>
              <w:t>6.</w:t>
            </w:r>
            <w:r>
              <w:rPr>
                <w:rFonts w:eastAsiaTheme="minorEastAsia"/>
                <w:noProof/>
                <w:lang w:eastAsia="ru-RU"/>
              </w:rPr>
              <w:tab/>
            </w:r>
            <w:r w:rsidRPr="00493E71">
              <w:rPr>
                <w:rStyle w:val="a8"/>
                <w:noProof/>
              </w:rPr>
              <w:t>План работ на 6-ой месяц</w:t>
            </w:r>
            <w:r>
              <w:rPr>
                <w:noProof/>
                <w:webHidden/>
              </w:rPr>
              <w:tab/>
            </w:r>
            <w:r>
              <w:rPr>
                <w:noProof/>
                <w:webHidden/>
              </w:rPr>
              <w:fldChar w:fldCharType="begin"/>
            </w:r>
            <w:r>
              <w:rPr>
                <w:noProof/>
                <w:webHidden/>
              </w:rPr>
              <w:instrText xml:space="preserve"> PAGEREF _Toc32490777 \h </w:instrText>
            </w:r>
            <w:r>
              <w:rPr>
                <w:noProof/>
                <w:webHidden/>
              </w:rPr>
            </w:r>
            <w:r>
              <w:rPr>
                <w:noProof/>
                <w:webHidden/>
              </w:rPr>
              <w:fldChar w:fldCharType="separate"/>
            </w:r>
            <w:r>
              <w:rPr>
                <w:noProof/>
                <w:webHidden/>
              </w:rPr>
              <w:t>58</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78" w:history="1">
            <w:r w:rsidRPr="00493E71">
              <w:rPr>
                <w:rStyle w:val="a8"/>
                <w:noProof/>
              </w:rPr>
              <w:t>7.</w:t>
            </w:r>
            <w:r>
              <w:rPr>
                <w:rFonts w:eastAsiaTheme="minorEastAsia"/>
                <w:noProof/>
                <w:lang w:eastAsia="ru-RU"/>
              </w:rPr>
              <w:tab/>
            </w:r>
            <w:r w:rsidRPr="00493E71">
              <w:rPr>
                <w:rStyle w:val="a8"/>
                <w:noProof/>
              </w:rPr>
              <w:t>План работ на 7-ой месяц</w:t>
            </w:r>
            <w:r>
              <w:rPr>
                <w:noProof/>
                <w:webHidden/>
              </w:rPr>
              <w:tab/>
            </w:r>
            <w:r>
              <w:rPr>
                <w:noProof/>
                <w:webHidden/>
              </w:rPr>
              <w:fldChar w:fldCharType="begin"/>
            </w:r>
            <w:r>
              <w:rPr>
                <w:noProof/>
                <w:webHidden/>
              </w:rPr>
              <w:instrText xml:space="preserve"> PAGEREF _Toc32490778 \h </w:instrText>
            </w:r>
            <w:r>
              <w:rPr>
                <w:noProof/>
                <w:webHidden/>
              </w:rPr>
            </w:r>
            <w:r>
              <w:rPr>
                <w:noProof/>
                <w:webHidden/>
              </w:rPr>
              <w:fldChar w:fldCharType="separate"/>
            </w:r>
            <w:r>
              <w:rPr>
                <w:noProof/>
                <w:webHidden/>
              </w:rPr>
              <w:t>64</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79" w:history="1">
            <w:r w:rsidRPr="00493E71">
              <w:rPr>
                <w:rStyle w:val="a8"/>
                <w:noProof/>
              </w:rPr>
              <w:t>8.</w:t>
            </w:r>
            <w:r>
              <w:rPr>
                <w:rFonts w:eastAsiaTheme="minorEastAsia"/>
                <w:noProof/>
                <w:lang w:eastAsia="ru-RU"/>
              </w:rPr>
              <w:tab/>
            </w:r>
            <w:r w:rsidRPr="00493E71">
              <w:rPr>
                <w:rStyle w:val="a8"/>
                <w:noProof/>
              </w:rPr>
              <w:t>План работ на 8-ой месяц</w:t>
            </w:r>
            <w:r>
              <w:rPr>
                <w:noProof/>
                <w:webHidden/>
              </w:rPr>
              <w:tab/>
            </w:r>
            <w:r>
              <w:rPr>
                <w:noProof/>
                <w:webHidden/>
              </w:rPr>
              <w:fldChar w:fldCharType="begin"/>
            </w:r>
            <w:r>
              <w:rPr>
                <w:noProof/>
                <w:webHidden/>
              </w:rPr>
              <w:instrText xml:space="preserve"> PAGEREF _Toc32490779 \h </w:instrText>
            </w:r>
            <w:r>
              <w:rPr>
                <w:noProof/>
                <w:webHidden/>
              </w:rPr>
            </w:r>
            <w:r>
              <w:rPr>
                <w:noProof/>
                <w:webHidden/>
              </w:rPr>
              <w:fldChar w:fldCharType="separate"/>
            </w:r>
            <w:r>
              <w:rPr>
                <w:noProof/>
                <w:webHidden/>
              </w:rPr>
              <w:t>70</w:t>
            </w:r>
            <w:r>
              <w:rPr>
                <w:noProof/>
                <w:webHidden/>
              </w:rPr>
              <w:fldChar w:fldCharType="end"/>
            </w:r>
          </w:hyperlink>
        </w:p>
        <w:p w:rsidR="0084222A" w:rsidRDefault="0084222A">
          <w:pPr>
            <w:pStyle w:val="21"/>
            <w:tabs>
              <w:tab w:val="left" w:pos="660"/>
              <w:tab w:val="right" w:leader="dot" w:pos="9345"/>
            </w:tabs>
            <w:rPr>
              <w:rFonts w:eastAsiaTheme="minorEastAsia"/>
              <w:noProof/>
              <w:lang w:eastAsia="ru-RU"/>
            </w:rPr>
          </w:pPr>
          <w:hyperlink w:anchor="_Toc32490780" w:history="1">
            <w:r w:rsidRPr="00493E71">
              <w:rPr>
                <w:rStyle w:val="a8"/>
                <w:noProof/>
              </w:rPr>
              <w:t>9.</w:t>
            </w:r>
            <w:r>
              <w:rPr>
                <w:rFonts w:eastAsiaTheme="minorEastAsia"/>
                <w:noProof/>
                <w:lang w:eastAsia="ru-RU"/>
              </w:rPr>
              <w:tab/>
            </w:r>
            <w:r w:rsidRPr="00493E71">
              <w:rPr>
                <w:rStyle w:val="a8"/>
                <w:noProof/>
              </w:rPr>
              <w:t>План работ на 9-ый месяц</w:t>
            </w:r>
            <w:r>
              <w:rPr>
                <w:noProof/>
                <w:webHidden/>
              </w:rPr>
              <w:tab/>
            </w:r>
            <w:r>
              <w:rPr>
                <w:noProof/>
                <w:webHidden/>
              </w:rPr>
              <w:fldChar w:fldCharType="begin"/>
            </w:r>
            <w:r>
              <w:rPr>
                <w:noProof/>
                <w:webHidden/>
              </w:rPr>
              <w:instrText xml:space="preserve"> PAGEREF _Toc32490780 \h </w:instrText>
            </w:r>
            <w:r>
              <w:rPr>
                <w:noProof/>
                <w:webHidden/>
              </w:rPr>
            </w:r>
            <w:r>
              <w:rPr>
                <w:noProof/>
                <w:webHidden/>
              </w:rPr>
              <w:fldChar w:fldCharType="separate"/>
            </w:r>
            <w:r>
              <w:rPr>
                <w:noProof/>
                <w:webHidden/>
              </w:rPr>
              <w:t>75</w:t>
            </w:r>
            <w:r>
              <w:rPr>
                <w:noProof/>
                <w:webHidden/>
              </w:rPr>
              <w:fldChar w:fldCharType="end"/>
            </w:r>
          </w:hyperlink>
        </w:p>
        <w:p w:rsidR="0084222A" w:rsidRDefault="0084222A">
          <w:pPr>
            <w:pStyle w:val="21"/>
            <w:tabs>
              <w:tab w:val="left" w:pos="880"/>
              <w:tab w:val="right" w:leader="dot" w:pos="9345"/>
            </w:tabs>
            <w:rPr>
              <w:rFonts w:eastAsiaTheme="minorEastAsia"/>
              <w:noProof/>
              <w:lang w:eastAsia="ru-RU"/>
            </w:rPr>
          </w:pPr>
          <w:hyperlink w:anchor="_Toc32490781" w:history="1">
            <w:r w:rsidRPr="00493E71">
              <w:rPr>
                <w:rStyle w:val="a8"/>
                <w:noProof/>
              </w:rPr>
              <w:t>10.</w:t>
            </w:r>
            <w:r>
              <w:rPr>
                <w:rFonts w:eastAsiaTheme="minorEastAsia"/>
                <w:noProof/>
                <w:lang w:eastAsia="ru-RU"/>
              </w:rPr>
              <w:tab/>
            </w:r>
            <w:r w:rsidRPr="00493E71">
              <w:rPr>
                <w:rStyle w:val="a8"/>
                <w:noProof/>
              </w:rPr>
              <w:t>План работ на 10-ый месяц</w:t>
            </w:r>
            <w:r>
              <w:rPr>
                <w:noProof/>
                <w:webHidden/>
              </w:rPr>
              <w:tab/>
            </w:r>
            <w:r>
              <w:rPr>
                <w:noProof/>
                <w:webHidden/>
              </w:rPr>
              <w:fldChar w:fldCharType="begin"/>
            </w:r>
            <w:r>
              <w:rPr>
                <w:noProof/>
                <w:webHidden/>
              </w:rPr>
              <w:instrText xml:space="preserve"> PAGEREF _Toc32490781 \h </w:instrText>
            </w:r>
            <w:r>
              <w:rPr>
                <w:noProof/>
                <w:webHidden/>
              </w:rPr>
            </w:r>
            <w:r>
              <w:rPr>
                <w:noProof/>
                <w:webHidden/>
              </w:rPr>
              <w:fldChar w:fldCharType="separate"/>
            </w:r>
            <w:r>
              <w:rPr>
                <w:noProof/>
                <w:webHidden/>
              </w:rPr>
              <w:t>81</w:t>
            </w:r>
            <w:r>
              <w:rPr>
                <w:noProof/>
                <w:webHidden/>
              </w:rPr>
              <w:fldChar w:fldCharType="end"/>
            </w:r>
          </w:hyperlink>
        </w:p>
        <w:p w:rsidR="0084222A" w:rsidRDefault="0084222A">
          <w:pPr>
            <w:pStyle w:val="21"/>
            <w:tabs>
              <w:tab w:val="left" w:pos="880"/>
              <w:tab w:val="right" w:leader="dot" w:pos="9345"/>
            </w:tabs>
            <w:rPr>
              <w:rFonts w:eastAsiaTheme="minorEastAsia"/>
              <w:noProof/>
              <w:lang w:eastAsia="ru-RU"/>
            </w:rPr>
          </w:pPr>
          <w:hyperlink w:anchor="_Toc32490782" w:history="1">
            <w:r w:rsidRPr="00493E71">
              <w:rPr>
                <w:rStyle w:val="a8"/>
                <w:noProof/>
              </w:rPr>
              <w:t>11.</w:t>
            </w:r>
            <w:r>
              <w:rPr>
                <w:rFonts w:eastAsiaTheme="minorEastAsia"/>
                <w:noProof/>
                <w:lang w:eastAsia="ru-RU"/>
              </w:rPr>
              <w:tab/>
            </w:r>
            <w:r w:rsidRPr="00493E71">
              <w:rPr>
                <w:rStyle w:val="a8"/>
                <w:noProof/>
              </w:rPr>
              <w:t>План работ на 11-ый месяц</w:t>
            </w:r>
            <w:r>
              <w:rPr>
                <w:noProof/>
                <w:webHidden/>
              </w:rPr>
              <w:tab/>
            </w:r>
            <w:r>
              <w:rPr>
                <w:noProof/>
                <w:webHidden/>
              </w:rPr>
              <w:fldChar w:fldCharType="begin"/>
            </w:r>
            <w:r>
              <w:rPr>
                <w:noProof/>
                <w:webHidden/>
              </w:rPr>
              <w:instrText xml:space="preserve"> PAGEREF _Toc32490782 \h </w:instrText>
            </w:r>
            <w:r>
              <w:rPr>
                <w:noProof/>
                <w:webHidden/>
              </w:rPr>
            </w:r>
            <w:r>
              <w:rPr>
                <w:noProof/>
                <w:webHidden/>
              </w:rPr>
              <w:fldChar w:fldCharType="separate"/>
            </w:r>
            <w:r>
              <w:rPr>
                <w:noProof/>
                <w:webHidden/>
              </w:rPr>
              <w:t>87</w:t>
            </w:r>
            <w:r>
              <w:rPr>
                <w:noProof/>
                <w:webHidden/>
              </w:rPr>
              <w:fldChar w:fldCharType="end"/>
            </w:r>
          </w:hyperlink>
        </w:p>
        <w:p w:rsidR="0084222A" w:rsidRDefault="0084222A">
          <w:pPr>
            <w:pStyle w:val="21"/>
            <w:tabs>
              <w:tab w:val="left" w:pos="880"/>
              <w:tab w:val="right" w:leader="dot" w:pos="9345"/>
            </w:tabs>
            <w:rPr>
              <w:rFonts w:eastAsiaTheme="minorEastAsia"/>
              <w:noProof/>
              <w:lang w:eastAsia="ru-RU"/>
            </w:rPr>
          </w:pPr>
          <w:hyperlink w:anchor="_Toc32490783" w:history="1">
            <w:r w:rsidRPr="00493E71">
              <w:rPr>
                <w:rStyle w:val="a8"/>
                <w:noProof/>
              </w:rPr>
              <w:t>12.</w:t>
            </w:r>
            <w:r>
              <w:rPr>
                <w:rFonts w:eastAsiaTheme="minorEastAsia"/>
                <w:noProof/>
                <w:lang w:eastAsia="ru-RU"/>
              </w:rPr>
              <w:tab/>
            </w:r>
            <w:r w:rsidRPr="00493E71">
              <w:rPr>
                <w:rStyle w:val="a8"/>
                <w:noProof/>
              </w:rPr>
              <w:t>План работ на 12-ый месяц</w:t>
            </w:r>
            <w:r>
              <w:rPr>
                <w:noProof/>
                <w:webHidden/>
              </w:rPr>
              <w:tab/>
            </w:r>
            <w:r>
              <w:rPr>
                <w:noProof/>
                <w:webHidden/>
              </w:rPr>
              <w:fldChar w:fldCharType="begin"/>
            </w:r>
            <w:r>
              <w:rPr>
                <w:noProof/>
                <w:webHidden/>
              </w:rPr>
              <w:instrText xml:space="preserve"> PAGEREF _Toc32490783 \h </w:instrText>
            </w:r>
            <w:r>
              <w:rPr>
                <w:noProof/>
                <w:webHidden/>
              </w:rPr>
            </w:r>
            <w:r>
              <w:rPr>
                <w:noProof/>
                <w:webHidden/>
              </w:rPr>
              <w:fldChar w:fldCharType="separate"/>
            </w:r>
            <w:r>
              <w:rPr>
                <w:noProof/>
                <w:webHidden/>
              </w:rPr>
              <w:t>93</w:t>
            </w:r>
            <w:r>
              <w:rPr>
                <w:noProof/>
                <w:webHidden/>
              </w:rPr>
              <w:fldChar w:fldCharType="end"/>
            </w:r>
          </w:hyperlink>
        </w:p>
        <w:p w:rsidR="0084222A" w:rsidRDefault="0084222A">
          <w:pPr>
            <w:pStyle w:val="13"/>
            <w:tabs>
              <w:tab w:val="left" w:pos="440"/>
              <w:tab w:val="right" w:leader="dot" w:pos="9345"/>
            </w:tabs>
            <w:rPr>
              <w:rFonts w:eastAsiaTheme="minorEastAsia"/>
              <w:noProof/>
              <w:lang w:eastAsia="ru-RU"/>
            </w:rPr>
          </w:pPr>
          <w:hyperlink w:anchor="_Toc32490784" w:history="1">
            <w:r w:rsidRPr="00493E71">
              <w:rPr>
                <w:rStyle w:val="a8"/>
                <w:noProof/>
              </w:rPr>
              <w:t>V.</w:t>
            </w:r>
            <w:r>
              <w:rPr>
                <w:rFonts w:eastAsiaTheme="minorEastAsia"/>
                <w:noProof/>
                <w:lang w:eastAsia="ru-RU"/>
              </w:rPr>
              <w:tab/>
            </w:r>
            <w:r w:rsidRPr="00493E71">
              <w:rPr>
                <w:rStyle w:val="a8"/>
                <w:noProof/>
              </w:rPr>
              <w:t>Список задач, выявленных в ходе проведенных аудитов, требующих внедрения</w:t>
            </w:r>
            <w:r>
              <w:rPr>
                <w:noProof/>
                <w:webHidden/>
              </w:rPr>
              <w:tab/>
            </w:r>
            <w:r>
              <w:rPr>
                <w:noProof/>
                <w:webHidden/>
              </w:rPr>
              <w:fldChar w:fldCharType="begin"/>
            </w:r>
            <w:r>
              <w:rPr>
                <w:noProof/>
                <w:webHidden/>
              </w:rPr>
              <w:instrText xml:space="preserve"> PAGEREF _Toc32490784 \h </w:instrText>
            </w:r>
            <w:r>
              <w:rPr>
                <w:noProof/>
                <w:webHidden/>
              </w:rPr>
            </w:r>
            <w:r>
              <w:rPr>
                <w:noProof/>
                <w:webHidden/>
              </w:rPr>
              <w:fldChar w:fldCharType="separate"/>
            </w:r>
            <w:r>
              <w:rPr>
                <w:noProof/>
                <w:webHidden/>
              </w:rPr>
              <w:t>98</w:t>
            </w:r>
            <w:r>
              <w:rPr>
                <w:noProof/>
                <w:webHidden/>
              </w:rPr>
              <w:fldChar w:fldCharType="end"/>
            </w:r>
          </w:hyperlink>
        </w:p>
        <w:p w:rsidR="00125321" w:rsidRDefault="00B90228" w:rsidP="00125321">
          <w:pPr>
            <w:rPr>
              <w:b/>
              <w:bCs/>
            </w:rPr>
          </w:pPr>
          <w:r>
            <w:rPr>
              <w:b/>
              <w:bCs/>
            </w:rPr>
            <w:fldChar w:fldCharType="end"/>
          </w:r>
        </w:p>
      </w:sdtContent>
    </w:sdt>
    <w:p w:rsidR="00792009" w:rsidRDefault="00792009" w:rsidP="00125321">
      <w:r>
        <w:br w:type="page"/>
      </w:r>
    </w:p>
    <w:p w:rsidR="00792009" w:rsidRDefault="002F72B5" w:rsidP="00322BB8">
      <w:pPr>
        <w:pStyle w:val="1"/>
      </w:pPr>
      <w:bookmarkStart w:id="1" w:name="_Toc32490757"/>
      <w:r>
        <w:lastRenderedPageBreak/>
        <w:t>Общая информация</w:t>
      </w:r>
      <w:bookmarkEnd w:id="1"/>
    </w:p>
    <w:p w:rsidR="00322BB8" w:rsidRDefault="00BE4B91" w:rsidP="001A04EA">
      <w:pPr>
        <w:pStyle w:val="PixelPlus"/>
        <w:ind w:firstLine="720"/>
      </w:pPr>
      <w:r>
        <w:t xml:space="preserve">В рамках построения </w:t>
      </w:r>
      <w:r>
        <w:rPr>
          <w:lang w:val="en-US"/>
        </w:rPr>
        <w:t>SEO</w:t>
      </w:r>
      <w:r w:rsidRPr="00BE4B91">
        <w:t>-</w:t>
      </w:r>
      <w:r>
        <w:t>стратегии был проведен комплекс мероприятий, напра</w:t>
      </w:r>
      <w:r w:rsidR="002657AC">
        <w:t>вленный на аудирование Интернет-ресурса kwork.ru с целью выявления проблем, мешающих достижени</w:t>
      </w:r>
      <w:r w:rsidR="002B35EE">
        <w:t>ю</w:t>
      </w:r>
      <w:r w:rsidR="002657AC">
        <w:t xml:space="preserve"> поставленных </w:t>
      </w:r>
      <w:r w:rsidR="002657AC">
        <w:rPr>
          <w:lang w:val="en-US"/>
        </w:rPr>
        <w:t>KPI</w:t>
      </w:r>
      <w:r w:rsidR="002657AC" w:rsidRPr="002657AC">
        <w:t xml:space="preserve"> </w:t>
      </w:r>
      <w:r w:rsidR="001A04EA">
        <w:t xml:space="preserve">по </w:t>
      </w:r>
      <w:r w:rsidR="001A04EA">
        <w:rPr>
          <w:lang w:val="en-US"/>
        </w:rPr>
        <w:t>SEO</w:t>
      </w:r>
      <w:r w:rsidR="001A04EA" w:rsidRPr="001A04EA">
        <w:t>-</w:t>
      </w:r>
      <w:r w:rsidR="001A04EA">
        <w:t>воронке:</w:t>
      </w:r>
    </w:p>
    <w:p w:rsidR="001A04EA" w:rsidRDefault="001A04EA" w:rsidP="003C4B2C">
      <w:pPr>
        <w:pStyle w:val="PixelPlus"/>
        <w:numPr>
          <w:ilvl w:val="0"/>
          <w:numId w:val="4"/>
        </w:numPr>
      </w:pPr>
      <w:bookmarkStart w:id="2" w:name="_Hlk32331857"/>
      <w:r>
        <w:t xml:space="preserve">Рост органического трафика по </w:t>
      </w:r>
      <w:r w:rsidR="00E516C6">
        <w:t>небрендовым</w:t>
      </w:r>
      <w:r>
        <w:t xml:space="preserve"> запросам.</w:t>
      </w:r>
    </w:p>
    <w:p w:rsidR="001A04EA" w:rsidRDefault="00DF2F97" w:rsidP="003C4B2C">
      <w:pPr>
        <w:pStyle w:val="PixelPlus"/>
        <w:numPr>
          <w:ilvl w:val="0"/>
          <w:numId w:val="4"/>
        </w:numPr>
      </w:pPr>
      <w:r>
        <w:t>Увеличение количества</w:t>
      </w:r>
      <w:r w:rsidR="001A04EA">
        <w:t xml:space="preserve"> пользователей в качестве покупателей.</w:t>
      </w:r>
    </w:p>
    <w:p w:rsidR="001A04EA" w:rsidRDefault="00DF2F97" w:rsidP="003C4B2C">
      <w:pPr>
        <w:pStyle w:val="PixelPlus"/>
        <w:numPr>
          <w:ilvl w:val="0"/>
          <w:numId w:val="4"/>
        </w:numPr>
      </w:pPr>
      <w:r>
        <w:t>Повышени</w:t>
      </w:r>
      <w:r w:rsidR="002B35EE">
        <w:t>е</w:t>
      </w:r>
      <w:r>
        <w:t xml:space="preserve"> показателя конверсии органического трафика по конечной цели — оплата услуг.</w:t>
      </w:r>
    </w:p>
    <w:bookmarkEnd w:id="2"/>
    <w:p w:rsidR="00DF2F97" w:rsidRDefault="00E516C6" w:rsidP="00DF2F97">
      <w:pPr>
        <w:pStyle w:val="PixelPlus"/>
      </w:pPr>
      <w:r>
        <w:t>Список выполненных работ:</w:t>
      </w:r>
    </w:p>
    <w:p w:rsidR="00E516C6" w:rsidRDefault="00E516C6" w:rsidP="003C4B2C">
      <w:pPr>
        <w:pStyle w:val="PixelPlus"/>
        <w:numPr>
          <w:ilvl w:val="0"/>
          <w:numId w:val="5"/>
        </w:numPr>
      </w:pPr>
      <w:r>
        <w:t>Проведение технического аудита сайта</w:t>
      </w:r>
      <w:r w:rsidR="00A37429">
        <w:t xml:space="preserve"> </w:t>
      </w:r>
      <w:bookmarkStart w:id="3" w:name="_Hlk32443450"/>
      <w:r w:rsidR="00A37429">
        <w:t xml:space="preserve">(результаты в файле во вложении: </w:t>
      </w:r>
      <w:r w:rsidR="00A37429" w:rsidRPr="00A37429">
        <w:t>kwork.ru - технический-аудит.docx</w:t>
      </w:r>
      <w:r w:rsidR="00A37429">
        <w:t>)</w:t>
      </w:r>
      <w:bookmarkEnd w:id="3"/>
      <w:r w:rsidR="00A37429">
        <w:t>.</w:t>
      </w:r>
    </w:p>
    <w:p w:rsidR="00E516C6" w:rsidRDefault="00E516C6" w:rsidP="00A37429">
      <w:pPr>
        <w:pStyle w:val="PixelPlus"/>
        <w:numPr>
          <w:ilvl w:val="0"/>
          <w:numId w:val="5"/>
        </w:numPr>
      </w:pPr>
      <w:r>
        <w:t>Проведение</w:t>
      </w:r>
      <w:r w:rsidR="00A37429">
        <w:t xml:space="preserve"> юзабилити и</w:t>
      </w:r>
      <w:r>
        <w:t xml:space="preserve"> базового коммерческого аудита сайта</w:t>
      </w:r>
      <w:r w:rsidR="00A37429">
        <w:t xml:space="preserve"> (результаты в файле во вложении: </w:t>
      </w:r>
      <w:r w:rsidR="00A37429" w:rsidRPr="00A37429">
        <w:t>kwork.ru - аудит юзабилити и коммерческих факторов.docx</w:t>
      </w:r>
      <w:r w:rsidR="00A37429">
        <w:t>)</w:t>
      </w:r>
      <w:r>
        <w:t>.</w:t>
      </w:r>
    </w:p>
    <w:p w:rsidR="00E516C6" w:rsidRDefault="00E516C6" w:rsidP="003C4B2C">
      <w:pPr>
        <w:pStyle w:val="PixelPlus"/>
        <w:numPr>
          <w:ilvl w:val="0"/>
          <w:numId w:val="5"/>
        </w:numPr>
      </w:pPr>
      <w:r>
        <w:t xml:space="preserve">Проведение аудита </w:t>
      </w:r>
      <w:r w:rsidR="00A70F0E">
        <w:t>адаптивной версии сайта</w:t>
      </w:r>
      <w:r w:rsidR="00691E01">
        <w:t xml:space="preserve"> </w:t>
      </w:r>
      <w:bookmarkStart w:id="4" w:name="_Hlk32443561"/>
      <w:r w:rsidR="00691E01">
        <w:t>(результаты в файле во вложении:</w:t>
      </w:r>
      <w:bookmarkEnd w:id="4"/>
      <w:r w:rsidR="00691E01">
        <w:t xml:space="preserve"> </w:t>
      </w:r>
      <w:r w:rsidR="00691E01" w:rsidRPr="00691E01">
        <w:t>kwork.ru - аудит мобильной версии сайта.docx</w:t>
      </w:r>
      <w:r w:rsidR="00691E01">
        <w:t>)</w:t>
      </w:r>
      <w:r>
        <w:t>.</w:t>
      </w:r>
    </w:p>
    <w:p w:rsidR="00A70F0E" w:rsidRDefault="00A70F0E" w:rsidP="003C4B2C">
      <w:pPr>
        <w:pStyle w:val="PixelPlus"/>
        <w:numPr>
          <w:ilvl w:val="0"/>
          <w:numId w:val="5"/>
        </w:numPr>
      </w:pPr>
      <w:r>
        <w:t>Асессорское тестирование сайта</w:t>
      </w:r>
      <w:r w:rsidR="0000756A">
        <w:t xml:space="preserve"> (результаты в файле во вложении: </w:t>
      </w:r>
      <w:r w:rsidR="0000756A" w:rsidRPr="0000756A">
        <w:t>kwork.ru - пользовательский аудит.docx</w:t>
      </w:r>
      <w:r w:rsidR="0000756A">
        <w:t>)</w:t>
      </w:r>
      <w:r>
        <w:t>.</w:t>
      </w:r>
    </w:p>
    <w:p w:rsidR="00A70F0E" w:rsidRDefault="00A70F0E" w:rsidP="003C4B2C">
      <w:pPr>
        <w:pStyle w:val="PixelPlus"/>
        <w:numPr>
          <w:ilvl w:val="0"/>
          <w:numId w:val="5"/>
        </w:numPr>
      </w:pPr>
      <w:r>
        <w:t xml:space="preserve">Сбор </w:t>
      </w:r>
      <w:bookmarkStart w:id="5" w:name="_Hlk32443616"/>
      <w:r w:rsidRPr="00A70F0E">
        <w:t>репрезентативного</w:t>
      </w:r>
      <w:r>
        <w:t xml:space="preserve"> </w:t>
      </w:r>
      <w:r w:rsidR="002702D4">
        <w:t xml:space="preserve">семантического ядра </w:t>
      </w:r>
      <w:bookmarkEnd w:id="5"/>
      <w:r w:rsidR="002702D4">
        <w:t>(далее СЯ)</w:t>
      </w:r>
      <w:r>
        <w:t xml:space="preserve"> для оценки потенциала сайта</w:t>
      </w:r>
      <w:r w:rsidR="0000756A">
        <w:t xml:space="preserve"> (результаты в файле во вложении: </w:t>
      </w:r>
      <w:r w:rsidR="0000756A" w:rsidRPr="0000756A">
        <w:t>kwork.ru - репрезентативное семантическое ядро.xlsx</w:t>
      </w:r>
      <w:r w:rsidR="0000756A">
        <w:t>)</w:t>
      </w:r>
      <w:r>
        <w:t>.</w:t>
      </w:r>
    </w:p>
    <w:p w:rsidR="00A70F0E" w:rsidRDefault="00A70F0E" w:rsidP="003C4B2C">
      <w:pPr>
        <w:pStyle w:val="PixelPlus"/>
        <w:numPr>
          <w:ilvl w:val="0"/>
          <w:numId w:val="5"/>
        </w:numPr>
      </w:pPr>
      <w:r>
        <w:t>Аналитика проекта, поиск точек роста и формирование стратегии.</w:t>
      </w:r>
    </w:p>
    <w:p w:rsidR="00A70F0E" w:rsidRDefault="00A70F0E" w:rsidP="00A70F0E">
      <w:pPr>
        <w:pStyle w:val="PixelPlus"/>
      </w:pPr>
      <w:r>
        <w:t>По каждому из выполненных пунктов во вложении представлен файл с результатом.</w:t>
      </w:r>
    </w:p>
    <w:p w:rsidR="00A70F0E" w:rsidRDefault="00A70F0E" w:rsidP="002F72B5">
      <w:pPr>
        <w:pStyle w:val="PixelPlus"/>
        <w:ind w:firstLine="851"/>
      </w:pPr>
      <w:r>
        <w:lastRenderedPageBreak/>
        <w:t>Данный файл содержит опис</w:t>
      </w:r>
      <w:r w:rsidR="002F72B5">
        <w:t>ательную часть стратегии и прорабатываемы</w:t>
      </w:r>
      <w:r w:rsidR="002B35EE">
        <w:t>х</w:t>
      </w:r>
      <w:r w:rsidR="002F72B5">
        <w:t xml:space="preserve"> </w:t>
      </w:r>
      <w:r w:rsidR="002F72B5">
        <w:rPr>
          <w:lang w:val="en-US"/>
        </w:rPr>
        <w:t>SEO</w:t>
      </w:r>
      <w:r w:rsidR="002F72B5" w:rsidRPr="002F72B5">
        <w:t>-</w:t>
      </w:r>
      <w:r w:rsidR="002F72B5">
        <w:t>направлений с привязкой к месяцу работ.</w:t>
      </w:r>
    </w:p>
    <w:p w:rsidR="00D23181" w:rsidRDefault="00D23181">
      <w:pPr>
        <w:rPr>
          <w:rFonts w:asciiTheme="majorHAnsi" w:eastAsiaTheme="majorEastAsia" w:hAnsiTheme="majorHAnsi" w:cstheme="majorBidi"/>
          <w:b/>
          <w:color w:val="2E74B5" w:themeColor="accent1" w:themeShade="BF"/>
          <w:sz w:val="40"/>
          <w:szCs w:val="32"/>
        </w:rPr>
      </w:pPr>
      <w:r>
        <w:br w:type="page"/>
      </w:r>
    </w:p>
    <w:p w:rsidR="002F72B5" w:rsidRDefault="00926094" w:rsidP="00926094">
      <w:pPr>
        <w:pStyle w:val="1"/>
      </w:pPr>
      <w:bookmarkStart w:id="6" w:name="_Toc32490758"/>
      <w:r>
        <w:lastRenderedPageBreak/>
        <w:t>Описательная часть стратегии</w:t>
      </w:r>
      <w:bookmarkEnd w:id="6"/>
    </w:p>
    <w:p w:rsidR="007B6464" w:rsidRDefault="009A13CD" w:rsidP="001C465C">
      <w:pPr>
        <w:pStyle w:val="PixelPlus"/>
        <w:ind w:firstLine="708"/>
      </w:pPr>
      <w:r>
        <w:t xml:space="preserve">В рамках </w:t>
      </w:r>
      <w:r>
        <w:rPr>
          <w:lang w:val="en-US"/>
        </w:rPr>
        <w:t>SEO</w:t>
      </w:r>
      <w:r w:rsidRPr="009A13CD">
        <w:t>-</w:t>
      </w:r>
      <w:r>
        <w:t xml:space="preserve">стратегии </w:t>
      </w:r>
      <w:r w:rsidR="007B6464">
        <w:t xml:space="preserve">обозначенные </w:t>
      </w:r>
      <w:r>
        <w:rPr>
          <w:lang w:val="en-US"/>
        </w:rPr>
        <w:t>KPI</w:t>
      </w:r>
      <w:r>
        <w:t xml:space="preserve"> </w:t>
      </w:r>
      <w:r w:rsidR="007B6464">
        <w:t>рассматриваются</w:t>
      </w:r>
      <w:r w:rsidR="00213897">
        <w:t xml:space="preserve"> </w:t>
      </w:r>
      <w:r w:rsidR="007B6464">
        <w:t>в разрезе двух глобальных направлений:</w:t>
      </w:r>
    </w:p>
    <w:p w:rsidR="008400CB" w:rsidRDefault="008400CB" w:rsidP="008400CB">
      <w:pPr>
        <w:pStyle w:val="PixelPlus"/>
        <w:numPr>
          <w:ilvl w:val="0"/>
          <w:numId w:val="34"/>
        </w:numPr>
      </w:pPr>
      <w:r>
        <w:t>увеличение показателя микро- и макроконверсии;</w:t>
      </w:r>
    </w:p>
    <w:p w:rsidR="007B6464" w:rsidRDefault="007B6464" w:rsidP="003C4B2C">
      <w:pPr>
        <w:pStyle w:val="PixelPlus"/>
        <w:numPr>
          <w:ilvl w:val="0"/>
          <w:numId w:val="34"/>
        </w:numPr>
      </w:pPr>
      <w:r>
        <w:t>рост органического т</w:t>
      </w:r>
      <w:r w:rsidR="008400CB">
        <w:t>рафика по небрендовым запросам,</w:t>
      </w:r>
    </w:p>
    <w:p w:rsidR="001C465C" w:rsidRDefault="00A04F78" w:rsidP="007B6464">
      <w:pPr>
        <w:pStyle w:val="PixelPlus"/>
      </w:pPr>
      <w:r w:rsidRPr="007D72B0">
        <w:t>с соб</w:t>
      </w:r>
      <w:r w:rsidR="00134556" w:rsidRPr="007D72B0">
        <w:t>ственным спис</w:t>
      </w:r>
      <w:r w:rsidR="007D72B0" w:rsidRPr="007D72B0">
        <w:t>ком</w:t>
      </w:r>
      <w:r w:rsidR="00134556" w:rsidRPr="007D72B0">
        <w:t xml:space="preserve"> решаемых задач.</w:t>
      </w:r>
      <w:r w:rsidR="00134556">
        <w:t xml:space="preserve"> </w:t>
      </w:r>
      <w:r w:rsidR="001C465C">
        <w:t xml:space="preserve">Предлагаемый формат работ и список задач подразумевают использование </w:t>
      </w:r>
      <w:r w:rsidR="001C465C" w:rsidRPr="007D72B0">
        <w:t>масштабируемого</w:t>
      </w:r>
      <w:r w:rsidR="001C465C">
        <w:t xml:space="preserve"> подхода с сохранением разумного баланса между минимизацией затрачиваемых усилий, выражаемых в человеческих ресурсах, часах специалистов, </w:t>
      </w:r>
      <w:r w:rsidR="00866E44">
        <w:t>бюджетах, в первую очередь</w:t>
      </w:r>
      <w:r w:rsidR="002B35EE">
        <w:t>,</w:t>
      </w:r>
      <w:r w:rsidR="00866E44">
        <w:t xml:space="preserve"> со стороны Заказчика, и достаточности выполняемых работ</w:t>
      </w:r>
      <w:r w:rsidR="00EF310A">
        <w:t>,</w:t>
      </w:r>
      <w:r w:rsidR="00866E44">
        <w:t xml:space="preserve"> и</w:t>
      </w:r>
      <w:r w:rsidR="00EF310A">
        <w:t xml:space="preserve"> значимости</w:t>
      </w:r>
      <w:r w:rsidR="00866E44">
        <w:t xml:space="preserve"> приносимых результатов.</w:t>
      </w:r>
    </w:p>
    <w:p w:rsidR="000A0071" w:rsidRDefault="000A0071" w:rsidP="000A0071">
      <w:pPr>
        <w:pStyle w:val="2"/>
      </w:pPr>
      <w:bookmarkStart w:id="7" w:name="_Toc32490759"/>
      <w:r w:rsidRPr="0004370D">
        <w:t>Увеличение показател</w:t>
      </w:r>
      <w:r>
        <w:t>ей</w:t>
      </w:r>
      <w:r w:rsidRPr="0004370D">
        <w:t xml:space="preserve"> микро- и макроконверсии</w:t>
      </w:r>
      <w:bookmarkEnd w:id="7"/>
    </w:p>
    <w:p w:rsidR="000A0071" w:rsidRDefault="000A0071" w:rsidP="000A0071">
      <w:pPr>
        <w:pStyle w:val="PixelPlus"/>
        <w:ind w:firstLine="708"/>
      </w:pPr>
      <w:r>
        <w:t>При проведении асессорской оценки ресурса по вопросам:</w:t>
      </w:r>
    </w:p>
    <w:p w:rsidR="000A0071" w:rsidRDefault="000A0071" w:rsidP="000A0071">
      <w:pPr>
        <w:pStyle w:val="PixelPlus"/>
        <w:numPr>
          <w:ilvl w:val="0"/>
          <w:numId w:val="35"/>
        </w:numPr>
      </w:pPr>
      <w:r>
        <w:t>сравнения анализируемого сайта с конкурентами;</w:t>
      </w:r>
    </w:p>
    <w:p w:rsidR="000A0071" w:rsidRDefault="000A0071" w:rsidP="000A0071">
      <w:pPr>
        <w:pStyle w:val="PixelPlus"/>
        <w:numPr>
          <w:ilvl w:val="0"/>
          <w:numId w:val="35"/>
        </w:numPr>
      </w:pPr>
      <w:r>
        <w:t>определения уровня доверия</w:t>
      </w:r>
      <w:r w:rsidR="0038014E">
        <w:t xml:space="preserve"> к</w:t>
      </w:r>
      <w:r w:rsidR="009027EB">
        <w:t xml:space="preserve"> сайту</w:t>
      </w:r>
      <w:bookmarkStart w:id="8" w:name="_GoBack"/>
      <w:bookmarkEnd w:id="8"/>
      <w:r>
        <w:t>,</w:t>
      </w:r>
    </w:p>
    <w:p w:rsidR="000A0071" w:rsidRDefault="000A0071" w:rsidP="000A0071">
      <w:pPr>
        <w:pStyle w:val="PixelPlus"/>
      </w:pPr>
      <w:r>
        <w:t xml:space="preserve">были получены ответы не в пользу сайта </w:t>
      </w:r>
      <w:r>
        <w:rPr>
          <w:lang w:val="en-US"/>
        </w:rPr>
        <w:t>kwork</w:t>
      </w:r>
      <w:r w:rsidRPr="006E7A11">
        <w:t>.</w:t>
      </w:r>
      <w:r>
        <w:rPr>
          <w:lang w:val="en-US"/>
        </w:rPr>
        <w:t>ru</w:t>
      </w:r>
      <w:r>
        <w:t>, например:</w:t>
      </w:r>
    </w:p>
    <w:p w:rsidR="000A0071" w:rsidRDefault="000A0071" w:rsidP="000A0071">
      <w:pPr>
        <w:pStyle w:val="PixelPlus"/>
        <w:jc w:val="center"/>
        <w:rPr>
          <w:lang w:val="en-US"/>
        </w:rPr>
      </w:pPr>
      <w:bookmarkStart w:id="9" w:name="_Hlk32403353"/>
      <w:r>
        <w:rPr>
          <w:noProof/>
          <w:lang w:eastAsia="ru-RU"/>
        </w:rPr>
        <w:drawing>
          <wp:inline distT="0" distB="0" distL="0" distR="0" wp14:anchorId="1D4349C7" wp14:editId="397218EE">
            <wp:extent cx="5492750" cy="9359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5078" cy="943123"/>
                    </a:xfrm>
                    <a:prstGeom prst="rect">
                      <a:avLst/>
                    </a:prstGeom>
                  </pic:spPr>
                </pic:pic>
              </a:graphicData>
            </a:graphic>
          </wp:inline>
        </w:drawing>
      </w:r>
    </w:p>
    <w:p w:rsidR="000A0071" w:rsidRDefault="000A0071" w:rsidP="000A0071">
      <w:pPr>
        <w:pStyle w:val="PP1"/>
        <w:rPr>
          <w:i w:val="0"/>
        </w:rPr>
      </w:pPr>
      <w:r>
        <w:t xml:space="preserve">Рис. 1. </w:t>
      </w:r>
      <w:bookmarkStart w:id="10" w:name="_Hlk32397136"/>
      <w:bookmarkStart w:id="11" w:name="_Hlk32397137"/>
      <w:bookmarkStart w:id="12" w:name="_Hlk32397224"/>
      <w:r>
        <w:t xml:space="preserve">Результаты опроса асессора </w:t>
      </w:r>
      <w:bookmarkStart w:id="13" w:name="_Hlk32397475"/>
      <w:r>
        <w:t xml:space="preserve">Елены Геннадьевны </w:t>
      </w:r>
      <w:bookmarkEnd w:id="13"/>
      <w:r>
        <w:t>по блоку «Сравнение с конкурентами»</w:t>
      </w:r>
      <w:bookmarkEnd w:id="10"/>
      <w:r>
        <w:t>.</w:t>
      </w:r>
      <w:bookmarkEnd w:id="11"/>
    </w:p>
    <w:bookmarkEnd w:id="9"/>
    <w:bookmarkEnd w:id="12"/>
    <w:p w:rsidR="000A0071" w:rsidRDefault="000A0071" w:rsidP="000A0071">
      <w:pPr>
        <w:pStyle w:val="PixelPlus"/>
        <w:jc w:val="center"/>
      </w:pPr>
      <w:r>
        <w:rPr>
          <w:noProof/>
          <w:lang w:eastAsia="ru-RU"/>
        </w:rPr>
        <w:lastRenderedPageBreak/>
        <w:drawing>
          <wp:inline distT="0" distB="0" distL="0" distR="0" wp14:anchorId="693340CB" wp14:editId="6E499FE2">
            <wp:extent cx="5654121" cy="3087252"/>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1118" cy="3091073"/>
                    </a:xfrm>
                    <a:prstGeom prst="rect">
                      <a:avLst/>
                    </a:prstGeom>
                  </pic:spPr>
                </pic:pic>
              </a:graphicData>
            </a:graphic>
          </wp:inline>
        </w:drawing>
      </w:r>
    </w:p>
    <w:p w:rsidR="000A0071" w:rsidRDefault="000A0071" w:rsidP="000A0071">
      <w:pPr>
        <w:pStyle w:val="PP1"/>
        <w:rPr>
          <w:i w:val="0"/>
        </w:rPr>
      </w:pPr>
      <w:r>
        <w:t>Рис. 2. Результаты опроса асессора Дмитрия Николаевича по блоку «Сравнение с конкурентами».</w:t>
      </w:r>
    </w:p>
    <w:p w:rsidR="000A0071" w:rsidRDefault="000A0071" w:rsidP="000A0071">
      <w:pPr>
        <w:pStyle w:val="PixelPlus"/>
      </w:pPr>
      <w:r>
        <w:rPr>
          <w:noProof/>
          <w:lang w:eastAsia="ru-RU"/>
        </w:rPr>
        <w:drawing>
          <wp:inline distT="0" distB="0" distL="0" distR="0" wp14:anchorId="19878FC6" wp14:editId="00A35D59">
            <wp:extent cx="5940425" cy="1157605"/>
            <wp:effectExtent l="0" t="0" r="317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157605"/>
                    </a:xfrm>
                    <a:prstGeom prst="rect">
                      <a:avLst/>
                    </a:prstGeom>
                  </pic:spPr>
                </pic:pic>
              </a:graphicData>
            </a:graphic>
          </wp:inline>
        </w:drawing>
      </w:r>
    </w:p>
    <w:p w:rsidR="000A0071" w:rsidRDefault="000A0071" w:rsidP="000A0071">
      <w:pPr>
        <w:pStyle w:val="PP1"/>
      </w:pPr>
      <w:r>
        <w:t xml:space="preserve">Рис. 3. </w:t>
      </w:r>
      <w:bookmarkStart w:id="14" w:name="_Hlk32397352"/>
      <w:r>
        <w:t>Результаты опроса асессора Ларисы Алексеевны по блоку «Сравнение с конкурентами».</w:t>
      </w:r>
      <w:bookmarkEnd w:id="14"/>
    </w:p>
    <w:p w:rsidR="000A0071" w:rsidRDefault="000A0071" w:rsidP="000A0071">
      <w:pPr>
        <w:pStyle w:val="PixelPlus"/>
      </w:pPr>
      <w:r>
        <w:rPr>
          <w:noProof/>
          <w:lang w:eastAsia="ru-RU"/>
        </w:rPr>
        <w:drawing>
          <wp:inline distT="0" distB="0" distL="0" distR="0" wp14:anchorId="1640DE93" wp14:editId="51A76C91">
            <wp:extent cx="5940425" cy="685165"/>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85165"/>
                    </a:xfrm>
                    <a:prstGeom prst="rect">
                      <a:avLst/>
                    </a:prstGeom>
                  </pic:spPr>
                </pic:pic>
              </a:graphicData>
            </a:graphic>
          </wp:inline>
        </w:drawing>
      </w:r>
    </w:p>
    <w:p w:rsidR="000A0071" w:rsidRDefault="000A0071" w:rsidP="000A0071">
      <w:pPr>
        <w:pStyle w:val="PP1"/>
      </w:pPr>
      <w:bookmarkStart w:id="15" w:name="_Hlk32397449"/>
      <w:r>
        <w:t>Рис. 4. Результаты опроса асессора Сергей Валерьевич по блоку «Уровень доверия к сайту».</w:t>
      </w:r>
      <w:bookmarkEnd w:id="15"/>
    </w:p>
    <w:p w:rsidR="000A0071" w:rsidRDefault="000A0071" w:rsidP="000A0071">
      <w:pPr>
        <w:pStyle w:val="PixelPlus"/>
      </w:pPr>
      <w:r>
        <w:rPr>
          <w:noProof/>
          <w:lang w:eastAsia="ru-RU"/>
        </w:rPr>
        <w:lastRenderedPageBreak/>
        <w:drawing>
          <wp:inline distT="0" distB="0" distL="0" distR="0" wp14:anchorId="1EFCE0BD" wp14:editId="66467D96">
            <wp:extent cx="5940425" cy="164655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646555"/>
                    </a:xfrm>
                    <a:prstGeom prst="rect">
                      <a:avLst/>
                    </a:prstGeom>
                  </pic:spPr>
                </pic:pic>
              </a:graphicData>
            </a:graphic>
          </wp:inline>
        </w:drawing>
      </w:r>
    </w:p>
    <w:p w:rsidR="000A0071" w:rsidRDefault="000A0071" w:rsidP="000A0071">
      <w:pPr>
        <w:pStyle w:val="PP1"/>
      </w:pPr>
      <w:r>
        <w:t>Рис. 5. Результаты опроса асессора Елены Геннадьевны по блоку «Уровень доверия к сайту».</w:t>
      </w:r>
    </w:p>
    <w:p w:rsidR="000A0071" w:rsidRDefault="000A0071" w:rsidP="000A0071">
      <w:pPr>
        <w:pStyle w:val="PixelPlus"/>
        <w:ind w:firstLine="708"/>
      </w:pPr>
      <w:r>
        <w:t>Исходя из представленных ответов в рамках данного блока работ глобально необходимо решить следующие задачи:</w:t>
      </w:r>
    </w:p>
    <w:p w:rsidR="000A0071" w:rsidRDefault="000A0071" w:rsidP="000A0071">
      <w:pPr>
        <w:pStyle w:val="PixelPlus"/>
        <w:numPr>
          <w:ilvl w:val="0"/>
          <w:numId w:val="36"/>
        </w:numPr>
      </w:pPr>
      <w:r>
        <w:t>определение и анализ целевой аудитории (далее ЦА) с последующей сегментацией на профессиональные сообщества;</w:t>
      </w:r>
    </w:p>
    <w:p w:rsidR="000A0071" w:rsidRDefault="000A0071" w:rsidP="000A0071">
      <w:pPr>
        <w:pStyle w:val="PixelPlus"/>
        <w:numPr>
          <w:ilvl w:val="0"/>
          <w:numId w:val="36"/>
        </w:numPr>
      </w:pPr>
      <w:bookmarkStart w:id="16" w:name="_Hlk32403030"/>
      <w:r>
        <w:t xml:space="preserve">популяризация ресурса </w:t>
      </w:r>
      <w:r>
        <w:rPr>
          <w:lang w:val="en-US"/>
        </w:rPr>
        <w:t>kwork</w:t>
      </w:r>
      <w:r w:rsidRPr="00E14AB8">
        <w:t>.</w:t>
      </w:r>
      <w:r>
        <w:rPr>
          <w:lang w:val="en-US"/>
        </w:rPr>
        <w:t>ru</w:t>
      </w:r>
      <w:r>
        <w:t xml:space="preserve"> среди профессионального сообщества</w:t>
      </w:r>
      <w:r w:rsidRPr="00E14AB8">
        <w:t>;</w:t>
      </w:r>
      <w:bookmarkEnd w:id="16"/>
    </w:p>
    <w:p w:rsidR="000A0071" w:rsidRDefault="000A0071" w:rsidP="000A0071">
      <w:pPr>
        <w:pStyle w:val="PixelPlus"/>
        <w:numPr>
          <w:ilvl w:val="0"/>
          <w:numId w:val="36"/>
        </w:numPr>
        <w:rPr>
          <w:lang w:val="en-US"/>
        </w:rPr>
      </w:pPr>
      <w:r>
        <w:t>формирование</w:t>
      </w:r>
      <w:r w:rsidRPr="00E14AB8">
        <w:rPr>
          <w:lang w:val="en-US"/>
        </w:rPr>
        <w:t xml:space="preserve"> Customer Journey Map</w:t>
      </w:r>
      <w:r>
        <w:rPr>
          <w:rStyle w:val="ad"/>
          <w:lang w:val="en-US"/>
        </w:rPr>
        <w:footnoteReference w:id="1"/>
      </w:r>
      <w:r w:rsidRPr="00E14AB8">
        <w:rPr>
          <w:lang w:val="en-US"/>
        </w:rPr>
        <w:t xml:space="preserve"> (</w:t>
      </w:r>
      <w:r>
        <w:t>далее</w:t>
      </w:r>
      <w:r w:rsidRPr="00E14AB8">
        <w:rPr>
          <w:lang w:val="en-US"/>
        </w:rPr>
        <w:t xml:space="preserve"> </w:t>
      </w:r>
      <w:r>
        <w:rPr>
          <w:lang w:val="en-US"/>
        </w:rPr>
        <w:t>CJM</w:t>
      </w:r>
      <w:r w:rsidRPr="00E14AB8">
        <w:rPr>
          <w:lang w:val="en-US"/>
        </w:rPr>
        <w:t>)</w:t>
      </w:r>
      <w:r w:rsidRPr="001908B0">
        <w:rPr>
          <w:lang w:val="en-US"/>
        </w:rPr>
        <w:t>;</w:t>
      </w:r>
    </w:p>
    <w:p w:rsidR="000A0071" w:rsidRDefault="000A0071" w:rsidP="000A0071">
      <w:pPr>
        <w:pStyle w:val="PixelPlus"/>
        <w:numPr>
          <w:ilvl w:val="0"/>
          <w:numId w:val="36"/>
        </w:numPr>
      </w:pPr>
      <w:r>
        <w:t>устранение критических ошибок, выявленных в ходе базовых аудитов юзабилити и адаптивной версии сайта.</w:t>
      </w:r>
    </w:p>
    <w:p w:rsidR="000A0071" w:rsidRDefault="000A0071" w:rsidP="000A0071">
      <w:pPr>
        <w:pStyle w:val="PixelPlus"/>
      </w:pPr>
      <w:r>
        <w:t xml:space="preserve">Задачи 1, 2, 3 являются ключевыми в решении поставленных </w:t>
      </w:r>
      <w:r>
        <w:rPr>
          <w:lang w:val="en-US"/>
        </w:rPr>
        <w:t>KPI</w:t>
      </w:r>
      <w:r>
        <w:t>.</w:t>
      </w:r>
    </w:p>
    <w:p w:rsidR="000A0071" w:rsidRDefault="000A0071" w:rsidP="000A0071">
      <w:pPr>
        <w:pStyle w:val="3"/>
        <w:numPr>
          <w:ilvl w:val="0"/>
          <w:numId w:val="37"/>
        </w:numPr>
        <w:ind w:left="1701"/>
      </w:pPr>
      <w:bookmarkStart w:id="17" w:name="_Toc32490760"/>
      <w:r>
        <w:t>Определение и анализ ЦА с последующей сегментацией на профессиональные сообщества</w:t>
      </w:r>
      <w:bookmarkEnd w:id="17"/>
    </w:p>
    <w:p w:rsidR="000A0071" w:rsidRDefault="000A0071" w:rsidP="000A0071">
      <w:pPr>
        <w:pStyle w:val="PixelPlus"/>
        <w:ind w:firstLine="851"/>
      </w:pPr>
      <w:r>
        <w:t>Предлагаемые услуги</w:t>
      </w:r>
      <w:r w:rsidRPr="00B20AE9">
        <w:t xml:space="preserve"> </w:t>
      </w:r>
      <w:r>
        <w:t xml:space="preserve">исполнителями Интернет-ресурса </w:t>
      </w:r>
      <w:r>
        <w:rPr>
          <w:lang w:val="en-US"/>
        </w:rPr>
        <w:t>kwork</w:t>
      </w:r>
      <w:r w:rsidRPr="00B20AE9">
        <w:t>.</w:t>
      </w:r>
      <w:r>
        <w:rPr>
          <w:lang w:val="en-US"/>
        </w:rPr>
        <w:t>ru</w:t>
      </w:r>
      <w:r w:rsidRPr="00B20AE9">
        <w:t xml:space="preserve"> </w:t>
      </w:r>
      <w:r>
        <w:t>охватывают не менее 10 профессиональных направлений (диза</w:t>
      </w:r>
      <w:r>
        <w:tab/>
        <w:t>йн,</w:t>
      </w:r>
      <w:r w:rsidR="002B35EE">
        <w:t xml:space="preserve"> </w:t>
      </w:r>
      <w:r>
        <w:t xml:space="preserve">веб-дизайн, программирование, маркетинг, интернет-маркетинг и т.д.), которые отражают различные сегменты ЦА. Каждый сегмент ЦА решает определенную задачу, для каждого сегмента важно удовлетворение определенных потребностей. </w:t>
      </w:r>
    </w:p>
    <w:p w:rsidR="000A0071" w:rsidRDefault="000A0071" w:rsidP="000A0071">
      <w:pPr>
        <w:pStyle w:val="PixelPlus"/>
        <w:ind w:firstLine="851"/>
      </w:pPr>
      <w:r>
        <w:lastRenderedPageBreak/>
        <w:t xml:space="preserve">Например, для </w:t>
      </w:r>
      <w:r>
        <w:rPr>
          <w:lang w:val="en-US"/>
        </w:rPr>
        <w:t>SEO</w:t>
      </w:r>
      <w:r w:rsidRPr="004E6BDA">
        <w:t>-</w:t>
      </w:r>
      <w:r>
        <w:t>специалиста, заказывающего написание текста для проекта по медицинской тематик</w:t>
      </w:r>
      <w:r w:rsidR="007D72B0">
        <w:t>е</w:t>
      </w:r>
      <w:r>
        <w:t>, важны следующие моменты:</w:t>
      </w:r>
    </w:p>
    <w:p w:rsidR="000A0071" w:rsidRDefault="000A0071" w:rsidP="000A0071">
      <w:pPr>
        <w:pStyle w:val="PixelPlus"/>
        <w:numPr>
          <w:ilvl w:val="0"/>
          <w:numId w:val="38"/>
        </w:numPr>
      </w:pPr>
      <w:r>
        <w:t>гарантия работы в срок;</w:t>
      </w:r>
    </w:p>
    <w:p w:rsidR="000A0071" w:rsidRDefault="000A0071" w:rsidP="000A0071">
      <w:pPr>
        <w:pStyle w:val="PixelPlus"/>
        <w:numPr>
          <w:ilvl w:val="0"/>
          <w:numId w:val="38"/>
        </w:numPr>
      </w:pPr>
      <w:r>
        <w:t>качество подготавливаемого материала;</w:t>
      </w:r>
    </w:p>
    <w:p w:rsidR="000A0071" w:rsidRDefault="000A0071" w:rsidP="000A0071">
      <w:pPr>
        <w:pStyle w:val="PixelPlus"/>
        <w:numPr>
          <w:ilvl w:val="0"/>
          <w:numId w:val="38"/>
        </w:numPr>
      </w:pPr>
      <w:r>
        <w:t>высокий уровень знания автором медицинской тематики;</w:t>
      </w:r>
    </w:p>
    <w:p w:rsidR="000A0071" w:rsidRDefault="000A0071" w:rsidP="000A0071">
      <w:pPr>
        <w:pStyle w:val="PixelPlus"/>
        <w:numPr>
          <w:ilvl w:val="0"/>
          <w:numId w:val="38"/>
        </w:numPr>
      </w:pPr>
      <w:r>
        <w:t>наличие выбора авторов со знанием медицинской тематики;</w:t>
      </w:r>
    </w:p>
    <w:p w:rsidR="000A0071" w:rsidRDefault="000A0071" w:rsidP="000A0071">
      <w:pPr>
        <w:pStyle w:val="PixelPlus"/>
        <w:numPr>
          <w:ilvl w:val="0"/>
          <w:numId w:val="38"/>
        </w:numPr>
      </w:pPr>
      <w:r>
        <w:t>наличие рекомендаций</w:t>
      </w:r>
      <w:r w:rsidRPr="00FB6AF2">
        <w:t xml:space="preserve"> </w:t>
      </w:r>
      <w:r>
        <w:t xml:space="preserve">автора от </w:t>
      </w:r>
      <w:r>
        <w:rPr>
          <w:lang w:val="en-US"/>
        </w:rPr>
        <w:t>SEO</w:t>
      </w:r>
      <w:r>
        <w:t>-специалистов,</w:t>
      </w:r>
    </w:p>
    <w:p w:rsidR="000A0071" w:rsidRDefault="000A0071" w:rsidP="000A0071">
      <w:pPr>
        <w:pStyle w:val="PixelPlus"/>
      </w:pPr>
      <w:r>
        <w:t xml:space="preserve">по каждому требованию у Заказчика будет возникать возражение/сомнение, которые необходимо определить, предоставив </w:t>
      </w:r>
      <w:r w:rsidRPr="008C4C4B">
        <w:t>контраргумент</w:t>
      </w:r>
      <w:r>
        <w:t>. Контраргументы необходимо оформить и представить на сайте в виде:</w:t>
      </w:r>
    </w:p>
    <w:p w:rsidR="000A0071" w:rsidRDefault="000A0071" w:rsidP="000A0071">
      <w:pPr>
        <w:pStyle w:val="PixelPlus"/>
        <w:numPr>
          <w:ilvl w:val="0"/>
          <w:numId w:val="39"/>
        </w:numPr>
      </w:pPr>
      <w:r>
        <w:t>текста;</w:t>
      </w:r>
    </w:p>
    <w:p w:rsidR="000A0071" w:rsidRDefault="000A0071" w:rsidP="000A0071">
      <w:pPr>
        <w:pStyle w:val="PixelPlus"/>
        <w:numPr>
          <w:ilvl w:val="0"/>
          <w:numId w:val="39"/>
        </w:numPr>
      </w:pPr>
      <w:r>
        <w:t>инфографики;</w:t>
      </w:r>
    </w:p>
    <w:p w:rsidR="000A0071" w:rsidRDefault="000A0071" w:rsidP="000A0071">
      <w:pPr>
        <w:pStyle w:val="PixelPlus"/>
        <w:numPr>
          <w:ilvl w:val="0"/>
          <w:numId w:val="39"/>
        </w:numPr>
      </w:pPr>
      <w:r>
        <w:t>УТП;</w:t>
      </w:r>
    </w:p>
    <w:p w:rsidR="000A0071" w:rsidRDefault="000A0071" w:rsidP="000A0071">
      <w:pPr>
        <w:pStyle w:val="PixelPlus"/>
        <w:numPr>
          <w:ilvl w:val="0"/>
          <w:numId w:val="39"/>
        </w:numPr>
      </w:pPr>
      <w:r>
        <w:t>отзывы лидеров мнения;</w:t>
      </w:r>
    </w:p>
    <w:p w:rsidR="000A0071" w:rsidRDefault="000A0071" w:rsidP="000A0071">
      <w:pPr>
        <w:pStyle w:val="PixelPlus"/>
        <w:numPr>
          <w:ilvl w:val="0"/>
          <w:numId w:val="39"/>
        </w:numPr>
      </w:pPr>
      <w:r>
        <w:t>и т.д.</w:t>
      </w:r>
    </w:p>
    <w:p w:rsidR="000A0071" w:rsidRDefault="000A0071" w:rsidP="000A0071">
      <w:pPr>
        <w:pStyle w:val="PixelPlus"/>
        <w:ind w:firstLine="720"/>
      </w:pPr>
      <w:r>
        <w:t xml:space="preserve">Например, </w:t>
      </w:r>
      <w:r>
        <w:rPr>
          <w:lang w:val="en-US"/>
        </w:rPr>
        <w:t>SEO</w:t>
      </w:r>
      <w:r w:rsidRPr="00C159BC">
        <w:t>-</w:t>
      </w:r>
      <w:r>
        <w:t xml:space="preserve">специалист попал на страницу сайта </w:t>
      </w:r>
      <w:r>
        <w:rPr>
          <w:lang w:val="en-US"/>
        </w:rPr>
        <w:t>kwork</w:t>
      </w:r>
      <w:r w:rsidRPr="00C159BC">
        <w:t>.</w:t>
      </w:r>
      <w:r>
        <w:rPr>
          <w:lang w:val="en-US"/>
        </w:rPr>
        <w:t>ru</w:t>
      </w:r>
      <w:r>
        <w:t xml:space="preserve"> для решения своей задачи, но ранее про </w:t>
      </w:r>
      <w:r>
        <w:rPr>
          <w:lang w:val="en-US"/>
        </w:rPr>
        <w:t>kwork</w:t>
      </w:r>
      <w:r w:rsidRPr="00C159BC">
        <w:t>.</w:t>
      </w:r>
      <w:r>
        <w:rPr>
          <w:lang w:val="en-US"/>
        </w:rPr>
        <w:t>ru</w:t>
      </w:r>
      <w:r w:rsidRPr="00C159BC">
        <w:t xml:space="preserve"> </w:t>
      </w:r>
      <w:r>
        <w:t>он ничего не сл</w:t>
      </w:r>
      <w:r w:rsidR="007D72B0">
        <w:t>ы</w:t>
      </w:r>
      <w:r>
        <w:t>шал, поэтому у него возникает вопрос:</w:t>
      </w:r>
    </w:p>
    <w:p w:rsidR="000A0071" w:rsidRDefault="000A0071" w:rsidP="000A0071">
      <w:pPr>
        <w:pStyle w:val="PixelPlus"/>
        <w:numPr>
          <w:ilvl w:val="0"/>
          <w:numId w:val="40"/>
        </w:numPr>
      </w:pPr>
      <w:r>
        <w:t>почему я должен доверять этому сервису?</w:t>
      </w:r>
    </w:p>
    <w:p w:rsidR="000A0071" w:rsidRDefault="000A0071" w:rsidP="000A0071">
      <w:pPr>
        <w:pStyle w:val="PixelPlus"/>
      </w:pPr>
      <w:r>
        <w:t>Контраргумент может быть следующим:</w:t>
      </w:r>
    </w:p>
    <w:p w:rsidR="000A0071" w:rsidRDefault="000A0071" w:rsidP="000A0071">
      <w:pPr>
        <w:pStyle w:val="PixelPlus"/>
        <w:numPr>
          <w:ilvl w:val="0"/>
          <w:numId w:val="40"/>
        </w:numPr>
      </w:pPr>
      <w:r>
        <w:t>наличие отзыв</w:t>
      </w:r>
      <w:r w:rsidR="007D72B0">
        <w:t>ов</w:t>
      </w:r>
      <w:r>
        <w:t xml:space="preserve"> о бирже от известного в </w:t>
      </w:r>
      <w:r>
        <w:rPr>
          <w:lang w:val="en-US"/>
        </w:rPr>
        <w:t>SEO</w:t>
      </w:r>
      <w:r w:rsidRPr="006F5877">
        <w:t>-</w:t>
      </w:r>
      <w:r>
        <w:t xml:space="preserve">сообществе специалиста/эксперта или специалиста известной </w:t>
      </w:r>
      <w:r>
        <w:rPr>
          <w:lang w:val="en-US"/>
        </w:rPr>
        <w:t>SEO</w:t>
      </w:r>
      <w:r w:rsidRPr="001D3790">
        <w:t>-</w:t>
      </w:r>
      <w:r>
        <w:t>компании, например:</w:t>
      </w:r>
    </w:p>
    <w:p w:rsidR="000A0071" w:rsidRDefault="000A0071" w:rsidP="000A0071">
      <w:pPr>
        <w:pStyle w:val="PixelPlus"/>
        <w:numPr>
          <w:ilvl w:val="0"/>
          <w:numId w:val="41"/>
        </w:numPr>
        <w:ind w:left="1134"/>
      </w:pPr>
      <w:r>
        <w:lastRenderedPageBreak/>
        <w:t>отзыв о сервисе от эксперта-аналитика</w:t>
      </w:r>
      <w:r w:rsidRPr="009E4081">
        <w:t xml:space="preserve"> в области поисковой оптимизации</w:t>
      </w:r>
      <w:r>
        <w:t xml:space="preserve"> Сергея Кокшарова;</w:t>
      </w:r>
    </w:p>
    <w:p w:rsidR="000A0071" w:rsidRDefault="000A0071" w:rsidP="000A0071">
      <w:pPr>
        <w:pStyle w:val="PixelPlus"/>
        <w:numPr>
          <w:ilvl w:val="0"/>
          <w:numId w:val="41"/>
        </w:numPr>
        <w:ind w:left="1134"/>
      </w:pPr>
      <w:r>
        <w:t xml:space="preserve">отзыв о сервисе от руководителя отдела </w:t>
      </w:r>
      <w:r>
        <w:rPr>
          <w:lang w:val="en-US"/>
        </w:rPr>
        <w:t>SEO</w:t>
      </w:r>
      <w:r>
        <w:t>-производства компании «Пиксель Плюс»;</w:t>
      </w:r>
    </w:p>
    <w:p w:rsidR="000A0071" w:rsidRDefault="000A0071" w:rsidP="000A0071">
      <w:pPr>
        <w:pStyle w:val="PixelPlus"/>
        <w:numPr>
          <w:ilvl w:val="0"/>
          <w:numId w:val="41"/>
        </w:numPr>
        <w:ind w:left="1134"/>
      </w:pPr>
      <w:r>
        <w:t xml:space="preserve">отзыв о сервисе от </w:t>
      </w:r>
      <w:r>
        <w:rPr>
          <w:lang w:val="en-US"/>
        </w:rPr>
        <w:t>SEO</w:t>
      </w:r>
      <w:r w:rsidRPr="009E4081">
        <w:t>-</w:t>
      </w:r>
      <w:r>
        <w:t>специалиста компании «М-Видео».</w:t>
      </w:r>
    </w:p>
    <w:p w:rsidR="000A0071" w:rsidRPr="00C159BC" w:rsidRDefault="000A0071" w:rsidP="000A0071">
      <w:pPr>
        <w:pStyle w:val="PixelPlus"/>
      </w:pPr>
      <w:r>
        <w:t xml:space="preserve">Ниже представлен пример скриншот ответа асессора об уровне доверия </w:t>
      </w:r>
      <w:r w:rsidR="00910AFE">
        <w:t xml:space="preserve">к </w:t>
      </w:r>
      <w:r>
        <w:t>сайт</w:t>
      </w:r>
      <w:r w:rsidR="00910AFE">
        <w:t>у</w:t>
      </w:r>
      <w:r>
        <w:t>:</w:t>
      </w:r>
    </w:p>
    <w:p w:rsidR="000A0071" w:rsidRDefault="000A0071" w:rsidP="000A0071">
      <w:pPr>
        <w:pStyle w:val="PixelPlus"/>
      </w:pPr>
      <w:r>
        <w:rPr>
          <w:noProof/>
          <w:lang w:eastAsia="ru-RU"/>
        </w:rPr>
        <w:drawing>
          <wp:inline distT="0" distB="0" distL="0" distR="0" wp14:anchorId="394CD5E9" wp14:editId="53B70D22">
            <wp:extent cx="5940425" cy="855980"/>
            <wp:effectExtent l="0" t="0" r="317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855980"/>
                    </a:xfrm>
                    <a:prstGeom prst="rect">
                      <a:avLst/>
                    </a:prstGeom>
                  </pic:spPr>
                </pic:pic>
              </a:graphicData>
            </a:graphic>
          </wp:inline>
        </w:drawing>
      </w:r>
    </w:p>
    <w:p w:rsidR="000A0071" w:rsidRDefault="000A0071" w:rsidP="000A0071">
      <w:pPr>
        <w:pStyle w:val="PP1"/>
      </w:pPr>
      <w:r>
        <w:t>Рис. 6. Результаты опроса асессора Лариса Алексеевна по блоку «Уровень доверия к сайту».</w:t>
      </w:r>
    </w:p>
    <w:p w:rsidR="000A0071" w:rsidRPr="000E3083" w:rsidRDefault="000A0071" w:rsidP="000A0071">
      <w:pPr>
        <w:pStyle w:val="PixelPlus"/>
        <w:ind w:firstLine="851"/>
      </w:pPr>
      <w:r>
        <w:t xml:space="preserve">Как видно из ответа асессора — она полностью доверяет сайту </w:t>
      </w:r>
      <w:r>
        <w:rPr>
          <w:lang w:val="en-US"/>
        </w:rPr>
        <w:t>kwork</w:t>
      </w:r>
      <w:r w:rsidRPr="002F3179">
        <w:t>.</w:t>
      </w:r>
      <w:r>
        <w:rPr>
          <w:lang w:val="en-US"/>
        </w:rPr>
        <w:t>ru</w:t>
      </w:r>
      <w:r>
        <w:t xml:space="preserve"> потому что она доверяет Сергею Кокшарову, который каким-то образом упомянул о бирже</w:t>
      </w:r>
      <w:r w:rsidRPr="000E3083">
        <w:t>.</w:t>
      </w:r>
    </w:p>
    <w:p w:rsidR="000A0071" w:rsidRDefault="000A0071" w:rsidP="000A0071">
      <w:pPr>
        <w:pStyle w:val="PixelPlus"/>
        <w:ind w:firstLine="851"/>
      </w:pPr>
      <w:r>
        <w:t xml:space="preserve">Важность определения и сегментации ЦА в достижении </w:t>
      </w:r>
      <w:r w:rsidR="005229AD">
        <w:t>макро</w:t>
      </w:r>
      <w:r>
        <w:t>конверсий высока. Ключевые задачи, которые планируется выполнять:</w:t>
      </w:r>
    </w:p>
    <w:p w:rsidR="000A0071" w:rsidRDefault="000A0071" w:rsidP="000A0071">
      <w:pPr>
        <w:pStyle w:val="PixelPlus"/>
        <w:numPr>
          <w:ilvl w:val="0"/>
          <w:numId w:val="42"/>
        </w:numPr>
      </w:pPr>
      <w:r>
        <w:t>сбор данных о ЦА;</w:t>
      </w:r>
    </w:p>
    <w:p w:rsidR="000A0071" w:rsidRDefault="000A0071" w:rsidP="000A0071">
      <w:pPr>
        <w:pStyle w:val="PixelPlus"/>
        <w:numPr>
          <w:ilvl w:val="0"/>
          <w:numId w:val="42"/>
        </w:numPr>
      </w:pPr>
      <w:r>
        <w:t>формирование критериев сегментации ЦА;</w:t>
      </w:r>
    </w:p>
    <w:p w:rsidR="000A0071" w:rsidRDefault="000A0071" w:rsidP="000A0071">
      <w:pPr>
        <w:pStyle w:val="PixelPlus"/>
        <w:numPr>
          <w:ilvl w:val="0"/>
          <w:numId w:val="42"/>
        </w:numPr>
      </w:pPr>
      <w:r>
        <w:t>сегментация ЦА;</w:t>
      </w:r>
    </w:p>
    <w:p w:rsidR="000A0071" w:rsidRDefault="000A0071" w:rsidP="000A0071">
      <w:pPr>
        <w:pStyle w:val="PixelPlus"/>
        <w:numPr>
          <w:ilvl w:val="0"/>
          <w:numId w:val="42"/>
        </w:numPr>
      </w:pPr>
      <w:r>
        <w:t xml:space="preserve">формирование и описание портрета пользователя (собирательный образ представителя того или иного сегмента): возраст, география, профессия, семейное положение, </w:t>
      </w:r>
      <w:r w:rsidRPr="0018798F">
        <w:t>образование, место работы, должность, доход</w:t>
      </w:r>
      <w:r>
        <w:t xml:space="preserve">, интересы, соц. сети и площадки, где присутствует персонаж, задачи пользователя, проблемы, с которыми сталкивается персонаж при решении задачи, описание решения проблем, формулирование </w:t>
      </w:r>
      <w:r w:rsidR="00BD51ED">
        <w:rPr>
          <w:lang w:val="en-US"/>
        </w:rPr>
        <w:t>Job</w:t>
      </w:r>
      <w:r w:rsidR="00BD51ED" w:rsidRPr="00BD51ED">
        <w:t xml:space="preserve"> </w:t>
      </w:r>
      <w:r w:rsidR="00BD51ED">
        <w:rPr>
          <w:lang w:val="en-US"/>
        </w:rPr>
        <w:t>Stories</w:t>
      </w:r>
      <w:r>
        <w:t>;</w:t>
      </w:r>
    </w:p>
    <w:p w:rsidR="000A0071" w:rsidRDefault="000A0071" w:rsidP="000A0071">
      <w:pPr>
        <w:pStyle w:val="PixelPlus"/>
        <w:numPr>
          <w:ilvl w:val="0"/>
          <w:numId w:val="42"/>
        </w:numPr>
      </w:pPr>
      <w:r>
        <w:lastRenderedPageBreak/>
        <w:t>формирование пользовательских сценариев по каждому сегменту ЦА и проведение асессорских тестирований;</w:t>
      </w:r>
    </w:p>
    <w:p w:rsidR="000A0071" w:rsidRDefault="000A0071" w:rsidP="000A0071">
      <w:pPr>
        <w:pStyle w:val="PixelPlus"/>
        <w:numPr>
          <w:ilvl w:val="0"/>
          <w:numId w:val="42"/>
        </w:numPr>
      </w:pPr>
      <w:r>
        <w:t>формирование и проведение опросов на сайте следующих категорий Заказчиков:</w:t>
      </w:r>
    </w:p>
    <w:p w:rsidR="000A0071" w:rsidRDefault="000A0071" w:rsidP="000A0071">
      <w:pPr>
        <w:pStyle w:val="PixelPlus"/>
        <w:numPr>
          <w:ilvl w:val="0"/>
          <w:numId w:val="43"/>
        </w:numPr>
        <w:ind w:left="1134"/>
      </w:pPr>
      <w:r>
        <w:t>лояльные пользователи, которые постоянно пользуются услугами;</w:t>
      </w:r>
    </w:p>
    <w:p w:rsidR="000A0071" w:rsidRDefault="000A0071" w:rsidP="000A0071">
      <w:pPr>
        <w:pStyle w:val="PixelPlus"/>
        <w:numPr>
          <w:ilvl w:val="0"/>
          <w:numId w:val="43"/>
        </w:numPr>
        <w:ind w:left="1134"/>
      </w:pPr>
      <w:r>
        <w:t>новые пользователи, которые не сделали еще заказ.</w:t>
      </w:r>
    </w:p>
    <w:p w:rsidR="000A0071" w:rsidRDefault="000A0071" w:rsidP="000A0071">
      <w:pPr>
        <w:pStyle w:val="3"/>
      </w:pPr>
      <w:bookmarkStart w:id="18" w:name="_Toc32490761"/>
      <w:r w:rsidRPr="005E5CDF">
        <w:t>Популяризация ресурса kwork.ru среди профессионального сообщества</w:t>
      </w:r>
      <w:bookmarkEnd w:id="18"/>
    </w:p>
    <w:p w:rsidR="000A0071" w:rsidRDefault="000A0071" w:rsidP="000A0071">
      <w:pPr>
        <w:pStyle w:val="PixelPlus"/>
        <w:ind w:firstLine="851"/>
      </w:pPr>
      <w:r>
        <w:t>На основании полученных результатов асессорской оценки, в которых асессоры в явном виде обозначали наличие большего доверия к сайтам конкурентов, например:</w:t>
      </w:r>
    </w:p>
    <w:p w:rsidR="000A0071" w:rsidRDefault="000A0071" w:rsidP="000A0071">
      <w:pPr>
        <w:pStyle w:val="PixelPlus"/>
        <w:jc w:val="center"/>
        <w:rPr>
          <w:lang w:val="en-US"/>
        </w:rPr>
      </w:pPr>
      <w:r>
        <w:rPr>
          <w:noProof/>
          <w:lang w:eastAsia="ru-RU"/>
        </w:rPr>
        <w:drawing>
          <wp:inline distT="0" distB="0" distL="0" distR="0" wp14:anchorId="307FA1C0" wp14:editId="2B6D18C5">
            <wp:extent cx="5492750" cy="93591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5078" cy="943123"/>
                    </a:xfrm>
                    <a:prstGeom prst="rect">
                      <a:avLst/>
                    </a:prstGeom>
                  </pic:spPr>
                </pic:pic>
              </a:graphicData>
            </a:graphic>
          </wp:inline>
        </w:drawing>
      </w:r>
    </w:p>
    <w:p w:rsidR="000A0071" w:rsidRDefault="000A0071" w:rsidP="000A0071">
      <w:pPr>
        <w:pStyle w:val="PP1"/>
        <w:rPr>
          <w:i w:val="0"/>
        </w:rPr>
      </w:pPr>
      <w:r>
        <w:t>Рис. 7. Результаты опроса асессора Елены Геннадьевны по блоку «Сравнение с конкурентами».</w:t>
      </w:r>
    </w:p>
    <w:p w:rsidR="000A0071" w:rsidRDefault="000A0071" w:rsidP="000A0071">
      <w:pPr>
        <w:pStyle w:val="PixelPlus"/>
      </w:pPr>
      <w:r>
        <w:t>Целью работ данного блока является:</w:t>
      </w:r>
    </w:p>
    <w:p w:rsidR="000A0071" w:rsidRDefault="000A0071" w:rsidP="000A0071">
      <w:pPr>
        <w:pStyle w:val="PixelPlus"/>
        <w:numPr>
          <w:ilvl w:val="0"/>
          <w:numId w:val="44"/>
        </w:numPr>
      </w:pPr>
      <w:r>
        <w:t xml:space="preserve">популяризация ресурса </w:t>
      </w:r>
      <w:r>
        <w:rPr>
          <w:lang w:val="en-US"/>
        </w:rPr>
        <w:t>kwork</w:t>
      </w:r>
      <w:r w:rsidRPr="00EA76B0">
        <w:t>.</w:t>
      </w:r>
      <w:r>
        <w:rPr>
          <w:lang w:val="en-US"/>
        </w:rPr>
        <w:t>ru</w:t>
      </w:r>
      <w:r w:rsidRPr="00EA76B0">
        <w:t xml:space="preserve"> </w:t>
      </w:r>
      <w:r>
        <w:t>среди профессионального сообщества;</w:t>
      </w:r>
    </w:p>
    <w:p w:rsidR="000A0071" w:rsidRDefault="000A0071" w:rsidP="000A0071">
      <w:pPr>
        <w:pStyle w:val="PixelPlus"/>
        <w:numPr>
          <w:ilvl w:val="0"/>
          <w:numId w:val="44"/>
        </w:numPr>
      </w:pPr>
      <w:r>
        <w:t>повышение уровня доверия к ресурсу за счет агентов влияния, лидеров мнений;</w:t>
      </w:r>
    </w:p>
    <w:p w:rsidR="000A0071" w:rsidRDefault="000A0071" w:rsidP="000A0071">
      <w:pPr>
        <w:pStyle w:val="PixelPlus"/>
        <w:numPr>
          <w:ilvl w:val="0"/>
          <w:numId w:val="44"/>
        </w:numPr>
      </w:pPr>
      <w:r>
        <w:t xml:space="preserve">раскрытие возможностей и конкурентных преимуществ ресурса </w:t>
      </w:r>
      <w:r>
        <w:rPr>
          <w:lang w:val="en-US"/>
        </w:rPr>
        <w:t>kwork</w:t>
      </w:r>
      <w:r w:rsidRPr="00C613E1">
        <w:t>.</w:t>
      </w:r>
      <w:r>
        <w:rPr>
          <w:lang w:val="en-US"/>
        </w:rPr>
        <w:t>ru</w:t>
      </w:r>
      <w:r w:rsidRPr="00C613E1">
        <w:t xml:space="preserve"> </w:t>
      </w:r>
      <w:r>
        <w:t>за счет обзорных статей, лидеров мнений,</w:t>
      </w:r>
    </w:p>
    <w:p w:rsidR="000A0071" w:rsidRDefault="00A9501A" w:rsidP="000A0071">
      <w:pPr>
        <w:pStyle w:val="PixelPlus"/>
      </w:pPr>
      <w:r>
        <w:t>что, несомненно,</w:t>
      </w:r>
      <w:r w:rsidR="000A0071">
        <w:t xml:space="preserve"> напрямую окажет положительное влияние на повышени</w:t>
      </w:r>
      <w:r w:rsidR="0087462D">
        <w:t>е</w:t>
      </w:r>
      <w:r w:rsidR="000A0071">
        <w:t xml:space="preserve"> показателя макроконверсий ЦА.</w:t>
      </w:r>
    </w:p>
    <w:p w:rsidR="000A0071" w:rsidRDefault="000A0071" w:rsidP="000A0071">
      <w:pPr>
        <w:pStyle w:val="PixelPlus"/>
        <w:ind w:firstLine="720"/>
      </w:pPr>
      <w:r>
        <w:t>Проработка направлений сегмента ЦА будет определяться исходя из наиболее конверсионных разделов.</w:t>
      </w:r>
    </w:p>
    <w:p w:rsidR="000A0071" w:rsidRDefault="000A0071" w:rsidP="000A0071">
      <w:pPr>
        <w:pStyle w:val="PixelPlus"/>
      </w:pPr>
      <w:r>
        <w:lastRenderedPageBreak/>
        <w:t>Алгоритм работы:</w:t>
      </w:r>
    </w:p>
    <w:p w:rsidR="000A0071" w:rsidRDefault="000A0071" w:rsidP="000A0071">
      <w:pPr>
        <w:pStyle w:val="PixelPlus"/>
        <w:numPr>
          <w:ilvl w:val="0"/>
          <w:numId w:val="45"/>
        </w:numPr>
      </w:pPr>
      <w:r>
        <w:t>поиск площадок, где сосредоточена целевая аудитория - Заказчики;</w:t>
      </w:r>
    </w:p>
    <w:p w:rsidR="000A0071" w:rsidRDefault="000A0071" w:rsidP="000A0071">
      <w:pPr>
        <w:pStyle w:val="PixelPlus"/>
        <w:numPr>
          <w:ilvl w:val="0"/>
          <w:numId w:val="45"/>
        </w:numPr>
      </w:pPr>
      <w:r>
        <w:t>создание на целевых площадках аккаунтов агентов влияния/или использование существующей базы, совпадающей с портретом Заказчика;</w:t>
      </w:r>
    </w:p>
    <w:p w:rsidR="000A0071" w:rsidRDefault="000A0071" w:rsidP="000A0071">
      <w:pPr>
        <w:pStyle w:val="PixelPlus"/>
        <w:numPr>
          <w:ilvl w:val="0"/>
          <w:numId w:val="45"/>
        </w:numPr>
      </w:pPr>
      <w:r>
        <w:t>развитие аккаунтов, с целью повышения доверия (если аккаунт новый);</w:t>
      </w:r>
    </w:p>
    <w:p w:rsidR="000A0071" w:rsidRDefault="000A0071" w:rsidP="000A0071">
      <w:pPr>
        <w:pStyle w:val="PixelPlus"/>
        <w:numPr>
          <w:ilvl w:val="0"/>
          <w:numId w:val="45"/>
        </w:numPr>
      </w:pPr>
      <w:r>
        <w:t>инициирование дискуссии от лица агентов влияния, представляющих сегмент ЦА заказчиков;</w:t>
      </w:r>
    </w:p>
    <w:p w:rsidR="000A0071" w:rsidRDefault="000A0071" w:rsidP="000A0071">
      <w:pPr>
        <w:pStyle w:val="PixelPlus"/>
        <w:numPr>
          <w:ilvl w:val="0"/>
          <w:numId w:val="45"/>
        </w:numPr>
      </w:pPr>
      <w: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p w:rsidR="000A0071" w:rsidRDefault="000A0071" w:rsidP="000A0071">
      <w:pPr>
        <w:pStyle w:val="PixelPlus"/>
      </w:pPr>
      <w:r w:rsidRPr="00767370">
        <w:t>В итоге дискуссию видят, а также подключаются к ней реальные представители сегмента заказчиков, что и порождает эффект сарафанного радио.</w:t>
      </w:r>
    </w:p>
    <w:p w:rsidR="000A0071" w:rsidRDefault="000A0071" w:rsidP="000A0071">
      <w:pPr>
        <w:pStyle w:val="PixelPlus"/>
        <w:ind w:firstLine="720"/>
      </w:pPr>
      <w:r>
        <w:t>Дискуссионные ленты на наиболее популярных площадках в том или ином профессиональном сообществе будут транслироваться в качестве контраргументов для релевантного сегмента ЦА.</w:t>
      </w:r>
    </w:p>
    <w:p w:rsidR="000A0071" w:rsidRDefault="000A0071" w:rsidP="000A0071">
      <w:pPr>
        <w:pStyle w:val="PixelPlus"/>
      </w:pPr>
      <w:r>
        <w:t>Ниже представлены примеры возможных этапов работ данного блока.</w:t>
      </w:r>
    </w:p>
    <w:p w:rsidR="000A0071" w:rsidRPr="0015566A" w:rsidRDefault="000A0071" w:rsidP="000A0071">
      <w:pPr>
        <w:pStyle w:val="PixelPlus"/>
        <w:rPr>
          <w:b/>
        </w:rPr>
      </w:pPr>
      <w:r w:rsidRPr="0015566A">
        <w:rPr>
          <w:b/>
        </w:rPr>
        <w:t>Примеры отработки негативных упоминаний с помощью агентов влияния:</w:t>
      </w:r>
    </w:p>
    <w:p w:rsidR="000A0071" w:rsidRDefault="000A0071" w:rsidP="000A0071">
      <w:pPr>
        <w:pStyle w:val="PixelPlus"/>
        <w:numPr>
          <w:ilvl w:val="0"/>
          <w:numId w:val="46"/>
        </w:numPr>
      </w:pPr>
      <w:r>
        <w:t>1 шаг: находим в интернете площадки, где о бренде упоминают в негативном тоне (первое изображение):</w:t>
      </w:r>
    </w:p>
    <w:p w:rsidR="000A0071" w:rsidRDefault="000A0071" w:rsidP="000A0071">
      <w:pPr>
        <w:pStyle w:val="PixelPlus"/>
        <w:jc w:val="center"/>
      </w:pPr>
      <w:r>
        <w:rPr>
          <w:noProof/>
          <w:lang w:eastAsia="ru-RU"/>
        </w:rPr>
        <w:lastRenderedPageBreak/>
        <w:drawing>
          <wp:inline distT="0" distB="0" distL="0" distR="0" wp14:anchorId="135C0520" wp14:editId="4C3D6202">
            <wp:extent cx="5940425" cy="408241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082415"/>
                    </a:xfrm>
                    <a:prstGeom prst="rect">
                      <a:avLst/>
                    </a:prstGeom>
                  </pic:spPr>
                </pic:pic>
              </a:graphicData>
            </a:graphic>
          </wp:inline>
        </w:drawing>
      </w:r>
    </w:p>
    <w:p w:rsidR="000A0071" w:rsidRDefault="000A0071" w:rsidP="000A0071">
      <w:pPr>
        <w:pStyle w:val="PP1"/>
      </w:pPr>
      <w:bookmarkStart w:id="19" w:name="_Hlk32404360"/>
      <w:r>
        <w:t>Рис. 8. Пример отработки негатива о бренде.</w:t>
      </w:r>
    </w:p>
    <w:bookmarkEnd w:id="19"/>
    <w:p w:rsidR="000A0071" w:rsidRDefault="000A0071" w:rsidP="000A0071">
      <w:pPr>
        <w:pStyle w:val="PixelPlus"/>
        <w:numPr>
          <w:ilvl w:val="0"/>
          <w:numId w:val="46"/>
        </w:numPr>
      </w:pPr>
      <w:r>
        <w:t>2 шаг: с помощью лояльных пользователей вступаем в дискуссию и переводим тон диалога в нейтральную форму (второе изображение):</w:t>
      </w:r>
    </w:p>
    <w:p w:rsidR="000A0071" w:rsidRDefault="000A0071" w:rsidP="000A0071">
      <w:pPr>
        <w:pStyle w:val="PixelPlus"/>
        <w:jc w:val="center"/>
      </w:pPr>
      <w:r>
        <w:rPr>
          <w:noProof/>
          <w:lang w:eastAsia="ru-RU"/>
        </w:rPr>
        <w:lastRenderedPageBreak/>
        <w:drawing>
          <wp:inline distT="0" distB="0" distL="0" distR="0" wp14:anchorId="69E5C835" wp14:editId="2F3E7F28">
            <wp:extent cx="5457825" cy="635317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7825" cy="6353175"/>
                    </a:xfrm>
                    <a:prstGeom prst="rect">
                      <a:avLst/>
                    </a:prstGeom>
                  </pic:spPr>
                </pic:pic>
              </a:graphicData>
            </a:graphic>
          </wp:inline>
        </w:drawing>
      </w:r>
    </w:p>
    <w:p w:rsidR="000A0071" w:rsidRDefault="000A0071" w:rsidP="000A0071">
      <w:pPr>
        <w:pStyle w:val="PP1"/>
      </w:pPr>
      <w:bookmarkStart w:id="20" w:name="_Hlk32404482"/>
      <w:r>
        <w:t>Рис. 9. Пример отработки негатива о бренде.</w:t>
      </w:r>
    </w:p>
    <w:bookmarkEnd w:id="20"/>
    <w:p w:rsidR="000A0071" w:rsidRDefault="000A0071" w:rsidP="000A0071">
      <w:pPr>
        <w:pStyle w:val="PixelPlus"/>
        <w:numPr>
          <w:ilvl w:val="0"/>
          <w:numId w:val="46"/>
        </w:numPr>
      </w:pPr>
      <w:r>
        <w:t>3 шаг: бренд защищен, а негатив скрыт из зоны видимости для других пользователей.</w:t>
      </w:r>
    </w:p>
    <w:p w:rsidR="000A0071" w:rsidRPr="00AD42C8" w:rsidRDefault="000A0071" w:rsidP="000A0071">
      <w:pPr>
        <w:pStyle w:val="PixelPlus"/>
        <w:rPr>
          <w:b/>
        </w:rPr>
      </w:pPr>
      <w:r w:rsidRPr="00AD42C8">
        <w:rPr>
          <w:b/>
        </w:rPr>
        <w:t>Примеры посева положительной информации о бренде:</w:t>
      </w:r>
    </w:p>
    <w:p w:rsidR="000A0071" w:rsidRDefault="000A0071" w:rsidP="000A0071">
      <w:pPr>
        <w:pStyle w:val="PixelPlus"/>
        <w:numPr>
          <w:ilvl w:val="0"/>
          <w:numId w:val="46"/>
        </w:numPr>
      </w:pPr>
      <w:r>
        <w:t>размещение вопрос</w:t>
      </w:r>
      <w:r w:rsidR="00A9501A">
        <w:t>а</w:t>
      </w:r>
      <w:r>
        <w:t xml:space="preserve"> от имени нашего агента на сайте </w:t>
      </w:r>
      <w:hyperlink r:id="rId16" w:history="1">
        <w:r w:rsidRPr="00F64575">
          <w:rPr>
            <w:rStyle w:val="a8"/>
          </w:rPr>
          <w:t>https://qna.habr.com/q/703226</w:t>
        </w:r>
      </w:hyperlink>
      <w:r>
        <w:t>, см. скриншот:</w:t>
      </w:r>
    </w:p>
    <w:p w:rsidR="000A0071" w:rsidRDefault="000A0071" w:rsidP="000A0071">
      <w:pPr>
        <w:pStyle w:val="PixelPlus"/>
      </w:pPr>
      <w:bookmarkStart w:id="21" w:name="_Hlk32404708"/>
      <w:r>
        <w:rPr>
          <w:noProof/>
          <w:lang w:eastAsia="ru-RU"/>
        </w:rPr>
        <w:lastRenderedPageBreak/>
        <w:drawing>
          <wp:inline distT="0" distB="0" distL="0" distR="0" wp14:anchorId="0BA0FC93" wp14:editId="3A063B1D">
            <wp:extent cx="5940425" cy="196469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964690"/>
                    </a:xfrm>
                    <a:prstGeom prst="rect">
                      <a:avLst/>
                    </a:prstGeom>
                  </pic:spPr>
                </pic:pic>
              </a:graphicData>
            </a:graphic>
          </wp:inline>
        </w:drawing>
      </w:r>
    </w:p>
    <w:p w:rsidR="000A0071" w:rsidRDefault="000A0071" w:rsidP="000A0071">
      <w:pPr>
        <w:pStyle w:val="PP1"/>
      </w:pPr>
      <w:bookmarkStart w:id="22" w:name="_Hlk32404709"/>
      <w:bookmarkEnd w:id="21"/>
      <w:r>
        <w:t>Рис. 10. Пример размещения вопроса от управляемого агента.</w:t>
      </w:r>
    </w:p>
    <w:bookmarkEnd w:id="22"/>
    <w:p w:rsidR="000A0071" w:rsidRDefault="000A0071" w:rsidP="000A0071">
      <w:pPr>
        <w:pStyle w:val="PixelPlus"/>
        <w:numPr>
          <w:ilvl w:val="0"/>
          <w:numId w:val="46"/>
        </w:numPr>
      </w:pPr>
      <w:r>
        <w:t>подключение второго агента влияния, который дает ответ со ссылкой на ресурс, где опубликована экспертная статья от имени компании.</w:t>
      </w:r>
    </w:p>
    <w:p w:rsidR="000A0071" w:rsidRDefault="000A0071" w:rsidP="000A0071">
      <w:pPr>
        <w:pStyle w:val="PixelPlus"/>
      </w:pPr>
      <w:r>
        <w:t>Результат:</w:t>
      </w:r>
    </w:p>
    <w:p w:rsidR="000A0071" w:rsidRDefault="000A0071" w:rsidP="000A0071">
      <w:pPr>
        <w:pStyle w:val="PixelPlus"/>
        <w:numPr>
          <w:ilvl w:val="0"/>
          <w:numId w:val="46"/>
        </w:numPr>
      </w:pPr>
      <w:r>
        <w:t>комментарий второго агента получил отклики от жи</w:t>
      </w:r>
      <w:r w:rsidR="006F7274">
        <w:t>вых пользователей в виде лайков, см. скриншот:</w:t>
      </w:r>
    </w:p>
    <w:p w:rsidR="006F7274" w:rsidRDefault="00DF0EFF" w:rsidP="006F7274">
      <w:pPr>
        <w:pStyle w:val="PixelPlus"/>
      </w:pPr>
      <w:r>
        <w:rPr>
          <w:noProof/>
          <w:lang w:eastAsia="ru-RU"/>
        </w:rPr>
        <w:drawing>
          <wp:inline distT="0" distB="0" distL="0" distR="0" wp14:anchorId="1C16ABB8" wp14:editId="2CC65FB4">
            <wp:extent cx="5940425" cy="2870200"/>
            <wp:effectExtent l="0" t="0" r="317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870200"/>
                    </a:xfrm>
                    <a:prstGeom prst="rect">
                      <a:avLst/>
                    </a:prstGeom>
                  </pic:spPr>
                </pic:pic>
              </a:graphicData>
            </a:graphic>
          </wp:inline>
        </w:drawing>
      </w:r>
    </w:p>
    <w:p w:rsidR="00AB112D" w:rsidRDefault="00AB112D" w:rsidP="005718FD">
      <w:pPr>
        <w:pStyle w:val="PP1"/>
      </w:pPr>
      <w:r>
        <w:t xml:space="preserve">Рис. 11. </w:t>
      </w:r>
      <w:r w:rsidR="005718FD">
        <w:t>Комментарий второго агента, получившего «живые» отклики.</w:t>
      </w:r>
    </w:p>
    <w:p w:rsidR="000A0071" w:rsidRDefault="000A0071" w:rsidP="000A0071">
      <w:pPr>
        <w:pStyle w:val="PixelPlus"/>
        <w:numPr>
          <w:ilvl w:val="0"/>
          <w:numId w:val="46"/>
        </w:numPr>
      </w:pPr>
      <w:r>
        <w:t>получено более 550 просмотров вопроса и ссылки на целевой ресурс, см. скриншот:</w:t>
      </w:r>
    </w:p>
    <w:p w:rsidR="000A0071" w:rsidRDefault="000A0071" w:rsidP="000A0071">
      <w:pPr>
        <w:pStyle w:val="PixelPlus"/>
      </w:pPr>
      <w:r>
        <w:rPr>
          <w:noProof/>
          <w:lang w:eastAsia="ru-RU"/>
        </w:rPr>
        <w:lastRenderedPageBreak/>
        <w:drawing>
          <wp:inline distT="0" distB="0" distL="0" distR="0" wp14:anchorId="51523629" wp14:editId="59F49E75">
            <wp:extent cx="5940425" cy="257810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578100"/>
                    </a:xfrm>
                    <a:prstGeom prst="rect">
                      <a:avLst/>
                    </a:prstGeom>
                  </pic:spPr>
                </pic:pic>
              </a:graphicData>
            </a:graphic>
          </wp:inline>
        </w:drawing>
      </w:r>
    </w:p>
    <w:p w:rsidR="000A0071" w:rsidRDefault="000A0071" w:rsidP="000A0071">
      <w:pPr>
        <w:pStyle w:val="PP1"/>
      </w:pPr>
      <w:bookmarkStart w:id="23" w:name="_Hlk32405125"/>
      <w:r>
        <w:t>Рис. 1</w:t>
      </w:r>
      <w:r w:rsidR="005718FD">
        <w:t>2</w:t>
      </w:r>
      <w:r>
        <w:t>. Количество просмотров вброшенного вопроса от управляемого агента влияния.</w:t>
      </w:r>
      <w:bookmarkEnd w:id="23"/>
    </w:p>
    <w:p w:rsidR="000A0071" w:rsidRDefault="000A0071" w:rsidP="000A0071">
      <w:pPr>
        <w:rPr>
          <w:rFonts w:cs="Times New Roman"/>
          <w:sz w:val="28"/>
          <w:szCs w:val="28"/>
        </w:rPr>
      </w:pPr>
      <w:r>
        <w:br w:type="page"/>
      </w:r>
    </w:p>
    <w:p w:rsidR="000A0071" w:rsidRPr="003E42CB" w:rsidRDefault="000A0071" w:rsidP="000A0071">
      <w:pPr>
        <w:pStyle w:val="PixelPlus"/>
        <w:rPr>
          <w:b/>
        </w:rPr>
      </w:pPr>
      <w:r w:rsidRPr="003E42CB">
        <w:rPr>
          <w:b/>
        </w:rPr>
        <w:lastRenderedPageBreak/>
        <w:t>Пример посева, когда агент от лица представителя бизнеса задает вопрос, а в дискуссии другой агент влияния оставляет целевой комментарий:</w:t>
      </w:r>
    </w:p>
    <w:p w:rsidR="000A0071" w:rsidRDefault="000A0071" w:rsidP="000A0071">
      <w:pPr>
        <w:pStyle w:val="PixelPlus"/>
        <w:jc w:val="center"/>
      </w:pPr>
      <w:r>
        <w:rPr>
          <w:noProof/>
          <w:lang w:eastAsia="ru-RU"/>
        </w:rPr>
        <w:drawing>
          <wp:inline distT="0" distB="0" distL="0" distR="0" wp14:anchorId="186FC6FF" wp14:editId="1331EBF9">
            <wp:extent cx="5245100" cy="4530802"/>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8027" cy="4533330"/>
                    </a:xfrm>
                    <a:prstGeom prst="rect">
                      <a:avLst/>
                    </a:prstGeom>
                  </pic:spPr>
                </pic:pic>
              </a:graphicData>
            </a:graphic>
          </wp:inline>
        </w:drawing>
      </w:r>
    </w:p>
    <w:p w:rsidR="000A0071" w:rsidRDefault="000A0071" w:rsidP="000A0071">
      <w:pPr>
        <w:pStyle w:val="PP1"/>
      </w:pPr>
      <w:r>
        <w:t>Рис. 1</w:t>
      </w:r>
      <w:r w:rsidR="005718FD">
        <w:t>3</w:t>
      </w:r>
      <w:r>
        <w:t>. Пример посева от агента, представляющего бизнес.</w:t>
      </w:r>
    </w:p>
    <w:p w:rsidR="000A0071" w:rsidRDefault="000A0071" w:rsidP="000A0071">
      <w:pPr>
        <w:pStyle w:val="PixelPlus"/>
      </w:pPr>
      <w:r>
        <w:t>В ответ были получены просмотры и проявление активности ЦА, см. скриншот:</w:t>
      </w:r>
    </w:p>
    <w:p w:rsidR="000A0071" w:rsidRDefault="000A0071" w:rsidP="000A0071">
      <w:pPr>
        <w:pStyle w:val="PixelPlus"/>
      </w:pPr>
      <w:r>
        <w:rPr>
          <w:noProof/>
          <w:lang w:eastAsia="ru-RU"/>
        </w:rPr>
        <w:drawing>
          <wp:inline distT="0" distB="0" distL="0" distR="0" wp14:anchorId="7D365FEF" wp14:editId="2A0B41AC">
            <wp:extent cx="5940425" cy="195072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950720"/>
                    </a:xfrm>
                    <a:prstGeom prst="rect">
                      <a:avLst/>
                    </a:prstGeom>
                  </pic:spPr>
                </pic:pic>
              </a:graphicData>
            </a:graphic>
          </wp:inline>
        </w:drawing>
      </w:r>
    </w:p>
    <w:p w:rsidR="000A0071" w:rsidRDefault="000A0071" w:rsidP="000A0071">
      <w:pPr>
        <w:pStyle w:val="PP1"/>
      </w:pPr>
      <w:bookmarkStart w:id="24" w:name="_Hlk32405321"/>
      <w:r>
        <w:t>Рис. 1</w:t>
      </w:r>
      <w:r w:rsidR="005718FD">
        <w:t>4</w:t>
      </w:r>
      <w:r>
        <w:t>. Пример активности ЦА.</w:t>
      </w:r>
    </w:p>
    <w:bookmarkEnd w:id="24"/>
    <w:p w:rsidR="000A0071" w:rsidRDefault="000A0071" w:rsidP="000A0071">
      <w:pPr>
        <w:pStyle w:val="PixelPlus"/>
      </w:pPr>
      <w:r>
        <w:lastRenderedPageBreak/>
        <w:t>Далее был предоставлен ответ от лица бренда, см. скриншот:</w:t>
      </w:r>
    </w:p>
    <w:p w:rsidR="000A0071" w:rsidRDefault="000A0071" w:rsidP="000A0071">
      <w:pPr>
        <w:pStyle w:val="PixelPlus"/>
        <w:jc w:val="center"/>
      </w:pPr>
      <w:r>
        <w:rPr>
          <w:noProof/>
          <w:lang w:eastAsia="ru-RU"/>
        </w:rPr>
        <w:drawing>
          <wp:inline distT="0" distB="0" distL="0" distR="0" wp14:anchorId="0CE3220E" wp14:editId="009E19E7">
            <wp:extent cx="5054600" cy="453968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2362" cy="4546656"/>
                    </a:xfrm>
                    <a:prstGeom prst="rect">
                      <a:avLst/>
                    </a:prstGeom>
                  </pic:spPr>
                </pic:pic>
              </a:graphicData>
            </a:graphic>
          </wp:inline>
        </w:drawing>
      </w:r>
    </w:p>
    <w:p w:rsidR="000A0071" w:rsidRDefault="000A0071" w:rsidP="000A0071">
      <w:pPr>
        <w:pStyle w:val="PP1"/>
      </w:pPr>
      <w:bookmarkStart w:id="25" w:name="_Hlk32405363"/>
      <w:r>
        <w:t>Рис. 14. Пример ответа от лица бренда (часть 1).</w:t>
      </w:r>
    </w:p>
    <w:bookmarkEnd w:id="25"/>
    <w:p w:rsidR="000A0071" w:rsidRDefault="000A0071" w:rsidP="000A0071">
      <w:pPr>
        <w:pStyle w:val="PixelPlus"/>
        <w:jc w:val="center"/>
      </w:pPr>
      <w:r>
        <w:rPr>
          <w:noProof/>
          <w:lang w:eastAsia="ru-RU"/>
        </w:rPr>
        <w:drawing>
          <wp:inline distT="0" distB="0" distL="0" distR="0" wp14:anchorId="4C5469D7" wp14:editId="5D6D3C6A">
            <wp:extent cx="5349875" cy="2771298"/>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59611" cy="2776341"/>
                    </a:xfrm>
                    <a:prstGeom prst="rect">
                      <a:avLst/>
                    </a:prstGeom>
                  </pic:spPr>
                </pic:pic>
              </a:graphicData>
            </a:graphic>
          </wp:inline>
        </w:drawing>
      </w:r>
    </w:p>
    <w:p w:rsidR="000A0071" w:rsidRDefault="000A0071" w:rsidP="000A0071">
      <w:pPr>
        <w:pStyle w:val="PP1"/>
      </w:pPr>
      <w:r>
        <w:t>Рис. 1</w:t>
      </w:r>
      <w:r w:rsidR="005718FD">
        <w:t>5</w:t>
      </w:r>
      <w:r>
        <w:t>. Пример ответа от лица бренда (часть 2).</w:t>
      </w:r>
    </w:p>
    <w:p w:rsidR="000A0071" w:rsidRDefault="000A0071" w:rsidP="000A0071">
      <w:pPr>
        <w:pStyle w:val="PixelPlus"/>
        <w:ind w:firstLine="851"/>
      </w:pPr>
      <w:r w:rsidRPr="008838FE">
        <w:lastRenderedPageBreak/>
        <w:t xml:space="preserve">В зависимости от цели </w:t>
      </w:r>
      <w:r>
        <w:t>производится поиск и отбор тем</w:t>
      </w:r>
      <w:r w:rsidRPr="008838FE">
        <w:t xml:space="preserve"> для дискуссий, которые в социальных сетях или</w:t>
      </w:r>
      <w:r>
        <w:t xml:space="preserve"> на</w:t>
      </w:r>
      <w:r w:rsidRPr="008838FE">
        <w:t xml:space="preserve"> других площадках, собрали наибол</w:t>
      </w:r>
      <w:r w:rsidR="00A9501A">
        <w:t>ьшее</w:t>
      </w:r>
      <w:r w:rsidRPr="008838FE">
        <w:t xml:space="preserve"> количество лайков или комментариев. Далее в рамках этой мысли </w:t>
      </w:r>
      <w:r>
        <w:t>заводится дискуссия</w:t>
      </w:r>
      <w:r w:rsidRPr="008838FE">
        <w:t>, цель</w:t>
      </w:r>
      <w:r>
        <w:t>ю которой является</w:t>
      </w:r>
      <w:r w:rsidRPr="008838FE">
        <w:t xml:space="preserve"> </w:t>
      </w:r>
      <w:r>
        <w:t>«</w:t>
      </w:r>
      <w:r w:rsidRPr="008838FE">
        <w:t>хайп</w:t>
      </w:r>
      <w:r>
        <w:t>»</w:t>
      </w:r>
      <w:r w:rsidRPr="008838FE">
        <w:t xml:space="preserve"> и </w:t>
      </w:r>
      <w:r>
        <w:t>втягивание в обсуждение большого количества</w:t>
      </w:r>
      <w:r w:rsidRPr="008838FE">
        <w:t xml:space="preserve"> людей, получив максимальный охват.</w:t>
      </w:r>
    </w:p>
    <w:p w:rsidR="000A0071" w:rsidRDefault="000A0071" w:rsidP="000A0071">
      <w:pPr>
        <w:pStyle w:val="3"/>
        <w:rPr>
          <w:lang w:val="en-US"/>
        </w:rPr>
      </w:pPr>
      <w:bookmarkStart w:id="26" w:name="_Toc32490762"/>
      <w:r>
        <w:t>Формирование</w:t>
      </w:r>
      <w:r w:rsidRPr="00E14AB8">
        <w:rPr>
          <w:lang w:val="en-US"/>
        </w:rPr>
        <w:t xml:space="preserve"> </w:t>
      </w:r>
      <w:r>
        <w:rPr>
          <w:lang w:val="en-US"/>
        </w:rPr>
        <w:t>CJM</w:t>
      </w:r>
      <w:bookmarkEnd w:id="26"/>
    </w:p>
    <w:p w:rsidR="000A0071" w:rsidRPr="005229AD" w:rsidRDefault="000A0071" w:rsidP="000A0071">
      <w:pPr>
        <w:pStyle w:val="PixelPlus"/>
        <w:ind w:firstLine="851"/>
      </w:pPr>
      <w:r w:rsidRPr="0023769F">
        <w:rPr>
          <w:lang w:val="en-US"/>
        </w:rPr>
        <w:t>Customer</w:t>
      </w:r>
      <w:r w:rsidRPr="0023769F">
        <w:t xml:space="preserve"> </w:t>
      </w:r>
      <w:r>
        <w:rPr>
          <w:lang w:val="en-US"/>
        </w:rPr>
        <w:t>J</w:t>
      </w:r>
      <w:r w:rsidRPr="0023769F">
        <w:rPr>
          <w:lang w:val="en-US"/>
        </w:rPr>
        <w:t>ourney</w:t>
      </w:r>
      <w:r w:rsidRPr="0023769F">
        <w:t xml:space="preserve"> </w:t>
      </w:r>
      <w:r>
        <w:rPr>
          <w:lang w:val="en-US"/>
        </w:rPr>
        <w:t>M</w:t>
      </w:r>
      <w:r w:rsidRPr="0023769F">
        <w:rPr>
          <w:lang w:val="en-US"/>
        </w:rPr>
        <w:t>ap</w:t>
      </w:r>
      <w:r w:rsidRPr="0023769F">
        <w:t xml:space="preserve"> — это описание клиентского пути от первого контакта с </w:t>
      </w:r>
      <w:r>
        <w:t>сайтом</w:t>
      </w:r>
      <w:r w:rsidRPr="0023769F">
        <w:t xml:space="preserve"> до совершения </w:t>
      </w:r>
      <w:r w:rsidR="005229AD">
        <w:t>макро</w:t>
      </w:r>
      <w:r>
        <w:t>конверсии</w:t>
      </w:r>
      <w:r w:rsidRPr="0023769F">
        <w:t xml:space="preserve"> или повторных </w:t>
      </w:r>
      <w:r>
        <w:t>транзакций</w:t>
      </w:r>
      <w:r w:rsidRPr="0023769F">
        <w:t>.</w:t>
      </w:r>
      <w:r w:rsidRPr="009D3469">
        <w:t xml:space="preserve"> </w:t>
      </w:r>
      <w:r>
        <w:t xml:space="preserve">Задачи, которые решает </w:t>
      </w:r>
      <w:r>
        <w:rPr>
          <w:lang w:val="en-US"/>
        </w:rPr>
        <w:t>CJM</w:t>
      </w:r>
      <w:r w:rsidRPr="005229AD">
        <w:t>:</w:t>
      </w:r>
    </w:p>
    <w:p w:rsidR="000A0071" w:rsidRDefault="000A0071" w:rsidP="000A0071">
      <w:pPr>
        <w:pStyle w:val="PixelPlus"/>
        <w:numPr>
          <w:ilvl w:val="0"/>
          <w:numId w:val="47"/>
        </w:numPr>
      </w:pPr>
      <w:r>
        <w:t>отображение реального взаимодействия целевых пользователей с сайтом и его функциональной частью, контентом;</w:t>
      </w:r>
    </w:p>
    <w:p w:rsidR="000A0071" w:rsidRDefault="000A0071" w:rsidP="000A0071">
      <w:pPr>
        <w:pStyle w:val="PixelPlus"/>
        <w:numPr>
          <w:ilvl w:val="0"/>
          <w:numId w:val="47"/>
        </w:numPr>
      </w:pPr>
      <w:r>
        <w:t>выявление всех факторов, способных негативно повлиять на окончательное решение целевого пользователя;</w:t>
      </w:r>
    </w:p>
    <w:p w:rsidR="000A0071" w:rsidRDefault="000A0071" w:rsidP="000A0071">
      <w:pPr>
        <w:pStyle w:val="PixelPlus"/>
        <w:numPr>
          <w:ilvl w:val="0"/>
          <w:numId w:val="47"/>
        </w:numPr>
      </w:pPr>
      <w:r>
        <w:t xml:space="preserve">определение проблемных мест в функционале, контенте, страницах в целом, мешающих совершить </w:t>
      </w:r>
      <w:r w:rsidR="005229AD">
        <w:t>макро</w:t>
      </w:r>
      <w:r>
        <w:t>конверсию;</w:t>
      </w:r>
    </w:p>
    <w:p w:rsidR="000A0071" w:rsidRDefault="000A0071" w:rsidP="000A0071">
      <w:pPr>
        <w:pStyle w:val="PixelPlus"/>
        <w:numPr>
          <w:ilvl w:val="0"/>
          <w:numId w:val="47"/>
        </w:numPr>
      </w:pPr>
      <w:r>
        <w:t>выстраивание эффективного управления клиентским опытом;</w:t>
      </w:r>
    </w:p>
    <w:p w:rsidR="000A0071" w:rsidRDefault="000A0071" w:rsidP="000A0071">
      <w:pPr>
        <w:pStyle w:val="PixelPlus"/>
        <w:numPr>
          <w:ilvl w:val="0"/>
          <w:numId w:val="47"/>
        </w:numPr>
      </w:pPr>
      <w:r>
        <w:t xml:space="preserve">определение списка доработок как в функциональной части сайта, так и в представлении информации на страницах входа сайта, способных решить задачу увеличения показателей микро- и </w:t>
      </w:r>
      <w:r w:rsidR="005229AD">
        <w:t>макро</w:t>
      </w:r>
      <w:r>
        <w:t>конверсии.</w:t>
      </w:r>
    </w:p>
    <w:p w:rsidR="000A0071" w:rsidRDefault="000A0071" w:rsidP="000A0071">
      <w:pPr>
        <w:pStyle w:val="PixelPlus"/>
        <w:ind w:firstLine="720"/>
      </w:pPr>
      <w:bookmarkStart w:id="27" w:name="_Hlk32424549"/>
      <w:r>
        <w:rPr>
          <w:lang w:val="en-US"/>
        </w:rPr>
        <w:t>CJM</w:t>
      </w:r>
      <w:bookmarkEnd w:id="27"/>
      <w:r w:rsidRPr="00725873">
        <w:t xml:space="preserve"> </w:t>
      </w:r>
      <w:r>
        <w:t>является ключевым этапо</w:t>
      </w:r>
      <w:r w:rsidR="00A9501A">
        <w:t>м</w:t>
      </w:r>
      <w:r>
        <w:t xml:space="preserve"> в определении направления взаимодействия с целевыми пользователями и внесении корректировок в юзабилити сайта.</w:t>
      </w:r>
    </w:p>
    <w:p w:rsidR="000A0071" w:rsidRDefault="000A0071" w:rsidP="000A0071">
      <w:pPr>
        <w:pStyle w:val="PixelPlus"/>
        <w:rPr>
          <w:lang w:val="en-US"/>
        </w:rPr>
      </w:pPr>
      <w:r>
        <w:t xml:space="preserve">Ключевые этапы формирования </w:t>
      </w:r>
      <w:r>
        <w:rPr>
          <w:lang w:val="en-US"/>
        </w:rPr>
        <w:t>CJM:</w:t>
      </w:r>
    </w:p>
    <w:p w:rsidR="000A0071" w:rsidRDefault="000A0071" w:rsidP="000A0071">
      <w:pPr>
        <w:pStyle w:val="PixelPlus"/>
        <w:numPr>
          <w:ilvl w:val="0"/>
          <w:numId w:val="48"/>
        </w:numPr>
      </w:pPr>
      <w:r>
        <w:t>определение стадий жизненного цикла Заказчика;</w:t>
      </w:r>
    </w:p>
    <w:p w:rsidR="000A0071" w:rsidRDefault="000A0071" w:rsidP="000A0071">
      <w:pPr>
        <w:pStyle w:val="PixelPlus"/>
        <w:numPr>
          <w:ilvl w:val="0"/>
          <w:numId w:val="48"/>
        </w:numPr>
      </w:pPr>
      <w:bookmarkStart w:id="28" w:name="_Hlk32406715"/>
      <w:r>
        <w:t xml:space="preserve">формулирование </w:t>
      </w:r>
      <w:bookmarkEnd w:id="28"/>
      <w:r>
        <w:t>действий клиента;</w:t>
      </w:r>
    </w:p>
    <w:p w:rsidR="000A0071" w:rsidRDefault="000A0071" w:rsidP="000A0071">
      <w:pPr>
        <w:pStyle w:val="PixelPlus"/>
        <w:numPr>
          <w:ilvl w:val="0"/>
          <w:numId w:val="48"/>
        </w:numPr>
      </w:pPr>
      <w:r>
        <w:t xml:space="preserve">определение и описание точек контакта Заказчика с содержимым сайта </w:t>
      </w:r>
      <w:r>
        <w:rPr>
          <w:lang w:val="en-US"/>
        </w:rPr>
        <w:t>kwork</w:t>
      </w:r>
      <w:r w:rsidRPr="00081BD5">
        <w:t>.</w:t>
      </w:r>
      <w:r>
        <w:rPr>
          <w:lang w:val="en-US"/>
        </w:rPr>
        <w:t>ru</w:t>
      </w:r>
      <w:r>
        <w:t>;</w:t>
      </w:r>
    </w:p>
    <w:p w:rsidR="000A0071" w:rsidRDefault="000A0071" w:rsidP="000A0071">
      <w:pPr>
        <w:pStyle w:val="PixelPlus"/>
        <w:numPr>
          <w:ilvl w:val="0"/>
          <w:numId w:val="48"/>
        </w:numPr>
      </w:pPr>
      <w:r>
        <w:lastRenderedPageBreak/>
        <w:t>определение и описание ожиданий Заказчика;</w:t>
      </w:r>
    </w:p>
    <w:p w:rsidR="000A0071" w:rsidRDefault="000A0071" w:rsidP="000A0071">
      <w:pPr>
        <w:pStyle w:val="PixelPlus"/>
        <w:numPr>
          <w:ilvl w:val="0"/>
          <w:numId w:val="48"/>
        </w:numPr>
      </w:pPr>
      <w:r>
        <w:t>определение и описание опыта клиента: позитивные наблюдения, точки блоки/разрывы;</w:t>
      </w:r>
    </w:p>
    <w:p w:rsidR="000A0071" w:rsidRDefault="000A0071" w:rsidP="000A0071">
      <w:pPr>
        <w:pStyle w:val="PixelPlus"/>
        <w:numPr>
          <w:ilvl w:val="0"/>
          <w:numId w:val="48"/>
        </w:numPr>
      </w:pPr>
      <w:r>
        <w:t>формирование рекомендаций по каждому действию/проблеме клиента.</w:t>
      </w:r>
    </w:p>
    <w:p w:rsidR="008400CB" w:rsidRDefault="000A0071" w:rsidP="000A0071">
      <w:pPr>
        <w:pStyle w:val="PixelPlus"/>
      </w:pPr>
      <w:r>
        <w:t>В текущей реализации сайта наблюдается отсутствие детальной проработки типов страниц по сегмент</w:t>
      </w:r>
      <w:r w:rsidR="00A9501A">
        <w:t>ам</w:t>
      </w:r>
      <w:r>
        <w:t xml:space="preserve"> ЦА. Использующийся шаблонный и общий подход к формированию страниц не решает задачи по </w:t>
      </w:r>
      <w:r w:rsidR="005229AD">
        <w:t>макро</w:t>
      </w:r>
      <w:r>
        <w:t>конверсии.</w:t>
      </w:r>
    </w:p>
    <w:p w:rsidR="00134556" w:rsidRDefault="00134556" w:rsidP="00134556">
      <w:pPr>
        <w:pStyle w:val="2"/>
      </w:pPr>
      <w:bookmarkStart w:id="29" w:name="_Toc32490763"/>
      <w:r>
        <w:t>Рост органического трафика по небрендовым запросам</w:t>
      </w:r>
      <w:bookmarkEnd w:id="29"/>
    </w:p>
    <w:p w:rsidR="00134556" w:rsidRDefault="00BE6614" w:rsidP="00AB79D1">
      <w:pPr>
        <w:pStyle w:val="PixelPlus"/>
      </w:pPr>
      <w:r>
        <w:t>Глобальные задачи</w:t>
      </w:r>
      <w:r w:rsidR="00B8583B">
        <w:t>, которые необходимо решить:</w:t>
      </w:r>
    </w:p>
    <w:p w:rsidR="00B8583B" w:rsidRDefault="00B8583B" w:rsidP="003C4B2C">
      <w:pPr>
        <w:pStyle w:val="PixelPlus"/>
        <w:numPr>
          <w:ilvl w:val="0"/>
          <w:numId w:val="6"/>
        </w:numPr>
      </w:pPr>
      <w:r>
        <w:rPr>
          <w:lang w:val="en-US"/>
        </w:rPr>
        <w:t>c</w:t>
      </w:r>
      <w:r>
        <w:t xml:space="preserve">бор и проработка </w:t>
      </w:r>
      <w:r w:rsidR="002702D4">
        <w:t>СЯ</w:t>
      </w:r>
      <w:r>
        <w:t>;</w:t>
      </w:r>
    </w:p>
    <w:p w:rsidR="00B8583B" w:rsidRDefault="00125677" w:rsidP="003C4B2C">
      <w:pPr>
        <w:pStyle w:val="PixelPlus"/>
        <w:numPr>
          <w:ilvl w:val="0"/>
          <w:numId w:val="6"/>
        </w:numPr>
      </w:pPr>
      <w:bookmarkStart w:id="30" w:name="_Hlk32358494"/>
      <w:r>
        <w:t>устранение проблемы наличия логических дублей на сайте</w:t>
      </w:r>
      <w:bookmarkEnd w:id="30"/>
      <w:r>
        <w:t>;</w:t>
      </w:r>
    </w:p>
    <w:p w:rsidR="00125677" w:rsidRDefault="00125677" w:rsidP="003C4B2C">
      <w:pPr>
        <w:pStyle w:val="PixelPlus"/>
        <w:numPr>
          <w:ilvl w:val="0"/>
          <w:numId w:val="6"/>
        </w:numPr>
      </w:pPr>
      <w:bookmarkStart w:id="31" w:name="_Hlk32349495"/>
      <w:bookmarkStart w:id="32" w:name="_Hlk32361123"/>
      <w:r>
        <w:t>оптимизация</w:t>
      </w:r>
      <w:r w:rsidR="00874CA6">
        <w:t xml:space="preserve"> шаблонов </w:t>
      </w:r>
      <w:r>
        <w:t>тегов и мета-тегов</w:t>
      </w:r>
      <w:r w:rsidR="00874CA6" w:rsidRPr="00874CA6">
        <w:t xml:space="preserve"> </w:t>
      </w:r>
      <w:r w:rsidR="00874CA6">
        <w:t>ключевых типов страниц</w:t>
      </w:r>
      <w:bookmarkEnd w:id="31"/>
      <w:r w:rsidR="00874CA6">
        <w:t xml:space="preserve"> (в т.ч. и ручная проработка приоритетных/трафиковых страниц)</w:t>
      </w:r>
      <w:bookmarkEnd w:id="32"/>
      <w:r>
        <w:t>;</w:t>
      </w:r>
    </w:p>
    <w:p w:rsidR="00874CA6" w:rsidRDefault="00874CA6" w:rsidP="003C4B2C">
      <w:pPr>
        <w:pStyle w:val="PixelPlus"/>
        <w:numPr>
          <w:ilvl w:val="0"/>
          <w:numId w:val="6"/>
        </w:numPr>
      </w:pPr>
      <w:r>
        <w:t>внедрение</w:t>
      </w:r>
      <w:r w:rsidRPr="00874CA6">
        <w:t xml:space="preserve"> </w:t>
      </w:r>
      <w:r>
        <w:t>и проработка нового типа страниц «Специалисты»;</w:t>
      </w:r>
    </w:p>
    <w:p w:rsidR="00874CA6" w:rsidRDefault="00874CA6" w:rsidP="003C4B2C">
      <w:pPr>
        <w:pStyle w:val="PixelPlus"/>
        <w:numPr>
          <w:ilvl w:val="0"/>
          <w:numId w:val="6"/>
        </w:numPr>
      </w:pPr>
      <w:r>
        <w:t>повышени</w:t>
      </w:r>
      <w:r w:rsidR="00A12E2F">
        <w:t>е</w:t>
      </w:r>
      <w:r>
        <w:t xml:space="preserve"> показателя </w:t>
      </w:r>
      <w:r>
        <w:rPr>
          <w:lang w:val="en-US"/>
        </w:rPr>
        <w:t>CTR</w:t>
      </w:r>
      <w:r w:rsidRPr="00874CA6">
        <w:t xml:space="preserve"> </w:t>
      </w:r>
      <w:r>
        <w:t>на выдаче</w:t>
      </w:r>
      <w:r w:rsidR="00A251F9">
        <w:t>.</w:t>
      </w:r>
    </w:p>
    <w:p w:rsidR="000B0103" w:rsidRDefault="000B0103" w:rsidP="000B0103">
      <w:pPr>
        <w:pStyle w:val="3"/>
      </w:pPr>
      <w:bookmarkStart w:id="33" w:name="_Сбор_и_проработка"/>
      <w:bookmarkStart w:id="34" w:name="_Toc32490764"/>
      <w:bookmarkEnd w:id="33"/>
      <w:r>
        <w:t xml:space="preserve">Сбор и проработка </w:t>
      </w:r>
      <w:r w:rsidR="002702D4">
        <w:t>СЯ</w:t>
      </w:r>
      <w:bookmarkEnd w:id="34"/>
    </w:p>
    <w:p w:rsidR="000B0103" w:rsidRDefault="002702D4" w:rsidP="002702D4">
      <w:pPr>
        <w:pStyle w:val="PixelPlus"/>
        <w:ind w:firstLine="851"/>
      </w:pPr>
      <w:r>
        <w:t xml:space="preserve">Исходя из задачи по привлечению трафика заказчиков, приоритезация сбора и проработки семантики будет происходить по типу </w:t>
      </w:r>
      <w:r>
        <w:rPr>
          <w:lang w:val="en-US"/>
        </w:rPr>
        <w:t>URL</w:t>
      </w:r>
      <w:r>
        <w:t xml:space="preserve"> по принципу:</w:t>
      </w:r>
    </w:p>
    <w:p w:rsidR="002702D4" w:rsidRPr="002702D4" w:rsidRDefault="002702D4" w:rsidP="002702D4">
      <w:pPr>
        <w:pStyle w:val="PixelPlus"/>
        <w:jc w:val="center"/>
        <w:rPr>
          <w:i/>
          <w:iCs/>
        </w:rPr>
      </w:pPr>
      <w:r w:rsidRPr="002702D4">
        <w:rPr>
          <w:i/>
          <w:iCs/>
        </w:rPr>
        <w:t>(Ёмкость_по_трафику) * (Конверсия в заказ)</w:t>
      </w:r>
      <w:r w:rsidRPr="002702D4">
        <w:t>.</w:t>
      </w:r>
    </w:p>
    <w:p w:rsidR="002702D4" w:rsidRDefault="002702D4" w:rsidP="002702D4">
      <w:pPr>
        <w:pStyle w:val="PixelPlus"/>
      </w:pPr>
      <w:r>
        <w:t xml:space="preserve">Для этого в ходе анализа органического трафика были определены разделы и подразделы, </w:t>
      </w:r>
      <w:r w:rsidR="00256749">
        <w:t>страницы которых являются точками входа, дающими хорошую конверсию. Примеры таких разделов/подразделов:</w:t>
      </w:r>
    </w:p>
    <w:p w:rsidR="00256749" w:rsidRDefault="0038014E" w:rsidP="003C4B2C">
      <w:pPr>
        <w:pStyle w:val="PixelPlus"/>
        <w:numPr>
          <w:ilvl w:val="0"/>
          <w:numId w:val="7"/>
        </w:numPr>
      </w:pPr>
      <w:hyperlink r:id="rId24" w:history="1">
        <w:r w:rsidR="00256749" w:rsidRPr="00132FBB">
          <w:rPr>
            <w:rStyle w:val="a8"/>
          </w:rPr>
          <w:t>https://kwork.ru/categories/links</w:t>
        </w:r>
      </w:hyperlink>
      <w:r w:rsidR="00256749">
        <w:t xml:space="preserve">; </w:t>
      </w:r>
    </w:p>
    <w:p w:rsidR="00256749" w:rsidRDefault="0038014E" w:rsidP="003C4B2C">
      <w:pPr>
        <w:pStyle w:val="PixelPlus"/>
        <w:numPr>
          <w:ilvl w:val="0"/>
          <w:numId w:val="7"/>
        </w:numPr>
      </w:pPr>
      <w:hyperlink r:id="rId25" w:history="1">
        <w:r w:rsidR="00256749" w:rsidRPr="00132FBB">
          <w:rPr>
            <w:rStyle w:val="a8"/>
          </w:rPr>
          <w:t>https://kwork.ru/categories/information-bases/gotovie-bazy</w:t>
        </w:r>
      </w:hyperlink>
      <w:r w:rsidR="00256749">
        <w:t xml:space="preserve">; </w:t>
      </w:r>
    </w:p>
    <w:p w:rsidR="00256749" w:rsidRDefault="0038014E" w:rsidP="003C4B2C">
      <w:pPr>
        <w:pStyle w:val="PixelPlus"/>
        <w:numPr>
          <w:ilvl w:val="0"/>
          <w:numId w:val="7"/>
        </w:numPr>
      </w:pPr>
      <w:hyperlink r:id="rId26" w:history="1">
        <w:r w:rsidR="00256749" w:rsidRPr="00132FBB">
          <w:rPr>
            <w:rStyle w:val="a8"/>
          </w:rPr>
          <w:t>https://kwork.ru/categories/smm/vkontakte</w:t>
        </w:r>
      </w:hyperlink>
      <w:r w:rsidR="00256749">
        <w:t xml:space="preserve">; </w:t>
      </w:r>
    </w:p>
    <w:p w:rsidR="00256749" w:rsidRDefault="0038014E" w:rsidP="003C4B2C">
      <w:pPr>
        <w:pStyle w:val="PixelPlus"/>
        <w:numPr>
          <w:ilvl w:val="0"/>
          <w:numId w:val="7"/>
        </w:numPr>
      </w:pPr>
      <w:hyperlink r:id="rId27" w:history="1">
        <w:r w:rsidR="00256749" w:rsidRPr="00132FBB">
          <w:rPr>
            <w:rStyle w:val="a8"/>
          </w:rPr>
          <w:t>https://kwork.ru/categories/entertainment</w:t>
        </w:r>
      </w:hyperlink>
      <w:r w:rsidR="00256749">
        <w:t xml:space="preserve">; </w:t>
      </w:r>
    </w:p>
    <w:p w:rsidR="00256749" w:rsidRDefault="0038014E" w:rsidP="003C4B2C">
      <w:pPr>
        <w:pStyle w:val="PixelPlus"/>
        <w:numPr>
          <w:ilvl w:val="0"/>
          <w:numId w:val="7"/>
        </w:numPr>
      </w:pPr>
      <w:hyperlink r:id="rId28" w:history="1">
        <w:r w:rsidR="00256749" w:rsidRPr="00132FBB">
          <w:rPr>
            <w:rStyle w:val="a8"/>
          </w:rPr>
          <w:t>https://kwork.ru/categories/editing-media</w:t>
        </w:r>
      </w:hyperlink>
      <w:r w:rsidR="00256749">
        <w:t xml:space="preserve">; </w:t>
      </w:r>
    </w:p>
    <w:p w:rsidR="00256749" w:rsidRDefault="0038014E" w:rsidP="003C4B2C">
      <w:pPr>
        <w:pStyle w:val="PixelPlus"/>
        <w:numPr>
          <w:ilvl w:val="0"/>
          <w:numId w:val="7"/>
        </w:numPr>
      </w:pPr>
      <w:hyperlink r:id="rId29" w:history="1">
        <w:r w:rsidR="00256749" w:rsidRPr="00132FBB">
          <w:rPr>
            <w:rStyle w:val="a8"/>
          </w:rPr>
          <w:t>https://kwork.ru/categories/training-consulting/obuchayushchie-materialy</w:t>
        </w:r>
      </w:hyperlink>
      <w:r w:rsidR="00256749">
        <w:t>.</w:t>
      </w:r>
    </w:p>
    <w:p w:rsidR="00256749" w:rsidRDefault="00160B13" w:rsidP="00160B13">
      <w:pPr>
        <w:pStyle w:val="PixelPlus"/>
        <w:ind w:firstLine="360"/>
      </w:pPr>
      <w:r>
        <w:t>Сбор и чистка СЯ будет происходить итерационно, охватывая весь сайт постепенно, несмотря на планомерный подход ожидается проработка десятк</w:t>
      </w:r>
      <w:r w:rsidR="006132B8">
        <w:t>ов</w:t>
      </w:r>
      <w:r>
        <w:t xml:space="preserve"> тысяч запросов. Такой </w:t>
      </w:r>
      <w:r w:rsidR="001A6536">
        <w:t xml:space="preserve">объем </w:t>
      </w:r>
      <w:r>
        <w:t>планируется прорабатывать по следующей схеме:</w:t>
      </w:r>
    </w:p>
    <w:p w:rsidR="00160B13" w:rsidRDefault="00CB751B" w:rsidP="003C4B2C">
      <w:pPr>
        <w:pStyle w:val="PixelPlus"/>
        <w:numPr>
          <w:ilvl w:val="0"/>
          <w:numId w:val="8"/>
        </w:numPr>
      </w:pPr>
      <w:r>
        <w:t xml:space="preserve">съем позиций </w:t>
      </w:r>
      <w:r w:rsidR="009B0915">
        <w:t xml:space="preserve">по собранным запросам </w:t>
      </w:r>
      <w:r>
        <w:t xml:space="preserve">и определение релевантных </w:t>
      </w:r>
      <w:r>
        <w:rPr>
          <w:lang w:val="en-US"/>
        </w:rPr>
        <w:t>URL</w:t>
      </w:r>
      <w:r w:rsidR="009B0915">
        <w:t>;</w:t>
      </w:r>
    </w:p>
    <w:p w:rsidR="009B0915" w:rsidRDefault="009B0915" w:rsidP="003C4B2C">
      <w:pPr>
        <w:pStyle w:val="PixelPlus"/>
        <w:numPr>
          <w:ilvl w:val="0"/>
          <w:numId w:val="8"/>
        </w:numPr>
      </w:pPr>
      <w:r>
        <w:t>формирование кластеров запросов:</w:t>
      </w:r>
    </w:p>
    <w:p w:rsidR="009B0915" w:rsidRDefault="009B0915" w:rsidP="003C4B2C">
      <w:pPr>
        <w:pStyle w:val="PixelPlus"/>
        <w:numPr>
          <w:ilvl w:val="0"/>
          <w:numId w:val="9"/>
        </w:numPr>
        <w:ind w:left="1134"/>
      </w:pPr>
      <w:r>
        <w:t>ТОП-7, критерий отбора которых: позиция</w:t>
      </w:r>
      <w:r w:rsidRPr="009B0915">
        <w:t xml:space="preserve"> 1-7 включительно;</w:t>
      </w:r>
    </w:p>
    <w:p w:rsidR="009B0915" w:rsidRDefault="009B0915" w:rsidP="003C4B2C">
      <w:pPr>
        <w:pStyle w:val="PixelPlus"/>
        <w:numPr>
          <w:ilvl w:val="0"/>
          <w:numId w:val="9"/>
        </w:numPr>
        <w:ind w:left="1134"/>
      </w:pPr>
      <w:r>
        <w:t>ТОП-8-20, критерий отбора которых: позиция 8-20 включительно;</w:t>
      </w:r>
    </w:p>
    <w:p w:rsidR="009B0915" w:rsidRDefault="009B0915" w:rsidP="003C4B2C">
      <w:pPr>
        <w:pStyle w:val="PixelPlus"/>
        <w:numPr>
          <w:ilvl w:val="0"/>
          <w:numId w:val="9"/>
        </w:numPr>
        <w:ind w:left="1134"/>
      </w:pPr>
      <w:r>
        <w:t>ТОП-21+, критерий отбора которых: позиция 21-100+;</w:t>
      </w:r>
    </w:p>
    <w:p w:rsidR="009B0915" w:rsidRDefault="009B0915" w:rsidP="003C4B2C">
      <w:pPr>
        <w:pStyle w:val="PixelPlus"/>
        <w:numPr>
          <w:ilvl w:val="0"/>
          <w:numId w:val="10"/>
        </w:numPr>
      </w:pPr>
      <w:r>
        <w:t>проведение работ с кластером «ТОП-8-20»</w:t>
      </w:r>
      <w:r w:rsidR="000D2A60">
        <w:rPr>
          <w:rStyle w:val="ad"/>
        </w:rPr>
        <w:footnoteReference w:id="2"/>
      </w:r>
      <w:r>
        <w:t>:</w:t>
      </w:r>
    </w:p>
    <w:p w:rsidR="009B0915" w:rsidRDefault="009B0915" w:rsidP="003C4B2C">
      <w:pPr>
        <w:pStyle w:val="PixelPlus"/>
        <w:numPr>
          <w:ilvl w:val="0"/>
          <w:numId w:val="11"/>
        </w:numPr>
        <w:ind w:left="1134"/>
      </w:pPr>
      <w:r>
        <w:t>автоматическая кластеризация;</w:t>
      </w:r>
    </w:p>
    <w:p w:rsidR="009B0915" w:rsidRDefault="009B0915" w:rsidP="003C4B2C">
      <w:pPr>
        <w:pStyle w:val="PixelPlus"/>
        <w:numPr>
          <w:ilvl w:val="0"/>
          <w:numId w:val="11"/>
        </w:numPr>
        <w:ind w:left="1134"/>
      </w:pPr>
      <w:r>
        <w:t>дополнительная чистка запросов:</w:t>
      </w:r>
    </w:p>
    <w:p w:rsidR="009B0915" w:rsidRDefault="009B0915" w:rsidP="003C4B2C">
      <w:pPr>
        <w:pStyle w:val="PixelPlus"/>
        <w:numPr>
          <w:ilvl w:val="0"/>
          <w:numId w:val="12"/>
        </w:numPr>
        <w:ind w:left="1560"/>
      </w:pPr>
      <w:r>
        <w:t>удаление нецелевых запросов;</w:t>
      </w:r>
    </w:p>
    <w:p w:rsidR="009B0915" w:rsidRDefault="009B0915" w:rsidP="003C4B2C">
      <w:pPr>
        <w:pStyle w:val="PixelPlus"/>
        <w:numPr>
          <w:ilvl w:val="0"/>
          <w:numId w:val="12"/>
        </w:numPr>
        <w:ind w:left="1560"/>
      </w:pPr>
      <w:r>
        <w:t xml:space="preserve">удаление групп запросов с суммарной точной частотой по группе запросов </w:t>
      </w:r>
      <w:r w:rsidRPr="009B0915">
        <w:t>&lt; 3;</w:t>
      </w:r>
    </w:p>
    <w:p w:rsidR="00CB751B" w:rsidRDefault="00CB751B" w:rsidP="003C4B2C">
      <w:pPr>
        <w:pStyle w:val="PixelPlus"/>
        <w:numPr>
          <w:ilvl w:val="0"/>
          <w:numId w:val="12"/>
        </w:numPr>
        <w:ind w:left="1560"/>
      </w:pPr>
      <w:r>
        <w:lastRenderedPageBreak/>
        <w:t>построение пересечения с запросами из Я.Метрики и фильтрация по следующим параметрам:</w:t>
      </w:r>
    </w:p>
    <w:p w:rsidR="00CB751B" w:rsidRDefault="00CB751B" w:rsidP="003C4B2C">
      <w:pPr>
        <w:pStyle w:val="PixelPlus"/>
        <w:numPr>
          <w:ilvl w:val="0"/>
          <w:numId w:val="13"/>
        </w:numPr>
        <w:ind w:left="1985"/>
      </w:pPr>
      <w:r>
        <w:t>запросы с плохими показателями поведения: 100% отказы, время на сайте менее 5 сек;</w:t>
      </w:r>
    </w:p>
    <w:p w:rsidR="00CB751B" w:rsidRDefault="00CB751B" w:rsidP="003C4B2C">
      <w:pPr>
        <w:pStyle w:val="PixelPlus"/>
        <w:numPr>
          <w:ilvl w:val="0"/>
          <w:numId w:val="13"/>
        </w:numPr>
        <w:ind w:left="1985"/>
      </w:pPr>
      <w:r>
        <w:t>запросы с заходами менее 4-5 за квартал;</w:t>
      </w:r>
    </w:p>
    <w:p w:rsidR="00CB751B" w:rsidRDefault="005B42C3" w:rsidP="003C4B2C">
      <w:pPr>
        <w:pStyle w:val="PixelPlus"/>
        <w:numPr>
          <w:ilvl w:val="0"/>
          <w:numId w:val="14"/>
        </w:numPr>
        <w:ind w:left="1276"/>
      </w:pPr>
      <w:bookmarkStart w:id="35" w:name="_Hlk32355436"/>
      <w:r>
        <w:t xml:space="preserve">загрузка пар Запрос-Релевантный </w:t>
      </w:r>
      <w:r>
        <w:rPr>
          <w:lang w:val="en-US"/>
        </w:rPr>
        <w:t>URL</w:t>
      </w:r>
      <w:r w:rsidRPr="00E24426">
        <w:t xml:space="preserve"> </w:t>
      </w:r>
      <w:r w:rsidR="00E24426">
        <w:t xml:space="preserve">в </w:t>
      </w:r>
      <w:hyperlink r:id="rId30" w:history="1">
        <w:r w:rsidR="00E24426" w:rsidRPr="00E24426">
          <w:rPr>
            <w:rStyle w:val="a8"/>
          </w:rPr>
          <w:t>модуль ведения проектов</w:t>
        </w:r>
      </w:hyperlink>
      <w:r w:rsidR="00E15605">
        <w:rPr>
          <w:rStyle w:val="ad"/>
        </w:rPr>
        <w:footnoteReference w:id="3"/>
      </w:r>
      <w:r w:rsidR="00E24426">
        <w:t xml:space="preserve"> сервиса «</w:t>
      </w:r>
      <w:hyperlink r:id="rId31" w:history="1">
        <w:r w:rsidR="00E24426" w:rsidRPr="00E24426">
          <w:rPr>
            <w:rStyle w:val="a8"/>
          </w:rPr>
          <w:t>Пиксель Тулс</w:t>
        </w:r>
      </w:hyperlink>
      <w:r w:rsidR="00E24426">
        <w:t>»</w:t>
      </w:r>
      <w:r w:rsidR="00E15605" w:rsidRPr="00E15605">
        <w:t xml:space="preserve"> </w:t>
      </w:r>
      <w:r w:rsidR="00E15605">
        <w:t>и сбор данных по показателям внутренней оптимизации, пост-фильтрам, данным запроса</w:t>
      </w:r>
      <w:r w:rsidR="00E15605" w:rsidRPr="00E15605">
        <w:t>;</w:t>
      </w:r>
    </w:p>
    <w:p w:rsidR="00E15605" w:rsidRDefault="00406EFC" w:rsidP="003C4B2C">
      <w:pPr>
        <w:pStyle w:val="PixelPlus"/>
        <w:numPr>
          <w:ilvl w:val="0"/>
          <w:numId w:val="14"/>
        </w:numPr>
        <w:ind w:left="1276"/>
      </w:pPr>
      <w:r>
        <w:t xml:space="preserve">фильтрация наиболее продвинутых документов на сайте по показателю прогнозного поискового трафика в месяц: </w:t>
      </w:r>
      <w:r>
        <w:rPr>
          <w:lang w:val="en-US"/>
        </w:rPr>
        <w:t>CTRxWS</w:t>
      </w:r>
      <w:r w:rsidRPr="00406EFC">
        <w:t xml:space="preserve"> </w:t>
      </w:r>
      <w:r>
        <w:t>и %</w:t>
      </w:r>
      <w:r>
        <w:rPr>
          <w:lang w:val="en-US"/>
        </w:rPr>
        <w:t>CTRxWS</w:t>
      </w:r>
      <w:r w:rsidR="0054277C">
        <w:t>;</w:t>
      </w:r>
    </w:p>
    <w:p w:rsidR="0054277C" w:rsidRDefault="0054277C" w:rsidP="003C4B2C">
      <w:pPr>
        <w:pStyle w:val="PixelPlus"/>
        <w:numPr>
          <w:ilvl w:val="0"/>
          <w:numId w:val="14"/>
        </w:numPr>
        <w:ind w:left="1276"/>
      </w:pPr>
      <w:bookmarkStart w:id="36" w:name="_Hlk32355565"/>
      <w:r>
        <w:t>передача полученных данных на этап внутренней оптимизации;</w:t>
      </w:r>
    </w:p>
    <w:bookmarkEnd w:id="35"/>
    <w:bookmarkEnd w:id="36"/>
    <w:p w:rsidR="000D2A60" w:rsidRDefault="000D2A60" w:rsidP="003C4B2C">
      <w:pPr>
        <w:pStyle w:val="PixelPlus"/>
        <w:numPr>
          <w:ilvl w:val="0"/>
          <w:numId w:val="10"/>
        </w:numPr>
      </w:pPr>
      <w:r>
        <w:t>проведение работ с кластером «ТОП-21+»:</w:t>
      </w:r>
    </w:p>
    <w:p w:rsidR="000D2A60" w:rsidRDefault="000D2A60" w:rsidP="003C4B2C">
      <w:pPr>
        <w:pStyle w:val="PixelPlus"/>
        <w:numPr>
          <w:ilvl w:val="0"/>
          <w:numId w:val="15"/>
        </w:numPr>
        <w:ind w:left="1134"/>
      </w:pPr>
      <w:r>
        <w:t>автоматическая кластеризация;</w:t>
      </w:r>
    </w:p>
    <w:p w:rsidR="000D2A60" w:rsidRDefault="000D2A60" w:rsidP="003C4B2C">
      <w:pPr>
        <w:pStyle w:val="PixelPlus"/>
        <w:numPr>
          <w:ilvl w:val="0"/>
          <w:numId w:val="15"/>
        </w:numPr>
        <w:ind w:left="1134"/>
      </w:pPr>
      <w:r>
        <w:t>дополнительная чистка запросов:</w:t>
      </w:r>
    </w:p>
    <w:p w:rsidR="000D2A60" w:rsidRDefault="000D2A60" w:rsidP="003C4B2C">
      <w:pPr>
        <w:pStyle w:val="PixelPlus"/>
        <w:numPr>
          <w:ilvl w:val="0"/>
          <w:numId w:val="16"/>
        </w:numPr>
        <w:ind w:left="1560"/>
      </w:pPr>
      <w:r>
        <w:t>удаление нецелевых запросов;</w:t>
      </w:r>
    </w:p>
    <w:p w:rsidR="000D2A60" w:rsidRDefault="000D2A60" w:rsidP="003C4B2C">
      <w:pPr>
        <w:pStyle w:val="PixelPlus"/>
        <w:numPr>
          <w:ilvl w:val="0"/>
          <w:numId w:val="16"/>
        </w:numPr>
        <w:ind w:left="1560"/>
      </w:pPr>
      <w:r>
        <w:t xml:space="preserve">удаление групп запросов с суммарной точной частотой по группе запросов </w:t>
      </w:r>
      <w:r w:rsidRPr="000D2A60">
        <w:t xml:space="preserve">&lt; </w:t>
      </w:r>
      <w:r>
        <w:t>3;</w:t>
      </w:r>
    </w:p>
    <w:p w:rsidR="000D2A60" w:rsidRDefault="00D05643" w:rsidP="003C4B2C">
      <w:pPr>
        <w:pStyle w:val="PixelPlus"/>
        <w:numPr>
          <w:ilvl w:val="0"/>
          <w:numId w:val="17"/>
        </w:numPr>
        <w:ind w:left="1276"/>
      </w:pPr>
      <w:r>
        <w:t>формирование списка новых страниц;</w:t>
      </w:r>
    </w:p>
    <w:p w:rsidR="00D05643" w:rsidRDefault="00D05643" w:rsidP="003C4B2C">
      <w:pPr>
        <w:pStyle w:val="PixelPlus"/>
        <w:numPr>
          <w:ilvl w:val="0"/>
          <w:numId w:val="17"/>
        </w:numPr>
        <w:ind w:left="1276"/>
      </w:pPr>
      <w:r>
        <w:t xml:space="preserve">загрузка пар Запрос-Релевантный </w:t>
      </w:r>
      <w:r>
        <w:rPr>
          <w:lang w:val="en-US"/>
        </w:rPr>
        <w:t>URL</w:t>
      </w:r>
      <w:r w:rsidRPr="00E24426">
        <w:t xml:space="preserve"> </w:t>
      </w:r>
      <w:r>
        <w:t xml:space="preserve">в </w:t>
      </w:r>
      <w:r w:rsidRPr="006E26A5">
        <w:t>модуль ведения проектов</w:t>
      </w:r>
      <w:r>
        <w:t xml:space="preserve"> сервиса «</w:t>
      </w:r>
      <w:r w:rsidRPr="006E26A5">
        <w:t>Пиксель Тулс</w:t>
      </w:r>
      <w:r>
        <w:t>»</w:t>
      </w:r>
      <w:r w:rsidRPr="00E15605">
        <w:t xml:space="preserve"> </w:t>
      </w:r>
      <w:r>
        <w:t>и сбор данных по показателям внутренней оптимизации, пост-фильтрам, данным запроса</w:t>
      </w:r>
      <w:r w:rsidRPr="00E15605">
        <w:t>;</w:t>
      </w:r>
    </w:p>
    <w:p w:rsidR="00D05643" w:rsidRDefault="00D05643" w:rsidP="003C4B2C">
      <w:pPr>
        <w:pStyle w:val="PixelPlus"/>
        <w:numPr>
          <w:ilvl w:val="0"/>
          <w:numId w:val="17"/>
        </w:numPr>
        <w:ind w:left="1276"/>
      </w:pPr>
      <w:r>
        <w:lastRenderedPageBreak/>
        <w:t xml:space="preserve">фильтрация наиболее продвинутых документов на сайте по показателю прогнозного поискового трафика в месяц: </w:t>
      </w:r>
      <w:r>
        <w:rPr>
          <w:lang w:val="en-US"/>
        </w:rPr>
        <w:t>CTRxWS</w:t>
      </w:r>
      <w:r w:rsidRPr="00406EFC">
        <w:t xml:space="preserve"> </w:t>
      </w:r>
      <w:r>
        <w:t>и %</w:t>
      </w:r>
      <w:r>
        <w:rPr>
          <w:lang w:val="en-US"/>
        </w:rPr>
        <w:t>CTRxWS</w:t>
      </w:r>
      <w:r w:rsidR="0054277C">
        <w:t>;</w:t>
      </w:r>
    </w:p>
    <w:p w:rsidR="0054277C" w:rsidRDefault="0054277C" w:rsidP="003C4B2C">
      <w:pPr>
        <w:pStyle w:val="PixelPlus"/>
        <w:numPr>
          <w:ilvl w:val="0"/>
          <w:numId w:val="17"/>
        </w:numPr>
        <w:ind w:left="1276"/>
      </w:pPr>
      <w:r>
        <w:t>передача полученных данных на этап внутренней оптимизации;</w:t>
      </w:r>
    </w:p>
    <w:p w:rsidR="0042369F" w:rsidRDefault="0054277C" w:rsidP="003C4B2C">
      <w:pPr>
        <w:pStyle w:val="PixelPlus"/>
        <w:numPr>
          <w:ilvl w:val="0"/>
          <w:numId w:val="10"/>
        </w:numPr>
      </w:pPr>
      <w:r>
        <w:t>ручное формирование файла распределения</w:t>
      </w:r>
      <w:r w:rsidR="00E83DDB">
        <w:t xml:space="preserve">. </w:t>
      </w:r>
      <w:r w:rsidR="001855C7">
        <w:t xml:space="preserve">На данном этапе более детально будут прорабатываться группы запросов, которые были исключены на предыдущих этапах. Ключевой целью этапа ручной проработки файла распределения является определение новых страниц, которые не были определены на предыдущих этапах проработки. </w:t>
      </w:r>
      <w:r w:rsidR="00ED471A">
        <w:t>Т.к. для групп запросов среди страниц сайта могут быть определены условно релевантные страницы, при этом они не будут являются фактически релевантными документами</w:t>
      </w:r>
      <w:r w:rsidR="0042369F">
        <w:t>. В связи с этим обстоятельством необходимо решить задачу:</w:t>
      </w:r>
    </w:p>
    <w:p w:rsidR="0054277C" w:rsidRDefault="0042369F" w:rsidP="003C4B2C">
      <w:pPr>
        <w:pStyle w:val="PixelPlus"/>
        <w:numPr>
          <w:ilvl w:val="0"/>
          <w:numId w:val="18"/>
        </w:numPr>
        <w:ind w:left="1418"/>
      </w:pPr>
      <w:r>
        <w:t xml:space="preserve">по определению </w:t>
      </w:r>
      <w:r>
        <w:rPr>
          <w:lang w:val="en-US"/>
        </w:rPr>
        <w:t>URL</w:t>
      </w:r>
      <w:r w:rsidRPr="0042369F">
        <w:t xml:space="preserve">, </w:t>
      </w:r>
      <w:r>
        <w:t>который с наибольшей вероятностью является релевантным по запросу;</w:t>
      </w:r>
    </w:p>
    <w:p w:rsidR="0042369F" w:rsidRDefault="0042369F" w:rsidP="003C4B2C">
      <w:pPr>
        <w:pStyle w:val="PixelPlus"/>
        <w:numPr>
          <w:ilvl w:val="0"/>
          <w:numId w:val="18"/>
        </w:numPr>
        <w:ind w:left="1418"/>
      </w:pPr>
      <w:r>
        <w:t xml:space="preserve">если по запросу релевантный </w:t>
      </w:r>
      <w:r>
        <w:rPr>
          <w:lang w:val="en-US"/>
        </w:rPr>
        <w:t>URL</w:t>
      </w:r>
      <w:r w:rsidRPr="0042369F">
        <w:t xml:space="preserve"> </w:t>
      </w:r>
      <w:r>
        <w:t>не определен, то по умолчанию рассматривается ситуация, что страницы на сайте нет, и её необходимо создать.</w:t>
      </w:r>
    </w:p>
    <w:p w:rsidR="0042369F" w:rsidRDefault="0042369F" w:rsidP="0042369F">
      <w:pPr>
        <w:pStyle w:val="PixelPlus"/>
        <w:ind w:left="851"/>
      </w:pPr>
      <w:r>
        <w:t>Для решения этой задачи</w:t>
      </w:r>
      <w:r w:rsidR="001A6536" w:rsidRPr="001A6536">
        <w:t xml:space="preserve"> </w:t>
      </w:r>
      <w:r w:rsidR="001A6536">
        <w:t>будет применяться автоматизация, в ходе которой</w:t>
      </w:r>
      <w:r>
        <w:t xml:space="preserve"> необходимо:</w:t>
      </w:r>
    </w:p>
    <w:p w:rsidR="0042369F" w:rsidRDefault="0042369F" w:rsidP="003C4B2C">
      <w:pPr>
        <w:pStyle w:val="PixelPlus"/>
        <w:numPr>
          <w:ilvl w:val="0"/>
          <w:numId w:val="19"/>
        </w:numPr>
        <w:ind w:left="1418"/>
      </w:pPr>
      <w:r w:rsidRPr="0042369F">
        <w:t>для каждого запроса собрать 3 первых релевантных URL для обоих сайтов;</w:t>
      </w:r>
    </w:p>
    <w:p w:rsidR="0042369F" w:rsidRDefault="0042369F" w:rsidP="003C4B2C">
      <w:pPr>
        <w:pStyle w:val="PixelPlus"/>
        <w:numPr>
          <w:ilvl w:val="0"/>
          <w:numId w:val="19"/>
        </w:numPr>
        <w:ind w:left="1418"/>
      </w:pPr>
      <w:r w:rsidRPr="0042369F">
        <w:t>по каждой отобранной странице необходимо реализовать подсчет кол-ва встречаемости слов из запроса в зонах документа:</w:t>
      </w:r>
    </w:p>
    <w:p w:rsidR="0042369F" w:rsidRDefault="0042369F" w:rsidP="003C4B2C">
      <w:pPr>
        <w:pStyle w:val="PixelPlus"/>
        <w:numPr>
          <w:ilvl w:val="0"/>
          <w:numId w:val="20"/>
        </w:numPr>
        <w:ind w:left="1843"/>
      </w:pPr>
      <w:r>
        <w:t>Title;</w:t>
      </w:r>
    </w:p>
    <w:p w:rsidR="0042369F" w:rsidRDefault="0042369F" w:rsidP="003C4B2C">
      <w:pPr>
        <w:pStyle w:val="PixelPlus"/>
        <w:numPr>
          <w:ilvl w:val="0"/>
          <w:numId w:val="20"/>
        </w:numPr>
        <w:ind w:left="1843"/>
      </w:pPr>
      <w:r>
        <w:t>H1;</w:t>
      </w:r>
    </w:p>
    <w:p w:rsidR="0042369F" w:rsidRDefault="0042369F" w:rsidP="003C4B2C">
      <w:pPr>
        <w:pStyle w:val="PixelPlus"/>
        <w:numPr>
          <w:ilvl w:val="0"/>
          <w:numId w:val="20"/>
        </w:numPr>
        <w:ind w:left="1843"/>
      </w:pPr>
      <w:r>
        <w:t>анкор (текст ссылки) превью карточек товаров на страницах листинга;</w:t>
      </w:r>
    </w:p>
    <w:p w:rsidR="0042369F" w:rsidRDefault="0042369F" w:rsidP="003C4B2C">
      <w:pPr>
        <w:pStyle w:val="PixelPlus"/>
        <w:numPr>
          <w:ilvl w:val="0"/>
          <w:numId w:val="20"/>
        </w:numPr>
        <w:ind w:left="1843"/>
      </w:pPr>
      <w:r>
        <w:lastRenderedPageBreak/>
        <w:t>текст;</w:t>
      </w:r>
    </w:p>
    <w:p w:rsidR="0042369F" w:rsidRDefault="00256EA9" w:rsidP="003C4B2C">
      <w:pPr>
        <w:pStyle w:val="PixelPlus"/>
        <w:numPr>
          <w:ilvl w:val="0"/>
          <w:numId w:val="21"/>
        </w:numPr>
        <w:ind w:left="1418"/>
      </w:pPr>
      <w:r>
        <w:t xml:space="preserve">доля слов из запроса в </w:t>
      </w:r>
      <w:r>
        <w:rPr>
          <w:lang w:val="en-US"/>
        </w:rPr>
        <w:t>Title</w:t>
      </w:r>
      <w:r w:rsidRPr="00256EA9">
        <w:t>;</w:t>
      </w:r>
    </w:p>
    <w:p w:rsidR="00256EA9" w:rsidRDefault="00256EA9" w:rsidP="003C4B2C">
      <w:pPr>
        <w:pStyle w:val="PixelPlus"/>
        <w:numPr>
          <w:ilvl w:val="0"/>
          <w:numId w:val="21"/>
        </w:numPr>
        <w:ind w:left="1418"/>
      </w:pPr>
      <w:r>
        <w:t xml:space="preserve">доля слов из запроса в </w:t>
      </w:r>
      <w:r>
        <w:rPr>
          <w:lang w:val="en-US"/>
        </w:rPr>
        <w:t>H</w:t>
      </w:r>
      <w:r w:rsidRPr="00256EA9">
        <w:t>1</w:t>
      </w:r>
      <w:r w:rsidR="001A6536" w:rsidRPr="001A6536">
        <w:t>.</w:t>
      </w:r>
    </w:p>
    <w:p w:rsidR="002A6187" w:rsidRDefault="00580CA5" w:rsidP="00580CA5">
      <w:pPr>
        <w:pStyle w:val="3"/>
      </w:pPr>
      <w:bookmarkStart w:id="37" w:name="_Toc32490765"/>
      <w:r w:rsidRPr="00580CA5">
        <w:t>Устранение проблемы наличия логических дублей на сайте</w:t>
      </w:r>
      <w:bookmarkEnd w:id="37"/>
    </w:p>
    <w:p w:rsidR="00134556" w:rsidRDefault="00421ED1" w:rsidP="00421ED1">
      <w:pPr>
        <w:pStyle w:val="PixelPlus"/>
        <w:ind w:firstLine="851"/>
      </w:pPr>
      <w:r>
        <w:t>На сайте присутству</w:t>
      </w:r>
      <w:r w:rsidR="006953B5">
        <w:t>ю</w:t>
      </w:r>
      <w:r>
        <w:t>т типы страниц:</w:t>
      </w:r>
    </w:p>
    <w:bookmarkStart w:id="38" w:name="_Hlk32358868"/>
    <w:bookmarkStart w:id="39" w:name="_Hlk32358860"/>
    <w:p w:rsidR="00421ED1" w:rsidRDefault="00421ED1" w:rsidP="003C4B2C">
      <w:pPr>
        <w:pStyle w:val="PixelPlus"/>
        <w:numPr>
          <w:ilvl w:val="0"/>
          <w:numId w:val="10"/>
        </w:numPr>
      </w:pPr>
      <w:r>
        <w:fldChar w:fldCharType="begin"/>
      </w:r>
      <w:r>
        <w:instrText xml:space="preserve"> HYPERLINK "</w:instrText>
      </w:r>
      <w:r w:rsidRPr="00421ED1">
        <w:instrText>https://kwork.ru/land/</w:instrText>
      </w:r>
      <w:r>
        <w:instrText xml:space="preserve">" </w:instrText>
      </w:r>
      <w:r>
        <w:fldChar w:fldCharType="separate"/>
      </w:r>
      <w:r w:rsidRPr="00132FBB">
        <w:rPr>
          <w:rStyle w:val="a8"/>
        </w:rPr>
        <w:t>https://kwork.ru/land/</w:t>
      </w:r>
      <w:r>
        <w:fldChar w:fldCharType="end"/>
      </w:r>
      <w:r>
        <w:t>.*</w:t>
      </w:r>
      <w:bookmarkEnd w:id="38"/>
      <w:r>
        <w:t>;</w:t>
      </w:r>
    </w:p>
    <w:bookmarkStart w:id="40" w:name="_Hlk32359769"/>
    <w:bookmarkEnd w:id="39"/>
    <w:p w:rsidR="00421ED1" w:rsidRDefault="00421ED1" w:rsidP="003C4B2C">
      <w:pPr>
        <w:pStyle w:val="PixelPlus"/>
        <w:numPr>
          <w:ilvl w:val="0"/>
          <w:numId w:val="10"/>
        </w:numPr>
      </w:pPr>
      <w:r>
        <w:fldChar w:fldCharType="begin"/>
      </w:r>
      <w:r>
        <w:instrText xml:space="preserve"> HYPERLINK "</w:instrText>
      </w:r>
      <w:r w:rsidRPr="00421ED1">
        <w:instrText>https://kwork.ru/categories/</w:instrText>
      </w:r>
      <w:r>
        <w:instrText xml:space="preserve">" </w:instrText>
      </w:r>
      <w:r>
        <w:fldChar w:fldCharType="separate"/>
      </w:r>
      <w:r w:rsidRPr="00132FBB">
        <w:rPr>
          <w:rStyle w:val="a8"/>
        </w:rPr>
        <w:t>https://kwork.ru/categories/</w:t>
      </w:r>
      <w:r>
        <w:fldChar w:fldCharType="end"/>
      </w:r>
      <w:r>
        <w:t>.*</w:t>
      </w:r>
      <w:bookmarkEnd w:id="40"/>
      <w:r>
        <w:t>,</w:t>
      </w:r>
    </w:p>
    <w:p w:rsidR="00421ED1" w:rsidRDefault="00421ED1" w:rsidP="00421ED1">
      <w:pPr>
        <w:pStyle w:val="PixelPlus"/>
      </w:pPr>
      <w:r>
        <w:t>среди которых имеются логические дубли, например:</w:t>
      </w:r>
    </w:p>
    <w:p w:rsidR="00421ED1" w:rsidRDefault="0038014E" w:rsidP="003C4B2C">
      <w:pPr>
        <w:pStyle w:val="PixelPlus"/>
        <w:numPr>
          <w:ilvl w:val="0"/>
          <w:numId w:val="22"/>
        </w:numPr>
      </w:pPr>
      <w:hyperlink r:id="rId32" w:history="1">
        <w:r w:rsidR="00421ED1" w:rsidRPr="00132FBB">
          <w:rPr>
            <w:rStyle w:val="a8"/>
          </w:rPr>
          <w:t>https://kwork.ru/land/stsenariy-videorolika</w:t>
        </w:r>
      </w:hyperlink>
      <w:r w:rsidR="00421ED1">
        <w:t>;</w:t>
      </w:r>
    </w:p>
    <w:p w:rsidR="00421ED1" w:rsidRDefault="0038014E" w:rsidP="003C4B2C">
      <w:pPr>
        <w:pStyle w:val="PixelPlus"/>
        <w:numPr>
          <w:ilvl w:val="0"/>
          <w:numId w:val="22"/>
        </w:numPr>
      </w:pPr>
      <w:hyperlink r:id="rId33" w:history="1">
        <w:r w:rsidR="00421ED1" w:rsidRPr="00132FBB">
          <w:rPr>
            <w:rStyle w:val="a8"/>
          </w:rPr>
          <w:t>https://kwork.ru/categories/scenario/dlya-rolika</w:t>
        </w:r>
      </w:hyperlink>
      <w:r w:rsidR="00421ED1">
        <w:t>.</w:t>
      </w:r>
    </w:p>
    <w:p w:rsidR="00421ED1" w:rsidRDefault="007F5081" w:rsidP="006A3363">
      <w:pPr>
        <w:pStyle w:val="PixelPlus"/>
        <w:ind w:firstLine="720"/>
      </w:pPr>
      <w:r>
        <w:t xml:space="preserve">Страницы вида </w:t>
      </w:r>
      <w:hyperlink r:id="rId34" w:history="1">
        <w:r w:rsidRPr="00132FBB">
          <w:rPr>
            <w:rStyle w:val="a8"/>
          </w:rPr>
          <w:t>https://kwork.ru/land/.</w:t>
        </w:r>
        <w:r w:rsidRPr="007F5081">
          <w:rPr>
            <w:rStyle w:val="a8"/>
          </w:rPr>
          <w:t>*</w:t>
        </w:r>
      </w:hyperlink>
      <w:r w:rsidRPr="007F5081">
        <w:t xml:space="preserve"> </w:t>
      </w:r>
      <w:r>
        <w:t>изначально создавались под семантику и были уникальным продуктом на сайте, но в какой-то</w:t>
      </w:r>
      <w:r w:rsidR="006953B5">
        <w:t xml:space="preserve"> момент</w:t>
      </w:r>
      <w:r w:rsidR="00F178DA">
        <w:t xml:space="preserve"> произошел сбой в процессе формирования страниц данного типа и они начали дублировать страницы разделов. Существенным отличием в базовой оптимизации между данными типами страниц является более детальная проработка страниц вида </w:t>
      </w:r>
      <w:hyperlink r:id="rId35" w:history="1">
        <w:r w:rsidR="00F178DA" w:rsidRPr="00132FBB">
          <w:rPr>
            <w:rStyle w:val="a8"/>
          </w:rPr>
          <w:t>https://kwork.ru/land/</w:t>
        </w:r>
      </w:hyperlink>
      <w:r w:rsidR="00F178DA">
        <w:t xml:space="preserve">.*. На примере </w:t>
      </w:r>
      <w:r w:rsidR="006A3363">
        <w:t>тех же логических дублей ниже представлены теги и мета-теги</w:t>
      </w:r>
      <w:r w:rsidR="00AF1F16">
        <w:t xml:space="preserve"> страниц</w:t>
      </w:r>
      <w:r w:rsidR="006A3363">
        <w:t>:</w:t>
      </w:r>
    </w:p>
    <w:bookmarkStart w:id="41" w:name="_Hlk32359517"/>
    <w:p w:rsidR="006A3363" w:rsidRDefault="00AF1F16" w:rsidP="003C4B2C">
      <w:pPr>
        <w:pStyle w:val="PixelPlus"/>
        <w:numPr>
          <w:ilvl w:val="0"/>
          <w:numId w:val="23"/>
        </w:numPr>
      </w:pPr>
      <w:r>
        <w:fldChar w:fldCharType="begin"/>
      </w:r>
      <w:r>
        <w:instrText xml:space="preserve"> HYPERLINK "https://kwork.ru/land/stsenariy-videorolika" </w:instrText>
      </w:r>
      <w:r>
        <w:fldChar w:fldCharType="separate"/>
      </w:r>
      <w:r>
        <w:rPr>
          <w:rStyle w:val="a8"/>
        </w:rPr>
        <w:t>https://kwork.ru/land/stsenariy-videorolika</w:t>
      </w:r>
      <w:r>
        <w:fldChar w:fldCharType="end"/>
      </w:r>
      <w:bookmarkEnd w:id="41"/>
      <w:r>
        <w:t>:</w:t>
      </w:r>
    </w:p>
    <w:p w:rsidR="00AF1F16" w:rsidRDefault="00AF1F16" w:rsidP="003C4B2C">
      <w:pPr>
        <w:pStyle w:val="PixelPlus"/>
        <w:numPr>
          <w:ilvl w:val="0"/>
          <w:numId w:val="24"/>
        </w:numPr>
        <w:ind w:left="1134"/>
      </w:pPr>
      <w:bookmarkStart w:id="42" w:name="_Hlk32359335"/>
      <w:r w:rsidRPr="00E15572">
        <w:rPr>
          <w:b/>
          <w:bCs/>
          <w:lang w:val="en-US"/>
        </w:rPr>
        <w:t>Title</w:t>
      </w:r>
      <w:bookmarkEnd w:id="42"/>
      <w:r w:rsidRPr="00E15572">
        <w:rPr>
          <w:b/>
          <w:bCs/>
        </w:rPr>
        <w:t>:</w:t>
      </w:r>
      <w:r w:rsidRPr="00AF1F16">
        <w:t xml:space="preserve"> </w:t>
      </w:r>
      <w:r w:rsidRPr="00E15572">
        <w:rPr>
          <w:i/>
          <w:iCs/>
        </w:rPr>
        <w:t>Заказать сценарий видеоролика от 500 руб.</w:t>
      </w:r>
      <w:r w:rsidRPr="00AF1F16">
        <w:t>;</w:t>
      </w:r>
    </w:p>
    <w:p w:rsidR="00AF1F16" w:rsidRDefault="00AF1F16" w:rsidP="003C4B2C">
      <w:pPr>
        <w:pStyle w:val="PixelPlus"/>
        <w:numPr>
          <w:ilvl w:val="0"/>
          <w:numId w:val="24"/>
        </w:numPr>
        <w:ind w:left="1134"/>
        <w:rPr>
          <w:lang w:val="en-US"/>
        </w:rPr>
      </w:pPr>
      <w:bookmarkStart w:id="43" w:name="_Hlk32359345"/>
      <w:r w:rsidRPr="00E15572">
        <w:rPr>
          <w:b/>
          <w:bCs/>
          <w:lang w:val="en-US"/>
        </w:rPr>
        <w:t>Description</w:t>
      </w:r>
      <w:bookmarkEnd w:id="43"/>
      <w:r w:rsidRPr="00E15572">
        <w:rPr>
          <w:b/>
          <w:bCs/>
        </w:rPr>
        <w:t>:</w:t>
      </w:r>
      <w:r w:rsidRPr="00AF1F16">
        <w:t xml:space="preserve"> </w:t>
      </w:r>
      <w:r w:rsidRPr="00E15572">
        <w:rPr>
          <w:i/>
          <w:iCs/>
        </w:rPr>
        <w:t xml:space="preserve">Сценарий видеоролика. Всего от 500 руб. </w:t>
      </w:r>
      <w:r w:rsidRPr="00E15572">
        <w:rPr>
          <w:i/>
          <w:iCs/>
          <w:lang w:val="en-US"/>
        </w:rPr>
        <w:t>Быстро. 100% гарантия возврата средств</w:t>
      </w:r>
      <w:r>
        <w:rPr>
          <w:lang w:val="en-US"/>
        </w:rPr>
        <w:t>;</w:t>
      </w:r>
    </w:p>
    <w:p w:rsidR="00AF1F16" w:rsidRDefault="00AF1F16" w:rsidP="003C4B2C">
      <w:pPr>
        <w:pStyle w:val="PixelPlus"/>
        <w:numPr>
          <w:ilvl w:val="0"/>
          <w:numId w:val="24"/>
        </w:numPr>
        <w:ind w:left="1134"/>
      </w:pPr>
      <w:bookmarkStart w:id="44" w:name="_Hlk32359352"/>
      <w:r w:rsidRPr="00E15572">
        <w:rPr>
          <w:b/>
          <w:bCs/>
          <w:lang w:val="en-US"/>
        </w:rPr>
        <w:t>H</w:t>
      </w:r>
      <w:r w:rsidRPr="00E15572">
        <w:rPr>
          <w:b/>
          <w:bCs/>
        </w:rPr>
        <w:t>1</w:t>
      </w:r>
      <w:bookmarkEnd w:id="44"/>
      <w:r w:rsidRPr="00E15572">
        <w:rPr>
          <w:b/>
          <w:bCs/>
        </w:rPr>
        <w:t>:</w:t>
      </w:r>
      <w:r w:rsidRPr="00AF1F16">
        <w:t xml:space="preserve"> </w:t>
      </w:r>
      <w:r w:rsidRPr="00E15572">
        <w:rPr>
          <w:i/>
          <w:iCs/>
        </w:rPr>
        <w:t>Заказать сценарий видеоролика от 500 руб</w:t>
      </w:r>
      <w:r w:rsidRPr="00AF1F16">
        <w:t>;</w:t>
      </w:r>
    </w:p>
    <w:p w:rsidR="0022551C" w:rsidRDefault="0038014E" w:rsidP="003C4B2C">
      <w:pPr>
        <w:pStyle w:val="PixelPlus"/>
        <w:numPr>
          <w:ilvl w:val="0"/>
          <w:numId w:val="25"/>
        </w:numPr>
      </w:pPr>
      <w:hyperlink r:id="rId36" w:history="1">
        <w:r w:rsidR="00DC6E41">
          <w:rPr>
            <w:rStyle w:val="a8"/>
          </w:rPr>
          <w:t>https://kwork.ru/categories/scenario/dlya-rolika</w:t>
        </w:r>
      </w:hyperlink>
      <w:r w:rsidR="00DC6E41" w:rsidRPr="00DC6E41">
        <w:t>:</w:t>
      </w:r>
    </w:p>
    <w:p w:rsidR="00DC6E41" w:rsidRDefault="00DC6E41" w:rsidP="003C4B2C">
      <w:pPr>
        <w:pStyle w:val="PixelPlus"/>
        <w:numPr>
          <w:ilvl w:val="0"/>
          <w:numId w:val="26"/>
        </w:numPr>
        <w:ind w:left="1134"/>
      </w:pPr>
      <w:r w:rsidRPr="00E15572">
        <w:rPr>
          <w:b/>
          <w:bCs/>
          <w:lang w:val="en-US"/>
        </w:rPr>
        <w:lastRenderedPageBreak/>
        <w:t>Title</w:t>
      </w:r>
      <w:r w:rsidRPr="00E15572">
        <w:rPr>
          <w:b/>
          <w:bCs/>
        </w:rPr>
        <w:t>:</w:t>
      </w:r>
      <w:r w:rsidRPr="00DC6E41">
        <w:t xml:space="preserve"> </w:t>
      </w:r>
      <w:r w:rsidRPr="00E15572">
        <w:rPr>
          <w:i/>
          <w:iCs/>
        </w:rPr>
        <w:t>Фриланс: Заказать сценарии от 500 руб.</w:t>
      </w:r>
      <w:r w:rsidRPr="00DC6E41">
        <w:t>;</w:t>
      </w:r>
    </w:p>
    <w:p w:rsidR="00DC6E41" w:rsidRPr="00BF39D6" w:rsidRDefault="00DC6E41" w:rsidP="003C4B2C">
      <w:pPr>
        <w:pStyle w:val="PixelPlus"/>
        <w:numPr>
          <w:ilvl w:val="0"/>
          <w:numId w:val="26"/>
        </w:numPr>
        <w:ind w:left="1134"/>
      </w:pPr>
      <w:r w:rsidRPr="00E15572">
        <w:rPr>
          <w:b/>
          <w:bCs/>
          <w:lang w:val="en-US"/>
        </w:rPr>
        <w:t>Description</w:t>
      </w:r>
      <w:r w:rsidRPr="00E15572">
        <w:rPr>
          <w:b/>
          <w:bCs/>
        </w:rPr>
        <w:t>:</w:t>
      </w:r>
      <w:r w:rsidRPr="00DC6E41">
        <w:t xml:space="preserve"> </w:t>
      </w:r>
      <w:r w:rsidRPr="00E15572">
        <w:rPr>
          <w:i/>
          <w:iCs/>
        </w:rPr>
        <w:t>Заказать сценарии от 500 руб. в магазине фриланс-услуг Кворк. Тысячи услуг фрилансеров. Высокая скорость и четкое соблюдение сроков. Контроль качества, поддержка и внутренний арбитраж сделок. 100% гарантия возврата средств в случае срыва или просрочки заказа. Система рейтингов фрилансеров. Отсев худших предложений. В каталоге остаются предложения только лучших исполнителей.</w:t>
      </w:r>
      <w:r w:rsidRPr="00BF39D6">
        <w:t>;</w:t>
      </w:r>
    </w:p>
    <w:p w:rsidR="00DC6E41" w:rsidRDefault="00DC6E41" w:rsidP="003C4B2C">
      <w:pPr>
        <w:pStyle w:val="PixelPlus"/>
        <w:numPr>
          <w:ilvl w:val="0"/>
          <w:numId w:val="26"/>
        </w:numPr>
        <w:ind w:left="1134"/>
        <w:rPr>
          <w:lang w:val="en-US"/>
        </w:rPr>
      </w:pPr>
      <w:r w:rsidRPr="00E15572">
        <w:rPr>
          <w:b/>
          <w:bCs/>
          <w:lang w:val="en-US"/>
        </w:rPr>
        <w:t>H</w:t>
      </w:r>
      <w:r w:rsidRPr="00E15572">
        <w:rPr>
          <w:b/>
          <w:bCs/>
        </w:rPr>
        <w:t>1</w:t>
      </w:r>
      <w:r w:rsidRPr="00E15572">
        <w:rPr>
          <w:b/>
          <w:bCs/>
          <w:lang w:val="en-US"/>
        </w:rPr>
        <w:t>:</w:t>
      </w:r>
      <w:r>
        <w:rPr>
          <w:lang w:val="en-US"/>
        </w:rPr>
        <w:t xml:space="preserve"> </w:t>
      </w:r>
      <w:r w:rsidRPr="00E15572">
        <w:rPr>
          <w:i/>
          <w:iCs/>
          <w:lang w:val="en-US"/>
        </w:rPr>
        <w:t>Сценарии - Для ролика</w:t>
      </w:r>
      <w:r w:rsidR="00E15572">
        <w:rPr>
          <w:lang w:val="en-US"/>
        </w:rPr>
        <w:t>.</w:t>
      </w:r>
    </w:p>
    <w:p w:rsidR="006017B7" w:rsidRDefault="006017B7" w:rsidP="006017B7">
      <w:pPr>
        <w:pStyle w:val="PixelPlus"/>
      </w:pPr>
      <w:r>
        <w:t xml:space="preserve">Как видно из представленных примеров в тегах и мета-тегах страницы </w:t>
      </w:r>
      <w:hyperlink r:id="rId37" w:history="1">
        <w:r>
          <w:rPr>
            <w:rStyle w:val="a8"/>
          </w:rPr>
          <w:t>https://kwork.ru/land/stsenariy-videorolika</w:t>
        </w:r>
      </w:hyperlink>
      <w:r>
        <w:t xml:space="preserve"> присутствует определяющее тематику документа вхождение: «видеоролик». Дополнительно на странице присутствует текст</w:t>
      </w:r>
      <w:r w:rsidR="00A31543">
        <w:t>, что также является фактором повешения релевантности страницы по группе запросов.</w:t>
      </w:r>
    </w:p>
    <w:p w:rsidR="00A31543" w:rsidRDefault="00A31543" w:rsidP="00A31543">
      <w:pPr>
        <w:pStyle w:val="PixelPlus"/>
        <w:ind w:firstLine="851"/>
      </w:pPr>
      <w:r>
        <w:t xml:space="preserve">В ходе анализа проекта возникла гипотеза о том, что, если страницы вида </w:t>
      </w:r>
      <w:bookmarkStart w:id="45" w:name="_Hlk32360452"/>
      <w:bookmarkStart w:id="46" w:name="_Hlk32359911"/>
      <w:r>
        <w:fldChar w:fldCharType="begin"/>
      </w:r>
      <w:r>
        <w:instrText xml:space="preserve"> HYPERLINK "</w:instrText>
      </w:r>
      <w:r w:rsidRPr="00A31543">
        <w:instrText>https://kwork.ru/categories/</w:instrText>
      </w:r>
      <w:r>
        <w:instrText xml:space="preserve">.*" </w:instrText>
      </w:r>
      <w:r>
        <w:fldChar w:fldCharType="separate"/>
      </w:r>
      <w:r w:rsidRPr="00132FBB">
        <w:rPr>
          <w:rStyle w:val="a8"/>
        </w:rPr>
        <w:t>https://kwork.ru/categories/</w:t>
      </w:r>
      <w:r>
        <w:fldChar w:fldCharType="end"/>
      </w:r>
      <w:r>
        <w:t>.*</w:t>
      </w:r>
      <w:bookmarkEnd w:id="45"/>
      <w:r>
        <w:t xml:space="preserve"> </w:t>
      </w:r>
      <w:bookmarkEnd w:id="46"/>
      <w:r>
        <w:t xml:space="preserve">более качественно оптимизировать под запрос и устранить логический дубль типа </w:t>
      </w:r>
      <w:hyperlink r:id="rId38" w:history="1">
        <w:r w:rsidRPr="00132FBB">
          <w:rPr>
            <w:rStyle w:val="a8"/>
          </w:rPr>
          <w:t>https://kwork.ru/land/</w:t>
        </w:r>
      </w:hyperlink>
      <w:r>
        <w:t xml:space="preserve">.*, то прорабатываемые страницы вида  </w:t>
      </w:r>
      <w:hyperlink r:id="rId39" w:history="1">
        <w:r w:rsidRPr="00132FBB">
          <w:rPr>
            <w:rStyle w:val="a8"/>
          </w:rPr>
          <w:t>https://kwork.ru/categories/</w:t>
        </w:r>
      </w:hyperlink>
      <w:r>
        <w:t xml:space="preserve">.* смогут дать больший </w:t>
      </w:r>
      <w:r w:rsidR="00D8661C">
        <w:t>результат по привлекаемому трафику, т.к. они:</w:t>
      </w:r>
    </w:p>
    <w:p w:rsidR="00D8661C" w:rsidRDefault="00A1664F" w:rsidP="003C4B2C">
      <w:pPr>
        <w:pStyle w:val="PixelPlus"/>
        <w:numPr>
          <w:ilvl w:val="0"/>
          <w:numId w:val="27"/>
        </w:numPr>
      </w:pPr>
      <w:r>
        <w:t>имеют большее количество входящих внутренних ссылок;</w:t>
      </w:r>
    </w:p>
    <w:p w:rsidR="00A1664F" w:rsidRDefault="00A1664F" w:rsidP="003C4B2C">
      <w:pPr>
        <w:pStyle w:val="PixelPlus"/>
        <w:numPr>
          <w:ilvl w:val="0"/>
          <w:numId w:val="27"/>
        </w:numPr>
      </w:pPr>
      <w:r>
        <w:t xml:space="preserve">имеют </w:t>
      </w:r>
      <w:r w:rsidR="00EF44E3">
        <w:t>большую значимость в структуре сайта;</w:t>
      </w:r>
    </w:p>
    <w:p w:rsidR="00EF44E3" w:rsidRDefault="00EF44E3" w:rsidP="003C4B2C">
      <w:pPr>
        <w:pStyle w:val="PixelPlus"/>
        <w:numPr>
          <w:ilvl w:val="0"/>
          <w:numId w:val="27"/>
        </w:numPr>
      </w:pPr>
      <w:r>
        <w:t>больше удовлетворяют спрос пользователя за счет: расширенного ассортимента, функционала фильтрации.</w:t>
      </w:r>
    </w:p>
    <w:p w:rsidR="00EF44E3" w:rsidRDefault="00EF44E3" w:rsidP="00EF44E3">
      <w:pPr>
        <w:pStyle w:val="PixelPlus"/>
      </w:pPr>
      <w:r>
        <w:t>Для подтверждения или опровержения данной гипотезы будет формироваться эксперимент, в рамках которого:</w:t>
      </w:r>
    </w:p>
    <w:p w:rsidR="00EF44E3" w:rsidRDefault="00EF44E3" w:rsidP="003C4B2C">
      <w:pPr>
        <w:pStyle w:val="PixelPlus"/>
        <w:numPr>
          <w:ilvl w:val="0"/>
          <w:numId w:val="28"/>
        </w:numPr>
      </w:pPr>
      <w:r>
        <w:t xml:space="preserve">определяется тестовая выборка страниц вида </w:t>
      </w:r>
      <w:hyperlink r:id="rId40" w:history="1">
        <w:r w:rsidR="00445D6C" w:rsidRPr="00132FBB">
          <w:rPr>
            <w:rStyle w:val="a8"/>
          </w:rPr>
          <w:t>https://kwork.ru/categories/</w:t>
        </w:r>
      </w:hyperlink>
      <w:r w:rsidR="00445D6C">
        <w:t>.*</w:t>
      </w:r>
      <w:r>
        <w:t xml:space="preserve">, имеющих логические дубли среди страниц вида </w:t>
      </w:r>
      <w:hyperlink r:id="rId41" w:history="1">
        <w:r w:rsidRPr="00132FBB">
          <w:rPr>
            <w:rStyle w:val="a8"/>
          </w:rPr>
          <w:t>https://kwork.ru/categories/</w:t>
        </w:r>
      </w:hyperlink>
      <w:r>
        <w:t>.*;</w:t>
      </w:r>
    </w:p>
    <w:p w:rsidR="00EF44E3" w:rsidRDefault="00EF44E3" w:rsidP="003C4B2C">
      <w:pPr>
        <w:pStyle w:val="PixelPlus"/>
        <w:numPr>
          <w:ilvl w:val="0"/>
          <w:numId w:val="28"/>
        </w:numPr>
      </w:pPr>
      <w:r>
        <w:lastRenderedPageBreak/>
        <w:t xml:space="preserve">на страницы логических дублей </w:t>
      </w:r>
      <w:r w:rsidR="00445D6C">
        <w:t xml:space="preserve">указывают неканоническими </w:t>
      </w:r>
      <w:r w:rsidR="00445D6C">
        <w:rPr>
          <w:lang w:val="en-US"/>
        </w:rPr>
        <w:t>URL</w:t>
      </w:r>
      <w:r w:rsidR="00445D6C">
        <w:t>;</w:t>
      </w:r>
    </w:p>
    <w:p w:rsidR="00445D6C" w:rsidRDefault="00445D6C" w:rsidP="003C4B2C">
      <w:pPr>
        <w:pStyle w:val="PixelPlus"/>
        <w:numPr>
          <w:ilvl w:val="0"/>
          <w:numId w:val="28"/>
        </w:numPr>
      </w:pPr>
      <w:r>
        <w:t xml:space="preserve">на страницы вида </w:t>
      </w:r>
      <w:hyperlink r:id="rId42" w:history="1">
        <w:r w:rsidRPr="00132FBB">
          <w:rPr>
            <w:rStyle w:val="a8"/>
          </w:rPr>
          <w:t>https://kwork.ru/categories/</w:t>
        </w:r>
      </w:hyperlink>
      <w:r>
        <w:t>.* вносятся корректировки в базовую оптимизацию;</w:t>
      </w:r>
    </w:p>
    <w:p w:rsidR="00445D6C" w:rsidRDefault="00445D6C" w:rsidP="003C4B2C">
      <w:pPr>
        <w:pStyle w:val="PixelPlus"/>
        <w:numPr>
          <w:ilvl w:val="0"/>
          <w:numId w:val="28"/>
        </w:numPr>
      </w:pPr>
      <w:r>
        <w:t>страницы отправляются на переобход в ПС</w:t>
      </w:r>
      <w:r w:rsidR="00C25D67">
        <w:t xml:space="preserve"> и контроль их индексации</w:t>
      </w:r>
      <w:r>
        <w:t>;</w:t>
      </w:r>
    </w:p>
    <w:p w:rsidR="00445D6C" w:rsidRDefault="00445D6C" w:rsidP="003C4B2C">
      <w:pPr>
        <w:pStyle w:val="PixelPlus"/>
        <w:numPr>
          <w:ilvl w:val="0"/>
          <w:numId w:val="28"/>
        </w:numPr>
      </w:pPr>
      <w:r>
        <w:t>пары запрос-прорабатываемая страница вносятся на мониторинг</w:t>
      </w:r>
      <w:r w:rsidR="00B31E4E">
        <w:t xml:space="preserve"> в модуль проектов «Пиксель Тулс»</w:t>
      </w:r>
      <w:r>
        <w:t>;</w:t>
      </w:r>
    </w:p>
    <w:p w:rsidR="00445D6C" w:rsidRDefault="00445D6C" w:rsidP="003C4B2C">
      <w:pPr>
        <w:pStyle w:val="PixelPlus"/>
        <w:numPr>
          <w:ilvl w:val="0"/>
          <w:numId w:val="28"/>
        </w:numPr>
      </w:pPr>
      <w:r>
        <w:t>проводится пост-апдейтная аналитика.</w:t>
      </w:r>
    </w:p>
    <w:p w:rsidR="00DC6E41" w:rsidRDefault="00445D6C" w:rsidP="0022551C">
      <w:pPr>
        <w:pStyle w:val="PixelPlus"/>
      </w:pPr>
      <w:r>
        <w:t xml:space="preserve">Несмотря на результаты эксперимента глобально задача устранения логических дублей будет решаться путем настройки атрибута </w:t>
      </w:r>
      <w:r>
        <w:rPr>
          <w:lang w:val="en-US"/>
        </w:rPr>
        <w:t>rel</w:t>
      </w:r>
      <w:r w:rsidRPr="00445D6C">
        <w:t xml:space="preserve"> </w:t>
      </w:r>
      <w:r>
        <w:rPr>
          <w:lang w:val="en-US"/>
        </w:rPr>
        <w:t>canonical</w:t>
      </w:r>
      <w:r>
        <w:t>, а вот какой тип страницы будет являться каноничным</w:t>
      </w:r>
      <w:r w:rsidR="00C11493">
        <w:t>,</w:t>
      </w:r>
      <w:r>
        <w:t xml:space="preserve"> будет определено по результатам эксперимента.</w:t>
      </w:r>
    </w:p>
    <w:p w:rsidR="00B270A8" w:rsidRDefault="00B270A8" w:rsidP="00B270A8">
      <w:pPr>
        <w:pStyle w:val="3"/>
      </w:pPr>
      <w:bookmarkStart w:id="47" w:name="_Toc32490766"/>
      <w:r>
        <w:t>Оптимизация шаблонов тегов и мета-тегов</w:t>
      </w:r>
      <w:r w:rsidRPr="00874CA6">
        <w:t xml:space="preserve"> </w:t>
      </w:r>
      <w:r>
        <w:t>ключевых типов страниц (в т.ч. и ручная проработка приоритетных/трафиковых страниц)</w:t>
      </w:r>
      <w:bookmarkEnd w:id="47"/>
    </w:p>
    <w:p w:rsidR="00170073" w:rsidRDefault="008A6634" w:rsidP="00170073">
      <w:pPr>
        <w:pStyle w:val="PixelPlus"/>
        <w:ind w:firstLine="851"/>
      </w:pPr>
      <w:r>
        <w:t xml:space="preserve">Данный </w:t>
      </w:r>
      <w:r w:rsidR="00170073">
        <w:t>блок</w:t>
      </w:r>
      <w:r>
        <w:t xml:space="preserve"> является логическим продолжением этапа «</w:t>
      </w:r>
      <w:hyperlink w:anchor="_Сбор_и_проработка" w:history="1">
        <w:r w:rsidRPr="008A6634">
          <w:rPr>
            <w:rStyle w:val="a8"/>
          </w:rPr>
          <w:t>Сбор и проработка СЯ</w:t>
        </w:r>
      </w:hyperlink>
      <w:r>
        <w:t>»</w:t>
      </w:r>
      <w:r w:rsidR="00170073">
        <w:t xml:space="preserve">, в котором подразумевается как проработка шаблонов тегов и мета-тегов, так и ручная </w:t>
      </w:r>
      <w:r w:rsidR="00C71872">
        <w:t>корректировка</w:t>
      </w:r>
      <w:r w:rsidR="00170073">
        <w:t xml:space="preserve"> тегов и мета-тегов для страниц с ВЧ запросами. </w:t>
      </w:r>
    </w:p>
    <w:p w:rsidR="00170073" w:rsidRDefault="00170073" w:rsidP="00170073">
      <w:pPr>
        <w:pStyle w:val="PixelPlus"/>
      </w:pPr>
      <w:r>
        <w:t>Особенности проработки шаблонов тегов и мета-тегов:</w:t>
      </w:r>
    </w:p>
    <w:p w:rsidR="00170073" w:rsidRDefault="00170073" w:rsidP="003C4B2C">
      <w:pPr>
        <w:pStyle w:val="PixelPlus"/>
        <w:numPr>
          <w:ilvl w:val="0"/>
          <w:numId w:val="29"/>
        </w:numPr>
      </w:pPr>
      <w:r>
        <w:t>первый этап: выявление всех грубых ошибок в оптимизации шаблонов тегов и мета-тегов для каждого типа страницы;</w:t>
      </w:r>
    </w:p>
    <w:p w:rsidR="00170073" w:rsidRDefault="00170073" w:rsidP="003C4B2C">
      <w:pPr>
        <w:pStyle w:val="PixelPlus"/>
        <w:numPr>
          <w:ilvl w:val="0"/>
          <w:numId w:val="29"/>
        </w:numPr>
      </w:pPr>
      <w:r>
        <w:t>формирование оптимизированных шаблонов тегов и мета-тегов для каждого типа страницы, вплоть до проработки отдельных групп подразделов;</w:t>
      </w:r>
    </w:p>
    <w:p w:rsidR="00170073" w:rsidRDefault="00170073" w:rsidP="003C4B2C">
      <w:pPr>
        <w:pStyle w:val="PixelPlus"/>
        <w:numPr>
          <w:ilvl w:val="0"/>
          <w:numId w:val="29"/>
        </w:numPr>
      </w:pPr>
      <w:r>
        <w:t xml:space="preserve">формирование тестовой выборки </w:t>
      </w:r>
      <w:r w:rsidR="00BB5718">
        <w:t>для оценки эффективности сформированных шаблонов тегов и мета-тегов, а также для оценки возможных рисков потери текущего уровня трафика;</w:t>
      </w:r>
    </w:p>
    <w:p w:rsidR="00BB5718" w:rsidRDefault="00D03C88" w:rsidP="003C4B2C">
      <w:pPr>
        <w:pStyle w:val="PixelPlus"/>
        <w:numPr>
          <w:ilvl w:val="0"/>
          <w:numId w:val="29"/>
        </w:numPr>
      </w:pPr>
      <w:r>
        <w:lastRenderedPageBreak/>
        <w:t>внесение на страницы тестовой выборки оптимизированных тегов и мета-тегов по сформированным шаблонам</w:t>
      </w:r>
      <w:r w:rsidR="00BC58C2">
        <w:t>;</w:t>
      </w:r>
    </w:p>
    <w:p w:rsidR="00BC58C2" w:rsidRDefault="00BC58C2" w:rsidP="003C4B2C">
      <w:pPr>
        <w:pStyle w:val="PixelPlus"/>
        <w:numPr>
          <w:ilvl w:val="0"/>
          <w:numId w:val="29"/>
        </w:numPr>
      </w:pPr>
      <w:r>
        <w:t xml:space="preserve">отправка страниц тестовой выборки </w:t>
      </w:r>
      <w:r w:rsidR="00C25D67">
        <w:t>на переобход ПС и контроль их индексации;</w:t>
      </w:r>
    </w:p>
    <w:p w:rsidR="00B31E4E" w:rsidRDefault="00B31E4E" w:rsidP="003C4B2C">
      <w:pPr>
        <w:pStyle w:val="PixelPlus"/>
        <w:numPr>
          <w:ilvl w:val="0"/>
          <w:numId w:val="29"/>
        </w:numPr>
      </w:pPr>
      <w:r>
        <w:t>отправка пар запрос-документ на мониторинг в модуль проектов «Пиксель Тулс»;</w:t>
      </w:r>
    </w:p>
    <w:p w:rsidR="00B31E4E" w:rsidRDefault="00B31E4E" w:rsidP="003C4B2C">
      <w:pPr>
        <w:pStyle w:val="PixelPlus"/>
        <w:numPr>
          <w:ilvl w:val="0"/>
          <w:numId w:val="29"/>
        </w:numPr>
      </w:pPr>
      <w:r>
        <w:t>проведение пост-апдейтной аналитики и формирование выводов.</w:t>
      </w:r>
    </w:p>
    <w:p w:rsidR="00B50A3F" w:rsidRDefault="00B50A3F" w:rsidP="00DC6F96">
      <w:pPr>
        <w:pStyle w:val="PixelPlus"/>
        <w:ind w:firstLine="720"/>
      </w:pPr>
      <w:r>
        <w:t>На основании проведенной аналитики будут либо вносит</w:t>
      </w:r>
      <w:r w:rsidR="00CC3C1C">
        <w:t>ь</w:t>
      </w:r>
      <w:r>
        <w:t>ся корректировки в шаблоны тегов и мета-тегов с последующим расширением выборки и тестированием, либо масштабироваться сформированные правки на тестовые разделы</w:t>
      </w:r>
      <w:r w:rsidR="00DC6F96">
        <w:t>.</w:t>
      </w:r>
    </w:p>
    <w:p w:rsidR="00DC6F96" w:rsidRDefault="0054302D" w:rsidP="0054302D">
      <w:pPr>
        <w:pStyle w:val="3"/>
      </w:pPr>
      <w:bookmarkStart w:id="48" w:name="_Toc32490767"/>
      <w:r>
        <w:t>Внедрение и проработка нового типа страницы «Специалисты»</w:t>
      </w:r>
      <w:bookmarkEnd w:id="48"/>
    </w:p>
    <w:p w:rsidR="0054302D" w:rsidRDefault="006A1AE7" w:rsidP="00DC788B">
      <w:pPr>
        <w:pStyle w:val="PixelPlus"/>
        <w:ind w:firstLine="851"/>
      </w:pPr>
      <w:r>
        <w:t>В ходе проведенного анализа проекта, конкурентов и поискового спроса в качестве дополнительной точки роста по привлечению целевого</w:t>
      </w:r>
      <w:r>
        <w:rPr>
          <w:rStyle w:val="ad"/>
        </w:rPr>
        <w:footnoteReference w:id="4"/>
      </w:r>
      <w:r>
        <w:t xml:space="preserve"> трафика</w:t>
      </w:r>
      <w:r w:rsidR="00CC3C1C">
        <w:t xml:space="preserve"> планируется внедрение нового типа страницы «Специалисты»</w:t>
      </w:r>
      <w:r w:rsidR="00DC788B">
        <w:t>.</w:t>
      </w:r>
    </w:p>
    <w:p w:rsidR="00DC788B" w:rsidRDefault="00DC788B" w:rsidP="00DC788B">
      <w:pPr>
        <w:pStyle w:val="PixelPlus"/>
        <w:ind w:firstLine="851"/>
      </w:pPr>
      <w:r>
        <w:t>Ключевые особенности нового типа страниц:</w:t>
      </w:r>
    </w:p>
    <w:p w:rsidR="00DC788B" w:rsidRDefault="00DC788B" w:rsidP="003C4B2C">
      <w:pPr>
        <w:pStyle w:val="PixelPlus"/>
        <w:numPr>
          <w:ilvl w:val="0"/>
          <w:numId w:val="30"/>
        </w:numPr>
      </w:pPr>
      <w:r>
        <w:t>выделение страницы в отдельную категорию и добавления ссылки на нее в сквозные блоки и основное меню сайта;</w:t>
      </w:r>
    </w:p>
    <w:p w:rsidR="00DC788B" w:rsidRDefault="00DC788B" w:rsidP="003C4B2C">
      <w:pPr>
        <w:pStyle w:val="PixelPlus"/>
        <w:numPr>
          <w:ilvl w:val="0"/>
          <w:numId w:val="30"/>
        </w:numPr>
      </w:pPr>
      <w:r>
        <w:t>страницы данного типа будут оформлены как страницы листинги;</w:t>
      </w:r>
    </w:p>
    <w:p w:rsidR="00DC788B" w:rsidRDefault="00DC788B" w:rsidP="003C4B2C">
      <w:pPr>
        <w:pStyle w:val="PixelPlus"/>
        <w:numPr>
          <w:ilvl w:val="0"/>
          <w:numId w:val="30"/>
        </w:numPr>
      </w:pPr>
      <w:r>
        <w:t>данные документы агрегируют в себе исполнителей по типу специальности;</w:t>
      </w:r>
    </w:p>
    <w:p w:rsidR="00DC788B" w:rsidRDefault="00DC788B" w:rsidP="003C4B2C">
      <w:pPr>
        <w:pStyle w:val="PixelPlus"/>
        <w:numPr>
          <w:ilvl w:val="0"/>
          <w:numId w:val="30"/>
        </w:numPr>
      </w:pPr>
      <w:r>
        <w:t>данны</w:t>
      </w:r>
      <w:r w:rsidR="009B6B76">
        <w:t>й</w:t>
      </w:r>
      <w:r>
        <w:t xml:space="preserve"> тип страницы призван решать задачу пользователя (Заказчика) в поиске и привлечени</w:t>
      </w:r>
      <w:r w:rsidR="009B6B76">
        <w:t>и</w:t>
      </w:r>
      <w:r>
        <w:t xml:space="preserve"> отдельных специалистов для выполнени</w:t>
      </w:r>
      <w:r w:rsidR="009B6B76">
        <w:t>я</w:t>
      </w:r>
      <w:r>
        <w:t xml:space="preserve"> разовых или постоянных работ;</w:t>
      </w:r>
    </w:p>
    <w:p w:rsidR="0054302D" w:rsidRDefault="00DC788B" w:rsidP="003C4B2C">
      <w:pPr>
        <w:pStyle w:val="PixelPlus"/>
        <w:numPr>
          <w:ilvl w:val="0"/>
          <w:numId w:val="30"/>
        </w:numPr>
      </w:pPr>
      <w:r>
        <w:lastRenderedPageBreak/>
        <w:t xml:space="preserve">детализированными (конечными) страницами вводимой категории должны являться страницы исполнителей вида: </w:t>
      </w:r>
      <w:hyperlink r:id="rId43" w:history="1">
        <w:r>
          <w:rPr>
            <w:rStyle w:val="a8"/>
          </w:rPr>
          <w:t>https://kwork.ru/user/recvoice</w:t>
        </w:r>
      </w:hyperlink>
      <w:r>
        <w:t>.</w:t>
      </w:r>
    </w:p>
    <w:p w:rsidR="00DC788B" w:rsidRDefault="00E56B70" w:rsidP="006726F2">
      <w:pPr>
        <w:pStyle w:val="3"/>
      </w:pPr>
      <w:bookmarkStart w:id="49" w:name="_Toc32490768"/>
      <w:r>
        <w:t xml:space="preserve">Повышение показателей </w:t>
      </w:r>
      <w:r>
        <w:rPr>
          <w:lang w:val="en-US"/>
        </w:rPr>
        <w:t>CTR</w:t>
      </w:r>
      <w:r w:rsidR="006726F2">
        <w:rPr>
          <w:lang w:val="en-US"/>
        </w:rPr>
        <w:t xml:space="preserve"> </w:t>
      </w:r>
      <w:r w:rsidR="006726F2">
        <w:t>на выдаче</w:t>
      </w:r>
      <w:bookmarkEnd w:id="49"/>
    </w:p>
    <w:p w:rsidR="006726F2" w:rsidRDefault="00CA3D28" w:rsidP="00CA3D28">
      <w:pPr>
        <w:pStyle w:val="PixelPlus"/>
        <w:ind w:firstLine="720"/>
      </w:pPr>
      <w:r>
        <w:t>Данный блок является логическим продолжением этапа «</w:t>
      </w:r>
      <w:hyperlink w:anchor="_Сбор_и_проработка" w:history="1">
        <w:r w:rsidRPr="00CA3D28">
          <w:rPr>
            <w:rStyle w:val="a8"/>
          </w:rPr>
          <w:t>Сбор и проработки СЯ</w:t>
        </w:r>
      </w:hyperlink>
      <w:r>
        <w:t>», в рамках которого будет прорабатываться кластер запросов:</w:t>
      </w:r>
    </w:p>
    <w:p w:rsidR="00CA3D28" w:rsidRDefault="00CA3D28" w:rsidP="003C4B2C">
      <w:pPr>
        <w:pStyle w:val="PixelPlus"/>
        <w:numPr>
          <w:ilvl w:val="0"/>
          <w:numId w:val="31"/>
        </w:numPr>
      </w:pPr>
      <w:r>
        <w:t>ТОП-6-12, критерий отбора которых: позиция 6-12 включительно.</w:t>
      </w:r>
    </w:p>
    <w:p w:rsidR="00CA3D28" w:rsidRDefault="00CA3D28" w:rsidP="00CA3D28">
      <w:pPr>
        <w:pStyle w:val="PixelPlus"/>
      </w:pPr>
      <w:r>
        <w:t>Данный блок работ включает в себя следующие работы:</w:t>
      </w:r>
    </w:p>
    <w:p w:rsidR="00CA3D28" w:rsidRDefault="00CA3D28" w:rsidP="003C4B2C">
      <w:pPr>
        <w:pStyle w:val="PixelPlus"/>
        <w:numPr>
          <w:ilvl w:val="0"/>
          <w:numId w:val="31"/>
        </w:numPr>
      </w:pPr>
      <w:r>
        <w:t>контроль изменения CTR в поисковых системах по приоритетным поисковым запросам / группам запросов;</w:t>
      </w:r>
    </w:p>
    <w:p w:rsidR="00CA3D28" w:rsidRDefault="00CA3D28" w:rsidP="003C4B2C">
      <w:pPr>
        <w:pStyle w:val="PixelPlus"/>
        <w:numPr>
          <w:ilvl w:val="0"/>
          <w:numId w:val="31"/>
        </w:numPr>
      </w:pPr>
      <w:r>
        <w:t>корректировки сниппетов по наиболее частотным парам запрос/URL для повышения CTR;</w:t>
      </w:r>
    </w:p>
    <w:p w:rsidR="00CA3D28" w:rsidRDefault="00CA3D28" w:rsidP="003C4B2C">
      <w:pPr>
        <w:pStyle w:val="PixelPlus"/>
        <w:numPr>
          <w:ilvl w:val="0"/>
          <w:numId w:val="31"/>
        </w:numPr>
      </w:pPr>
      <w:r>
        <w:t>дополнени</w:t>
      </w:r>
      <w:r w:rsidR="009E090B">
        <w:t xml:space="preserve">е наборов классов во внедренную </w:t>
      </w:r>
      <w:r>
        <w:t>микроразметк</w:t>
      </w:r>
      <w:r w:rsidR="009E090B">
        <w:t>у</w:t>
      </w:r>
      <w:r>
        <w:t xml:space="preserve"> schema.org;</w:t>
      </w:r>
    </w:p>
    <w:p w:rsidR="00CA3D28" w:rsidRDefault="00CA3D28" w:rsidP="003C4B2C">
      <w:pPr>
        <w:pStyle w:val="PixelPlus"/>
        <w:numPr>
          <w:ilvl w:val="0"/>
          <w:numId w:val="31"/>
        </w:numPr>
      </w:pPr>
      <w:r>
        <w:t>работы с быстрыми ссылками;</w:t>
      </w:r>
    </w:p>
    <w:p w:rsidR="00CA3D28" w:rsidRDefault="00CA3D28" w:rsidP="003C4B2C">
      <w:pPr>
        <w:pStyle w:val="PixelPlus"/>
        <w:numPr>
          <w:ilvl w:val="0"/>
          <w:numId w:val="31"/>
        </w:numPr>
      </w:pPr>
      <w:r>
        <w:t>подключение сайта к «Товарам и ценам» в Я.Вебмастере: формирование YML-файла, тестирование;</w:t>
      </w:r>
    </w:p>
    <w:p w:rsidR="00CA3D28" w:rsidRDefault="00CA3D28" w:rsidP="003C4B2C">
      <w:pPr>
        <w:pStyle w:val="PixelPlus"/>
        <w:numPr>
          <w:ilvl w:val="0"/>
          <w:numId w:val="31"/>
        </w:numPr>
      </w:pPr>
      <w:r>
        <w:t>добавление символов Юникода в теги и мета-теги;</w:t>
      </w:r>
    </w:p>
    <w:p w:rsidR="00CA3D28" w:rsidRDefault="00CA3D28" w:rsidP="003C4B2C">
      <w:pPr>
        <w:pStyle w:val="PixelPlus"/>
        <w:numPr>
          <w:ilvl w:val="0"/>
          <w:numId w:val="31"/>
        </w:numPr>
      </w:pPr>
      <w:r>
        <w:t>формирование «продающего текста» для description.</w:t>
      </w:r>
    </w:p>
    <w:p w:rsidR="009E090B" w:rsidRDefault="00314962" w:rsidP="00314962">
      <w:pPr>
        <w:pStyle w:val="2"/>
      </w:pPr>
      <w:bookmarkStart w:id="50" w:name="_Toc32490769"/>
      <w:r>
        <w:t xml:space="preserve">Операционные </w:t>
      </w:r>
      <w:r>
        <w:rPr>
          <w:lang w:val="en-US"/>
        </w:rPr>
        <w:t>SEO-</w:t>
      </w:r>
      <w:r>
        <w:t>задачи</w:t>
      </w:r>
      <w:bookmarkEnd w:id="50"/>
    </w:p>
    <w:p w:rsidR="00314962" w:rsidRDefault="00314962" w:rsidP="00314962">
      <w:pPr>
        <w:pStyle w:val="PixelPlus"/>
        <w:ind w:firstLine="708"/>
      </w:pPr>
      <w:r>
        <w:t xml:space="preserve">Данный блок </w:t>
      </w:r>
      <w:r w:rsidR="00D5369A">
        <w:t>работ</w:t>
      </w:r>
      <w:r>
        <w:t xml:space="preserve"> относится ко всем направлениям проработки ресурса и реша</w:t>
      </w:r>
      <w:r w:rsidR="00610CF8">
        <w:t>е</w:t>
      </w:r>
      <w:r>
        <w:t xml:space="preserve">т задачи в достижении всех поставленных </w:t>
      </w:r>
      <w:r>
        <w:rPr>
          <w:lang w:val="en-US"/>
        </w:rPr>
        <w:t>KPI</w:t>
      </w:r>
      <w:r>
        <w:t>.</w:t>
      </w:r>
    </w:p>
    <w:p w:rsidR="003F0FE6" w:rsidRDefault="003F0FE6" w:rsidP="00314962">
      <w:pPr>
        <w:pStyle w:val="PixelPlus"/>
        <w:ind w:firstLine="708"/>
      </w:pPr>
      <w:r>
        <w:t>Все операционные задачи, обозначенные в данном блоке работ, являются регулярными на всем протяжении взаимодействия с проектом.</w:t>
      </w:r>
      <w:r w:rsidR="00D5369A">
        <w:t xml:space="preserve"> Ключевой список работ:</w:t>
      </w:r>
    </w:p>
    <w:p w:rsidR="00D5369A" w:rsidRDefault="006274B5" w:rsidP="003C4B2C">
      <w:pPr>
        <w:pStyle w:val="PixelPlus"/>
        <w:numPr>
          <w:ilvl w:val="0"/>
          <w:numId w:val="32"/>
        </w:numPr>
      </w:pPr>
      <w:r>
        <w:lastRenderedPageBreak/>
        <w:t xml:space="preserve">проведение регулярных технических аудитов с целью своевременного </w:t>
      </w:r>
      <w:r w:rsidR="004D4A92">
        <w:t>выявлени</w:t>
      </w:r>
      <w:r w:rsidR="00CD7DB6">
        <w:t>я</w:t>
      </w:r>
      <w:r w:rsidR="004D4A92">
        <w:t xml:space="preserve"> ошибок, способных оказать негативное влияние на развитие проекта,</w:t>
      </w:r>
      <w:r w:rsidR="00CD7DB6">
        <w:t xml:space="preserve"> на</w:t>
      </w:r>
      <w:r w:rsidR="004D4A92">
        <w:t xml:space="preserve"> достижение поставленных задач и сохранение имеющихся результатов;</w:t>
      </w:r>
    </w:p>
    <w:p w:rsidR="004D4A92" w:rsidRDefault="004D4A92" w:rsidP="003C4B2C">
      <w:pPr>
        <w:pStyle w:val="PixelPlus"/>
        <w:numPr>
          <w:ilvl w:val="0"/>
          <w:numId w:val="32"/>
        </w:numPr>
      </w:pPr>
      <w:r>
        <w:t xml:space="preserve">двухуровневая проверка внедряемых доработок на тестовой площадке и боевой версии сайта не только правок, относящихся к той или иной доработке, но и </w:t>
      </w:r>
      <w:r w:rsidR="00382A78">
        <w:t xml:space="preserve">к </w:t>
      </w:r>
      <w:r>
        <w:t>базовой оптимизации ключевых страниц сайта, сохранени</w:t>
      </w:r>
      <w:r w:rsidR="00382A78">
        <w:t>е</w:t>
      </w:r>
      <w:r>
        <w:t xml:space="preserve"> работоспособности функционала сайта в целом</w:t>
      </w:r>
      <w:r>
        <w:rPr>
          <w:rStyle w:val="ad"/>
        </w:rPr>
        <w:footnoteReference w:id="5"/>
      </w:r>
      <w:r>
        <w:t>;</w:t>
      </w:r>
    </w:p>
    <w:p w:rsidR="004D4A92" w:rsidRDefault="00655978" w:rsidP="003C4B2C">
      <w:pPr>
        <w:pStyle w:val="PixelPlus"/>
        <w:numPr>
          <w:ilvl w:val="0"/>
          <w:numId w:val="32"/>
        </w:numPr>
      </w:pPr>
      <w:r>
        <w:t>автоматический мониторинг проекта через «Модуль ведения проектов» в «Пиксель Тулс»;</w:t>
      </w:r>
    </w:p>
    <w:p w:rsidR="00655978" w:rsidRDefault="00655978" w:rsidP="003C4B2C">
      <w:pPr>
        <w:pStyle w:val="PixelPlus"/>
        <w:numPr>
          <w:ilvl w:val="0"/>
          <w:numId w:val="32"/>
        </w:numPr>
      </w:pPr>
      <w:r>
        <w:t xml:space="preserve">пост-апдейтная аналитика проводимых работ, формирование выводов, </w:t>
      </w:r>
      <w:r w:rsidR="004E4CDB">
        <w:t>гипотез</w:t>
      </w:r>
      <w:r>
        <w:t>;</w:t>
      </w:r>
    </w:p>
    <w:p w:rsidR="00BC5FF5" w:rsidRDefault="00BC5FF5" w:rsidP="003C4B2C">
      <w:pPr>
        <w:pStyle w:val="PixelPlus"/>
        <w:numPr>
          <w:ilvl w:val="0"/>
          <w:numId w:val="32"/>
        </w:numPr>
      </w:pPr>
      <w:r>
        <w:t>проведение юзабилити аудитов;</w:t>
      </w:r>
    </w:p>
    <w:p w:rsidR="00BC5FF5" w:rsidRDefault="00BC5FF5" w:rsidP="003C4B2C">
      <w:pPr>
        <w:pStyle w:val="PixelPlus"/>
        <w:numPr>
          <w:ilvl w:val="0"/>
          <w:numId w:val="32"/>
        </w:numPr>
      </w:pPr>
      <w:r>
        <w:t>проведение аудитов ПФ;</w:t>
      </w:r>
    </w:p>
    <w:p w:rsidR="00BC5FF5" w:rsidRDefault="00BC5FF5" w:rsidP="003C4B2C">
      <w:pPr>
        <w:pStyle w:val="PixelPlus"/>
        <w:numPr>
          <w:ilvl w:val="0"/>
          <w:numId w:val="32"/>
        </w:numPr>
      </w:pPr>
      <w:r>
        <w:t>проведение асессорской оценки сайта;</w:t>
      </w:r>
    </w:p>
    <w:p w:rsidR="00655978" w:rsidRDefault="00655978" w:rsidP="003C4B2C">
      <w:pPr>
        <w:pStyle w:val="PixelPlus"/>
        <w:numPr>
          <w:ilvl w:val="0"/>
          <w:numId w:val="32"/>
        </w:numPr>
      </w:pPr>
      <w:r>
        <w:t>аналитика органического трафика;</w:t>
      </w:r>
    </w:p>
    <w:p w:rsidR="00BC5FF5" w:rsidRDefault="00655978" w:rsidP="003C4B2C">
      <w:pPr>
        <w:pStyle w:val="PixelPlus"/>
        <w:numPr>
          <w:ilvl w:val="0"/>
          <w:numId w:val="32"/>
        </w:numPr>
      </w:pPr>
      <w:r>
        <w:t xml:space="preserve">аналитика </w:t>
      </w:r>
      <w:r w:rsidR="008C3CAF">
        <w:t>поведенческих факторов на сайте, формирование выводов, гипот</w:t>
      </w:r>
      <w:r w:rsidR="004E4CDB">
        <w:t>е</w:t>
      </w:r>
      <w:r w:rsidR="008C3CAF">
        <w:t>з, задач</w:t>
      </w:r>
      <w:r w:rsidR="00BC5FF5">
        <w:t>;</w:t>
      </w:r>
    </w:p>
    <w:p w:rsidR="008C3CAF" w:rsidRDefault="008C3CAF" w:rsidP="003C4B2C">
      <w:pPr>
        <w:pStyle w:val="PixelPlus"/>
        <w:numPr>
          <w:ilvl w:val="0"/>
          <w:numId w:val="32"/>
        </w:numPr>
      </w:pPr>
      <w:r>
        <w:t>анализ запросов и корректировка файла распределения на основании проведенной аналитики;</w:t>
      </w:r>
    </w:p>
    <w:p w:rsidR="008C3CAF" w:rsidRDefault="008C3CAF" w:rsidP="003C4B2C">
      <w:pPr>
        <w:pStyle w:val="PixelPlus"/>
        <w:numPr>
          <w:ilvl w:val="0"/>
          <w:numId w:val="32"/>
        </w:numPr>
      </w:pPr>
      <w:r>
        <w:t>п</w:t>
      </w:r>
      <w:r w:rsidRPr="008C3CAF">
        <w:t>оследовательная оценка статистики поведения пользователей на сайте до и после внесения каждой из значимых доработок</w:t>
      </w:r>
      <w:r>
        <w:t>;</w:t>
      </w:r>
    </w:p>
    <w:p w:rsidR="008C3CAF" w:rsidRDefault="008C3CAF" w:rsidP="003C4B2C">
      <w:pPr>
        <w:pStyle w:val="PixelPlus"/>
        <w:numPr>
          <w:ilvl w:val="0"/>
          <w:numId w:val="32"/>
        </w:numPr>
      </w:pPr>
      <w:r>
        <w:t>а</w:t>
      </w:r>
      <w:r w:rsidRPr="008C3CAF">
        <w:t>налитика конверсии продвигаемых запросов</w:t>
      </w:r>
      <w:r>
        <w:t>;</w:t>
      </w:r>
    </w:p>
    <w:p w:rsidR="008C3CAF" w:rsidRDefault="008C3CAF" w:rsidP="003C4B2C">
      <w:pPr>
        <w:pStyle w:val="PixelPlus"/>
        <w:numPr>
          <w:ilvl w:val="0"/>
          <w:numId w:val="32"/>
        </w:numPr>
      </w:pPr>
      <w:r>
        <w:lastRenderedPageBreak/>
        <w:t>р</w:t>
      </w:r>
      <w:r w:rsidRPr="008C3CAF">
        <w:t xml:space="preserve">аботы по сохранению видимости по наиболее трафиковым </w:t>
      </w:r>
      <w:r>
        <w:t>страницам сайта:</w:t>
      </w:r>
    </w:p>
    <w:p w:rsidR="008C3CAF" w:rsidRPr="008C3CAF" w:rsidRDefault="008C3CAF" w:rsidP="003C4B2C">
      <w:pPr>
        <w:pStyle w:val="PixelPlus"/>
        <w:numPr>
          <w:ilvl w:val="0"/>
          <w:numId w:val="33"/>
        </w:numPr>
        <w:ind w:left="1134"/>
      </w:pPr>
      <w:r w:rsidRPr="008C3CAF">
        <w:t>контроль корректного кода ответа страниц сайта с трафиковыми запросами;</w:t>
      </w:r>
    </w:p>
    <w:p w:rsidR="008C3CAF" w:rsidRPr="008C3CAF" w:rsidRDefault="008C3CAF" w:rsidP="003C4B2C">
      <w:pPr>
        <w:pStyle w:val="PixelPlus"/>
        <w:numPr>
          <w:ilvl w:val="0"/>
          <w:numId w:val="33"/>
        </w:numPr>
        <w:ind w:left="1134"/>
      </w:pPr>
      <w:r w:rsidRPr="008C3CAF">
        <w:t>контроль сохранения исходной текстовой оптимизации на страницах, куда ведут трафиковые запросы;</w:t>
      </w:r>
    </w:p>
    <w:p w:rsidR="008C3CAF" w:rsidRPr="008C3CAF" w:rsidRDefault="008C3CAF" w:rsidP="003C4B2C">
      <w:pPr>
        <w:pStyle w:val="PixelPlus"/>
        <w:numPr>
          <w:ilvl w:val="0"/>
          <w:numId w:val="33"/>
        </w:numPr>
        <w:ind w:left="1134"/>
      </w:pPr>
      <w:r w:rsidRPr="008C3CAF">
        <w:t>контроль индексации страниц с трафиковыми запросами;</w:t>
      </w:r>
    </w:p>
    <w:p w:rsidR="008C3CAF" w:rsidRPr="008C3CAF" w:rsidRDefault="008C3CAF" w:rsidP="003C4B2C">
      <w:pPr>
        <w:pStyle w:val="PixelPlus"/>
        <w:numPr>
          <w:ilvl w:val="0"/>
          <w:numId w:val="33"/>
        </w:numPr>
        <w:ind w:left="1134"/>
      </w:pPr>
      <w:r w:rsidRPr="008C3CAF">
        <w:t>контроль сохранения числа внутренних ссылок и УВ для страниц с трафиковыми запросами;</w:t>
      </w:r>
    </w:p>
    <w:p w:rsidR="008C3CAF" w:rsidRPr="008C3CAF" w:rsidRDefault="008C3CAF" w:rsidP="003C4B2C">
      <w:pPr>
        <w:pStyle w:val="PixelPlus"/>
        <w:numPr>
          <w:ilvl w:val="0"/>
          <w:numId w:val="33"/>
        </w:numPr>
        <w:ind w:left="1134"/>
      </w:pPr>
      <w:r w:rsidRPr="008C3CAF">
        <w:t>контроль вывода коммерческих элементов (цены, таблицы) на страницах с трафиковыми запросами;</w:t>
      </w:r>
    </w:p>
    <w:p w:rsidR="008C3CAF" w:rsidRPr="008C3CAF" w:rsidRDefault="008C3CAF" w:rsidP="003C4B2C">
      <w:pPr>
        <w:pStyle w:val="PixelPlus"/>
        <w:numPr>
          <w:ilvl w:val="0"/>
          <w:numId w:val="33"/>
        </w:numPr>
        <w:ind w:left="1134"/>
      </w:pPr>
      <w:r w:rsidRPr="008C3CAF">
        <w:t>контроль и аналитика страниц, потерявших трафик из-за проседания позиций по трафиковым запросам;</w:t>
      </w:r>
    </w:p>
    <w:p w:rsidR="008C3CAF" w:rsidRPr="008C3CAF" w:rsidRDefault="008C3CAF" w:rsidP="003C4B2C">
      <w:pPr>
        <w:pStyle w:val="PixelPlus"/>
        <w:numPr>
          <w:ilvl w:val="0"/>
          <w:numId w:val="33"/>
        </w:numPr>
        <w:ind w:left="1134"/>
      </w:pPr>
      <w:r w:rsidRPr="008C3CAF">
        <w:t>формирование ТЗ и доработок/самостоятельные правки для устранения ошибок, приведших к проседанию позиций;</w:t>
      </w:r>
    </w:p>
    <w:p w:rsidR="008C3CAF" w:rsidRDefault="008C3CAF" w:rsidP="003C4B2C">
      <w:pPr>
        <w:pStyle w:val="PixelPlus"/>
        <w:numPr>
          <w:ilvl w:val="0"/>
          <w:numId w:val="33"/>
        </w:numPr>
        <w:ind w:left="1134"/>
      </w:pPr>
      <w:r w:rsidRPr="008C3CAF">
        <w:t>корректировка страниц, на которые ведут трафиковые запросы с целью улучшения позиций.</w:t>
      </w:r>
    </w:p>
    <w:bookmarkEnd w:id="0"/>
    <w:p w:rsidR="00641EEF" w:rsidRDefault="00641EEF" w:rsidP="00641EEF">
      <w:pPr>
        <w:pStyle w:val="PixelPlus"/>
      </w:pPr>
      <w:r>
        <w:br w:type="page"/>
      </w:r>
    </w:p>
    <w:p w:rsidR="0072593B" w:rsidRDefault="00641EEF" w:rsidP="009C1319">
      <w:pPr>
        <w:pStyle w:val="1"/>
      </w:pPr>
      <w:bookmarkStart w:id="51" w:name="_Toc32490770"/>
      <w:r>
        <w:lastRenderedPageBreak/>
        <w:t xml:space="preserve">Резюме </w:t>
      </w:r>
      <w:r w:rsidR="009C1319">
        <w:t>по предлагаемой стратегии</w:t>
      </w:r>
      <w:bookmarkEnd w:id="51"/>
    </w:p>
    <w:p w:rsidR="009C1319" w:rsidRDefault="00556AFA" w:rsidP="0081152D">
      <w:pPr>
        <w:pStyle w:val="PixelPlus"/>
        <w:ind w:firstLine="720"/>
      </w:pPr>
      <w:r>
        <w:t xml:space="preserve">Ниже представлен тезисный список </w:t>
      </w:r>
      <w:r w:rsidR="0081152D">
        <w:t>направлений, которые будут прорабатываться в рамках предлагаемой стратегии.</w:t>
      </w:r>
    </w:p>
    <w:p w:rsidR="000A0071" w:rsidRDefault="000A0071" w:rsidP="000A0071">
      <w:pPr>
        <w:pStyle w:val="PixelPlus"/>
        <w:numPr>
          <w:ilvl w:val="0"/>
          <w:numId w:val="49"/>
        </w:numPr>
      </w:pPr>
      <w:r w:rsidRPr="00171FAB">
        <w:t xml:space="preserve">Увеличение показателей микро- и </w:t>
      </w:r>
      <w:r w:rsidR="005229AD">
        <w:t>макро</w:t>
      </w:r>
      <w:r w:rsidRPr="00171FAB">
        <w:t>конверсии</w:t>
      </w:r>
      <w:r>
        <w:t>:</w:t>
      </w:r>
    </w:p>
    <w:p w:rsidR="000A0071" w:rsidRDefault="000A0071" w:rsidP="000A0071">
      <w:pPr>
        <w:pStyle w:val="PixelPlus"/>
        <w:numPr>
          <w:ilvl w:val="0"/>
          <w:numId w:val="51"/>
        </w:numPr>
        <w:ind w:left="1134"/>
      </w:pPr>
      <w:r>
        <w:t>определение и анализ ЦА с последующей сегментацией на профессиональные сообщества;</w:t>
      </w:r>
    </w:p>
    <w:p w:rsidR="000A0071" w:rsidRDefault="000A0071" w:rsidP="000A0071">
      <w:pPr>
        <w:pStyle w:val="PixelPlus"/>
        <w:numPr>
          <w:ilvl w:val="0"/>
          <w:numId w:val="51"/>
        </w:numPr>
        <w:ind w:left="1134"/>
      </w:pPr>
      <w:r>
        <w:t>популяризация ресурса kwork.ru среди профессионального сообщества;</w:t>
      </w:r>
    </w:p>
    <w:p w:rsidR="000A0071" w:rsidRPr="00171FAB" w:rsidRDefault="000A0071" w:rsidP="000A0071">
      <w:pPr>
        <w:pStyle w:val="PixelPlus"/>
        <w:numPr>
          <w:ilvl w:val="0"/>
          <w:numId w:val="51"/>
        </w:numPr>
        <w:ind w:left="1134"/>
        <w:rPr>
          <w:lang w:val="en-US"/>
        </w:rPr>
      </w:pPr>
      <w:r>
        <w:t>формирование</w:t>
      </w:r>
      <w:r w:rsidRPr="00171FAB">
        <w:rPr>
          <w:lang w:val="en-US"/>
        </w:rPr>
        <w:t xml:space="preserve"> CJM;</w:t>
      </w:r>
    </w:p>
    <w:p w:rsidR="000A0071" w:rsidRDefault="000A0071" w:rsidP="000A0071">
      <w:pPr>
        <w:pStyle w:val="PixelPlus"/>
        <w:numPr>
          <w:ilvl w:val="0"/>
          <w:numId w:val="51"/>
        </w:numPr>
        <w:ind w:left="1134"/>
      </w:pPr>
      <w:r>
        <w:t>устранение критических ошибок, выявленных в ходе базовых аудитов юзабилити и адаптивной версии сайта.</w:t>
      </w:r>
    </w:p>
    <w:p w:rsidR="00210B8D" w:rsidRDefault="00210B8D" w:rsidP="00CF57FD">
      <w:pPr>
        <w:pStyle w:val="PixelPlus"/>
        <w:numPr>
          <w:ilvl w:val="0"/>
          <w:numId w:val="49"/>
        </w:numPr>
      </w:pPr>
      <w:r w:rsidRPr="00D44991">
        <w:t>Рост органического трафика по небрендовым запросам</w:t>
      </w:r>
      <w:r>
        <w:t>:</w:t>
      </w:r>
    </w:p>
    <w:p w:rsidR="00210B8D" w:rsidRDefault="00210B8D" w:rsidP="00210B8D">
      <w:pPr>
        <w:pStyle w:val="PixelPlus"/>
        <w:numPr>
          <w:ilvl w:val="0"/>
          <w:numId w:val="6"/>
        </w:numPr>
        <w:ind w:left="1134"/>
      </w:pPr>
      <w:r>
        <w:rPr>
          <w:lang w:val="en-US"/>
        </w:rPr>
        <w:t>c</w:t>
      </w:r>
      <w:r>
        <w:t>бор и проработка СЯ;</w:t>
      </w:r>
    </w:p>
    <w:p w:rsidR="00210B8D" w:rsidRDefault="00210B8D" w:rsidP="00210B8D">
      <w:pPr>
        <w:pStyle w:val="PixelPlus"/>
        <w:numPr>
          <w:ilvl w:val="0"/>
          <w:numId w:val="6"/>
        </w:numPr>
        <w:ind w:left="1134"/>
      </w:pPr>
      <w:r>
        <w:t>устранение проблемы наличия логических дублей на сайте;</w:t>
      </w:r>
    </w:p>
    <w:p w:rsidR="00210B8D" w:rsidRDefault="00210B8D" w:rsidP="00210B8D">
      <w:pPr>
        <w:pStyle w:val="PixelPlus"/>
        <w:numPr>
          <w:ilvl w:val="0"/>
          <w:numId w:val="6"/>
        </w:numPr>
        <w:ind w:left="1134"/>
      </w:pPr>
      <w:r>
        <w:t>оптимизация шаблонов тегов и мета-тегов</w:t>
      </w:r>
      <w:r w:rsidRPr="00874CA6">
        <w:t xml:space="preserve"> </w:t>
      </w:r>
      <w:r>
        <w:t>ключевых типов страниц (в т.ч. и ручная проработка приоритетных/трафиковых страниц);</w:t>
      </w:r>
    </w:p>
    <w:p w:rsidR="00210B8D" w:rsidRDefault="00210B8D" w:rsidP="00210B8D">
      <w:pPr>
        <w:pStyle w:val="PixelPlus"/>
        <w:numPr>
          <w:ilvl w:val="0"/>
          <w:numId w:val="6"/>
        </w:numPr>
        <w:ind w:left="1134"/>
      </w:pPr>
      <w:r>
        <w:t>внедрение</w:t>
      </w:r>
      <w:r w:rsidRPr="00874CA6">
        <w:t xml:space="preserve"> </w:t>
      </w:r>
      <w:r>
        <w:t>и проработка нового типа страниц «Специалисты»;</w:t>
      </w:r>
    </w:p>
    <w:p w:rsidR="00210B8D" w:rsidRDefault="00210B8D" w:rsidP="00210B8D">
      <w:pPr>
        <w:pStyle w:val="PixelPlus"/>
        <w:numPr>
          <w:ilvl w:val="0"/>
          <w:numId w:val="6"/>
        </w:numPr>
        <w:ind w:left="1134"/>
      </w:pPr>
      <w:r>
        <w:t xml:space="preserve">повышения показателя </w:t>
      </w:r>
      <w:r>
        <w:rPr>
          <w:lang w:val="en-US"/>
        </w:rPr>
        <w:t>CTR</w:t>
      </w:r>
      <w:r w:rsidRPr="00874CA6">
        <w:t xml:space="preserve"> </w:t>
      </w:r>
      <w:r>
        <w:t>на выдаче.</w:t>
      </w:r>
    </w:p>
    <w:p w:rsidR="00210B8D" w:rsidRDefault="00210B8D" w:rsidP="00CF57FD">
      <w:pPr>
        <w:pStyle w:val="PixelPlus"/>
        <w:numPr>
          <w:ilvl w:val="0"/>
          <w:numId w:val="49"/>
        </w:numPr>
      </w:pPr>
      <w:r>
        <w:t>Проведение операционных задач:</w:t>
      </w:r>
    </w:p>
    <w:p w:rsidR="00210B8D" w:rsidRDefault="00210B8D" w:rsidP="00CF57FD">
      <w:pPr>
        <w:pStyle w:val="PixelPlus"/>
        <w:numPr>
          <w:ilvl w:val="0"/>
          <w:numId w:val="50"/>
        </w:numPr>
        <w:ind w:left="1134"/>
      </w:pPr>
      <w:r>
        <w:t>проведение регулярных технических аудитов;</w:t>
      </w:r>
    </w:p>
    <w:p w:rsidR="00210B8D" w:rsidRDefault="00210B8D" w:rsidP="00CF57FD">
      <w:pPr>
        <w:pStyle w:val="PixelPlus"/>
        <w:numPr>
          <w:ilvl w:val="0"/>
          <w:numId w:val="50"/>
        </w:numPr>
        <w:ind w:left="1134"/>
      </w:pPr>
      <w:r>
        <w:t>двухуровневая проверка внедряемых доработок;</w:t>
      </w:r>
    </w:p>
    <w:p w:rsidR="00210B8D" w:rsidRDefault="00210B8D" w:rsidP="00CF57FD">
      <w:pPr>
        <w:pStyle w:val="PixelPlus"/>
        <w:numPr>
          <w:ilvl w:val="0"/>
          <w:numId w:val="50"/>
        </w:numPr>
        <w:ind w:left="1134"/>
      </w:pPr>
      <w:r>
        <w:t>автоматический мониторинг проекта через «Модуль ведения проектов» в «Пиксель Тулс»</w:t>
      </w:r>
    </w:p>
    <w:p w:rsidR="00210B8D" w:rsidRDefault="00210B8D" w:rsidP="00210B8D">
      <w:pPr>
        <w:pStyle w:val="PixelPlus"/>
        <w:numPr>
          <w:ilvl w:val="0"/>
          <w:numId w:val="32"/>
        </w:numPr>
        <w:ind w:left="1134"/>
      </w:pPr>
      <w:r>
        <w:lastRenderedPageBreak/>
        <w:t>пост-апдейтная аналитика проводимых работ, формирование выводов, гипотез;</w:t>
      </w:r>
    </w:p>
    <w:p w:rsidR="00210B8D" w:rsidRDefault="00210B8D" w:rsidP="00210B8D">
      <w:pPr>
        <w:pStyle w:val="PixelPlus"/>
        <w:numPr>
          <w:ilvl w:val="0"/>
          <w:numId w:val="32"/>
        </w:numPr>
        <w:ind w:left="1134"/>
      </w:pPr>
      <w:r>
        <w:t>проведение аудитов</w:t>
      </w:r>
      <w:r w:rsidR="0043223F">
        <w:t xml:space="preserve"> юзабилити</w:t>
      </w:r>
      <w:r>
        <w:t>;</w:t>
      </w:r>
    </w:p>
    <w:p w:rsidR="00210B8D" w:rsidRDefault="00210B8D" w:rsidP="00210B8D">
      <w:pPr>
        <w:pStyle w:val="PixelPlus"/>
        <w:numPr>
          <w:ilvl w:val="0"/>
          <w:numId w:val="32"/>
        </w:numPr>
        <w:ind w:left="1134"/>
      </w:pPr>
      <w:r>
        <w:t>проведение аудитов ПФ;</w:t>
      </w:r>
    </w:p>
    <w:p w:rsidR="00210B8D" w:rsidRDefault="00210B8D" w:rsidP="00210B8D">
      <w:pPr>
        <w:pStyle w:val="PixelPlus"/>
        <w:numPr>
          <w:ilvl w:val="0"/>
          <w:numId w:val="32"/>
        </w:numPr>
        <w:ind w:left="1134"/>
      </w:pPr>
      <w:r>
        <w:t>проведение асессорской оценки сайта;</w:t>
      </w:r>
    </w:p>
    <w:p w:rsidR="00210B8D" w:rsidRDefault="00210B8D" w:rsidP="00210B8D">
      <w:pPr>
        <w:pStyle w:val="PixelPlus"/>
        <w:numPr>
          <w:ilvl w:val="0"/>
          <w:numId w:val="32"/>
        </w:numPr>
        <w:ind w:left="1134"/>
      </w:pPr>
      <w:r>
        <w:t>аналитика органического трафика;</w:t>
      </w:r>
    </w:p>
    <w:p w:rsidR="00210B8D" w:rsidRDefault="00210B8D" w:rsidP="00210B8D">
      <w:pPr>
        <w:pStyle w:val="PixelPlus"/>
        <w:numPr>
          <w:ilvl w:val="0"/>
          <w:numId w:val="32"/>
        </w:numPr>
        <w:ind w:left="1134"/>
      </w:pPr>
      <w:r>
        <w:t>аналитика поведенческих факторов на сайте, формирование выводов, гипотез, задач;</w:t>
      </w:r>
    </w:p>
    <w:p w:rsidR="00210B8D" w:rsidRDefault="00210B8D" w:rsidP="00210B8D">
      <w:pPr>
        <w:pStyle w:val="PixelPlus"/>
        <w:numPr>
          <w:ilvl w:val="0"/>
          <w:numId w:val="32"/>
        </w:numPr>
        <w:ind w:left="1134"/>
      </w:pPr>
      <w:r>
        <w:t>анализ запросов и корректировка файла распределения на основании проведенной аналитики;</w:t>
      </w:r>
    </w:p>
    <w:p w:rsidR="00210B8D" w:rsidRDefault="00210B8D" w:rsidP="00210B8D">
      <w:pPr>
        <w:pStyle w:val="PixelPlus"/>
        <w:numPr>
          <w:ilvl w:val="0"/>
          <w:numId w:val="32"/>
        </w:numPr>
        <w:ind w:left="1134"/>
      </w:pPr>
      <w:r>
        <w:t>п</w:t>
      </w:r>
      <w:r w:rsidRPr="008C3CAF">
        <w:t>оследовательная оценка статистики поведения пользователей на сайте до и после внесения каждой из значимых доработок</w:t>
      </w:r>
      <w:r>
        <w:t>;</w:t>
      </w:r>
    </w:p>
    <w:p w:rsidR="00210B8D" w:rsidRDefault="00210B8D" w:rsidP="00210B8D">
      <w:pPr>
        <w:pStyle w:val="PixelPlus"/>
        <w:numPr>
          <w:ilvl w:val="0"/>
          <w:numId w:val="32"/>
        </w:numPr>
        <w:ind w:left="1134"/>
      </w:pPr>
      <w:r>
        <w:t>а</w:t>
      </w:r>
      <w:r w:rsidRPr="008C3CAF">
        <w:t>налитика конверсии продвигаемых запросов</w:t>
      </w:r>
      <w:r>
        <w:t>;</w:t>
      </w:r>
    </w:p>
    <w:p w:rsidR="00FC0281" w:rsidRDefault="00210B8D" w:rsidP="00FC0281">
      <w:pPr>
        <w:pStyle w:val="PixelPlus"/>
        <w:numPr>
          <w:ilvl w:val="0"/>
          <w:numId w:val="32"/>
        </w:numPr>
        <w:ind w:left="1134"/>
      </w:pPr>
      <w:r>
        <w:t>р</w:t>
      </w:r>
      <w:r w:rsidRPr="008C3CAF">
        <w:t xml:space="preserve">аботы по сохранению видимости по наиболее трафиковым </w:t>
      </w:r>
      <w:r w:rsidR="000A0071">
        <w:t>страницам сайта.</w:t>
      </w:r>
    </w:p>
    <w:p w:rsidR="00FC0281" w:rsidRDefault="00FC0281">
      <w:r>
        <w:br w:type="page"/>
      </w:r>
    </w:p>
    <w:p w:rsidR="00FC0281" w:rsidRDefault="00FC0281" w:rsidP="00FC0281">
      <w:pPr>
        <w:pStyle w:val="1"/>
      </w:pPr>
      <w:bookmarkStart w:id="52" w:name="_Hlk32422796"/>
      <w:bookmarkStart w:id="53" w:name="_Toc32490771"/>
      <w:r>
        <w:lastRenderedPageBreak/>
        <w:t>План работ на 12 месяцев согласно сформированной стратегии</w:t>
      </w:r>
      <w:bookmarkEnd w:id="53"/>
    </w:p>
    <w:bookmarkEnd w:id="52"/>
    <w:p w:rsidR="003A032A" w:rsidRDefault="00185DD1" w:rsidP="003A032A">
      <w:pPr>
        <w:pStyle w:val="PixelPlus"/>
        <w:ind w:firstLine="720"/>
      </w:pPr>
      <w:r>
        <w:t xml:space="preserve">Перед специалистами компании «Пиксель Плюс» была поставлена задача на формирование плана работ </w:t>
      </w:r>
      <w:r w:rsidR="00063805">
        <w:t>на основании сформированной стратегии на 12 месяцев.</w:t>
      </w:r>
      <w:r w:rsidR="00111683">
        <w:t xml:space="preserve"> Планирование на столь продолжительный период времени </w:t>
      </w:r>
      <w:r w:rsidR="003A032A">
        <w:t>является неэффективным в силу:</w:t>
      </w:r>
    </w:p>
    <w:p w:rsidR="00DB595E" w:rsidRDefault="004722D7" w:rsidP="007B6B62">
      <w:pPr>
        <w:pStyle w:val="PixelPlus"/>
        <w:numPr>
          <w:ilvl w:val="0"/>
          <w:numId w:val="65"/>
        </w:numPr>
      </w:pPr>
      <w:r>
        <w:t>о</w:t>
      </w:r>
      <w:r w:rsidR="00325C17">
        <w:t>тсутствия</w:t>
      </w:r>
      <w:r>
        <w:t xml:space="preserve"> </w:t>
      </w:r>
      <w:r w:rsidR="00325C17">
        <w:t>информации</w:t>
      </w:r>
      <w:r>
        <w:t xml:space="preserve"> </w:t>
      </w:r>
      <w:r w:rsidR="00593699">
        <w:t xml:space="preserve">по количеству </w:t>
      </w:r>
      <w:r w:rsidR="00DB595E">
        <w:t xml:space="preserve">часов </w:t>
      </w:r>
      <w:r w:rsidR="00DB595E">
        <w:rPr>
          <w:lang w:val="en-US"/>
        </w:rPr>
        <w:t>SEO</w:t>
      </w:r>
      <w:r w:rsidR="00DB595E">
        <w:t>-специалиста</w:t>
      </w:r>
      <w:r w:rsidR="00DE5BDB">
        <w:t xml:space="preserve"> и </w:t>
      </w:r>
      <w:r w:rsidR="00DE5BDB">
        <w:rPr>
          <w:lang w:val="en-US"/>
        </w:rPr>
        <w:t>SEO</w:t>
      </w:r>
      <w:r w:rsidR="00DE5BDB" w:rsidRPr="00DE5BDB">
        <w:t>-</w:t>
      </w:r>
      <w:r w:rsidR="00DE5BDB">
        <w:rPr>
          <w:lang w:val="en-US"/>
        </w:rPr>
        <w:t>Jun</w:t>
      </w:r>
      <w:r w:rsidR="00DB595E">
        <w:t xml:space="preserve"> на проработку проекта — исходя из этого значения будет определяться объем выполняемых задач;</w:t>
      </w:r>
    </w:p>
    <w:p w:rsidR="00DE5BDB" w:rsidRDefault="005E7D71" w:rsidP="007B6B62">
      <w:pPr>
        <w:pStyle w:val="PixelPlus"/>
        <w:numPr>
          <w:ilvl w:val="0"/>
          <w:numId w:val="65"/>
        </w:numPr>
      </w:pPr>
      <w:r>
        <w:t>отсутстви</w:t>
      </w:r>
      <w:r w:rsidR="00325C17">
        <w:t>я</w:t>
      </w:r>
      <w:r>
        <w:t xml:space="preserve"> </w:t>
      </w:r>
      <w:r w:rsidR="00325C17">
        <w:t>информации</w:t>
      </w:r>
      <w:r>
        <w:t xml:space="preserve"> по наличию технических ресурсов</w:t>
      </w:r>
      <w:r w:rsidR="002564FC">
        <w:t xml:space="preserve"> по внедрению доработок</w:t>
      </w:r>
      <w:r>
        <w:t>;</w:t>
      </w:r>
    </w:p>
    <w:p w:rsidR="00C530C4" w:rsidRDefault="00C530C4" w:rsidP="007B6B62">
      <w:pPr>
        <w:pStyle w:val="PixelPlus"/>
        <w:numPr>
          <w:ilvl w:val="0"/>
          <w:numId w:val="65"/>
        </w:numPr>
      </w:pPr>
      <w:r>
        <w:t>отсутствие информации по графику внедрения технических доработок;</w:t>
      </w:r>
    </w:p>
    <w:p w:rsidR="005E7D71" w:rsidRDefault="005E7D71" w:rsidP="007B6B62">
      <w:pPr>
        <w:pStyle w:val="PixelPlus"/>
        <w:numPr>
          <w:ilvl w:val="0"/>
          <w:numId w:val="65"/>
        </w:numPr>
      </w:pPr>
      <w:r>
        <w:t>отсутстви</w:t>
      </w:r>
      <w:r w:rsidR="00325C17">
        <w:t>я</w:t>
      </w:r>
      <w:r>
        <w:t xml:space="preserve"> </w:t>
      </w:r>
      <w:r w:rsidR="007519B5">
        <w:t>информации</w:t>
      </w:r>
      <w:r>
        <w:t xml:space="preserve"> по фундаментальным </w:t>
      </w:r>
      <w:r w:rsidR="00882565">
        <w:t xml:space="preserve">задачам в достижении поставленных </w:t>
      </w:r>
      <w:r w:rsidR="00882565">
        <w:rPr>
          <w:lang w:val="en-US"/>
        </w:rPr>
        <w:t>KPI</w:t>
      </w:r>
      <w:r w:rsidR="00882565" w:rsidRPr="00882565">
        <w:t xml:space="preserve">: </w:t>
      </w:r>
      <w:r w:rsidR="00882565">
        <w:t xml:space="preserve">анализ и сегментация ЦА, </w:t>
      </w:r>
      <w:r w:rsidR="002564FC">
        <w:t xml:space="preserve">построение </w:t>
      </w:r>
      <w:r w:rsidR="002564FC">
        <w:rPr>
          <w:lang w:val="en-US"/>
        </w:rPr>
        <w:t>CJM</w:t>
      </w:r>
      <w:r w:rsidR="004D5C94">
        <w:t xml:space="preserve"> — </w:t>
      </w:r>
      <w:r w:rsidR="004D1B43">
        <w:t>на текущий момент сложно спрогнозировать объем необходимых доработок</w:t>
      </w:r>
      <w:r w:rsidR="00F82F1C">
        <w:t>;</w:t>
      </w:r>
    </w:p>
    <w:p w:rsidR="00021277" w:rsidRDefault="004D1B43" w:rsidP="007B6B62">
      <w:pPr>
        <w:pStyle w:val="PixelPlus"/>
        <w:numPr>
          <w:ilvl w:val="0"/>
          <w:numId w:val="65"/>
        </w:numPr>
      </w:pPr>
      <w:r>
        <w:t xml:space="preserve">невозможности прогнозирования </w:t>
      </w:r>
      <w:r w:rsidR="00281B00">
        <w:t>результатов по внедряем корректировкам</w:t>
      </w:r>
      <w:r w:rsidR="00C22392">
        <w:t>.</w:t>
      </w:r>
    </w:p>
    <w:p w:rsidR="00A77005" w:rsidRDefault="00C22392" w:rsidP="00E016CF">
      <w:pPr>
        <w:pStyle w:val="PixelPlus"/>
        <w:ind w:firstLine="774"/>
      </w:pPr>
      <w:r>
        <w:t>Отдельно нужно отметить, что обозначенные в стратегии направления рассчитаны на период проработки в 3-4 месяца. После чего проект будет находит</w:t>
      </w:r>
      <w:r w:rsidR="00BD70BB">
        <w:t>ь</w:t>
      </w:r>
      <w:r>
        <w:t xml:space="preserve">ся на другом уровне своего развития, с новым списком задач, которые нужно решать </w:t>
      </w:r>
      <w:r w:rsidR="00E016CF">
        <w:t xml:space="preserve">в следующий краткосрочный период. </w:t>
      </w:r>
    </w:p>
    <w:p w:rsidR="006723FC" w:rsidRDefault="00E016CF" w:rsidP="006723FC">
      <w:pPr>
        <w:pStyle w:val="PixelPlus"/>
        <w:ind w:firstLine="774"/>
      </w:pPr>
      <w:r>
        <w:t xml:space="preserve">Исходя из опыта ведения </w:t>
      </w:r>
      <w:r>
        <w:rPr>
          <w:lang w:val="en-US"/>
        </w:rPr>
        <w:t>SEO</w:t>
      </w:r>
      <w:r w:rsidRPr="00D40F44">
        <w:t>-</w:t>
      </w:r>
      <w:r>
        <w:t xml:space="preserve">проектов </w:t>
      </w:r>
      <w:r w:rsidR="00D40F44">
        <w:t>эффективно выстраивать план работ на 3-4 месяца, далее проводить полное аудирование ресурса</w:t>
      </w:r>
      <w:r w:rsidR="006723FC">
        <w:t>, по результатам которого осуществля</w:t>
      </w:r>
      <w:r w:rsidR="009B4262">
        <w:t>ть</w:t>
      </w:r>
      <w:r w:rsidR="006723FC">
        <w:t>:</w:t>
      </w:r>
    </w:p>
    <w:p w:rsidR="006723FC" w:rsidRDefault="009B4262" w:rsidP="007B6B62">
      <w:pPr>
        <w:pStyle w:val="PixelPlus"/>
        <w:numPr>
          <w:ilvl w:val="0"/>
          <w:numId w:val="66"/>
        </w:numPr>
      </w:pPr>
      <w:r>
        <w:t>оценку объема выполненных задач;</w:t>
      </w:r>
    </w:p>
    <w:p w:rsidR="009B4262" w:rsidRDefault="009B4262" w:rsidP="007B6B62">
      <w:pPr>
        <w:pStyle w:val="PixelPlus"/>
        <w:numPr>
          <w:ilvl w:val="0"/>
          <w:numId w:val="66"/>
        </w:numPr>
      </w:pPr>
      <w:r>
        <w:lastRenderedPageBreak/>
        <w:t>оценку достигнутых результатов и их значимости;</w:t>
      </w:r>
    </w:p>
    <w:p w:rsidR="009B4262" w:rsidRDefault="009B4262" w:rsidP="007B6B62">
      <w:pPr>
        <w:pStyle w:val="PixelPlus"/>
        <w:numPr>
          <w:ilvl w:val="0"/>
          <w:numId w:val="66"/>
        </w:numPr>
      </w:pPr>
      <w:r>
        <w:t>корректировку стратегии или формирование нового плана работы на ближайшие 3-4 месяца.</w:t>
      </w:r>
    </w:p>
    <w:p w:rsidR="00E63691" w:rsidRPr="006723FC" w:rsidRDefault="00E63691" w:rsidP="00B932F8">
      <w:pPr>
        <w:pStyle w:val="PixelPlus"/>
        <w:ind w:firstLine="720"/>
      </w:pPr>
      <w:r>
        <w:t>Ниже представлен план работ на 12 месяцев, исходя из выше обозначенных ограничений</w:t>
      </w:r>
      <w:r w:rsidR="005048FC">
        <w:t>,</w:t>
      </w:r>
      <w:r>
        <w:t xml:space="preserve"> </w:t>
      </w:r>
      <w:r w:rsidR="00B932F8">
        <w:t>план работ после 4 месяц</w:t>
      </w:r>
      <w:r w:rsidR="005048FC">
        <w:t>ев</w:t>
      </w:r>
      <w:r w:rsidR="00B932F8">
        <w:t xml:space="preserve"> содержит блоки регулярных/итерационных задач. </w:t>
      </w:r>
    </w:p>
    <w:p w:rsidR="00FC0281" w:rsidRPr="00FC0281" w:rsidRDefault="00FC0281" w:rsidP="006723FC">
      <w:pPr>
        <w:pStyle w:val="PixelPlus"/>
        <w:ind w:firstLine="774"/>
        <w:sectPr w:rsidR="00FC0281" w:rsidRPr="00FC0281">
          <w:headerReference w:type="default" r:id="rId44"/>
          <w:footerReference w:type="default" r:id="rId45"/>
          <w:pgSz w:w="11906" w:h="16838"/>
          <w:pgMar w:top="1134" w:right="850" w:bottom="1134" w:left="1701" w:header="708" w:footer="708" w:gutter="0"/>
          <w:cols w:space="708"/>
          <w:docGrid w:linePitch="360"/>
        </w:sectPr>
      </w:pPr>
      <w:r>
        <w:br w:type="page"/>
      </w:r>
    </w:p>
    <w:p w:rsidR="00C81656" w:rsidRDefault="00755FC3" w:rsidP="00CF57FD">
      <w:pPr>
        <w:pStyle w:val="2"/>
        <w:numPr>
          <w:ilvl w:val="0"/>
          <w:numId w:val="52"/>
        </w:numPr>
        <w:ind w:left="1134"/>
      </w:pPr>
      <w:bookmarkStart w:id="54" w:name="_Toc32490772"/>
      <w:r>
        <w:lastRenderedPageBreak/>
        <w:t>План работ на 1</w:t>
      </w:r>
      <w:r w:rsidR="00C93FB1">
        <w:t>-</w:t>
      </w:r>
      <w:r>
        <w:t>ы</w:t>
      </w:r>
      <w:r w:rsidR="00C93FB1">
        <w:t>й месяц</w:t>
      </w:r>
      <w:bookmarkEnd w:id="54"/>
    </w:p>
    <w:p w:rsidR="00C93FB1" w:rsidRPr="00C93FB1" w:rsidRDefault="001F488C" w:rsidP="0038523C">
      <w:pPr>
        <w:pStyle w:val="PP3"/>
      </w:pPr>
      <w:r>
        <w:t>Т</w:t>
      </w:r>
      <w:r w:rsidR="00755FC3">
        <w:t>абл. 1</w:t>
      </w:r>
      <w:r w:rsidR="0038523C">
        <w:t xml:space="preserve">. План работ на </w:t>
      </w:r>
      <w:r w:rsidR="00755FC3">
        <w:t>1</w:t>
      </w:r>
      <w:r w:rsidR="0038523C">
        <w:t>-</w:t>
      </w:r>
      <w:r w:rsidR="00755FC3">
        <w:t>ы</w:t>
      </w:r>
      <w:r w:rsidR="0038523C">
        <w:t>й месяц.</w:t>
      </w:r>
    </w:p>
    <w:tbl>
      <w:tblPr>
        <w:tblW w:w="15168" w:type="dxa"/>
        <w:tblInd w:w="-5" w:type="dxa"/>
        <w:tblLook w:val="04A0" w:firstRow="1" w:lastRow="0" w:firstColumn="1" w:lastColumn="0" w:noHBand="0" w:noVBand="1"/>
      </w:tblPr>
      <w:tblGrid>
        <w:gridCol w:w="3261"/>
        <w:gridCol w:w="11907"/>
      </w:tblGrid>
      <w:tr w:rsidR="00A31F4E"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hideMark/>
          </w:tcPr>
          <w:p w:rsidR="00A31F4E" w:rsidRPr="00CC1151" w:rsidRDefault="00A31F4E" w:rsidP="001C279A">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hideMark/>
          </w:tcPr>
          <w:p w:rsidR="00A31F4E" w:rsidRPr="00CC1151" w:rsidRDefault="00A31F4E" w:rsidP="001C279A">
            <w:pPr>
              <w:pStyle w:val="PixelPlus"/>
              <w:spacing w:line="240" w:lineRule="auto"/>
              <w:jc w:val="center"/>
              <w:rPr>
                <w:b/>
                <w:sz w:val="22"/>
                <w:szCs w:val="22"/>
                <w:lang w:eastAsia="ru-RU"/>
              </w:rPr>
            </w:pPr>
            <w:r w:rsidRPr="00CC1151">
              <w:rPr>
                <w:b/>
                <w:sz w:val="22"/>
                <w:szCs w:val="22"/>
                <w:lang w:eastAsia="ru-RU"/>
              </w:rPr>
              <w:t>Детализация работ</w:t>
            </w:r>
          </w:p>
        </w:tc>
      </w:tr>
      <w:tr w:rsidR="00A31F4E"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Pr="00CC1151" w:rsidRDefault="00A31F4E" w:rsidP="00A31F4E">
            <w:pPr>
              <w:pStyle w:val="PixelPlus"/>
              <w:spacing w:line="240" w:lineRule="auto"/>
              <w:jc w:val="left"/>
              <w:rPr>
                <w:sz w:val="22"/>
                <w:szCs w:val="22"/>
                <w:lang w:eastAsia="ru-RU"/>
              </w:rPr>
            </w:pPr>
            <w:r w:rsidRPr="00CC1151">
              <w:rPr>
                <w:sz w:val="22"/>
                <w:szCs w:val="22"/>
                <w:lang w:eastAsia="ru-RU"/>
              </w:rPr>
              <w:t>Заведение проекта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Pr="00CC1151" w:rsidRDefault="00A31F4E" w:rsidP="007B6B62">
            <w:pPr>
              <w:pStyle w:val="PixelPlus"/>
              <w:numPr>
                <w:ilvl w:val="0"/>
                <w:numId w:val="59"/>
              </w:numPr>
              <w:spacing w:line="240" w:lineRule="auto"/>
              <w:rPr>
                <w:sz w:val="22"/>
                <w:szCs w:val="22"/>
                <w:lang w:eastAsia="ru-RU"/>
              </w:rPr>
            </w:pPr>
            <w:r w:rsidRPr="00CC1151">
              <w:rPr>
                <w:sz w:val="22"/>
                <w:szCs w:val="22"/>
                <w:lang w:eastAsia="ru-RU"/>
              </w:rPr>
              <w:t>подключение проекта к модулю ведения проектов в систему «Пиксель Тулс»;</w:t>
            </w:r>
          </w:p>
          <w:p w:rsidR="00A31F4E" w:rsidRPr="00CC1151" w:rsidRDefault="00A31F4E" w:rsidP="007B6B62">
            <w:pPr>
              <w:pStyle w:val="PixelPlus"/>
              <w:numPr>
                <w:ilvl w:val="0"/>
                <w:numId w:val="59"/>
              </w:numPr>
              <w:spacing w:line="240" w:lineRule="auto"/>
              <w:rPr>
                <w:sz w:val="22"/>
                <w:szCs w:val="22"/>
                <w:lang w:eastAsia="ru-RU"/>
              </w:rPr>
            </w:pPr>
            <w:r w:rsidRPr="00CC1151">
              <w:rPr>
                <w:sz w:val="22"/>
                <w:szCs w:val="22"/>
                <w:lang w:eastAsia="ru-RU"/>
              </w:rPr>
              <w:t>настройка панели Яндекс Вебмастер:</w:t>
            </w:r>
          </w:p>
          <w:p w:rsidR="00A31F4E" w:rsidRPr="00CC1151" w:rsidRDefault="00A31F4E" w:rsidP="007B6B62">
            <w:pPr>
              <w:pStyle w:val="PixelPlus"/>
              <w:numPr>
                <w:ilvl w:val="0"/>
                <w:numId w:val="60"/>
              </w:numPr>
              <w:spacing w:line="240" w:lineRule="auto"/>
              <w:ind w:left="1025"/>
              <w:rPr>
                <w:sz w:val="22"/>
                <w:szCs w:val="22"/>
                <w:lang w:eastAsia="ru-RU"/>
              </w:rPr>
            </w:pPr>
            <w:r w:rsidRPr="00CC1151">
              <w:rPr>
                <w:sz w:val="22"/>
                <w:szCs w:val="22"/>
                <w:lang w:eastAsia="ru-RU"/>
              </w:rPr>
              <w:t xml:space="preserve">добавление приоритетных запросов на сбор показателей </w:t>
            </w:r>
            <w:r w:rsidRPr="00CC1151">
              <w:rPr>
                <w:sz w:val="22"/>
                <w:szCs w:val="22"/>
                <w:lang w:val="en-US" w:eastAsia="ru-RU"/>
              </w:rPr>
              <w:t>CTR</w:t>
            </w:r>
            <w:r w:rsidRPr="00CC1151">
              <w:rPr>
                <w:sz w:val="22"/>
                <w:szCs w:val="22"/>
                <w:lang w:eastAsia="ru-RU"/>
              </w:rPr>
              <w:t>;</w:t>
            </w:r>
          </w:p>
          <w:p w:rsidR="00A31F4E" w:rsidRPr="00CC1151" w:rsidRDefault="00A31F4E" w:rsidP="007B6B62">
            <w:pPr>
              <w:pStyle w:val="PixelPlus"/>
              <w:numPr>
                <w:ilvl w:val="0"/>
                <w:numId w:val="60"/>
              </w:numPr>
              <w:spacing w:line="240" w:lineRule="auto"/>
              <w:ind w:left="1025"/>
              <w:rPr>
                <w:sz w:val="22"/>
                <w:szCs w:val="22"/>
                <w:lang w:eastAsia="ru-RU"/>
              </w:rPr>
            </w:pPr>
            <w:r w:rsidRPr="00CC1151">
              <w:rPr>
                <w:sz w:val="22"/>
                <w:szCs w:val="22"/>
                <w:lang w:eastAsia="ru-RU"/>
              </w:rPr>
              <w:t>добавление приоритетных страниц на мониторинг;</w:t>
            </w:r>
          </w:p>
          <w:p w:rsidR="00A31F4E" w:rsidRPr="00CC1151" w:rsidRDefault="00A31F4E" w:rsidP="007B6B62">
            <w:pPr>
              <w:pStyle w:val="PixelPlus"/>
              <w:numPr>
                <w:ilvl w:val="0"/>
                <w:numId w:val="60"/>
              </w:numPr>
              <w:spacing w:line="240" w:lineRule="auto"/>
              <w:ind w:left="1025"/>
              <w:rPr>
                <w:sz w:val="22"/>
                <w:szCs w:val="22"/>
                <w:lang w:eastAsia="ru-RU"/>
              </w:rPr>
            </w:pPr>
            <w:r w:rsidRPr="00CC1151">
              <w:rPr>
                <w:sz w:val="22"/>
                <w:szCs w:val="22"/>
                <w:lang w:eastAsia="ru-RU"/>
              </w:rPr>
              <w:t>получение доступов к Я.Метрике и G.Analytics и настройка передачи статистики Я.Метрики в ЛК и Tools;</w:t>
            </w:r>
          </w:p>
          <w:p w:rsidR="00A31F4E" w:rsidRDefault="00A31F4E" w:rsidP="007B6B62">
            <w:pPr>
              <w:pStyle w:val="PixelPlus"/>
              <w:numPr>
                <w:ilvl w:val="0"/>
                <w:numId w:val="61"/>
              </w:numPr>
              <w:spacing w:line="240" w:lineRule="auto"/>
              <w:rPr>
                <w:sz w:val="22"/>
                <w:szCs w:val="22"/>
                <w:lang w:eastAsia="ru-RU"/>
              </w:rPr>
            </w:pPr>
            <w:r w:rsidRPr="00CC1151">
              <w:rPr>
                <w:sz w:val="22"/>
                <w:szCs w:val="22"/>
                <w:lang w:eastAsia="ru-RU"/>
              </w:rPr>
              <w:t xml:space="preserve">проверка полноты настройки целей в системе </w:t>
            </w:r>
            <w:r w:rsidRPr="00CC1151">
              <w:rPr>
                <w:sz w:val="22"/>
                <w:szCs w:val="22"/>
                <w:lang w:val="en-US" w:eastAsia="ru-RU"/>
              </w:rPr>
              <w:t>Google</w:t>
            </w:r>
            <w:r w:rsidRPr="00CC1151">
              <w:rPr>
                <w:sz w:val="22"/>
                <w:szCs w:val="22"/>
                <w:lang w:eastAsia="ru-RU"/>
              </w:rPr>
              <w:t xml:space="preserve"> </w:t>
            </w:r>
            <w:r w:rsidRPr="00CC1151">
              <w:rPr>
                <w:sz w:val="22"/>
                <w:szCs w:val="22"/>
                <w:lang w:val="en-US" w:eastAsia="ru-RU"/>
              </w:rPr>
              <w:t>Analytics</w:t>
            </w:r>
            <w:r w:rsidRPr="00CC1151">
              <w:rPr>
                <w:sz w:val="22"/>
                <w:szCs w:val="22"/>
                <w:lang w:eastAsia="ru-RU"/>
              </w:rPr>
              <w:t>, внесение коррект</w:t>
            </w:r>
            <w:r>
              <w:rPr>
                <w:sz w:val="22"/>
                <w:szCs w:val="22"/>
                <w:lang w:eastAsia="ru-RU"/>
              </w:rPr>
              <w:t>ировок в случае наличия проблем;</w:t>
            </w:r>
          </w:p>
          <w:p w:rsidR="00A31F4E" w:rsidRPr="00CC1151" w:rsidRDefault="00A31F4E" w:rsidP="007B6B62">
            <w:pPr>
              <w:pStyle w:val="PixelPlus"/>
              <w:numPr>
                <w:ilvl w:val="0"/>
                <w:numId w:val="61"/>
              </w:numPr>
              <w:spacing w:line="240" w:lineRule="auto"/>
              <w:rPr>
                <w:sz w:val="22"/>
                <w:szCs w:val="22"/>
                <w:lang w:eastAsia="ru-RU"/>
              </w:rPr>
            </w:pPr>
            <w:r>
              <w:rPr>
                <w:sz w:val="22"/>
                <w:szCs w:val="22"/>
                <w:lang w:eastAsia="ru-RU"/>
              </w:rPr>
              <w:t>подбор копирайтеров.</w:t>
            </w:r>
          </w:p>
        </w:tc>
      </w:tr>
      <w:tr w:rsidR="00A31F4E"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Pr="00CC1151" w:rsidRDefault="00A31F4E" w:rsidP="00A31F4E">
            <w:pPr>
              <w:pStyle w:val="PixelPlus"/>
              <w:spacing w:line="240" w:lineRule="auto"/>
              <w:jc w:val="left"/>
              <w:rPr>
                <w:sz w:val="22"/>
                <w:szCs w:val="22"/>
                <w:lang w:eastAsia="ru-RU"/>
              </w:rPr>
            </w:pPr>
            <w:bookmarkStart w:id="55" w:name="_Hlk32420874"/>
            <w:r w:rsidRPr="00CC1151">
              <w:rPr>
                <w:sz w:val="22"/>
                <w:szCs w:val="22"/>
                <w:lang w:eastAsia="ru-RU"/>
              </w:rPr>
              <w:t>Сбор и 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B17CC" w:rsidRDefault="00DB17CC" w:rsidP="007B6B62">
            <w:pPr>
              <w:pStyle w:val="PixelPlus"/>
              <w:numPr>
                <w:ilvl w:val="0"/>
                <w:numId w:val="53"/>
              </w:numPr>
              <w:spacing w:line="240" w:lineRule="auto"/>
              <w:rPr>
                <w:sz w:val="22"/>
                <w:szCs w:val="22"/>
                <w:lang w:eastAsia="ru-RU"/>
              </w:rPr>
            </w:pPr>
            <w:r>
              <w:rPr>
                <w:sz w:val="22"/>
                <w:szCs w:val="22"/>
                <w:lang w:eastAsia="ru-RU"/>
              </w:rPr>
              <w:t>определение списка прорабатываемых разделов/подразделов</w:t>
            </w:r>
            <w:r w:rsidR="004F5D3C">
              <w:rPr>
                <w:rStyle w:val="ad"/>
                <w:sz w:val="22"/>
                <w:szCs w:val="22"/>
                <w:lang w:eastAsia="ru-RU"/>
              </w:rPr>
              <w:footnoteReference w:id="6"/>
            </w:r>
            <w:r w:rsidR="004F5D3C">
              <w:rPr>
                <w:sz w:val="22"/>
                <w:szCs w:val="22"/>
                <w:lang w:eastAsia="ru-RU"/>
              </w:rPr>
              <w:t xml:space="preserve"> первой проработки</w:t>
            </w:r>
            <w:r>
              <w:rPr>
                <w:sz w:val="22"/>
                <w:szCs w:val="22"/>
                <w:lang w:eastAsia="ru-RU"/>
              </w:rPr>
              <w:t>;</w:t>
            </w:r>
          </w:p>
          <w:p w:rsidR="00A31F4E" w:rsidRPr="00CC1151" w:rsidRDefault="00A31F4E" w:rsidP="007B6B62">
            <w:pPr>
              <w:pStyle w:val="PixelPlus"/>
              <w:numPr>
                <w:ilvl w:val="0"/>
                <w:numId w:val="53"/>
              </w:numPr>
              <w:spacing w:line="240" w:lineRule="auto"/>
              <w:rPr>
                <w:sz w:val="22"/>
                <w:szCs w:val="22"/>
                <w:lang w:eastAsia="ru-RU"/>
              </w:rPr>
            </w:pPr>
            <w:r w:rsidRPr="00CC1151">
              <w:rPr>
                <w:sz w:val="22"/>
                <w:szCs w:val="22"/>
                <w:lang w:eastAsia="ru-RU"/>
              </w:rPr>
              <w:t>сбор и чистка СЯ;</w:t>
            </w:r>
          </w:p>
          <w:p w:rsidR="00A31F4E" w:rsidRPr="00CC1151" w:rsidRDefault="00A31F4E" w:rsidP="007B6B62">
            <w:pPr>
              <w:pStyle w:val="PixelPlus"/>
              <w:numPr>
                <w:ilvl w:val="0"/>
                <w:numId w:val="53"/>
              </w:numPr>
              <w:spacing w:line="240" w:lineRule="auto"/>
              <w:rPr>
                <w:sz w:val="22"/>
                <w:szCs w:val="22"/>
                <w:lang w:eastAsia="ru-RU"/>
              </w:rPr>
            </w:pPr>
            <w:r w:rsidRPr="00CC1151">
              <w:rPr>
                <w:sz w:val="22"/>
                <w:szCs w:val="22"/>
                <w:lang w:eastAsia="ru-RU"/>
              </w:rPr>
              <w:t>проработка СЯ:</w:t>
            </w:r>
          </w:p>
          <w:p w:rsidR="00A31F4E" w:rsidRDefault="00A31F4E" w:rsidP="007B6B62">
            <w:pPr>
              <w:pStyle w:val="PixelPlus"/>
              <w:numPr>
                <w:ilvl w:val="0"/>
                <w:numId w:val="54"/>
              </w:numPr>
              <w:spacing w:line="240" w:lineRule="auto"/>
              <w:ind w:left="1025"/>
              <w:rPr>
                <w:sz w:val="22"/>
                <w:szCs w:val="22"/>
              </w:rPr>
            </w:pPr>
            <w:r w:rsidRPr="00CC1151">
              <w:rPr>
                <w:sz w:val="22"/>
                <w:szCs w:val="22"/>
              </w:rPr>
              <w:t xml:space="preserve">съем позиций по собранным запросам и определение релевантных </w:t>
            </w:r>
            <w:r w:rsidRPr="00CC1151">
              <w:rPr>
                <w:sz w:val="22"/>
                <w:szCs w:val="22"/>
                <w:lang w:val="en-US"/>
              </w:rPr>
              <w:t>URL</w:t>
            </w:r>
            <w:r w:rsidRPr="00CC1151">
              <w:rPr>
                <w:sz w:val="22"/>
                <w:szCs w:val="22"/>
              </w:rPr>
              <w:t>;</w:t>
            </w:r>
          </w:p>
          <w:p w:rsidR="00A31F4E" w:rsidRPr="001C279A" w:rsidRDefault="00A31F4E" w:rsidP="007B6B62">
            <w:pPr>
              <w:pStyle w:val="PixelPlus"/>
              <w:numPr>
                <w:ilvl w:val="0"/>
                <w:numId w:val="54"/>
              </w:numPr>
              <w:spacing w:line="240" w:lineRule="auto"/>
              <w:ind w:left="1025"/>
              <w:rPr>
                <w:sz w:val="22"/>
                <w:szCs w:val="22"/>
                <w:lang w:eastAsia="ru-RU"/>
              </w:rPr>
            </w:pPr>
            <w:r w:rsidRPr="001C279A">
              <w:rPr>
                <w:sz w:val="22"/>
                <w:szCs w:val="22"/>
                <w:lang w:eastAsia="ru-RU"/>
              </w:rPr>
              <w:t>формирование кластеров запросов:</w:t>
            </w:r>
          </w:p>
          <w:p w:rsidR="00A31F4E" w:rsidRPr="001C279A" w:rsidRDefault="00A31F4E" w:rsidP="007B6B62">
            <w:pPr>
              <w:pStyle w:val="PixelPlus"/>
              <w:numPr>
                <w:ilvl w:val="0"/>
                <w:numId w:val="55"/>
              </w:numPr>
              <w:spacing w:line="240" w:lineRule="auto"/>
              <w:ind w:left="1450"/>
              <w:rPr>
                <w:sz w:val="22"/>
                <w:szCs w:val="22"/>
                <w:lang w:eastAsia="ru-RU"/>
              </w:rPr>
            </w:pPr>
            <w:r w:rsidRPr="001C279A">
              <w:rPr>
                <w:sz w:val="22"/>
                <w:szCs w:val="22"/>
                <w:lang w:eastAsia="ru-RU"/>
              </w:rPr>
              <w:lastRenderedPageBreak/>
              <w:t>ТОП-7, критерий отбора которых: позиция 1-7 включительно;</w:t>
            </w:r>
          </w:p>
          <w:p w:rsidR="00A31F4E" w:rsidRPr="001C279A" w:rsidRDefault="00A31F4E" w:rsidP="007B6B62">
            <w:pPr>
              <w:pStyle w:val="PixelPlus"/>
              <w:numPr>
                <w:ilvl w:val="0"/>
                <w:numId w:val="55"/>
              </w:numPr>
              <w:spacing w:line="240" w:lineRule="auto"/>
              <w:ind w:left="1450"/>
              <w:rPr>
                <w:sz w:val="22"/>
                <w:szCs w:val="22"/>
                <w:lang w:eastAsia="ru-RU"/>
              </w:rPr>
            </w:pPr>
            <w:r w:rsidRPr="001C279A">
              <w:rPr>
                <w:sz w:val="22"/>
                <w:szCs w:val="22"/>
                <w:lang w:eastAsia="ru-RU"/>
              </w:rPr>
              <w:t>ТОП-8-20, критерий отбора которых: позиция 8-20 включительно;</w:t>
            </w:r>
          </w:p>
          <w:p w:rsidR="00A31F4E" w:rsidRDefault="00A31F4E" w:rsidP="007B6B62">
            <w:pPr>
              <w:pStyle w:val="PixelPlus"/>
              <w:numPr>
                <w:ilvl w:val="0"/>
                <w:numId w:val="55"/>
              </w:numPr>
              <w:spacing w:line="240" w:lineRule="auto"/>
              <w:ind w:left="1450"/>
              <w:rPr>
                <w:sz w:val="22"/>
                <w:szCs w:val="22"/>
                <w:lang w:eastAsia="ru-RU"/>
              </w:rPr>
            </w:pPr>
            <w:r w:rsidRPr="001C279A">
              <w:rPr>
                <w:sz w:val="22"/>
                <w:szCs w:val="22"/>
                <w:lang w:eastAsia="ru-RU"/>
              </w:rPr>
              <w:t>ТОП-21+, критерий отбора которых: позиция 21-100+;</w:t>
            </w:r>
          </w:p>
          <w:p w:rsidR="00A31F4E" w:rsidRDefault="00A31F4E" w:rsidP="007B6B62">
            <w:pPr>
              <w:pStyle w:val="PixelPlus"/>
              <w:numPr>
                <w:ilvl w:val="0"/>
                <w:numId w:val="56"/>
              </w:numPr>
              <w:spacing w:line="240" w:lineRule="auto"/>
              <w:ind w:left="1167"/>
              <w:rPr>
                <w:sz w:val="22"/>
                <w:szCs w:val="22"/>
                <w:lang w:eastAsia="ru-RU"/>
              </w:rPr>
            </w:pPr>
            <w:r w:rsidRPr="001C279A">
              <w:rPr>
                <w:sz w:val="22"/>
                <w:szCs w:val="22"/>
                <w:lang w:eastAsia="ru-RU"/>
              </w:rPr>
              <w:t>проведение работ с кластером «ТОП-8-20»</w:t>
            </w:r>
            <w:r>
              <w:rPr>
                <w:sz w:val="22"/>
                <w:szCs w:val="22"/>
                <w:lang w:eastAsia="ru-RU"/>
              </w:rPr>
              <w:t>:</w:t>
            </w:r>
          </w:p>
          <w:p w:rsidR="00A31F4E" w:rsidRPr="005F0701" w:rsidRDefault="00A31F4E" w:rsidP="007B6B62">
            <w:pPr>
              <w:pStyle w:val="PixelPlus"/>
              <w:numPr>
                <w:ilvl w:val="0"/>
                <w:numId w:val="57"/>
              </w:numPr>
              <w:spacing w:line="240" w:lineRule="auto"/>
              <w:ind w:left="1450"/>
              <w:rPr>
                <w:sz w:val="22"/>
                <w:szCs w:val="22"/>
                <w:lang w:eastAsia="ru-RU"/>
              </w:rPr>
            </w:pPr>
            <w:r w:rsidRPr="005F0701">
              <w:rPr>
                <w:sz w:val="22"/>
                <w:szCs w:val="22"/>
                <w:lang w:eastAsia="ru-RU"/>
              </w:rPr>
              <w:t>автоматическая кластеризация;</w:t>
            </w:r>
          </w:p>
          <w:p w:rsidR="00A31F4E" w:rsidRPr="005F0701" w:rsidRDefault="00A31F4E" w:rsidP="007B6B62">
            <w:pPr>
              <w:pStyle w:val="PixelPlus"/>
              <w:numPr>
                <w:ilvl w:val="0"/>
                <w:numId w:val="57"/>
              </w:numPr>
              <w:spacing w:line="240" w:lineRule="auto"/>
              <w:ind w:left="1450"/>
              <w:rPr>
                <w:sz w:val="22"/>
                <w:szCs w:val="22"/>
                <w:lang w:eastAsia="ru-RU"/>
              </w:rPr>
            </w:pPr>
            <w:r w:rsidRPr="005F0701">
              <w:rPr>
                <w:sz w:val="22"/>
                <w:szCs w:val="22"/>
                <w:lang w:eastAsia="ru-RU"/>
              </w:rPr>
              <w:t>дополнительная чистка запросов:</w:t>
            </w:r>
          </w:p>
          <w:p w:rsidR="00A31F4E" w:rsidRPr="005F0701" w:rsidRDefault="00A31F4E" w:rsidP="007B6B62">
            <w:pPr>
              <w:pStyle w:val="PixelPlus"/>
              <w:numPr>
                <w:ilvl w:val="0"/>
                <w:numId w:val="58"/>
              </w:numPr>
              <w:spacing w:line="240" w:lineRule="auto"/>
              <w:ind w:left="1876"/>
              <w:rPr>
                <w:sz w:val="22"/>
                <w:szCs w:val="22"/>
                <w:lang w:eastAsia="ru-RU"/>
              </w:rPr>
            </w:pPr>
            <w:r w:rsidRPr="005F0701">
              <w:rPr>
                <w:sz w:val="22"/>
                <w:szCs w:val="22"/>
                <w:lang w:eastAsia="ru-RU"/>
              </w:rPr>
              <w:t>удаление нецелевых запросов;</w:t>
            </w:r>
          </w:p>
          <w:p w:rsidR="00A31F4E" w:rsidRPr="005F0701" w:rsidRDefault="00A31F4E" w:rsidP="007B6B62">
            <w:pPr>
              <w:pStyle w:val="PixelPlus"/>
              <w:numPr>
                <w:ilvl w:val="0"/>
                <w:numId w:val="58"/>
              </w:numPr>
              <w:spacing w:line="240" w:lineRule="auto"/>
              <w:ind w:left="1876"/>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A31F4E" w:rsidRPr="005F0701" w:rsidRDefault="00A31F4E" w:rsidP="007B6B62">
            <w:pPr>
              <w:pStyle w:val="PixelPlus"/>
              <w:numPr>
                <w:ilvl w:val="0"/>
                <w:numId w:val="58"/>
              </w:numPr>
              <w:spacing w:line="240" w:lineRule="auto"/>
              <w:ind w:left="1876"/>
              <w:rPr>
                <w:sz w:val="22"/>
                <w:szCs w:val="22"/>
                <w:lang w:eastAsia="ru-RU"/>
              </w:rPr>
            </w:pPr>
            <w:r w:rsidRPr="005F0701">
              <w:rPr>
                <w:sz w:val="22"/>
                <w:szCs w:val="22"/>
                <w:lang w:eastAsia="ru-RU"/>
              </w:rPr>
              <w:t>построение пересечения с запросами из Я.Метрики и фильтрация по следующим параметрам:</w:t>
            </w:r>
          </w:p>
          <w:p w:rsidR="00A31F4E" w:rsidRPr="005F0701" w:rsidRDefault="00A31F4E"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плохими показателями поведения: 100% отказы, время на сайте менее 5 сек;</w:t>
            </w:r>
          </w:p>
          <w:p w:rsidR="00A31F4E" w:rsidRPr="005F0701" w:rsidRDefault="00A31F4E"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заходами менее 4-5 за квартал;</w:t>
            </w:r>
          </w:p>
          <w:p w:rsidR="00A31F4E" w:rsidRPr="005F0701" w:rsidRDefault="00A31F4E" w:rsidP="007B6B62">
            <w:pPr>
              <w:pStyle w:val="PixelPlus"/>
              <w:numPr>
                <w:ilvl w:val="0"/>
                <w:numId w:val="62"/>
              </w:numPr>
              <w:spacing w:line="240" w:lineRule="auto"/>
              <w:ind w:left="1450"/>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A31F4E" w:rsidRPr="005F0701" w:rsidRDefault="00A31F4E" w:rsidP="007B6B62">
            <w:pPr>
              <w:pStyle w:val="PixelPlus"/>
              <w:numPr>
                <w:ilvl w:val="0"/>
                <w:numId w:val="62"/>
              </w:numPr>
              <w:spacing w:line="240" w:lineRule="auto"/>
              <w:ind w:left="1450"/>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A31F4E"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Pr="00CC1151" w:rsidRDefault="00A31F4E" w:rsidP="00A31F4E">
            <w:pPr>
              <w:pStyle w:val="PixelPlus"/>
              <w:spacing w:line="240" w:lineRule="auto"/>
              <w:jc w:val="left"/>
              <w:rPr>
                <w:sz w:val="22"/>
                <w:szCs w:val="22"/>
                <w:lang w:eastAsia="ru-RU"/>
              </w:rPr>
            </w:pPr>
            <w:bookmarkStart w:id="57" w:name="Устрание_проблемы_наличия_лог_дублей"/>
            <w:bookmarkEnd w:id="55"/>
            <w:r>
              <w:rPr>
                <w:sz w:val="22"/>
                <w:szCs w:val="22"/>
                <w:lang w:eastAsia="ru-RU"/>
              </w:rPr>
              <w:lastRenderedPageBreak/>
              <w:t>Устранение проблемы наличия логических дублей на сайте</w:t>
            </w:r>
            <w:bookmarkEnd w:id="57"/>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53"/>
              </w:numPr>
              <w:spacing w:line="240" w:lineRule="auto"/>
              <w:rPr>
                <w:sz w:val="22"/>
                <w:szCs w:val="22"/>
                <w:lang w:eastAsia="ru-RU"/>
              </w:rPr>
            </w:pPr>
            <w:r>
              <w:rPr>
                <w:sz w:val="22"/>
                <w:szCs w:val="22"/>
                <w:lang w:eastAsia="ru-RU"/>
              </w:rPr>
              <w:t xml:space="preserve">формирование тестовой выборки страниц вида </w:t>
            </w:r>
            <w:hyperlink r:id="rId46" w:history="1">
              <w:r w:rsidRPr="00F64575">
                <w:rPr>
                  <w:rStyle w:val="a8"/>
                  <w:sz w:val="22"/>
                  <w:szCs w:val="22"/>
                  <w:lang w:eastAsia="ru-RU"/>
                </w:rPr>
                <w:t>https://kwork.ru/categories/</w:t>
              </w:r>
            </w:hyperlink>
            <w:r w:rsidRPr="006D184B">
              <w:rPr>
                <w:sz w:val="22"/>
                <w:szCs w:val="22"/>
                <w:lang w:eastAsia="ru-RU"/>
              </w:rPr>
              <w:t>.*</w:t>
            </w:r>
            <w:r>
              <w:rPr>
                <w:sz w:val="22"/>
                <w:szCs w:val="22"/>
                <w:lang w:eastAsia="ru-RU"/>
              </w:rPr>
              <w:t xml:space="preserve">, имеющих логические дубли среди страниц вида </w:t>
            </w:r>
            <w:hyperlink r:id="rId47" w:history="1">
              <w:r w:rsidRPr="00F64575">
                <w:rPr>
                  <w:rStyle w:val="a8"/>
                  <w:sz w:val="22"/>
                  <w:szCs w:val="22"/>
                  <w:lang w:eastAsia="ru-RU"/>
                </w:rPr>
                <w:t>https://kwork.ru/categories/.*</w:t>
              </w:r>
            </w:hyperlink>
            <w:r>
              <w:rPr>
                <w:sz w:val="22"/>
                <w:szCs w:val="22"/>
                <w:lang w:eastAsia="ru-RU"/>
              </w:rPr>
              <w:t>;</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 xml:space="preserve">формирование ТЗ на доработки на внедрение </w:t>
            </w:r>
            <w:r>
              <w:rPr>
                <w:sz w:val="22"/>
                <w:szCs w:val="22"/>
                <w:lang w:val="en-US" w:eastAsia="ru-RU"/>
              </w:rPr>
              <w:t>rel</w:t>
            </w:r>
            <w:r w:rsidRPr="00A31F4E">
              <w:rPr>
                <w:sz w:val="22"/>
                <w:szCs w:val="22"/>
                <w:lang w:eastAsia="ru-RU"/>
              </w:rPr>
              <w:t>=</w:t>
            </w:r>
            <w:r>
              <w:rPr>
                <w:sz w:val="22"/>
                <w:szCs w:val="22"/>
                <w:lang w:val="en-US" w:eastAsia="ru-RU"/>
              </w:rPr>
              <w:t>canonical</w:t>
            </w:r>
            <w:r w:rsidRPr="00A31F4E">
              <w:rPr>
                <w:sz w:val="22"/>
                <w:szCs w:val="22"/>
                <w:lang w:eastAsia="ru-RU"/>
              </w:rPr>
              <w:t xml:space="preserve"> </w:t>
            </w:r>
            <w:r>
              <w:rPr>
                <w:sz w:val="22"/>
                <w:szCs w:val="22"/>
                <w:lang w:eastAsia="ru-RU"/>
              </w:rPr>
              <w:t>на страницах логических дублей;</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lastRenderedPageBreak/>
              <w:t>формирование оптимизированных тегов и мета-тегов для страниц тестовой выборки;</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формирование контента на страницах тестовой выборки:</w:t>
            </w:r>
          </w:p>
          <w:p w:rsidR="00A31F4E" w:rsidRDefault="00A31F4E" w:rsidP="007B6B62">
            <w:pPr>
              <w:pStyle w:val="PixelPlus"/>
              <w:numPr>
                <w:ilvl w:val="0"/>
                <w:numId w:val="56"/>
              </w:numPr>
              <w:spacing w:line="240" w:lineRule="auto"/>
              <w:ind w:left="1162"/>
              <w:rPr>
                <w:sz w:val="22"/>
                <w:szCs w:val="22"/>
                <w:lang w:eastAsia="ru-RU"/>
              </w:rPr>
            </w:pPr>
            <w:r>
              <w:rPr>
                <w:sz w:val="22"/>
                <w:szCs w:val="22"/>
                <w:lang w:eastAsia="ru-RU"/>
              </w:rPr>
              <w:t>формирование ТЗ на доработки;</w:t>
            </w:r>
          </w:p>
          <w:p w:rsidR="00A31F4E" w:rsidRDefault="00A31F4E" w:rsidP="007B6B62">
            <w:pPr>
              <w:pStyle w:val="PixelPlus"/>
              <w:numPr>
                <w:ilvl w:val="0"/>
                <w:numId w:val="56"/>
              </w:numPr>
              <w:spacing w:line="240" w:lineRule="auto"/>
              <w:ind w:left="1162"/>
              <w:rPr>
                <w:sz w:val="22"/>
                <w:szCs w:val="22"/>
                <w:lang w:eastAsia="ru-RU"/>
              </w:rPr>
            </w:pPr>
            <w:r>
              <w:rPr>
                <w:sz w:val="22"/>
                <w:szCs w:val="22"/>
                <w:lang w:eastAsia="ru-RU"/>
              </w:rPr>
              <w:t>написание текста и его проверка;</w:t>
            </w:r>
          </w:p>
          <w:p w:rsidR="00A31F4E" w:rsidRDefault="00A31F4E" w:rsidP="007B6B62">
            <w:pPr>
              <w:pStyle w:val="PixelPlus"/>
              <w:numPr>
                <w:ilvl w:val="0"/>
                <w:numId w:val="63"/>
              </w:numPr>
              <w:spacing w:line="240" w:lineRule="auto"/>
              <w:rPr>
                <w:sz w:val="22"/>
                <w:szCs w:val="22"/>
                <w:lang w:eastAsia="ru-RU"/>
              </w:rPr>
            </w:pPr>
            <w:r>
              <w:rPr>
                <w:sz w:val="22"/>
                <w:szCs w:val="22"/>
                <w:lang w:eastAsia="ru-RU"/>
              </w:rPr>
              <w:t>для отдельного списка страниц тестовой выборки перенос контента, тегов и мета-тегов со страниц логических дублей;</w:t>
            </w:r>
          </w:p>
          <w:p w:rsidR="00A31F4E" w:rsidRDefault="00A31F4E" w:rsidP="007B6B62">
            <w:pPr>
              <w:pStyle w:val="PixelPlus"/>
              <w:numPr>
                <w:ilvl w:val="0"/>
                <w:numId w:val="63"/>
              </w:numPr>
              <w:spacing w:line="240" w:lineRule="auto"/>
              <w:rPr>
                <w:sz w:val="22"/>
                <w:szCs w:val="22"/>
                <w:lang w:eastAsia="ru-RU"/>
              </w:rPr>
            </w:pPr>
            <w:r>
              <w:rPr>
                <w:sz w:val="22"/>
                <w:szCs w:val="22"/>
                <w:lang w:eastAsia="ru-RU"/>
              </w:rPr>
              <w:t>замер показателей видимости запросов и органического трафика страниц тестовой выборки;</w:t>
            </w:r>
          </w:p>
          <w:p w:rsidR="00A31F4E" w:rsidRDefault="00A31F4E" w:rsidP="007B6B62">
            <w:pPr>
              <w:pStyle w:val="PixelPlus"/>
              <w:numPr>
                <w:ilvl w:val="0"/>
                <w:numId w:val="63"/>
              </w:numPr>
              <w:spacing w:line="240" w:lineRule="auto"/>
              <w:rPr>
                <w:sz w:val="22"/>
                <w:szCs w:val="22"/>
                <w:lang w:eastAsia="ru-RU"/>
              </w:rPr>
            </w:pPr>
            <w:r>
              <w:rPr>
                <w:sz w:val="22"/>
                <w:szCs w:val="22"/>
                <w:lang w:eastAsia="ru-RU"/>
              </w:rPr>
              <w:t>формирование ТЗ на доработки на внесение текстовой оптимизации на страницах тестовой выборки, подготовка материалов;</w:t>
            </w:r>
          </w:p>
          <w:p w:rsidR="00A31F4E" w:rsidRDefault="00A31F4E" w:rsidP="007B6B62">
            <w:pPr>
              <w:pStyle w:val="PixelPlus"/>
              <w:numPr>
                <w:ilvl w:val="0"/>
                <w:numId w:val="63"/>
              </w:numPr>
              <w:spacing w:line="240" w:lineRule="auto"/>
              <w:rPr>
                <w:sz w:val="22"/>
                <w:szCs w:val="22"/>
                <w:lang w:eastAsia="ru-RU"/>
              </w:rPr>
            </w:pPr>
            <w:r>
              <w:rPr>
                <w:sz w:val="22"/>
                <w:szCs w:val="22"/>
                <w:lang w:eastAsia="ru-RU"/>
              </w:rPr>
              <w:t xml:space="preserve">проверка корректности внедрения настройки </w:t>
            </w:r>
            <w:r>
              <w:rPr>
                <w:sz w:val="22"/>
                <w:szCs w:val="22"/>
                <w:lang w:val="en-US" w:eastAsia="ru-RU"/>
              </w:rPr>
              <w:t>rel</w:t>
            </w:r>
            <w:r w:rsidRPr="00A31F4E">
              <w:rPr>
                <w:sz w:val="22"/>
                <w:szCs w:val="22"/>
                <w:lang w:eastAsia="ru-RU"/>
              </w:rPr>
              <w:t>=</w:t>
            </w:r>
            <w:r>
              <w:rPr>
                <w:sz w:val="22"/>
                <w:szCs w:val="22"/>
                <w:lang w:val="en-US" w:eastAsia="ru-RU"/>
              </w:rPr>
              <w:t>canonical</w:t>
            </w:r>
            <w:r>
              <w:rPr>
                <w:sz w:val="22"/>
                <w:szCs w:val="22"/>
                <w:lang w:eastAsia="ru-RU"/>
              </w:rPr>
              <w:t>;</w:t>
            </w:r>
          </w:p>
          <w:p w:rsidR="00A31F4E" w:rsidRDefault="00A31F4E" w:rsidP="007B6B62">
            <w:pPr>
              <w:pStyle w:val="PixelPlus"/>
              <w:numPr>
                <w:ilvl w:val="0"/>
                <w:numId w:val="6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A31F4E" w:rsidRDefault="00A31F4E" w:rsidP="007B6B62">
            <w:pPr>
              <w:pStyle w:val="PixelPlus"/>
              <w:numPr>
                <w:ilvl w:val="0"/>
                <w:numId w:val="6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A31F4E" w:rsidRDefault="00A31F4E" w:rsidP="007B6B62">
            <w:pPr>
              <w:pStyle w:val="PixelPlus"/>
              <w:numPr>
                <w:ilvl w:val="0"/>
                <w:numId w:val="63"/>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A31F4E" w:rsidRPr="00A31F4E" w:rsidRDefault="00A31F4E" w:rsidP="007B6B62">
            <w:pPr>
              <w:pStyle w:val="PixelPlus"/>
              <w:numPr>
                <w:ilvl w:val="0"/>
                <w:numId w:val="63"/>
              </w:numPr>
              <w:spacing w:line="240" w:lineRule="auto"/>
              <w:rPr>
                <w:sz w:val="22"/>
                <w:szCs w:val="22"/>
                <w:lang w:eastAsia="ru-RU"/>
              </w:rPr>
            </w:pPr>
            <w:r>
              <w:rPr>
                <w:sz w:val="22"/>
                <w:szCs w:val="22"/>
                <w:lang w:eastAsia="ru-RU"/>
              </w:rPr>
              <w:t>формирование выводов по результатам аналитики.</w:t>
            </w:r>
          </w:p>
        </w:tc>
      </w:tr>
      <w:tr w:rsidR="00A31F4E"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bookmarkStart w:id="58" w:name="_Hlk32420906"/>
            <w:r>
              <w:rPr>
                <w:sz w:val="22"/>
                <w:szCs w:val="22"/>
                <w:lang w:eastAsia="ru-RU"/>
              </w:rPr>
              <w:lastRenderedPageBreak/>
              <w:t>Оптимизация шаблонов тегов и мета-тегов страниц кластера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lastRenderedPageBreak/>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117F4C"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117F4C" w:rsidRDefault="00117F4C" w:rsidP="00862D2F">
            <w:pPr>
              <w:pStyle w:val="PixelPlus"/>
              <w:spacing w:line="240" w:lineRule="auto"/>
              <w:jc w:val="left"/>
              <w:rPr>
                <w:sz w:val="22"/>
                <w:szCs w:val="22"/>
                <w:lang w:eastAsia="ru-RU"/>
              </w:rPr>
            </w:pPr>
            <w:r w:rsidRPr="00117F4C">
              <w:rPr>
                <w:sz w:val="22"/>
                <w:szCs w:val="22"/>
                <w:lang w:eastAsia="ru-RU"/>
              </w:rPr>
              <w:lastRenderedPageBreak/>
              <w:t>Определение и анализ ЦА с последующей сегментацией на профессиональные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117F4C" w:rsidRDefault="00117F4C" w:rsidP="007B6B62">
            <w:pPr>
              <w:pStyle w:val="PixelPlus"/>
              <w:numPr>
                <w:ilvl w:val="0"/>
                <w:numId w:val="53"/>
              </w:numPr>
              <w:spacing w:line="240" w:lineRule="auto"/>
              <w:rPr>
                <w:sz w:val="22"/>
                <w:szCs w:val="22"/>
                <w:lang w:eastAsia="ru-RU"/>
              </w:rPr>
            </w:pPr>
            <w:r>
              <w:rPr>
                <w:sz w:val="22"/>
                <w:szCs w:val="22"/>
                <w:lang w:eastAsia="ru-RU"/>
              </w:rPr>
              <w:t>определение прорабатываемых разделов</w:t>
            </w:r>
            <w:r w:rsidR="00862D2F">
              <w:rPr>
                <w:rStyle w:val="ad"/>
                <w:sz w:val="22"/>
                <w:szCs w:val="22"/>
                <w:lang w:eastAsia="ru-RU"/>
              </w:rPr>
              <w:footnoteReference w:id="7"/>
            </w:r>
            <w:r w:rsidR="00862D2F">
              <w:rPr>
                <w:sz w:val="22"/>
                <w:szCs w:val="22"/>
                <w:lang w:eastAsia="ru-RU"/>
              </w:rPr>
              <w:t xml:space="preserve"> первой проработки</w:t>
            </w:r>
            <w:r>
              <w:rPr>
                <w:sz w:val="22"/>
                <w:szCs w:val="22"/>
                <w:lang w:eastAsia="ru-RU"/>
              </w:rPr>
              <w:t>;</w:t>
            </w:r>
          </w:p>
          <w:p w:rsidR="00EB433F" w:rsidRPr="00EB433F" w:rsidRDefault="00EB433F" w:rsidP="007B6B62">
            <w:pPr>
              <w:pStyle w:val="PixelPlus"/>
              <w:numPr>
                <w:ilvl w:val="0"/>
                <w:numId w:val="53"/>
              </w:numPr>
              <w:spacing w:line="240" w:lineRule="auto"/>
              <w:rPr>
                <w:sz w:val="22"/>
                <w:szCs w:val="22"/>
                <w:lang w:eastAsia="ru-RU"/>
              </w:rPr>
            </w:pPr>
            <w:r w:rsidRPr="00EB433F">
              <w:rPr>
                <w:sz w:val="22"/>
                <w:szCs w:val="22"/>
                <w:lang w:eastAsia="ru-RU"/>
              </w:rPr>
              <w:t>сбор данных о ЦА;</w:t>
            </w:r>
          </w:p>
          <w:p w:rsidR="00EB433F" w:rsidRPr="00EB433F" w:rsidRDefault="00EB433F" w:rsidP="007B6B62">
            <w:pPr>
              <w:pStyle w:val="PixelPlus"/>
              <w:numPr>
                <w:ilvl w:val="0"/>
                <w:numId w:val="53"/>
              </w:numPr>
              <w:spacing w:line="240" w:lineRule="auto"/>
              <w:rPr>
                <w:sz w:val="22"/>
                <w:szCs w:val="22"/>
                <w:lang w:eastAsia="ru-RU"/>
              </w:rPr>
            </w:pPr>
            <w:r w:rsidRPr="00EB433F">
              <w:rPr>
                <w:sz w:val="22"/>
                <w:szCs w:val="22"/>
                <w:lang w:eastAsia="ru-RU"/>
              </w:rPr>
              <w:t>формирование критериев сегментации ЦА;</w:t>
            </w:r>
          </w:p>
          <w:p w:rsidR="00EB433F" w:rsidRPr="00EB433F" w:rsidRDefault="00EB433F" w:rsidP="007B6B62">
            <w:pPr>
              <w:pStyle w:val="PixelPlus"/>
              <w:numPr>
                <w:ilvl w:val="0"/>
                <w:numId w:val="53"/>
              </w:numPr>
              <w:spacing w:line="240" w:lineRule="auto"/>
              <w:rPr>
                <w:sz w:val="22"/>
                <w:szCs w:val="22"/>
                <w:lang w:eastAsia="ru-RU"/>
              </w:rPr>
            </w:pPr>
            <w:r w:rsidRPr="00EB433F">
              <w:rPr>
                <w:sz w:val="22"/>
                <w:szCs w:val="22"/>
                <w:lang w:eastAsia="ru-RU"/>
              </w:rPr>
              <w:t>сегментация ЦА;</w:t>
            </w:r>
          </w:p>
          <w:p w:rsidR="00EB433F" w:rsidRPr="00EB433F" w:rsidRDefault="00EB433F" w:rsidP="007B6B62">
            <w:pPr>
              <w:pStyle w:val="PixelPlus"/>
              <w:numPr>
                <w:ilvl w:val="0"/>
                <w:numId w:val="53"/>
              </w:numPr>
              <w:spacing w:line="240" w:lineRule="auto"/>
              <w:rPr>
                <w:sz w:val="22"/>
                <w:szCs w:val="22"/>
                <w:lang w:eastAsia="ru-RU"/>
              </w:rPr>
            </w:pPr>
            <w:r w:rsidRPr="00EB433F">
              <w:rPr>
                <w:sz w:val="22"/>
                <w:szCs w:val="22"/>
                <w:lang w:eastAsia="ru-RU"/>
              </w:rPr>
              <w:t xml:space="preserve">формирование и описание портрета пользователя (собирательный образ представителя того или иного сегмента): возраст, география, профессия, семейное положение, образование, место работы, должность, доход, интересы, соц. сети и площадки, где присутствует персонаж, задачи пользователя, проблемы, с которыми сталкивается персонаж при решении задачи, описание решения проблем, формулирование </w:t>
            </w:r>
            <w:r w:rsidR="00BD51ED">
              <w:rPr>
                <w:sz w:val="22"/>
                <w:szCs w:val="22"/>
                <w:lang w:eastAsia="ru-RU"/>
              </w:rPr>
              <w:t>Job Stories</w:t>
            </w:r>
            <w:r w:rsidRPr="00EB433F">
              <w:rPr>
                <w:sz w:val="22"/>
                <w:szCs w:val="22"/>
                <w:lang w:eastAsia="ru-RU"/>
              </w:rPr>
              <w:t>;</w:t>
            </w:r>
          </w:p>
          <w:p w:rsidR="00EB433F" w:rsidRPr="00EB433F" w:rsidRDefault="00EB433F" w:rsidP="007B6B62">
            <w:pPr>
              <w:pStyle w:val="PixelPlus"/>
              <w:numPr>
                <w:ilvl w:val="0"/>
                <w:numId w:val="53"/>
              </w:numPr>
              <w:spacing w:line="240" w:lineRule="auto"/>
              <w:rPr>
                <w:sz w:val="22"/>
                <w:szCs w:val="22"/>
                <w:lang w:eastAsia="ru-RU"/>
              </w:rPr>
            </w:pPr>
            <w:r w:rsidRPr="00EB433F">
              <w:rPr>
                <w:sz w:val="22"/>
                <w:szCs w:val="22"/>
                <w:lang w:eastAsia="ru-RU"/>
              </w:rPr>
              <w:t>формирование пользовательских сценариев по каждому сегменту ЦА и проведение асессорских тестирований;</w:t>
            </w:r>
          </w:p>
          <w:p w:rsidR="00117F4C" w:rsidRDefault="00EB433F" w:rsidP="007B6B62">
            <w:pPr>
              <w:pStyle w:val="PixelPlus"/>
              <w:numPr>
                <w:ilvl w:val="0"/>
                <w:numId w:val="53"/>
              </w:numPr>
              <w:spacing w:line="240" w:lineRule="auto"/>
              <w:rPr>
                <w:sz w:val="22"/>
                <w:szCs w:val="22"/>
                <w:lang w:eastAsia="ru-RU"/>
              </w:rPr>
            </w:pPr>
            <w:r w:rsidRPr="00EB433F">
              <w:rPr>
                <w:sz w:val="22"/>
                <w:szCs w:val="22"/>
                <w:lang w:eastAsia="ru-RU"/>
              </w:rPr>
              <w:t>формирование и проведение опросов на сайте следующих категорий Заказчиков:</w:t>
            </w:r>
          </w:p>
          <w:p w:rsidR="00EB433F" w:rsidRPr="00EB433F" w:rsidRDefault="00EB433F" w:rsidP="007B6B62">
            <w:pPr>
              <w:pStyle w:val="PixelPlus"/>
              <w:numPr>
                <w:ilvl w:val="0"/>
                <w:numId w:val="64"/>
              </w:numPr>
              <w:spacing w:line="240" w:lineRule="auto"/>
              <w:ind w:left="1162"/>
              <w:rPr>
                <w:sz w:val="22"/>
                <w:szCs w:val="22"/>
                <w:lang w:eastAsia="ru-RU"/>
              </w:rPr>
            </w:pPr>
            <w:r w:rsidRPr="00EB433F">
              <w:rPr>
                <w:sz w:val="22"/>
                <w:szCs w:val="22"/>
                <w:lang w:eastAsia="ru-RU"/>
              </w:rPr>
              <w:lastRenderedPageBreak/>
              <w:t>лояльные пользователи, которые постоянно пользуются услугами;</w:t>
            </w:r>
          </w:p>
          <w:p w:rsidR="00EB433F" w:rsidRDefault="00EB433F" w:rsidP="007B6B62">
            <w:pPr>
              <w:pStyle w:val="PixelPlus"/>
              <w:numPr>
                <w:ilvl w:val="0"/>
                <w:numId w:val="64"/>
              </w:numPr>
              <w:spacing w:line="240" w:lineRule="auto"/>
              <w:ind w:left="1162"/>
              <w:rPr>
                <w:sz w:val="22"/>
                <w:szCs w:val="22"/>
                <w:lang w:eastAsia="ru-RU"/>
              </w:rPr>
            </w:pPr>
            <w:r w:rsidRPr="00EB433F">
              <w:rPr>
                <w:sz w:val="22"/>
                <w:szCs w:val="22"/>
                <w:lang w:eastAsia="ru-RU"/>
              </w:rPr>
              <w:t>новые пользователи, которые не сделали еще заказ.</w:t>
            </w:r>
          </w:p>
        </w:tc>
      </w:tr>
      <w:tr w:rsidR="00A31F4E"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r>
              <w:rPr>
                <w:sz w:val="22"/>
                <w:szCs w:val="22"/>
                <w:lang w:eastAsia="ru-RU"/>
              </w:rPr>
              <w:lastRenderedPageBreak/>
              <w:t>Проведение регулярного тех. аудита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поиск сайтов</w:t>
            </w:r>
            <w:r w:rsidR="00687150">
              <w:rPr>
                <w:sz w:val="22"/>
                <w:szCs w:val="22"/>
                <w:lang w:eastAsia="ru-RU"/>
              </w:rPr>
              <w:t>-</w:t>
            </w:r>
            <w:r w:rsidRPr="00A31F4E">
              <w:rPr>
                <w:sz w:val="22"/>
                <w:szCs w:val="22"/>
                <w:lang w:eastAsia="ru-RU"/>
              </w:rPr>
              <w:t>зеркал;</w:t>
            </w:r>
          </w:p>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проверка качества страниц в индексе Яндекса;</w:t>
            </w:r>
          </w:p>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проверка</w:t>
            </w:r>
            <w:r>
              <w:rPr>
                <w:sz w:val="22"/>
                <w:szCs w:val="22"/>
                <w:lang w:eastAsia="ru-RU"/>
              </w:rPr>
              <w:t xml:space="preserve"> и контроль</w:t>
            </w:r>
            <w:r w:rsidRPr="00A31F4E">
              <w:rPr>
                <w:sz w:val="22"/>
                <w:szCs w:val="22"/>
                <w:lang w:eastAsia="ru-RU"/>
              </w:rPr>
              <w:t xml:space="preserve"> скорости загрузки сайта;</w:t>
            </w:r>
          </w:p>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поиск внешних исходящих ссылок;</w:t>
            </w:r>
          </w:p>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поиск страниц с кодом ответа отличным от 200 ОК;</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поиск внутренних страниц-дублей.</w:t>
            </w:r>
          </w:p>
        </w:tc>
      </w:tr>
      <w:tr w:rsidR="00A31F4E"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r>
              <w:rPr>
                <w:sz w:val="22"/>
                <w:szCs w:val="22"/>
                <w:lang w:eastAsia="ru-RU"/>
              </w:rPr>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A31F4E" w:rsidRPr="00A31F4E" w:rsidRDefault="00A31F4E" w:rsidP="007B6B6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A31F4E" w:rsidRPr="000E3083"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r>
              <w:rPr>
                <w:sz w:val="22"/>
                <w:szCs w:val="22"/>
                <w:lang w:eastAsia="ru-RU"/>
              </w:rPr>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bookmarkEnd w:id="58"/>
    </w:tbl>
    <w:p w:rsidR="00A31F4E" w:rsidRDefault="00A31F4E" w:rsidP="001C26CC">
      <w:pPr>
        <w:pStyle w:val="PixelPlus"/>
      </w:pPr>
    </w:p>
    <w:p w:rsidR="00A31F4E" w:rsidRDefault="00A31F4E">
      <w:pPr>
        <w:rPr>
          <w:rFonts w:cs="Times New Roman"/>
          <w:sz w:val="28"/>
          <w:szCs w:val="28"/>
        </w:rPr>
      </w:pPr>
      <w:r>
        <w:br w:type="page"/>
      </w:r>
    </w:p>
    <w:p w:rsidR="001C26CC" w:rsidRDefault="007A11EA" w:rsidP="00A31F4E">
      <w:pPr>
        <w:pStyle w:val="2"/>
      </w:pPr>
      <w:bookmarkStart w:id="59" w:name="_Toc32490773"/>
      <w:r>
        <w:lastRenderedPageBreak/>
        <w:t>План работ на 2</w:t>
      </w:r>
      <w:r w:rsidR="00A31F4E">
        <w:t>-</w:t>
      </w:r>
      <w:r>
        <w:t>о</w:t>
      </w:r>
      <w:r w:rsidR="00A31F4E">
        <w:t>й месяц</w:t>
      </w:r>
      <w:bookmarkEnd w:id="59"/>
    </w:p>
    <w:p w:rsidR="00A31F4E" w:rsidRPr="00C93FB1" w:rsidRDefault="00A31F4E" w:rsidP="00A31F4E">
      <w:pPr>
        <w:pStyle w:val="PP3"/>
      </w:pPr>
      <w:r>
        <w:t xml:space="preserve">Табл. </w:t>
      </w:r>
      <w:r w:rsidR="007A11EA">
        <w:t>2</w:t>
      </w:r>
      <w:r>
        <w:t xml:space="preserve">. План работ на </w:t>
      </w:r>
      <w:r w:rsidR="007A11EA">
        <w:t>2</w:t>
      </w:r>
      <w:r>
        <w:t>-</w:t>
      </w:r>
      <w:r w:rsidR="007A11EA">
        <w:t>о</w:t>
      </w:r>
      <w:r>
        <w:t>й месяц.</w:t>
      </w:r>
    </w:p>
    <w:tbl>
      <w:tblPr>
        <w:tblW w:w="15168" w:type="dxa"/>
        <w:tblInd w:w="-5" w:type="dxa"/>
        <w:tblLook w:val="04A0" w:firstRow="1" w:lastRow="0" w:firstColumn="1" w:lastColumn="0" w:noHBand="0" w:noVBand="1"/>
      </w:tblPr>
      <w:tblGrid>
        <w:gridCol w:w="3261"/>
        <w:gridCol w:w="11907"/>
      </w:tblGrid>
      <w:tr w:rsidR="00A31F4E"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hideMark/>
          </w:tcPr>
          <w:p w:rsidR="00A31F4E" w:rsidRPr="00CC1151" w:rsidRDefault="00A31F4E" w:rsidP="005C2186">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hideMark/>
          </w:tcPr>
          <w:p w:rsidR="00A31F4E" w:rsidRPr="00CC1151" w:rsidRDefault="00A31F4E" w:rsidP="005C2186">
            <w:pPr>
              <w:pStyle w:val="PixelPlus"/>
              <w:spacing w:line="240" w:lineRule="auto"/>
              <w:jc w:val="center"/>
              <w:rPr>
                <w:b/>
                <w:sz w:val="22"/>
                <w:szCs w:val="22"/>
                <w:lang w:eastAsia="ru-RU"/>
              </w:rPr>
            </w:pPr>
            <w:r w:rsidRPr="00CC1151">
              <w:rPr>
                <w:b/>
                <w:sz w:val="22"/>
                <w:szCs w:val="22"/>
                <w:lang w:eastAsia="ru-RU"/>
              </w:rPr>
              <w:t>Детализация работ</w:t>
            </w:r>
          </w:p>
        </w:tc>
      </w:tr>
      <w:tr w:rsidR="00A31F4E"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Pr="00CC1151" w:rsidRDefault="00A31F4E" w:rsidP="00A31F4E">
            <w:pPr>
              <w:pStyle w:val="PixelPlus"/>
              <w:spacing w:line="240" w:lineRule="auto"/>
              <w:jc w:val="left"/>
              <w:rPr>
                <w:sz w:val="22"/>
                <w:szCs w:val="22"/>
                <w:lang w:eastAsia="ru-RU"/>
              </w:rPr>
            </w:pPr>
            <w:bookmarkStart w:id="60" w:name="_Hlk32414961"/>
            <w:r>
              <w:rPr>
                <w:sz w:val="22"/>
                <w:szCs w:val="22"/>
                <w:lang w:eastAsia="ru-RU"/>
              </w:rPr>
              <w:t>Оптимизация шаблонов тегов и мета-тегов страниц кластера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61"/>
              </w:numPr>
              <w:spacing w:line="240" w:lineRule="auto"/>
              <w:rPr>
                <w:sz w:val="22"/>
                <w:szCs w:val="22"/>
                <w:lang w:eastAsia="ru-RU"/>
              </w:rPr>
            </w:pPr>
            <w:r>
              <w:rPr>
                <w:sz w:val="22"/>
                <w:szCs w:val="22"/>
                <w:lang w:eastAsia="ru-RU"/>
              </w:rPr>
              <w:t xml:space="preserve">внедрение доработок по результатам аналитики, </w:t>
            </w:r>
            <w:hyperlink w:anchor="Оптимиз_шаблон_тегов_ТОП_8_20" w:history="1">
              <w:r w:rsidRPr="00A31F4E">
                <w:rPr>
                  <w:rStyle w:val="a8"/>
                  <w:sz w:val="22"/>
                  <w:szCs w:val="22"/>
                  <w:lang w:eastAsia="ru-RU"/>
                </w:rPr>
                <w:t>проведенной в первый месяц работ</w:t>
              </w:r>
            </w:hyperlink>
            <w:r>
              <w:rPr>
                <w:sz w:val="22"/>
                <w:szCs w:val="22"/>
                <w:lang w:eastAsia="ru-RU"/>
              </w:rPr>
              <w:t>.</w:t>
            </w:r>
          </w:p>
          <w:p w:rsidR="00A31F4E" w:rsidRDefault="00A31F4E" w:rsidP="00A31F4E">
            <w:pPr>
              <w:pStyle w:val="PixelPlus"/>
              <w:spacing w:line="240" w:lineRule="auto"/>
              <w:rPr>
                <w:sz w:val="22"/>
                <w:szCs w:val="22"/>
                <w:lang w:eastAsia="ru-RU"/>
              </w:rPr>
            </w:pPr>
            <w:r>
              <w:rPr>
                <w:sz w:val="22"/>
                <w:szCs w:val="22"/>
                <w:lang w:eastAsia="ru-RU"/>
              </w:rPr>
              <w:t>Подразумевается 2 развития событий:</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 xml:space="preserve">корректировка оптимизации и </w:t>
            </w:r>
            <w:r w:rsidR="006C3986">
              <w:rPr>
                <w:sz w:val="22"/>
                <w:szCs w:val="22"/>
                <w:lang w:eastAsia="ru-RU"/>
              </w:rPr>
              <w:t>расширение тестовой выборки</w:t>
            </w:r>
            <w:r>
              <w:rPr>
                <w:sz w:val="22"/>
                <w:szCs w:val="22"/>
                <w:lang w:eastAsia="ru-RU"/>
              </w:rPr>
              <w:t>;</w:t>
            </w:r>
          </w:p>
          <w:p w:rsidR="00A31F4E" w:rsidRPr="00CC1151" w:rsidRDefault="00A31F4E" w:rsidP="007B6B62">
            <w:pPr>
              <w:pStyle w:val="PixelPlus"/>
              <w:numPr>
                <w:ilvl w:val="0"/>
                <w:numId w:val="61"/>
              </w:numPr>
              <w:spacing w:line="240" w:lineRule="auto"/>
              <w:rPr>
                <w:sz w:val="22"/>
                <w:szCs w:val="22"/>
                <w:lang w:eastAsia="ru-RU"/>
              </w:rPr>
            </w:pPr>
            <w:r>
              <w:rPr>
                <w:sz w:val="22"/>
                <w:szCs w:val="22"/>
                <w:lang w:eastAsia="ru-RU"/>
              </w:rPr>
              <w:t>масштабирование скорректированного шаблона тегов и мета-тегов на прорабатываемом типе/разделе/подразделе страниц.</w:t>
            </w:r>
          </w:p>
        </w:tc>
      </w:tr>
      <w:bookmarkEnd w:id="60"/>
      <w:tr w:rsidR="00A31F4E"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r>
              <w:rPr>
                <w:sz w:val="22"/>
                <w:szCs w:val="22"/>
                <w:lang w:eastAsia="ru-RU"/>
              </w:rPr>
              <w:t>Устранение проблемы наличия логических дублей на сайте</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61"/>
              </w:numPr>
              <w:spacing w:line="240" w:lineRule="auto"/>
              <w:rPr>
                <w:sz w:val="22"/>
                <w:szCs w:val="22"/>
                <w:lang w:eastAsia="ru-RU"/>
              </w:rPr>
            </w:pPr>
            <w:r>
              <w:rPr>
                <w:sz w:val="22"/>
                <w:szCs w:val="22"/>
                <w:lang w:eastAsia="ru-RU"/>
              </w:rPr>
              <w:t xml:space="preserve">внедрение доработок по результатам аналитики, </w:t>
            </w:r>
            <w:hyperlink w:anchor="Устрание_проблемы_наличия_лог_дублей" w:history="1">
              <w:r w:rsidRPr="00A31F4E">
                <w:rPr>
                  <w:rStyle w:val="a8"/>
                  <w:sz w:val="22"/>
                  <w:szCs w:val="22"/>
                  <w:lang w:eastAsia="ru-RU"/>
                </w:rPr>
                <w:t>проведенной в первый месяц работ</w:t>
              </w:r>
            </w:hyperlink>
            <w:r>
              <w:rPr>
                <w:sz w:val="22"/>
                <w:szCs w:val="22"/>
                <w:lang w:eastAsia="ru-RU"/>
              </w:rPr>
              <w:t>.</w:t>
            </w:r>
          </w:p>
          <w:p w:rsidR="00A31F4E" w:rsidRDefault="00A31F4E" w:rsidP="00A31F4E">
            <w:pPr>
              <w:pStyle w:val="PixelPlus"/>
              <w:spacing w:line="240" w:lineRule="auto"/>
              <w:rPr>
                <w:sz w:val="22"/>
                <w:szCs w:val="22"/>
                <w:lang w:eastAsia="ru-RU"/>
              </w:rPr>
            </w:pPr>
            <w:r>
              <w:rPr>
                <w:sz w:val="22"/>
                <w:szCs w:val="22"/>
                <w:lang w:eastAsia="ru-RU"/>
              </w:rPr>
              <w:t>Подразумевается 2 развития событий:</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 xml:space="preserve">корректировка оптимизации и </w:t>
            </w:r>
            <w:r w:rsidR="006C3986">
              <w:rPr>
                <w:sz w:val="22"/>
                <w:szCs w:val="22"/>
                <w:lang w:eastAsia="ru-RU"/>
              </w:rPr>
              <w:t>расширение тестовой выборки</w:t>
            </w:r>
            <w:r>
              <w:rPr>
                <w:sz w:val="22"/>
                <w:szCs w:val="22"/>
                <w:lang w:eastAsia="ru-RU"/>
              </w:rPr>
              <w:t>;</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масштабирование скорректированного шаблона тегов и мета-тегов на прорабатываемом типе/разделе/подразделе страниц.</w:t>
            </w:r>
          </w:p>
        </w:tc>
      </w:tr>
      <w:tr w:rsidR="00A31F4E"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bookmarkStart w:id="61" w:name="_Hlk32414973"/>
            <w:bookmarkStart w:id="62" w:name="_Hlk32421058"/>
            <w:r>
              <w:rPr>
                <w:sz w:val="22"/>
                <w:szCs w:val="22"/>
                <w:lang w:eastAsia="ru-RU"/>
              </w:rPr>
              <w:t>Ручная оптимизация тегов и мета-тегов страниц кластера ВЧ запросов ТОП-8-20</w:t>
            </w:r>
            <w:bookmarkEnd w:id="61"/>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lastRenderedPageBreak/>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A31F4E" w:rsidRPr="00A31F4E" w:rsidRDefault="00A31F4E"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A31F4E"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r>
              <w:rPr>
                <w:sz w:val="22"/>
                <w:szCs w:val="22"/>
                <w:lang w:eastAsia="ru-RU"/>
              </w:rPr>
              <w:lastRenderedPageBreak/>
              <w:t>Формирование и проработка новых страниц для кластера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A31F4E" w:rsidRDefault="00A31F4E"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bookmarkEnd w:id="62"/>
      <w:tr w:rsidR="004D53D3"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4D53D3" w:rsidRDefault="0018262B" w:rsidP="00A31F4E">
            <w:pPr>
              <w:pStyle w:val="PixelPlus"/>
              <w:spacing w:line="240" w:lineRule="auto"/>
              <w:jc w:val="left"/>
              <w:rPr>
                <w:sz w:val="22"/>
                <w:szCs w:val="22"/>
                <w:lang w:eastAsia="ru-RU"/>
              </w:rPr>
            </w:pPr>
            <w:r>
              <w:rPr>
                <w:sz w:val="22"/>
                <w:szCs w:val="22"/>
                <w:lang w:eastAsia="ru-RU"/>
              </w:rPr>
              <w:t xml:space="preserve">Построение воронки </w:t>
            </w:r>
            <w:r w:rsidR="005229AD">
              <w:rPr>
                <w:sz w:val="22"/>
                <w:szCs w:val="22"/>
                <w:lang w:eastAsia="ru-RU"/>
              </w:rPr>
              <w:t>макро</w:t>
            </w:r>
            <w:r>
              <w:rPr>
                <w:sz w:val="22"/>
                <w:szCs w:val="22"/>
                <w:lang w:eastAsia="ru-RU"/>
              </w:rPr>
              <w:t>конверсии</w:t>
            </w:r>
            <w:r w:rsidR="004D53D3">
              <w:rPr>
                <w:sz w:val="22"/>
                <w:szCs w:val="22"/>
                <w:lang w:eastAsia="ru-RU"/>
              </w:rPr>
              <w:t xml:space="preserve"> </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4D53D3" w:rsidRDefault="00FE5DEE" w:rsidP="007B6B62">
            <w:pPr>
              <w:pStyle w:val="PixelPlus"/>
              <w:numPr>
                <w:ilvl w:val="0"/>
                <w:numId w:val="61"/>
              </w:numPr>
              <w:spacing w:line="240" w:lineRule="auto"/>
              <w:rPr>
                <w:sz w:val="22"/>
                <w:szCs w:val="22"/>
                <w:lang w:eastAsia="ru-RU"/>
              </w:rPr>
            </w:pPr>
            <w:r>
              <w:rPr>
                <w:sz w:val="22"/>
                <w:szCs w:val="22"/>
                <w:lang w:eastAsia="ru-RU"/>
              </w:rPr>
              <w:t>определение воронки проекта;</w:t>
            </w:r>
          </w:p>
          <w:p w:rsidR="00FE5DEE" w:rsidRDefault="00FE5DEE" w:rsidP="007B6B62">
            <w:pPr>
              <w:pStyle w:val="PixelPlus"/>
              <w:numPr>
                <w:ilvl w:val="0"/>
                <w:numId w:val="61"/>
              </w:numPr>
              <w:spacing w:line="240" w:lineRule="auto"/>
              <w:rPr>
                <w:sz w:val="22"/>
                <w:szCs w:val="22"/>
                <w:lang w:eastAsia="ru-RU"/>
              </w:rPr>
            </w:pPr>
            <w:r>
              <w:rPr>
                <w:sz w:val="22"/>
                <w:szCs w:val="22"/>
                <w:lang w:eastAsia="ru-RU"/>
              </w:rPr>
              <w:t>визуализация воронки проекта;</w:t>
            </w:r>
          </w:p>
          <w:p w:rsidR="00FE5DEE" w:rsidRDefault="00FE5DEE" w:rsidP="007B6B62">
            <w:pPr>
              <w:pStyle w:val="PixelPlus"/>
              <w:numPr>
                <w:ilvl w:val="0"/>
                <w:numId w:val="61"/>
              </w:numPr>
              <w:spacing w:line="240" w:lineRule="auto"/>
              <w:rPr>
                <w:sz w:val="22"/>
                <w:szCs w:val="22"/>
                <w:lang w:eastAsia="ru-RU"/>
              </w:rPr>
            </w:pPr>
            <w:r>
              <w:rPr>
                <w:sz w:val="22"/>
                <w:szCs w:val="22"/>
                <w:lang w:eastAsia="ru-RU"/>
              </w:rPr>
              <w:t>оцифровывание воронки проекта;</w:t>
            </w:r>
          </w:p>
          <w:p w:rsidR="00FE5DEE" w:rsidRDefault="00FE5DEE" w:rsidP="007B6B62">
            <w:pPr>
              <w:pStyle w:val="PixelPlus"/>
              <w:numPr>
                <w:ilvl w:val="0"/>
                <w:numId w:val="61"/>
              </w:numPr>
              <w:spacing w:line="240" w:lineRule="auto"/>
              <w:rPr>
                <w:sz w:val="22"/>
                <w:szCs w:val="22"/>
                <w:lang w:eastAsia="ru-RU"/>
              </w:rPr>
            </w:pPr>
            <w:r>
              <w:rPr>
                <w:sz w:val="22"/>
                <w:szCs w:val="22"/>
                <w:lang w:eastAsia="ru-RU"/>
              </w:rPr>
              <w:t>выявление слабых мест в воронке проекта;</w:t>
            </w:r>
          </w:p>
          <w:p w:rsidR="00FE5DEE" w:rsidRDefault="00FE5DEE" w:rsidP="007B6B62">
            <w:pPr>
              <w:pStyle w:val="PixelPlus"/>
              <w:numPr>
                <w:ilvl w:val="0"/>
                <w:numId w:val="61"/>
              </w:numPr>
              <w:spacing w:line="240" w:lineRule="auto"/>
              <w:rPr>
                <w:sz w:val="22"/>
                <w:szCs w:val="22"/>
                <w:lang w:eastAsia="ru-RU"/>
              </w:rPr>
            </w:pPr>
            <w:r>
              <w:rPr>
                <w:sz w:val="22"/>
                <w:szCs w:val="22"/>
                <w:lang w:eastAsia="ru-RU"/>
              </w:rPr>
              <w:t xml:space="preserve">анализ и формирование гипотез причин «отвала» </w:t>
            </w:r>
            <w:r w:rsidR="00E53646">
              <w:rPr>
                <w:sz w:val="22"/>
                <w:szCs w:val="22"/>
                <w:lang w:eastAsia="ru-RU"/>
              </w:rPr>
              <w:t>пользователей;</w:t>
            </w:r>
          </w:p>
          <w:p w:rsidR="00E53646" w:rsidRDefault="00E53646" w:rsidP="007B6B62">
            <w:pPr>
              <w:pStyle w:val="PixelPlus"/>
              <w:numPr>
                <w:ilvl w:val="0"/>
                <w:numId w:val="61"/>
              </w:numPr>
              <w:spacing w:line="240" w:lineRule="auto"/>
              <w:rPr>
                <w:sz w:val="22"/>
                <w:szCs w:val="22"/>
                <w:lang w:eastAsia="ru-RU"/>
              </w:rPr>
            </w:pPr>
            <w:r>
              <w:rPr>
                <w:sz w:val="22"/>
                <w:szCs w:val="22"/>
                <w:lang w:eastAsia="ru-RU"/>
              </w:rPr>
              <w:lastRenderedPageBreak/>
              <w:t xml:space="preserve">формирование </w:t>
            </w:r>
            <w:bookmarkStart w:id="63" w:name="_Hlk32418460"/>
            <w:r>
              <w:rPr>
                <w:sz w:val="22"/>
                <w:szCs w:val="22"/>
                <w:lang w:eastAsia="ru-RU"/>
              </w:rPr>
              <w:t>вариантов решения проблемы</w:t>
            </w:r>
            <w:bookmarkEnd w:id="63"/>
            <w:r>
              <w:rPr>
                <w:sz w:val="22"/>
                <w:szCs w:val="22"/>
                <w:lang w:eastAsia="ru-RU"/>
              </w:rPr>
              <w:t>.</w:t>
            </w:r>
          </w:p>
        </w:tc>
      </w:tr>
      <w:tr w:rsidR="00BB1A0F"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B1A0F" w:rsidRDefault="00BB1A0F" w:rsidP="00A31F4E">
            <w:pPr>
              <w:pStyle w:val="PixelPlus"/>
              <w:spacing w:line="240" w:lineRule="auto"/>
              <w:jc w:val="left"/>
              <w:rPr>
                <w:sz w:val="22"/>
                <w:szCs w:val="22"/>
                <w:lang w:eastAsia="ru-RU"/>
              </w:rPr>
            </w:pPr>
            <w:bookmarkStart w:id="64" w:name="_Hlk32418783"/>
            <w:r w:rsidRPr="00BB1A0F">
              <w:rPr>
                <w:sz w:val="22"/>
                <w:szCs w:val="22"/>
                <w:lang w:eastAsia="ru-RU"/>
              </w:rPr>
              <w:lastRenderedPageBreak/>
              <w:t xml:space="preserve">Формирование </w:t>
            </w:r>
            <w:bookmarkStart w:id="65" w:name="_Hlk32418787"/>
            <w:r w:rsidRPr="00BB1A0F">
              <w:rPr>
                <w:sz w:val="22"/>
                <w:szCs w:val="22"/>
                <w:lang w:eastAsia="ru-RU"/>
              </w:rPr>
              <w:t>Customer Journey Map</w:t>
            </w:r>
            <w:bookmarkEnd w:id="64"/>
            <w:bookmarkEnd w:id="65"/>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B1A0F" w:rsidRPr="00BB1A0F" w:rsidRDefault="00BB1A0F" w:rsidP="007B6B62">
            <w:pPr>
              <w:pStyle w:val="PixelPlus"/>
              <w:numPr>
                <w:ilvl w:val="0"/>
                <w:numId w:val="61"/>
              </w:numPr>
              <w:spacing w:line="240" w:lineRule="auto"/>
              <w:rPr>
                <w:sz w:val="22"/>
                <w:szCs w:val="22"/>
                <w:lang w:eastAsia="ru-RU"/>
              </w:rPr>
            </w:pPr>
            <w:r w:rsidRPr="00BB1A0F">
              <w:rPr>
                <w:sz w:val="22"/>
                <w:szCs w:val="22"/>
                <w:lang w:eastAsia="ru-RU"/>
              </w:rPr>
              <w:t>определение стадий жизненного цикла Заказчика;</w:t>
            </w:r>
          </w:p>
          <w:p w:rsidR="00BB1A0F" w:rsidRPr="00BB1A0F" w:rsidRDefault="00BB1A0F" w:rsidP="007B6B62">
            <w:pPr>
              <w:pStyle w:val="PixelPlus"/>
              <w:numPr>
                <w:ilvl w:val="0"/>
                <w:numId w:val="61"/>
              </w:numPr>
              <w:spacing w:line="240" w:lineRule="auto"/>
              <w:rPr>
                <w:sz w:val="22"/>
                <w:szCs w:val="22"/>
                <w:lang w:eastAsia="ru-RU"/>
              </w:rPr>
            </w:pPr>
            <w:r w:rsidRPr="00BB1A0F">
              <w:rPr>
                <w:sz w:val="22"/>
                <w:szCs w:val="22"/>
                <w:lang w:eastAsia="ru-RU"/>
              </w:rPr>
              <w:t>формулирование действий клиента;</w:t>
            </w:r>
          </w:p>
          <w:p w:rsidR="00BB1A0F" w:rsidRPr="00BB1A0F" w:rsidRDefault="00BB1A0F" w:rsidP="007B6B62">
            <w:pPr>
              <w:pStyle w:val="PixelPlus"/>
              <w:numPr>
                <w:ilvl w:val="0"/>
                <w:numId w:val="61"/>
              </w:numPr>
              <w:spacing w:line="240" w:lineRule="auto"/>
              <w:rPr>
                <w:sz w:val="22"/>
                <w:szCs w:val="22"/>
                <w:lang w:eastAsia="ru-RU"/>
              </w:rPr>
            </w:pPr>
            <w:r w:rsidRPr="00BB1A0F">
              <w:rPr>
                <w:sz w:val="22"/>
                <w:szCs w:val="22"/>
                <w:lang w:eastAsia="ru-RU"/>
              </w:rPr>
              <w:t>определение и описание точек контакта Заказчика с содержимым сайта kwork.ru;</w:t>
            </w:r>
          </w:p>
          <w:p w:rsidR="00BB1A0F" w:rsidRPr="00BB1A0F" w:rsidRDefault="00BB1A0F" w:rsidP="007B6B62">
            <w:pPr>
              <w:pStyle w:val="PixelPlus"/>
              <w:numPr>
                <w:ilvl w:val="0"/>
                <w:numId w:val="61"/>
              </w:numPr>
              <w:spacing w:line="240" w:lineRule="auto"/>
              <w:rPr>
                <w:sz w:val="22"/>
                <w:szCs w:val="22"/>
                <w:lang w:eastAsia="ru-RU"/>
              </w:rPr>
            </w:pPr>
            <w:r w:rsidRPr="00BB1A0F">
              <w:rPr>
                <w:sz w:val="22"/>
                <w:szCs w:val="22"/>
                <w:lang w:eastAsia="ru-RU"/>
              </w:rPr>
              <w:t>определение и описание ожиданий Заказчика;</w:t>
            </w:r>
          </w:p>
          <w:p w:rsidR="00BB1A0F" w:rsidRDefault="00BB1A0F" w:rsidP="007B6B62">
            <w:pPr>
              <w:pStyle w:val="PixelPlus"/>
              <w:numPr>
                <w:ilvl w:val="0"/>
                <w:numId w:val="61"/>
              </w:numPr>
              <w:spacing w:line="240" w:lineRule="auto"/>
              <w:rPr>
                <w:sz w:val="22"/>
                <w:szCs w:val="22"/>
                <w:lang w:eastAsia="ru-RU"/>
              </w:rPr>
            </w:pPr>
            <w:r w:rsidRPr="00BB1A0F">
              <w:rPr>
                <w:sz w:val="22"/>
                <w:szCs w:val="22"/>
                <w:lang w:eastAsia="ru-RU"/>
              </w:rPr>
              <w:t>определение и описание опыта клиента: позитивные наблюдения, точки блоки/разрывы;</w:t>
            </w:r>
          </w:p>
          <w:p w:rsidR="00BB1A0F" w:rsidRPr="00004199" w:rsidRDefault="00BB1A0F" w:rsidP="007B6B62">
            <w:pPr>
              <w:pStyle w:val="PixelPlus"/>
              <w:numPr>
                <w:ilvl w:val="0"/>
                <w:numId w:val="61"/>
              </w:numPr>
              <w:spacing w:line="240" w:lineRule="auto"/>
              <w:rPr>
                <w:sz w:val="22"/>
                <w:szCs w:val="22"/>
                <w:lang w:eastAsia="ru-RU"/>
              </w:rPr>
            </w:pPr>
            <w:r>
              <w:rPr>
                <w:sz w:val="22"/>
                <w:szCs w:val="22"/>
                <w:lang w:eastAsia="ru-RU"/>
              </w:rPr>
              <w:t xml:space="preserve">визуализация </w:t>
            </w:r>
            <w:r w:rsidR="00004199">
              <w:rPr>
                <w:sz w:val="22"/>
                <w:szCs w:val="22"/>
                <w:lang w:eastAsia="ru-RU"/>
              </w:rPr>
              <w:t>карты коммуникации.</w:t>
            </w:r>
          </w:p>
        </w:tc>
      </w:tr>
      <w:tr w:rsidR="00A31F4E"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bookmarkStart w:id="66" w:name="_Hlk32417566"/>
            <w:r>
              <w:rPr>
                <w:sz w:val="22"/>
                <w:szCs w:val="22"/>
                <w:lang w:eastAsia="ru-RU"/>
              </w:rPr>
              <w:t>Проведение регулярного тех. аудита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поиск сайтов</w:t>
            </w:r>
            <w:r w:rsidR="006C3986">
              <w:rPr>
                <w:sz w:val="22"/>
                <w:szCs w:val="22"/>
                <w:lang w:eastAsia="ru-RU"/>
              </w:rPr>
              <w:t>-</w:t>
            </w:r>
            <w:r w:rsidRPr="00A31F4E">
              <w:rPr>
                <w:sz w:val="22"/>
                <w:szCs w:val="22"/>
                <w:lang w:eastAsia="ru-RU"/>
              </w:rPr>
              <w:t>зеркал;</w:t>
            </w:r>
          </w:p>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проверка качества страниц в индексе Яндекса;</w:t>
            </w:r>
          </w:p>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проверка</w:t>
            </w:r>
            <w:r>
              <w:rPr>
                <w:sz w:val="22"/>
                <w:szCs w:val="22"/>
                <w:lang w:eastAsia="ru-RU"/>
              </w:rPr>
              <w:t xml:space="preserve"> и контроль</w:t>
            </w:r>
            <w:r w:rsidRPr="00A31F4E">
              <w:rPr>
                <w:sz w:val="22"/>
                <w:szCs w:val="22"/>
                <w:lang w:eastAsia="ru-RU"/>
              </w:rPr>
              <w:t xml:space="preserve"> скорости загрузки сайта;</w:t>
            </w:r>
          </w:p>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поиск внешних исходящих ссылок;</w:t>
            </w:r>
          </w:p>
          <w:p w:rsidR="00A31F4E" w:rsidRP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поиск страниц с кодом ответа отличным от 200 ОК;</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поиск внутренних страниц-дублей.</w:t>
            </w:r>
          </w:p>
        </w:tc>
      </w:tr>
      <w:tr w:rsidR="00A31F4E"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r>
              <w:rPr>
                <w:sz w:val="22"/>
                <w:szCs w:val="22"/>
                <w:lang w:eastAsia="ru-RU"/>
              </w:rPr>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A31F4E" w:rsidRDefault="00A31F4E" w:rsidP="007B6B6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A31F4E" w:rsidRPr="00A31F4E" w:rsidRDefault="00A31F4E" w:rsidP="007B6B62">
            <w:pPr>
              <w:pStyle w:val="PixelPlus"/>
              <w:numPr>
                <w:ilvl w:val="0"/>
                <w:numId w:val="53"/>
              </w:numPr>
              <w:spacing w:line="240" w:lineRule="auto"/>
              <w:rPr>
                <w:sz w:val="22"/>
                <w:szCs w:val="22"/>
                <w:lang w:eastAsia="ru-RU"/>
              </w:rPr>
            </w:pPr>
            <w:r>
              <w:rPr>
                <w:sz w:val="22"/>
                <w:szCs w:val="22"/>
                <w:lang w:eastAsia="ru-RU"/>
              </w:rPr>
              <w:lastRenderedPageBreak/>
              <w:t>формирование рекомендаций/задач по результатам аналитики;</w:t>
            </w:r>
          </w:p>
        </w:tc>
      </w:tr>
      <w:tr w:rsidR="004F611B"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4F611B" w:rsidRDefault="004F611B" w:rsidP="00A31F4E">
            <w:pPr>
              <w:pStyle w:val="PixelPlus"/>
              <w:spacing w:line="240" w:lineRule="auto"/>
              <w:jc w:val="left"/>
              <w:rPr>
                <w:sz w:val="22"/>
                <w:szCs w:val="22"/>
                <w:lang w:eastAsia="ru-RU"/>
              </w:rPr>
            </w:pPr>
            <w:bookmarkStart w:id="67" w:name="_Hlk32417987"/>
            <w:r>
              <w:rPr>
                <w:sz w:val="22"/>
                <w:szCs w:val="22"/>
                <w:lang w:eastAsia="ru-RU"/>
              </w:rPr>
              <w:lastRenderedPageBreak/>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18367E" w:rsidRPr="0018367E" w:rsidRDefault="0018367E" w:rsidP="007B6B6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18367E" w:rsidRPr="0018367E" w:rsidRDefault="0018367E" w:rsidP="007B6B6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18367E" w:rsidRPr="0018367E" w:rsidRDefault="0018367E" w:rsidP="007B6B6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4F611B" w:rsidRDefault="0018367E" w:rsidP="007B6B62">
            <w:pPr>
              <w:pStyle w:val="PixelPlus"/>
              <w:numPr>
                <w:ilvl w:val="0"/>
                <w:numId w:val="53"/>
              </w:numPr>
              <w:spacing w:line="240" w:lineRule="auto"/>
              <w:rPr>
                <w:sz w:val="22"/>
                <w:szCs w:val="22"/>
                <w:lang w:eastAsia="ru-RU"/>
              </w:rPr>
            </w:pPr>
            <w:r w:rsidRPr="0018367E">
              <w:rPr>
                <w:sz w:val="22"/>
                <w:szCs w:val="22"/>
                <w:lang w:eastAsia="ru-RU"/>
              </w:rPr>
              <w:t xml:space="preserve">оценка </w:t>
            </w:r>
            <w:r>
              <w:rPr>
                <w:sz w:val="22"/>
                <w:szCs w:val="22"/>
                <w:lang w:eastAsia="ru-RU"/>
              </w:rPr>
              <w:t>эффективности внедрения дорабо</w:t>
            </w:r>
            <w:r w:rsidRPr="0018367E">
              <w:rPr>
                <w:sz w:val="22"/>
                <w:szCs w:val="22"/>
                <w:lang w:eastAsia="ru-RU"/>
              </w:rPr>
              <w:t>ток.</w:t>
            </w:r>
          </w:p>
        </w:tc>
      </w:tr>
      <w:bookmarkEnd w:id="67"/>
      <w:tr w:rsidR="00A31F4E" w:rsidRPr="00CC1151" w:rsidTr="00A31F4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31F4E" w:rsidRDefault="00A31F4E" w:rsidP="00A31F4E">
            <w:pPr>
              <w:pStyle w:val="PixelPlus"/>
              <w:spacing w:line="240" w:lineRule="auto"/>
              <w:jc w:val="left"/>
              <w:rPr>
                <w:sz w:val="22"/>
                <w:szCs w:val="22"/>
                <w:lang w:eastAsia="ru-RU"/>
              </w:rPr>
            </w:pPr>
            <w:r>
              <w:rPr>
                <w:sz w:val="22"/>
                <w:szCs w:val="22"/>
                <w:lang w:eastAsia="ru-RU"/>
              </w:rPr>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31F4E" w:rsidRDefault="00A31F4E" w:rsidP="007B6B6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bookmarkEnd w:id="66"/>
    </w:tbl>
    <w:p w:rsidR="00E53646" w:rsidRDefault="00E53646" w:rsidP="00E53646">
      <w:pPr>
        <w:pStyle w:val="PixelPlus"/>
      </w:pPr>
    </w:p>
    <w:p w:rsidR="00E53646" w:rsidRDefault="00E53646">
      <w:pPr>
        <w:rPr>
          <w:rFonts w:eastAsiaTheme="majorEastAsia" w:cstheme="majorBidi"/>
          <w:b/>
          <w:color w:val="1F4E79" w:themeColor="accent1" w:themeShade="80"/>
          <w:sz w:val="36"/>
          <w:szCs w:val="26"/>
        </w:rPr>
      </w:pPr>
      <w:r>
        <w:br w:type="page"/>
      </w:r>
    </w:p>
    <w:p w:rsidR="00A31F4E" w:rsidRDefault="00A31F4E" w:rsidP="00A31F4E">
      <w:pPr>
        <w:pStyle w:val="2"/>
      </w:pPr>
      <w:bookmarkStart w:id="68" w:name="_Toc32490774"/>
      <w:r>
        <w:lastRenderedPageBreak/>
        <w:t>План работ на 3-ий месяц</w:t>
      </w:r>
      <w:bookmarkEnd w:id="68"/>
    </w:p>
    <w:p w:rsidR="00A31F4E" w:rsidRPr="00C93FB1" w:rsidRDefault="00A31F4E" w:rsidP="00A31F4E">
      <w:pPr>
        <w:pStyle w:val="PP3"/>
      </w:pPr>
      <w:bookmarkStart w:id="69" w:name="_Hlk32417515"/>
      <w:r>
        <w:t>Табл. 3. План работ на 3-й месяц.</w:t>
      </w:r>
    </w:p>
    <w:tbl>
      <w:tblPr>
        <w:tblW w:w="15168" w:type="dxa"/>
        <w:tblInd w:w="-5" w:type="dxa"/>
        <w:tblLook w:val="04A0" w:firstRow="1" w:lastRow="0" w:firstColumn="1" w:lastColumn="0" w:noHBand="0" w:noVBand="1"/>
      </w:tblPr>
      <w:tblGrid>
        <w:gridCol w:w="3261"/>
        <w:gridCol w:w="11907"/>
      </w:tblGrid>
      <w:tr w:rsidR="00D353BA"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hideMark/>
          </w:tcPr>
          <w:p w:rsidR="00D353BA" w:rsidRPr="00CC1151" w:rsidRDefault="00D353BA" w:rsidP="005C2186">
            <w:pPr>
              <w:pStyle w:val="PixelPlus"/>
              <w:spacing w:line="240" w:lineRule="auto"/>
              <w:jc w:val="center"/>
              <w:rPr>
                <w:b/>
                <w:sz w:val="22"/>
                <w:szCs w:val="22"/>
                <w:lang w:eastAsia="ru-RU"/>
              </w:rPr>
            </w:pPr>
            <w:bookmarkStart w:id="70" w:name="_Hlk32418687"/>
            <w:bookmarkEnd w:id="69"/>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hideMark/>
          </w:tcPr>
          <w:p w:rsidR="00D353BA" w:rsidRPr="00CC1151" w:rsidRDefault="00D353BA" w:rsidP="005C2186">
            <w:pPr>
              <w:pStyle w:val="PixelPlus"/>
              <w:spacing w:line="240" w:lineRule="auto"/>
              <w:jc w:val="center"/>
              <w:rPr>
                <w:b/>
                <w:sz w:val="22"/>
                <w:szCs w:val="22"/>
                <w:lang w:eastAsia="ru-RU"/>
              </w:rPr>
            </w:pPr>
            <w:r w:rsidRPr="00CC1151">
              <w:rPr>
                <w:b/>
                <w:sz w:val="22"/>
                <w:szCs w:val="22"/>
                <w:lang w:eastAsia="ru-RU"/>
              </w:rPr>
              <w:t>Детализация работ</w:t>
            </w:r>
          </w:p>
        </w:tc>
      </w:tr>
      <w:tr w:rsidR="00DA40BB"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A40BB" w:rsidRDefault="00DA40BB" w:rsidP="00DA40BB">
            <w:pPr>
              <w:pStyle w:val="PixelPlus"/>
              <w:spacing w:line="240" w:lineRule="auto"/>
              <w:jc w:val="left"/>
              <w:rPr>
                <w:sz w:val="22"/>
                <w:szCs w:val="22"/>
                <w:lang w:eastAsia="ru-RU"/>
              </w:rPr>
            </w:pPr>
            <w:bookmarkStart w:id="71" w:name="_Hlk32421310"/>
            <w:bookmarkEnd w:id="70"/>
            <w:r>
              <w:rPr>
                <w:sz w:val="22"/>
                <w:szCs w:val="22"/>
                <w:lang w:eastAsia="ru-RU"/>
              </w:rPr>
              <w:t>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A40BB" w:rsidRDefault="00DA40BB" w:rsidP="007B6B62">
            <w:pPr>
              <w:pStyle w:val="PixelPlus"/>
              <w:numPr>
                <w:ilvl w:val="0"/>
                <w:numId w:val="56"/>
              </w:numPr>
              <w:spacing w:line="240" w:lineRule="auto"/>
              <w:ind w:left="737"/>
              <w:rPr>
                <w:sz w:val="22"/>
                <w:szCs w:val="22"/>
                <w:lang w:eastAsia="ru-RU"/>
              </w:rPr>
            </w:pPr>
            <w:r w:rsidRPr="001C279A">
              <w:rPr>
                <w:sz w:val="22"/>
                <w:szCs w:val="22"/>
                <w:lang w:eastAsia="ru-RU"/>
              </w:rPr>
              <w:t>пров</w:t>
            </w:r>
            <w:r>
              <w:rPr>
                <w:sz w:val="22"/>
                <w:szCs w:val="22"/>
                <w:lang w:eastAsia="ru-RU"/>
              </w:rPr>
              <w:t>едение работ с кластером «ТОП-21+</w:t>
            </w:r>
            <w:r w:rsidRPr="001C279A">
              <w:rPr>
                <w:sz w:val="22"/>
                <w:szCs w:val="22"/>
                <w:lang w:eastAsia="ru-RU"/>
              </w:rPr>
              <w:t>»</w:t>
            </w:r>
            <w:r>
              <w:rPr>
                <w:sz w:val="22"/>
                <w:szCs w:val="22"/>
                <w:lang w:eastAsia="ru-RU"/>
              </w:rPr>
              <w:t>:</w:t>
            </w:r>
          </w:p>
          <w:p w:rsidR="00DA40BB" w:rsidRPr="005F0701" w:rsidRDefault="00DA40BB" w:rsidP="007B6B62">
            <w:pPr>
              <w:pStyle w:val="PixelPlus"/>
              <w:numPr>
                <w:ilvl w:val="0"/>
                <w:numId w:val="57"/>
              </w:numPr>
              <w:spacing w:line="240" w:lineRule="auto"/>
              <w:ind w:left="1162"/>
              <w:rPr>
                <w:sz w:val="22"/>
                <w:szCs w:val="22"/>
                <w:lang w:eastAsia="ru-RU"/>
              </w:rPr>
            </w:pPr>
            <w:r w:rsidRPr="005F0701">
              <w:rPr>
                <w:sz w:val="22"/>
                <w:szCs w:val="22"/>
                <w:lang w:eastAsia="ru-RU"/>
              </w:rPr>
              <w:t>автоматическая кластеризация;</w:t>
            </w:r>
          </w:p>
          <w:p w:rsidR="00DA40BB" w:rsidRPr="005F0701" w:rsidRDefault="00DA40BB" w:rsidP="007B6B62">
            <w:pPr>
              <w:pStyle w:val="PixelPlus"/>
              <w:numPr>
                <w:ilvl w:val="0"/>
                <w:numId w:val="57"/>
              </w:numPr>
              <w:spacing w:line="240" w:lineRule="auto"/>
              <w:ind w:left="1162"/>
              <w:rPr>
                <w:sz w:val="22"/>
                <w:szCs w:val="22"/>
                <w:lang w:eastAsia="ru-RU"/>
              </w:rPr>
            </w:pPr>
            <w:r w:rsidRPr="005F0701">
              <w:rPr>
                <w:sz w:val="22"/>
                <w:szCs w:val="22"/>
                <w:lang w:eastAsia="ru-RU"/>
              </w:rPr>
              <w:t>дополнительная чистка запросов:</w:t>
            </w:r>
          </w:p>
          <w:p w:rsidR="00DA40BB" w:rsidRPr="005F0701" w:rsidRDefault="00DA40BB"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нецелевых запросов;</w:t>
            </w:r>
          </w:p>
          <w:p w:rsidR="00DA40BB" w:rsidRPr="005F0701" w:rsidRDefault="00DA40BB"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DA40BB" w:rsidRPr="005F0701" w:rsidRDefault="00DA40BB" w:rsidP="007B6B62">
            <w:pPr>
              <w:pStyle w:val="PixelPlus"/>
              <w:numPr>
                <w:ilvl w:val="0"/>
                <w:numId w:val="62"/>
              </w:numPr>
              <w:spacing w:line="240" w:lineRule="auto"/>
              <w:ind w:left="1162"/>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DA40BB" w:rsidRDefault="00DA40BB" w:rsidP="007B6B62">
            <w:pPr>
              <w:pStyle w:val="PixelPlus"/>
              <w:numPr>
                <w:ilvl w:val="0"/>
                <w:numId w:val="61"/>
              </w:numPr>
              <w:spacing w:line="240" w:lineRule="auto"/>
              <w:ind w:left="1162"/>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DA40BB"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A40BB" w:rsidRDefault="00DA40BB" w:rsidP="00DA40BB">
            <w:pPr>
              <w:pStyle w:val="PixelPlus"/>
              <w:spacing w:line="240" w:lineRule="auto"/>
              <w:jc w:val="left"/>
              <w:rPr>
                <w:sz w:val="22"/>
                <w:szCs w:val="22"/>
                <w:lang w:eastAsia="ru-RU"/>
              </w:rPr>
            </w:pPr>
            <w:r>
              <w:rPr>
                <w:sz w:val="22"/>
                <w:szCs w:val="22"/>
                <w:lang w:eastAsia="ru-RU"/>
              </w:rPr>
              <w:t>Формирование и проработка новых страниц для кластера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A40BB" w:rsidRDefault="00DA40BB"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DA40BB" w:rsidRDefault="00DA40BB"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DA40BB" w:rsidRDefault="00DA40BB"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DA40BB" w:rsidRDefault="00DA40BB" w:rsidP="007B6B62">
            <w:pPr>
              <w:pStyle w:val="PixelPlus"/>
              <w:numPr>
                <w:ilvl w:val="0"/>
                <w:numId w:val="61"/>
              </w:numPr>
              <w:spacing w:line="240" w:lineRule="auto"/>
              <w:rPr>
                <w:sz w:val="22"/>
                <w:szCs w:val="22"/>
                <w:lang w:eastAsia="ru-RU"/>
              </w:rPr>
            </w:pPr>
            <w:bookmarkStart w:id="72" w:name="_Hlk32418955"/>
            <w:r>
              <w:rPr>
                <w:sz w:val="22"/>
                <w:szCs w:val="22"/>
                <w:lang w:eastAsia="ru-RU"/>
              </w:rPr>
              <w:t>контроль индексации и попадания в поиск страниц тестовой выборки с внесенными изменениями</w:t>
            </w:r>
            <w:bookmarkEnd w:id="72"/>
            <w:r>
              <w:rPr>
                <w:sz w:val="22"/>
                <w:szCs w:val="22"/>
                <w:lang w:eastAsia="ru-RU"/>
              </w:rPr>
              <w:t>;</w:t>
            </w:r>
          </w:p>
          <w:p w:rsidR="00DA40BB" w:rsidRDefault="00DA40BB" w:rsidP="007B6B62">
            <w:pPr>
              <w:pStyle w:val="PixelPlus"/>
              <w:numPr>
                <w:ilvl w:val="0"/>
                <w:numId w:val="61"/>
              </w:numPr>
              <w:spacing w:line="240" w:lineRule="auto"/>
              <w:rPr>
                <w:sz w:val="22"/>
                <w:szCs w:val="22"/>
                <w:lang w:eastAsia="ru-RU"/>
              </w:rPr>
            </w:pPr>
            <w:bookmarkStart w:id="73" w:name="_Hlk32418989"/>
            <w:r>
              <w:rPr>
                <w:sz w:val="22"/>
                <w:szCs w:val="22"/>
                <w:lang w:eastAsia="ru-RU"/>
              </w:rPr>
              <w:lastRenderedPageBreak/>
              <w:t>анализ и оценка эффективности внедрения доработок;</w:t>
            </w:r>
          </w:p>
          <w:p w:rsidR="00DA40BB" w:rsidRDefault="00DA40BB"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bookmarkEnd w:id="73"/>
          </w:p>
        </w:tc>
      </w:tr>
      <w:tr w:rsidR="00DA40BB"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A40BB" w:rsidRDefault="00DA40BB" w:rsidP="00DA40BB">
            <w:pPr>
              <w:pStyle w:val="PixelPlus"/>
              <w:spacing w:line="240" w:lineRule="auto"/>
              <w:jc w:val="left"/>
              <w:rPr>
                <w:sz w:val="22"/>
                <w:szCs w:val="22"/>
                <w:lang w:eastAsia="ru-RU"/>
              </w:rPr>
            </w:pPr>
            <w:bookmarkStart w:id="74" w:name="Оптимиз_шаблон_тегов_ТОП_8_20"/>
            <w:bookmarkStart w:id="75" w:name="Оптим_шабл_тег_и_мета_страниц_кластер_21"/>
            <w:r>
              <w:rPr>
                <w:sz w:val="22"/>
                <w:szCs w:val="22"/>
                <w:lang w:eastAsia="ru-RU"/>
              </w:rPr>
              <w:lastRenderedPageBreak/>
              <w:t>Оптимизация шаблонов тегов и мета-тегов страниц кластера запросов ТОП-21</w:t>
            </w:r>
            <w:bookmarkEnd w:id="74"/>
            <w:bookmarkEnd w:id="75"/>
            <w:r>
              <w:rPr>
                <w:sz w:val="22"/>
                <w:szCs w:val="22"/>
                <w:lang w:eastAsia="ru-RU"/>
              </w:rPr>
              <w:t>+</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A40BB" w:rsidRDefault="00DA40BB"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DA40BB" w:rsidRDefault="00DA40BB"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DA40BB" w:rsidRDefault="00DA40BB"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DA40BB" w:rsidRDefault="00DA40BB"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DA40BB" w:rsidRDefault="00DA40BB"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DA40BB" w:rsidRDefault="00DA40BB"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DA40BB" w:rsidRDefault="00DA40BB"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DA40BB" w:rsidRDefault="00DA40BB" w:rsidP="007B6B62">
            <w:pPr>
              <w:pStyle w:val="PixelPlus"/>
              <w:numPr>
                <w:ilvl w:val="0"/>
                <w:numId w:val="53"/>
              </w:numPr>
              <w:spacing w:line="240" w:lineRule="auto"/>
              <w:rPr>
                <w:sz w:val="22"/>
                <w:szCs w:val="22"/>
                <w:lang w:eastAsia="ru-RU"/>
              </w:rPr>
            </w:pPr>
            <w:bookmarkStart w:id="76" w:name="_Hlk32415520"/>
            <w:r>
              <w:rPr>
                <w:sz w:val="22"/>
                <w:szCs w:val="22"/>
                <w:lang w:eastAsia="ru-RU"/>
              </w:rPr>
              <w:t>анализ и оценка эффективности внедрения доработок для тестовой выборки;</w:t>
            </w:r>
          </w:p>
          <w:p w:rsidR="00DA40BB" w:rsidRDefault="00DA40BB"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bookmarkEnd w:id="76"/>
          </w:p>
        </w:tc>
      </w:tr>
      <w:tr w:rsidR="00DA40BB"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A40BB" w:rsidRDefault="00DA40BB" w:rsidP="00DA40BB">
            <w:pPr>
              <w:pStyle w:val="PixelPlus"/>
              <w:spacing w:line="240" w:lineRule="auto"/>
              <w:jc w:val="left"/>
              <w:rPr>
                <w:sz w:val="22"/>
                <w:szCs w:val="22"/>
                <w:lang w:eastAsia="ru-RU"/>
              </w:rPr>
            </w:pPr>
            <w:bookmarkStart w:id="77" w:name="Руч_оптим_тег_ВЧ_запр_ТОП_21"/>
            <w:r>
              <w:rPr>
                <w:sz w:val="22"/>
                <w:szCs w:val="22"/>
                <w:lang w:eastAsia="ru-RU"/>
              </w:rPr>
              <w:t>Ручная оптимизация тегов и мета-тегов страниц кластера ВЧ запросов ТОП-21+</w:t>
            </w:r>
            <w:bookmarkEnd w:id="77"/>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A40BB" w:rsidRDefault="00DA40BB"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DA40BB" w:rsidRDefault="00DA40BB"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DA40BB" w:rsidRDefault="00DA40BB"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DA40BB" w:rsidRDefault="00DA40BB"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DA40BB" w:rsidRDefault="00DA40BB"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DA40BB" w:rsidRPr="00A31F4E" w:rsidRDefault="00DA40BB"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E53646"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E53646" w:rsidRDefault="00E767F0" w:rsidP="00E767F0">
            <w:pPr>
              <w:pStyle w:val="PixelPlus"/>
              <w:spacing w:line="240" w:lineRule="auto"/>
              <w:jc w:val="left"/>
              <w:rPr>
                <w:sz w:val="22"/>
                <w:szCs w:val="22"/>
                <w:lang w:eastAsia="ru-RU"/>
              </w:rPr>
            </w:pPr>
            <w:bookmarkStart w:id="78" w:name="_Hlk32418514"/>
            <w:bookmarkEnd w:id="71"/>
            <w:r>
              <w:rPr>
                <w:sz w:val="22"/>
                <w:szCs w:val="22"/>
                <w:lang w:eastAsia="ru-RU"/>
              </w:rPr>
              <w:lastRenderedPageBreak/>
              <w:t>Проведение асессорского тестирования</w:t>
            </w:r>
            <w:bookmarkEnd w:id="78"/>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E53646" w:rsidRDefault="00D01EBF" w:rsidP="007B6B62">
            <w:pPr>
              <w:pStyle w:val="PixelPlus"/>
              <w:numPr>
                <w:ilvl w:val="0"/>
                <w:numId w:val="61"/>
              </w:numPr>
              <w:spacing w:line="240" w:lineRule="auto"/>
              <w:rPr>
                <w:sz w:val="22"/>
                <w:szCs w:val="22"/>
                <w:lang w:eastAsia="ru-RU"/>
              </w:rPr>
            </w:pPr>
            <w:r>
              <w:rPr>
                <w:sz w:val="22"/>
                <w:szCs w:val="22"/>
                <w:lang w:eastAsia="ru-RU"/>
              </w:rPr>
              <w:t xml:space="preserve">формирование пользовательских сценариев для проведения асессорской оценки на основании вариантов решения проблем </w:t>
            </w:r>
            <w:r w:rsidR="00E767F0">
              <w:rPr>
                <w:sz w:val="22"/>
                <w:szCs w:val="22"/>
                <w:lang w:eastAsia="ru-RU"/>
              </w:rPr>
              <w:t xml:space="preserve">в воронке </w:t>
            </w:r>
            <w:r w:rsidR="005229AD">
              <w:rPr>
                <w:sz w:val="22"/>
                <w:szCs w:val="22"/>
                <w:lang w:eastAsia="ru-RU"/>
              </w:rPr>
              <w:t>макро</w:t>
            </w:r>
            <w:r w:rsidR="00E767F0">
              <w:rPr>
                <w:sz w:val="22"/>
                <w:szCs w:val="22"/>
                <w:lang w:eastAsia="ru-RU"/>
              </w:rPr>
              <w:t xml:space="preserve">конверсий </w:t>
            </w:r>
            <w:r w:rsidR="005465D7">
              <w:rPr>
                <w:sz w:val="22"/>
                <w:szCs w:val="22"/>
                <w:lang w:eastAsia="ru-RU"/>
              </w:rPr>
              <w:t>проекта;</w:t>
            </w:r>
          </w:p>
          <w:p w:rsidR="005465D7" w:rsidRDefault="005465D7" w:rsidP="007B6B62">
            <w:pPr>
              <w:pStyle w:val="PixelPlus"/>
              <w:numPr>
                <w:ilvl w:val="0"/>
                <w:numId w:val="61"/>
              </w:numPr>
              <w:spacing w:line="240" w:lineRule="auto"/>
              <w:rPr>
                <w:sz w:val="22"/>
                <w:szCs w:val="22"/>
                <w:lang w:eastAsia="ru-RU"/>
              </w:rPr>
            </w:pPr>
            <w:r>
              <w:rPr>
                <w:sz w:val="22"/>
                <w:szCs w:val="22"/>
                <w:lang w:eastAsia="ru-RU"/>
              </w:rPr>
              <w:t>получение и обработка результатов асессорской оценки;</w:t>
            </w:r>
          </w:p>
          <w:p w:rsidR="005465D7" w:rsidRDefault="005465D7" w:rsidP="007B6B62">
            <w:pPr>
              <w:pStyle w:val="PixelPlus"/>
              <w:numPr>
                <w:ilvl w:val="0"/>
                <w:numId w:val="61"/>
              </w:numPr>
              <w:spacing w:line="240" w:lineRule="auto"/>
              <w:rPr>
                <w:sz w:val="22"/>
                <w:szCs w:val="22"/>
                <w:lang w:eastAsia="ru-RU"/>
              </w:rPr>
            </w:pPr>
            <w:r>
              <w:rPr>
                <w:sz w:val="22"/>
                <w:szCs w:val="22"/>
                <w:lang w:eastAsia="ru-RU"/>
              </w:rPr>
              <w:t>формирование рекомендаций/ТЗ на доработки</w:t>
            </w:r>
            <w:r w:rsidR="002D1F91">
              <w:rPr>
                <w:sz w:val="22"/>
                <w:szCs w:val="22"/>
                <w:lang w:eastAsia="ru-RU"/>
              </w:rPr>
              <w:t xml:space="preserve">. </w:t>
            </w:r>
          </w:p>
        </w:tc>
      </w:tr>
      <w:tr w:rsidR="007F1C45"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7F1C45" w:rsidRDefault="007F1C45" w:rsidP="007F1C45">
            <w:pPr>
              <w:pStyle w:val="PixelPlus"/>
              <w:spacing w:line="240" w:lineRule="auto"/>
              <w:jc w:val="left"/>
              <w:rPr>
                <w:sz w:val="22"/>
                <w:szCs w:val="22"/>
                <w:lang w:eastAsia="ru-RU"/>
              </w:rPr>
            </w:pPr>
            <w:r>
              <w:rPr>
                <w:sz w:val="22"/>
                <w:szCs w:val="22"/>
                <w:lang w:eastAsia="ru-RU"/>
              </w:rPr>
              <w:t xml:space="preserve">Формирование ТЗ на доработки на основании </w:t>
            </w:r>
            <w:r w:rsidR="00D46ECB"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7F1C45" w:rsidRDefault="00D46ECB" w:rsidP="007B6B62">
            <w:pPr>
              <w:pStyle w:val="PixelPlus"/>
              <w:numPr>
                <w:ilvl w:val="0"/>
                <w:numId w:val="61"/>
              </w:numPr>
              <w:spacing w:line="240" w:lineRule="auto"/>
              <w:rPr>
                <w:sz w:val="22"/>
                <w:szCs w:val="22"/>
                <w:lang w:eastAsia="ru-RU"/>
              </w:rPr>
            </w:pPr>
            <w:r>
              <w:rPr>
                <w:sz w:val="22"/>
                <w:szCs w:val="22"/>
                <w:lang w:eastAsia="ru-RU"/>
              </w:rPr>
              <w:t>формирование ТЗ на дора</w:t>
            </w:r>
            <w:r w:rsidR="00984310">
              <w:rPr>
                <w:sz w:val="22"/>
                <w:szCs w:val="22"/>
                <w:lang w:eastAsia="ru-RU"/>
              </w:rPr>
              <w:t>ботки по внедрению/корректировке</w:t>
            </w:r>
            <w:r>
              <w:rPr>
                <w:sz w:val="22"/>
                <w:szCs w:val="22"/>
                <w:lang w:eastAsia="ru-RU"/>
              </w:rPr>
              <w:t xml:space="preserve"> функционала/содержимого сайта;</w:t>
            </w:r>
          </w:p>
          <w:p w:rsidR="00984310" w:rsidRDefault="00984310"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984310" w:rsidRDefault="00984310"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984310" w:rsidRDefault="00984310"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r w:rsidR="001573B9">
              <w:rPr>
                <w:sz w:val="22"/>
                <w:szCs w:val="22"/>
                <w:lang w:eastAsia="ru-RU"/>
              </w:rPr>
              <w:t>;</w:t>
            </w:r>
          </w:p>
          <w:p w:rsidR="001573B9" w:rsidRDefault="001573B9"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1573B9" w:rsidRDefault="001573B9"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6159A4"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6159A4" w:rsidRDefault="006159A4" w:rsidP="006159A4">
            <w:pPr>
              <w:pStyle w:val="PixelPlus"/>
              <w:spacing w:line="240" w:lineRule="auto"/>
              <w:jc w:val="left"/>
              <w:rPr>
                <w:sz w:val="22"/>
                <w:szCs w:val="22"/>
                <w:lang w:eastAsia="ru-RU"/>
              </w:rPr>
            </w:pPr>
            <w:bookmarkStart w:id="79" w:name="_Hlk32420336"/>
            <w:r>
              <w:rPr>
                <w:sz w:val="22"/>
                <w:szCs w:val="22"/>
                <w:lang w:eastAsia="ru-RU"/>
              </w:rPr>
              <w:t>Проведение регулярного тех. аудита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6159A4" w:rsidRPr="00A31F4E" w:rsidRDefault="006159A4" w:rsidP="007B6B62">
            <w:pPr>
              <w:pStyle w:val="PixelPlus"/>
              <w:numPr>
                <w:ilvl w:val="0"/>
                <w:numId w:val="53"/>
              </w:numPr>
              <w:spacing w:line="240" w:lineRule="auto"/>
              <w:rPr>
                <w:sz w:val="22"/>
                <w:szCs w:val="22"/>
                <w:lang w:eastAsia="ru-RU"/>
              </w:rPr>
            </w:pPr>
            <w:r w:rsidRPr="00A31F4E">
              <w:rPr>
                <w:sz w:val="22"/>
                <w:szCs w:val="22"/>
                <w:lang w:eastAsia="ru-RU"/>
              </w:rPr>
              <w:t>поиск сайтов</w:t>
            </w:r>
            <w:r w:rsidR="006C3986">
              <w:rPr>
                <w:sz w:val="22"/>
                <w:szCs w:val="22"/>
                <w:lang w:eastAsia="ru-RU"/>
              </w:rPr>
              <w:t>-</w:t>
            </w:r>
            <w:r w:rsidRPr="00A31F4E">
              <w:rPr>
                <w:sz w:val="22"/>
                <w:szCs w:val="22"/>
                <w:lang w:eastAsia="ru-RU"/>
              </w:rPr>
              <w:t>зеркал;</w:t>
            </w:r>
          </w:p>
          <w:p w:rsidR="006159A4" w:rsidRPr="00A31F4E" w:rsidRDefault="006159A4" w:rsidP="007B6B62">
            <w:pPr>
              <w:pStyle w:val="PixelPlus"/>
              <w:numPr>
                <w:ilvl w:val="0"/>
                <w:numId w:val="53"/>
              </w:numPr>
              <w:spacing w:line="240" w:lineRule="auto"/>
              <w:rPr>
                <w:sz w:val="22"/>
                <w:szCs w:val="22"/>
                <w:lang w:eastAsia="ru-RU"/>
              </w:rPr>
            </w:pPr>
            <w:r w:rsidRPr="00A31F4E">
              <w:rPr>
                <w:sz w:val="22"/>
                <w:szCs w:val="22"/>
                <w:lang w:eastAsia="ru-RU"/>
              </w:rPr>
              <w:t>проверка качества страниц в индексе Яндекса;</w:t>
            </w:r>
          </w:p>
          <w:p w:rsidR="006159A4" w:rsidRPr="00A31F4E" w:rsidRDefault="006159A4" w:rsidP="007B6B62">
            <w:pPr>
              <w:pStyle w:val="PixelPlus"/>
              <w:numPr>
                <w:ilvl w:val="0"/>
                <w:numId w:val="53"/>
              </w:numPr>
              <w:spacing w:line="240" w:lineRule="auto"/>
              <w:rPr>
                <w:sz w:val="22"/>
                <w:szCs w:val="22"/>
                <w:lang w:eastAsia="ru-RU"/>
              </w:rPr>
            </w:pPr>
            <w:r w:rsidRPr="00A31F4E">
              <w:rPr>
                <w:sz w:val="22"/>
                <w:szCs w:val="22"/>
                <w:lang w:eastAsia="ru-RU"/>
              </w:rPr>
              <w:t>проверка</w:t>
            </w:r>
            <w:r>
              <w:rPr>
                <w:sz w:val="22"/>
                <w:szCs w:val="22"/>
                <w:lang w:eastAsia="ru-RU"/>
              </w:rPr>
              <w:t xml:space="preserve"> и контроль</w:t>
            </w:r>
            <w:r w:rsidRPr="00A31F4E">
              <w:rPr>
                <w:sz w:val="22"/>
                <w:szCs w:val="22"/>
                <w:lang w:eastAsia="ru-RU"/>
              </w:rPr>
              <w:t xml:space="preserve"> скорости загрузки сайта;</w:t>
            </w:r>
          </w:p>
          <w:p w:rsidR="006159A4" w:rsidRPr="00A31F4E" w:rsidRDefault="006159A4" w:rsidP="007B6B62">
            <w:pPr>
              <w:pStyle w:val="PixelPlus"/>
              <w:numPr>
                <w:ilvl w:val="0"/>
                <w:numId w:val="53"/>
              </w:numPr>
              <w:spacing w:line="240" w:lineRule="auto"/>
              <w:rPr>
                <w:sz w:val="22"/>
                <w:szCs w:val="22"/>
                <w:lang w:eastAsia="ru-RU"/>
              </w:rPr>
            </w:pPr>
            <w:r w:rsidRPr="00A31F4E">
              <w:rPr>
                <w:sz w:val="22"/>
                <w:szCs w:val="22"/>
                <w:lang w:eastAsia="ru-RU"/>
              </w:rPr>
              <w:lastRenderedPageBreak/>
              <w:t>поиск внешних исходящих ссылок;</w:t>
            </w:r>
          </w:p>
          <w:p w:rsidR="006159A4" w:rsidRPr="00A31F4E" w:rsidRDefault="006159A4" w:rsidP="007B6B62">
            <w:pPr>
              <w:pStyle w:val="PixelPlus"/>
              <w:numPr>
                <w:ilvl w:val="0"/>
                <w:numId w:val="53"/>
              </w:numPr>
              <w:spacing w:line="240" w:lineRule="auto"/>
              <w:rPr>
                <w:sz w:val="22"/>
                <w:szCs w:val="22"/>
                <w:lang w:eastAsia="ru-RU"/>
              </w:rPr>
            </w:pPr>
            <w:r w:rsidRPr="00A31F4E">
              <w:rPr>
                <w:sz w:val="22"/>
                <w:szCs w:val="22"/>
                <w:lang w:eastAsia="ru-RU"/>
              </w:rPr>
              <w:t>поиск страниц с кодом ответа отличным от 200 ОК;</w:t>
            </w:r>
          </w:p>
          <w:p w:rsidR="006159A4" w:rsidRDefault="006159A4" w:rsidP="007B6B62">
            <w:pPr>
              <w:pStyle w:val="PixelPlus"/>
              <w:numPr>
                <w:ilvl w:val="0"/>
                <w:numId w:val="53"/>
              </w:numPr>
              <w:spacing w:line="240" w:lineRule="auto"/>
              <w:rPr>
                <w:sz w:val="22"/>
                <w:szCs w:val="22"/>
                <w:lang w:eastAsia="ru-RU"/>
              </w:rPr>
            </w:pPr>
            <w:r>
              <w:rPr>
                <w:sz w:val="22"/>
                <w:szCs w:val="22"/>
                <w:lang w:eastAsia="ru-RU"/>
              </w:rPr>
              <w:t>поиск внутренних страниц-дублей.</w:t>
            </w:r>
          </w:p>
        </w:tc>
      </w:tr>
      <w:tr w:rsidR="006159A4"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6159A4" w:rsidRDefault="006159A4" w:rsidP="006159A4">
            <w:pPr>
              <w:pStyle w:val="PixelPlus"/>
              <w:spacing w:line="240" w:lineRule="auto"/>
              <w:jc w:val="left"/>
              <w:rPr>
                <w:sz w:val="22"/>
                <w:szCs w:val="22"/>
                <w:lang w:eastAsia="ru-RU"/>
              </w:rPr>
            </w:pPr>
            <w:r>
              <w:rPr>
                <w:sz w:val="22"/>
                <w:szCs w:val="22"/>
                <w:lang w:eastAsia="ru-RU"/>
              </w:rPr>
              <w:lastRenderedPageBreak/>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6159A4" w:rsidRDefault="006159A4" w:rsidP="007B6B6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6159A4" w:rsidRDefault="006159A4" w:rsidP="007B6B6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6159A4" w:rsidRPr="00A31F4E" w:rsidRDefault="006159A4" w:rsidP="007B6B6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4D53D3"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4D53D3" w:rsidRDefault="004D53D3" w:rsidP="004D53D3">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4D53D3" w:rsidRPr="0018367E" w:rsidRDefault="004D53D3" w:rsidP="007B6B6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4D53D3" w:rsidRPr="0018367E" w:rsidRDefault="004D53D3" w:rsidP="007B6B6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4D53D3" w:rsidRPr="0018367E" w:rsidRDefault="004D53D3" w:rsidP="007B6B6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4D53D3" w:rsidRDefault="004D53D3" w:rsidP="007B6B62">
            <w:pPr>
              <w:pStyle w:val="PixelPlus"/>
              <w:numPr>
                <w:ilvl w:val="0"/>
                <w:numId w:val="53"/>
              </w:numPr>
              <w:spacing w:line="240" w:lineRule="auto"/>
              <w:rPr>
                <w:sz w:val="22"/>
                <w:szCs w:val="22"/>
                <w:lang w:eastAsia="ru-RU"/>
              </w:rPr>
            </w:pPr>
            <w:r w:rsidRPr="0018367E">
              <w:rPr>
                <w:sz w:val="22"/>
                <w:szCs w:val="22"/>
                <w:lang w:eastAsia="ru-RU"/>
              </w:rPr>
              <w:t xml:space="preserve">оценка </w:t>
            </w:r>
            <w:r>
              <w:rPr>
                <w:sz w:val="22"/>
                <w:szCs w:val="22"/>
                <w:lang w:eastAsia="ru-RU"/>
              </w:rPr>
              <w:t>эффективности внедрения дорабо</w:t>
            </w:r>
            <w:r w:rsidRPr="0018367E">
              <w:rPr>
                <w:sz w:val="22"/>
                <w:szCs w:val="22"/>
                <w:lang w:eastAsia="ru-RU"/>
              </w:rPr>
              <w:t>ток.</w:t>
            </w:r>
          </w:p>
        </w:tc>
      </w:tr>
      <w:tr w:rsidR="004D53D3"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4D53D3" w:rsidRDefault="004D53D3" w:rsidP="004D53D3">
            <w:pPr>
              <w:pStyle w:val="PixelPlus"/>
              <w:spacing w:line="240" w:lineRule="auto"/>
              <w:jc w:val="left"/>
              <w:rPr>
                <w:sz w:val="22"/>
                <w:szCs w:val="22"/>
                <w:lang w:eastAsia="ru-RU"/>
              </w:rPr>
            </w:pPr>
            <w:r>
              <w:rPr>
                <w:sz w:val="22"/>
                <w:szCs w:val="22"/>
                <w:lang w:eastAsia="ru-RU"/>
              </w:rPr>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4D53D3" w:rsidRDefault="004D53D3" w:rsidP="007B6B6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bookmarkEnd w:id="79"/>
    </w:tbl>
    <w:p w:rsidR="00DA40BB" w:rsidRDefault="00DA40BB" w:rsidP="001C26CC">
      <w:pPr>
        <w:pStyle w:val="PixelPlus"/>
      </w:pPr>
    </w:p>
    <w:p w:rsidR="00DA40BB" w:rsidRDefault="00DA40BB">
      <w:pPr>
        <w:rPr>
          <w:rFonts w:cs="Times New Roman"/>
          <w:sz w:val="28"/>
          <w:szCs w:val="28"/>
        </w:rPr>
      </w:pPr>
      <w:r>
        <w:br w:type="page"/>
      </w:r>
    </w:p>
    <w:p w:rsidR="00A31F4E" w:rsidRDefault="00004199" w:rsidP="00004199">
      <w:pPr>
        <w:pStyle w:val="2"/>
      </w:pPr>
      <w:bookmarkStart w:id="80" w:name="_Hlk32420449"/>
      <w:bookmarkStart w:id="81" w:name="_Toc32490775"/>
      <w:r>
        <w:lastRenderedPageBreak/>
        <w:t>План работ на 4-ый месяц</w:t>
      </w:r>
      <w:bookmarkEnd w:id="81"/>
    </w:p>
    <w:p w:rsidR="00004199" w:rsidRDefault="00004199" w:rsidP="00004199">
      <w:pPr>
        <w:pStyle w:val="PP3"/>
      </w:pPr>
      <w:r>
        <w:t xml:space="preserve">Табл. </w:t>
      </w:r>
      <w:r w:rsidR="002D1F91">
        <w:t>4</w:t>
      </w:r>
      <w:r>
        <w:t xml:space="preserve">. План работ на </w:t>
      </w:r>
      <w:r w:rsidR="002D1F91">
        <w:t>4</w:t>
      </w:r>
      <w:r>
        <w:t>-й месяц.</w:t>
      </w:r>
    </w:p>
    <w:tbl>
      <w:tblPr>
        <w:tblW w:w="15168" w:type="dxa"/>
        <w:tblInd w:w="-5" w:type="dxa"/>
        <w:tblLook w:val="04A0" w:firstRow="1" w:lastRow="0" w:firstColumn="1" w:lastColumn="0" w:noHBand="0" w:noVBand="1"/>
      </w:tblPr>
      <w:tblGrid>
        <w:gridCol w:w="3261"/>
        <w:gridCol w:w="11907"/>
      </w:tblGrid>
      <w:tr w:rsidR="002D1F91" w:rsidRPr="00CC1151" w:rsidTr="002D1F91">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p w:rsidR="002D1F91" w:rsidRPr="00CC1151" w:rsidRDefault="002D1F91" w:rsidP="002D1F91">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2D1F91" w:rsidRPr="00CC1151" w:rsidRDefault="002D1F91" w:rsidP="002D1F91">
            <w:pPr>
              <w:pStyle w:val="PixelPlus"/>
              <w:spacing w:line="240" w:lineRule="auto"/>
              <w:jc w:val="center"/>
              <w:rPr>
                <w:b/>
                <w:sz w:val="22"/>
                <w:szCs w:val="22"/>
                <w:lang w:eastAsia="ru-RU"/>
              </w:rPr>
            </w:pPr>
            <w:r w:rsidRPr="00CC1151">
              <w:rPr>
                <w:b/>
                <w:sz w:val="22"/>
                <w:szCs w:val="22"/>
                <w:lang w:eastAsia="ru-RU"/>
              </w:rPr>
              <w:t>Детализация работ</w:t>
            </w:r>
          </w:p>
        </w:tc>
      </w:tr>
      <w:tr w:rsidR="002D1F91"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2D1F91" w:rsidRPr="00CC1151" w:rsidRDefault="002D1F91" w:rsidP="002D1F91">
            <w:pPr>
              <w:pStyle w:val="PixelPlus"/>
              <w:spacing w:line="240" w:lineRule="auto"/>
              <w:jc w:val="left"/>
              <w:rPr>
                <w:sz w:val="22"/>
                <w:szCs w:val="22"/>
                <w:lang w:eastAsia="ru-RU"/>
              </w:rPr>
            </w:pPr>
            <w:r>
              <w:rPr>
                <w:sz w:val="22"/>
                <w:szCs w:val="22"/>
                <w:lang w:eastAsia="ru-RU"/>
              </w:rPr>
              <w:t>Оптимизация шаблонов тегов и мета-тегов страниц кластера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2D1F91" w:rsidRDefault="002D1F91" w:rsidP="007B6B62">
            <w:pPr>
              <w:pStyle w:val="PixelPlus"/>
              <w:numPr>
                <w:ilvl w:val="0"/>
                <w:numId w:val="61"/>
              </w:numPr>
              <w:spacing w:line="240" w:lineRule="auto"/>
              <w:rPr>
                <w:sz w:val="22"/>
                <w:szCs w:val="22"/>
                <w:lang w:eastAsia="ru-RU"/>
              </w:rPr>
            </w:pPr>
            <w:r>
              <w:rPr>
                <w:sz w:val="22"/>
                <w:szCs w:val="22"/>
                <w:lang w:eastAsia="ru-RU"/>
              </w:rPr>
              <w:t xml:space="preserve">внедрение доработок по результатам аналитики, </w:t>
            </w:r>
            <w:hyperlink w:anchor="Оптим_шабл_тег_и_мета_страниц_кластер_21" w:history="1">
              <w:r w:rsidRPr="00656ED5">
                <w:rPr>
                  <w:rStyle w:val="a8"/>
                  <w:sz w:val="22"/>
                  <w:szCs w:val="22"/>
                  <w:lang w:eastAsia="ru-RU"/>
                </w:rPr>
                <w:t>проведенной во второй месяц работ</w:t>
              </w:r>
            </w:hyperlink>
            <w:r>
              <w:rPr>
                <w:sz w:val="22"/>
                <w:szCs w:val="22"/>
                <w:lang w:eastAsia="ru-RU"/>
              </w:rPr>
              <w:t>.</w:t>
            </w:r>
          </w:p>
          <w:p w:rsidR="002D1F91" w:rsidRDefault="002D1F91" w:rsidP="002D1F91">
            <w:pPr>
              <w:pStyle w:val="PixelPlus"/>
              <w:spacing w:line="240" w:lineRule="auto"/>
              <w:rPr>
                <w:sz w:val="22"/>
                <w:szCs w:val="22"/>
                <w:lang w:eastAsia="ru-RU"/>
              </w:rPr>
            </w:pPr>
            <w:r>
              <w:rPr>
                <w:sz w:val="22"/>
                <w:szCs w:val="22"/>
                <w:lang w:eastAsia="ru-RU"/>
              </w:rPr>
              <w:t>Подразумевается 2 развития событий:</w:t>
            </w:r>
          </w:p>
          <w:p w:rsidR="002D1F91" w:rsidRDefault="002D1F91" w:rsidP="007B6B62">
            <w:pPr>
              <w:pStyle w:val="PixelPlus"/>
              <w:numPr>
                <w:ilvl w:val="0"/>
                <w:numId w:val="61"/>
              </w:numPr>
              <w:spacing w:line="240" w:lineRule="auto"/>
              <w:rPr>
                <w:sz w:val="22"/>
                <w:szCs w:val="22"/>
                <w:lang w:eastAsia="ru-RU"/>
              </w:rPr>
            </w:pPr>
            <w:r>
              <w:rPr>
                <w:sz w:val="22"/>
                <w:szCs w:val="22"/>
                <w:lang w:eastAsia="ru-RU"/>
              </w:rPr>
              <w:t xml:space="preserve">корректировка оптимизации и </w:t>
            </w:r>
            <w:r w:rsidR="005718FD">
              <w:rPr>
                <w:sz w:val="22"/>
                <w:szCs w:val="22"/>
                <w:lang w:eastAsia="ru-RU"/>
              </w:rPr>
              <w:t>расширение тестовой выборки</w:t>
            </w:r>
            <w:r>
              <w:rPr>
                <w:sz w:val="22"/>
                <w:szCs w:val="22"/>
                <w:lang w:eastAsia="ru-RU"/>
              </w:rPr>
              <w:t>;</w:t>
            </w:r>
          </w:p>
          <w:p w:rsidR="002D1F91" w:rsidRPr="00CC1151" w:rsidRDefault="002D1F91" w:rsidP="007B6B62">
            <w:pPr>
              <w:pStyle w:val="PixelPlus"/>
              <w:numPr>
                <w:ilvl w:val="0"/>
                <w:numId w:val="61"/>
              </w:numPr>
              <w:spacing w:line="240" w:lineRule="auto"/>
              <w:rPr>
                <w:sz w:val="22"/>
                <w:szCs w:val="22"/>
                <w:lang w:eastAsia="ru-RU"/>
              </w:rPr>
            </w:pPr>
            <w:r>
              <w:rPr>
                <w:sz w:val="22"/>
                <w:szCs w:val="22"/>
                <w:lang w:eastAsia="ru-RU"/>
              </w:rPr>
              <w:t>масштабирование скорректированного шаблона тегов и мета-тегов на прорабатываемом типе/разделе/подразделе страниц.</w:t>
            </w:r>
          </w:p>
        </w:tc>
      </w:tr>
      <w:bookmarkEnd w:id="80"/>
      <w:tr w:rsidR="002D1F9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2D1F91" w:rsidRDefault="002D1F91" w:rsidP="002D1F91">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2D1F91" w:rsidRDefault="002D1F91" w:rsidP="007B6B62">
            <w:pPr>
              <w:pStyle w:val="PixelPlus"/>
              <w:numPr>
                <w:ilvl w:val="0"/>
                <w:numId w:val="61"/>
              </w:numPr>
              <w:spacing w:line="240" w:lineRule="auto"/>
              <w:rPr>
                <w:sz w:val="22"/>
                <w:szCs w:val="22"/>
                <w:lang w:eastAsia="ru-RU"/>
              </w:rPr>
            </w:pPr>
            <w:r>
              <w:rPr>
                <w:sz w:val="22"/>
                <w:szCs w:val="22"/>
                <w:lang w:eastAsia="ru-RU"/>
              </w:rPr>
              <w:t xml:space="preserve">внедрение корректировок по результатам аналитики, </w:t>
            </w:r>
            <w:hyperlink w:anchor="Оптим_шабл_тег_и_мета_страниц_кластер_21" w:history="1">
              <w:r w:rsidRPr="00380292">
                <w:rPr>
                  <w:rStyle w:val="a8"/>
                  <w:sz w:val="22"/>
                  <w:szCs w:val="22"/>
                  <w:lang w:eastAsia="ru-RU"/>
                </w:rPr>
                <w:t>проведенной во второй месяц работ</w:t>
              </w:r>
            </w:hyperlink>
            <w:r>
              <w:rPr>
                <w:sz w:val="22"/>
                <w:szCs w:val="22"/>
                <w:lang w:eastAsia="ru-RU"/>
              </w:rPr>
              <w:t>.</w:t>
            </w:r>
          </w:p>
        </w:tc>
      </w:tr>
      <w:tr w:rsidR="002D1F9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2D1F91" w:rsidRDefault="002D1F91" w:rsidP="002D1F91">
            <w:pPr>
              <w:pStyle w:val="PixelPlus"/>
              <w:spacing w:line="240" w:lineRule="auto"/>
              <w:jc w:val="left"/>
              <w:rPr>
                <w:sz w:val="22"/>
                <w:szCs w:val="22"/>
                <w:lang w:eastAsia="ru-RU"/>
              </w:rPr>
            </w:pPr>
            <w:bookmarkStart w:id="82" w:name="_Hlk32421776"/>
            <w:r w:rsidRPr="00FC5BCE">
              <w:rPr>
                <w:sz w:val="22"/>
                <w:szCs w:val="22"/>
                <w:lang w:eastAsia="ru-RU"/>
              </w:rPr>
              <w:t>Повышение показателей CTR на выдаче</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2D1F91" w:rsidRPr="00FC5BCE" w:rsidRDefault="002D1F91" w:rsidP="007B6B62">
            <w:pPr>
              <w:pStyle w:val="PixelPlus"/>
              <w:numPr>
                <w:ilvl w:val="0"/>
                <w:numId w:val="61"/>
              </w:numPr>
              <w:spacing w:line="240" w:lineRule="auto"/>
              <w:rPr>
                <w:sz w:val="22"/>
                <w:szCs w:val="22"/>
                <w:lang w:eastAsia="ru-RU"/>
              </w:rPr>
            </w:pPr>
            <w:r w:rsidRPr="00FC5BCE">
              <w:rPr>
                <w:sz w:val="22"/>
                <w:szCs w:val="22"/>
                <w:lang w:eastAsia="ru-RU"/>
              </w:rPr>
              <w:t>контроль изменения CTR в поисковых системах по приоритетным поисковым запросам / группам запросов;</w:t>
            </w:r>
          </w:p>
          <w:p w:rsidR="002D1F91" w:rsidRPr="00FC5BCE" w:rsidRDefault="002D1F91" w:rsidP="007B6B62">
            <w:pPr>
              <w:pStyle w:val="PixelPlus"/>
              <w:numPr>
                <w:ilvl w:val="0"/>
                <w:numId w:val="61"/>
              </w:numPr>
              <w:spacing w:line="240" w:lineRule="auto"/>
              <w:rPr>
                <w:sz w:val="22"/>
                <w:szCs w:val="22"/>
                <w:lang w:eastAsia="ru-RU"/>
              </w:rPr>
            </w:pPr>
            <w:bookmarkStart w:id="83" w:name="_Hlk32415465"/>
            <w:r>
              <w:rPr>
                <w:sz w:val="22"/>
                <w:szCs w:val="22"/>
                <w:lang w:eastAsia="ru-RU"/>
              </w:rPr>
              <w:t xml:space="preserve">формирование ТЗ на доработки по </w:t>
            </w:r>
            <w:bookmarkEnd w:id="83"/>
            <w:r>
              <w:rPr>
                <w:sz w:val="22"/>
                <w:szCs w:val="22"/>
                <w:lang w:eastAsia="ru-RU"/>
              </w:rPr>
              <w:t>внесению корректировок</w:t>
            </w:r>
            <w:r w:rsidRPr="00FC5BCE">
              <w:rPr>
                <w:sz w:val="22"/>
                <w:szCs w:val="22"/>
                <w:lang w:eastAsia="ru-RU"/>
              </w:rPr>
              <w:t xml:space="preserve"> сниппетов по наиболее частотным парам запрос/URL для повышения CTR;</w:t>
            </w:r>
          </w:p>
          <w:p w:rsidR="002D1F91" w:rsidRPr="00FC5BCE" w:rsidRDefault="002D1F91"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дополнению</w:t>
            </w:r>
            <w:r w:rsidRPr="00FC5BCE">
              <w:rPr>
                <w:sz w:val="22"/>
                <w:szCs w:val="22"/>
                <w:lang w:eastAsia="ru-RU"/>
              </w:rPr>
              <w:t xml:space="preserve"> наборов классов во внедренную микроразметку schema.org;</w:t>
            </w:r>
          </w:p>
          <w:p w:rsidR="002D1F91" w:rsidRPr="00FC5BCE" w:rsidRDefault="002D1F91" w:rsidP="007B6B62">
            <w:pPr>
              <w:pStyle w:val="PixelPlus"/>
              <w:numPr>
                <w:ilvl w:val="0"/>
                <w:numId w:val="61"/>
              </w:numPr>
              <w:spacing w:line="240" w:lineRule="auto"/>
              <w:rPr>
                <w:sz w:val="22"/>
                <w:szCs w:val="22"/>
                <w:lang w:eastAsia="ru-RU"/>
              </w:rPr>
            </w:pPr>
            <w:r w:rsidRPr="00FC5BCE">
              <w:rPr>
                <w:sz w:val="22"/>
                <w:szCs w:val="22"/>
                <w:lang w:eastAsia="ru-RU"/>
              </w:rPr>
              <w:t>подключение сайта к «Товарам и ценам» в Я.Вебмастере: формирование YML-файла, тестирование;</w:t>
            </w:r>
          </w:p>
          <w:p w:rsidR="002D1F91" w:rsidRPr="00FC5BCE" w:rsidRDefault="002D1F91" w:rsidP="007B6B62">
            <w:pPr>
              <w:pStyle w:val="PixelPlus"/>
              <w:numPr>
                <w:ilvl w:val="0"/>
                <w:numId w:val="61"/>
              </w:numPr>
              <w:spacing w:line="240" w:lineRule="auto"/>
              <w:rPr>
                <w:sz w:val="22"/>
                <w:szCs w:val="22"/>
                <w:lang w:eastAsia="ru-RU"/>
              </w:rPr>
            </w:pPr>
            <w:r>
              <w:rPr>
                <w:sz w:val="22"/>
                <w:szCs w:val="22"/>
                <w:lang w:eastAsia="ru-RU"/>
              </w:rPr>
              <w:lastRenderedPageBreak/>
              <w:t xml:space="preserve">формирование ТЗ на доработки по внедрению </w:t>
            </w:r>
            <w:r w:rsidRPr="00FC5BCE">
              <w:rPr>
                <w:sz w:val="22"/>
                <w:szCs w:val="22"/>
                <w:lang w:eastAsia="ru-RU"/>
              </w:rPr>
              <w:t>символов Юникода в теги и мета-теги;</w:t>
            </w:r>
          </w:p>
          <w:p w:rsidR="002D1F91" w:rsidRDefault="002D1F91" w:rsidP="007B6B62">
            <w:pPr>
              <w:pStyle w:val="PixelPlus"/>
              <w:numPr>
                <w:ilvl w:val="0"/>
                <w:numId w:val="61"/>
              </w:numPr>
              <w:spacing w:line="240" w:lineRule="auto"/>
              <w:rPr>
                <w:sz w:val="22"/>
                <w:szCs w:val="22"/>
                <w:lang w:eastAsia="ru-RU"/>
              </w:rPr>
            </w:pPr>
            <w:r w:rsidRPr="00FC5BCE">
              <w:rPr>
                <w:sz w:val="22"/>
                <w:szCs w:val="22"/>
                <w:lang w:eastAsia="ru-RU"/>
              </w:rPr>
              <w:t>формирование «про</w:t>
            </w:r>
            <w:r>
              <w:rPr>
                <w:sz w:val="22"/>
                <w:szCs w:val="22"/>
                <w:lang w:eastAsia="ru-RU"/>
              </w:rPr>
              <w:t>дающего текста» для description;</w:t>
            </w:r>
          </w:p>
          <w:p w:rsidR="002D1F91" w:rsidRDefault="002D1F91"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2D1F91" w:rsidRDefault="002D1F91"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BE4FE5"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E4FE5" w:rsidRDefault="00BE4FE5" w:rsidP="00BE4FE5">
            <w:pPr>
              <w:pStyle w:val="PixelPlus"/>
              <w:spacing w:line="240" w:lineRule="auto"/>
              <w:jc w:val="left"/>
              <w:rPr>
                <w:sz w:val="22"/>
                <w:szCs w:val="22"/>
                <w:lang w:eastAsia="ru-RU"/>
              </w:rPr>
            </w:pPr>
            <w:bookmarkStart w:id="84" w:name="_Hlk32420952"/>
            <w:bookmarkEnd w:id="82"/>
            <w:r>
              <w:rPr>
                <w:sz w:val="22"/>
                <w:szCs w:val="22"/>
                <w:lang w:eastAsia="ru-RU"/>
              </w:rPr>
              <w:lastRenderedPageBreak/>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E4FE5" w:rsidRDefault="00BE4FE5"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BE4FE5" w:rsidRDefault="00BE4FE5"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BE4FE5" w:rsidRDefault="00BE4FE5" w:rsidP="007B6B62">
            <w:pPr>
              <w:pStyle w:val="PixelPlus"/>
              <w:numPr>
                <w:ilvl w:val="0"/>
                <w:numId w:val="61"/>
              </w:numPr>
              <w:spacing w:line="240" w:lineRule="auto"/>
              <w:rPr>
                <w:sz w:val="22"/>
                <w:szCs w:val="22"/>
                <w:lang w:eastAsia="ru-RU"/>
              </w:rPr>
            </w:pPr>
            <w:bookmarkStart w:id="85" w:name="_Hlk32419852"/>
            <w:bookmarkStart w:id="86" w:name="_Hlk32419853"/>
            <w:r>
              <w:rPr>
                <w:sz w:val="22"/>
                <w:szCs w:val="22"/>
                <w:lang w:eastAsia="ru-RU"/>
              </w:rPr>
              <w:t>проверка корректности внедрения доработок;</w:t>
            </w:r>
          </w:p>
          <w:p w:rsidR="00BE4FE5" w:rsidRDefault="00BE4FE5"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BE4FE5" w:rsidRDefault="00BE4FE5"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BE4FE5" w:rsidRDefault="00BE4FE5"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bookmarkEnd w:id="85"/>
            <w:r>
              <w:rPr>
                <w:sz w:val="22"/>
                <w:szCs w:val="22"/>
                <w:lang w:eastAsia="ru-RU"/>
              </w:rPr>
              <w:t>.</w:t>
            </w:r>
            <w:bookmarkEnd w:id="86"/>
          </w:p>
        </w:tc>
      </w:tr>
      <w:tr w:rsidR="00BE4FE5"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E4FE5" w:rsidRDefault="00C8008E" w:rsidP="00BE4FE5">
            <w:pPr>
              <w:pStyle w:val="PixelPlus"/>
              <w:spacing w:line="240" w:lineRule="auto"/>
              <w:jc w:val="left"/>
              <w:rPr>
                <w:sz w:val="22"/>
                <w:szCs w:val="22"/>
                <w:lang w:eastAsia="ru-RU"/>
              </w:rPr>
            </w:pPr>
            <w:bookmarkStart w:id="87" w:name="_Hlk32420950"/>
            <w:r w:rsidRPr="00C8008E">
              <w:rPr>
                <w:sz w:val="22"/>
                <w:szCs w:val="22"/>
                <w:lang w:eastAsia="ru-RU"/>
              </w:rPr>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8008E" w:rsidRPr="00C8008E" w:rsidRDefault="00C8008E"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C8008E" w:rsidRPr="00C8008E" w:rsidRDefault="00C8008E"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C8008E" w:rsidRPr="00C8008E" w:rsidRDefault="00C8008E"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C8008E" w:rsidRPr="00C8008E" w:rsidRDefault="00C8008E"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BE4FE5" w:rsidRDefault="00C8008E" w:rsidP="007B6B62">
            <w:pPr>
              <w:pStyle w:val="PixelPlus"/>
              <w:numPr>
                <w:ilvl w:val="0"/>
                <w:numId w:val="61"/>
              </w:numPr>
              <w:spacing w:line="240" w:lineRule="auto"/>
              <w:rPr>
                <w:sz w:val="22"/>
                <w:szCs w:val="22"/>
                <w:lang w:eastAsia="ru-RU"/>
              </w:rPr>
            </w:pPr>
            <w:r w:rsidRPr="00C8008E">
              <w:rPr>
                <w:sz w:val="22"/>
                <w:szCs w:val="22"/>
                <w:lang w:eastAsia="ru-RU"/>
              </w:rPr>
              <w:lastRenderedPageBreak/>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bookmarkEnd w:id="84"/>
      <w:bookmarkEnd w:id="87"/>
      <w:tr w:rsidR="00C8008E"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8008E" w:rsidRPr="00C8008E" w:rsidRDefault="00C471B8" w:rsidP="00BE4FE5">
            <w:pPr>
              <w:pStyle w:val="PixelPlus"/>
              <w:spacing w:line="240" w:lineRule="auto"/>
              <w:jc w:val="left"/>
              <w:rPr>
                <w:sz w:val="22"/>
                <w:szCs w:val="22"/>
                <w:lang w:eastAsia="ru-RU"/>
              </w:rPr>
            </w:pPr>
            <w:r w:rsidRPr="00C471B8">
              <w:rPr>
                <w:sz w:val="22"/>
                <w:szCs w:val="22"/>
                <w:lang w:eastAsia="ru-RU"/>
              </w:rPr>
              <w:lastRenderedPageBreak/>
              <w:t>Проведение аудит поведенческих факторов ранжирования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8008E" w:rsidRDefault="00C471B8" w:rsidP="007B6B62">
            <w:pPr>
              <w:pStyle w:val="PixelPlus"/>
              <w:numPr>
                <w:ilvl w:val="0"/>
                <w:numId w:val="61"/>
              </w:numPr>
              <w:spacing w:line="240" w:lineRule="auto"/>
              <w:rPr>
                <w:sz w:val="22"/>
                <w:szCs w:val="22"/>
                <w:lang w:eastAsia="ru-RU"/>
              </w:rPr>
            </w:pPr>
            <w:r>
              <w:rPr>
                <w:sz w:val="22"/>
                <w:szCs w:val="22"/>
                <w:lang w:eastAsia="ru-RU"/>
              </w:rPr>
              <w:t>оценка вовлеченности пользователей по наиболее частотным парам запрос/</w:t>
            </w:r>
            <w:r>
              <w:rPr>
                <w:sz w:val="22"/>
                <w:szCs w:val="22"/>
                <w:lang w:val="en-US" w:eastAsia="ru-RU"/>
              </w:rPr>
              <w:t>URL</w:t>
            </w:r>
            <w:r>
              <w:rPr>
                <w:sz w:val="22"/>
                <w:szCs w:val="22"/>
                <w:lang w:eastAsia="ru-RU"/>
              </w:rPr>
              <w:t>;</w:t>
            </w:r>
          </w:p>
          <w:p w:rsidR="00C471B8" w:rsidRDefault="000D08DC" w:rsidP="007B6B62">
            <w:pPr>
              <w:pStyle w:val="PixelPlus"/>
              <w:numPr>
                <w:ilvl w:val="0"/>
                <w:numId w:val="61"/>
              </w:numPr>
              <w:spacing w:line="240" w:lineRule="auto"/>
              <w:rPr>
                <w:sz w:val="22"/>
                <w:szCs w:val="22"/>
                <w:lang w:eastAsia="ru-RU"/>
              </w:rPr>
            </w:pPr>
            <w:r>
              <w:rPr>
                <w:sz w:val="22"/>
                <w:szCs w:val="22"/>
                <w:lang w:eastAsia="ru-RU"/>
              </w:rPr>
              <w:t>анализ страниц выхода ЦА на сайте;</w:t>
            </w:r>
          </w:p>
          <w:p w:rsidR="000D08DC" w:rsidRDefault="000D08DC" w:rsidP="007B6B62">
            <w:pPr>
              <w:pStyle w:val="PixelPlus"/>
              <w:numPr>
                <w:ilvl w:val="0"/>
                <w:numId w:val="61"/>
              </w:numPr>
              <w:spacing w:line="240" w:lineRule="auto"/>
              <w:rPr>
                <w:sz w:val="22"/>
                <w:szCs w:val="22"/>
                <w:lang w:eastAsia="ru-RU"/>
              </w:rPr>
            </w:pPr>
            <w:r>
              <w:rPr>
                <w:sz w:val="22"/>
                <w:szCs w:val="22"/>
                <w:lang w:eastAsia="ru-RU"/>
              </w:rPr>
              <w:t>анализ страниц с контентом, которые не просматривают пользователи;</w:t>
            </w:r>
          </w:p>
          <w:p w:rsidR="000D08DC" w:rsidRDefault="000D08DC"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результатам аналитики;</w:t>
            </w:r>
          </w:p>
          <w:p w:rsidR="002E1B28" w:rsidRDefault="002E1B28" w:rsidP="007B6B62">
            <w:pPr>
              <w:pStyle w:val="PixelPlus"/>
              <w:numPr>
                <w:ilvl w:val="0"/>
                <w:numId w:val="61"/>
              </w:numPr>
              <w:spacing w:line="240" w:lineRule="auto"/>
              <w:rPr>
                <w:sz w:val="22"/>
                <w:szCs w:val="22"/>
                <w:lang w:eastAsia="ru-RU"/>
              </w:rPr>
            </w:pPr>
            <w:bookmarkStart w:id="88" w:name="_Hlk32420200"/>
            <w:r>
              <w:rPr>
                <w:sz w:val="22"/>
                <w:szCs w:val="22"/>
                <w:lang w:eastAsia="ru-RU"/>
              </w:rPr>
              <w:t>проверка корректности внедрения доработок;</w:t>
            </w:r>
          </w:p>
          <w:p w:rsidR="002E1B28" w:rsidRDefault="002E1B28"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2E1B28" w:rsidRDefault="002E1B28"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0D08DC" w:rsidRPr="00C8008E" w:rsidRDefault="002E1B28"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bookmarkEnd w:id="88"/>
          </w:p>
        </w:tc>
      </w:tr>
      <w:tr w:rsidR="002E1B28"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2E1B28" w:rsidRPr="00C471B8" w:rsidRDefault="00C92F63" w:rsidP="00BE4FE5">
            <w:pPr>
              <w:pStyle w:val="PixelPlus"/>
              <w:spacing w:line="240" w:lineRule="auto"/>
              <w:jc w:val="left"/>
              <w:rPr>
                <w:sz w:val="22"/>
                <w:szCs w:val="22"/>
                <w:lang w:eastAsia="ru-RU"/>
              </w:rPr>
            </w:pPr>
            <w:r w:rsidRPr="00C92F63">
              <w:rPr>
                <w:sz w:val="22"/>
                <w:szCs w:val="22"/>
                <w:lang w:eastAsia="ru-RU"/>
              </w:rPr>
              <w:t>Внедрение и проработка нового типа страницы «Специалисты»</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2E1B28" w:rsidRDefault="00C92F63" w:rsidP="007B6B62">
            <w:pPr>
              <w:pStyle w:val="PixelPlus"/>
              <w:numPr>
                <w:ilvl w:val="0"/>
                <w:numId w:val="61"/>
              </w:numPr>
              <w:spacing w:line="240" w:lineRule="auto"/>
              <w:rPr>
                <w:sz w:val="22"/>
                <w:szCs w:val="22"/>
                <w:lang w:eastAsia="ru-RU"/>
              </w:rPr>
            </w:pPr>
            <w:r>
              <w:rPr>
                <w:sz w:val="22"/>
                <w:szCs w:val="22"/>
                <w:lang w:eastAsia="ru-RU"/>
              </w:rPr>
              <w:t xml:space="preserve">формирование Исполнителей в группы </w:t>
            </w:r>
            <w:r w:rsidR="00AF2E6E">
              <w:rPr>
                <w:sz w:val="22"/>
                <w:szCs w:val="22"/>
                <w:lang w:eastAsia="ru-RU"/>
              </w:rPr>
              <w:t>по специализации;</w:t>
            </w:r>
          </w:p>
          <w:p w:rsidR="00AF2E6E" w:rsidRDefault="00AF2E6E" w:rsidP="007B6B62">
            <w:pPr>
              <w:pStyle w:val="PixelPlus"/>
              <w:numPr>
                <w:ilvl w:val="0"/>
                <w:numId w:val="61"/>
              </w:numPr>
              <w:spacing w:line="240" w:lineRule="auto"/>
              <w:rPr>
                <w:sz w:val="22"/>
                <w:szCs w:val="22"/>
                <w:lang w:eastAsia="ru-RU"/>
              </w:rPr>
            </w:pPr>
            <w:r>
              <w:rPr>
                <w:sz w:val="22"/>
                <w:szCs w:val="22"/>
                <w:lang w:eastAsia="ru-RU"/>
              </w:rPr>
              <w:t>формирование базовой оптимизации шаблонов тегов и мета-тегов для страниц листингов;</w:t>
            </w:r>
          </w:p>
          <w:p w:rsidR="00AF2E6E" w:rsidRDefault="00AF2E6E" w:rsidP="007B6B62">
            <w:pPr>
              <w:pStyle w:val="PixelPlus"/>
              <w:numPr>
                <w:ilvl w:val="0"/>
                <w:numId w:val="61"/>
              </w:numPr>
              <w:spacing w:line="240" w:lineRule="auto"/>
              <w:rPr>
                <w:sz w:val="22"/>
                <w:szCs w:val="22"/>
                <w:lang w:eastAsia="ru-RU"/>
              </w:rPr>
            </w:pPr>
            <w:r>
              <w:rPr>
                <w:sz w:val="22"/>
                <w:szCs w:val="22"/>
                <w:lang w:eastAsia="ru-RU"/>
              </w:rPr>
              <w:t xml:space="preserve">формирование ТЗ на доработки по внедрению </w:t>
            </w:r>
            <w:r w:rsidR="0096087A">
              <w:rPr>
                <w:sz w:val="22"/>
                <w:szCs w:val="22"/>
                <w:lang w:eastAsia="ru-RU"/>
              </w:rPr>
              <w:t>нового раздела;</w:t>
            </w:r>
          </w:p>
          <w:p w:rsidR="0096087A" w:rsidRDefault="0096087A"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96087A" w:rsidRDefault="0096087A"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96087A" w:rsidRDefault="0096087A"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96087A" w:rsidRDefault="0096087A"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0A482C"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0A482C" w:rsidRDefault="000A482C" w:rsidP="000A482C">
            <w:pPr>
              <w:pStyle w:val="PixelPlus"/>
              <w:spacing w:line="240" w:lineRule="auto"/>
              <w:jc w:val="left"/>
              <w:rPr>
                <w:sz w:val="22"/>
                <w:szCs w:val="22"/>
                <w:lang w:eastAsia="ru-RU"/>
              </w:rPr>
            </w:pPr>
            <w:r>
              <w:rPr>
                <w:sz w:val="22"/>
                <w:szCs w:val="22"/>
                <w:lang w:eastAsia="ru-RU"/>
              </w:rPr>
              <w:lastRenderedPageBreak/>
              <w:t>Проведение регулярного тех. аудита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0A482C" w:rsidRPr="00A31F4E" w:rsidRDefault="000A482C" w:rsidP="007B6B62">
            <w:pPr>
              <w:pStyle w:val="PixelPlus"/>
              <w:numPr>
                <w:ilvl w:val="0"/>
                <w:numId w:val="53"/>
              </w:numPr>
              <w:spacing w:line="240" w:lineRule="auto"/>
              <w:rPr>
                <w:sz w:val="22"/>
                <w:szCs w:val="22"/>
                <w:lang w:eastAsia="ru-RU"/>
              </w:rPr>
            </w:pPr>
            <w:r w:rsidRPr="00A31F4E">
              <w:rPr>
                <w:sz w:val="22"/>
                <w:szCs w:val="22"/>
                <w:lang w:eastAsia="ru-RU"/>
              </w:rPr>
              <w:t>поиск сайтов</w:t>
            </w:r>
            <w:r w:rsidR="006C3986">
              <w:rPr>
                <w:sz w:val="22"/>
                <w:szCs w:val="22"/>
                <w:lang w:eastAsia="ru-RU"/>
              </w:rPr>
              <w:t>-</w:t>
            </w:r>
            <w:r w:rsidRPr="00A31F4E">
              <w:rPr>
                <w:sz w:val="22"/>
                <w:szCs w:val="22"/>
                <w:lang w:eastAsia="ru-RU"/>
              </w:rPr>
              <w:t>зеркал;</w:t>
            </w:r>
          </w:p>
          <w:p w:rsidR="000A482C" w:rsidRPr="00A31F4E" w:rsidRDefault="000A482C" w:rsidP="007B6B62">
            <w:pPr>
              <w:pStyle w:val="PixelPlus"/>
              <w:numPr>
                <w:ilvl w:val="0"/>
                <w:numId w:val="53"/>
              </w:numPr>
              <w:spacing w:line="240" w:lineRule="auto"/>
              <w:rPr>
                <w:sz w:val="22"/>
                <w:szCs w:val="22"/>
                <w:lang w:eastAsia="ru-RU"/>
              </w:rPr>
            </w:pPr>
            <w:r w:rsidRPr="00A31F4E">
              <w:rPr>
                <w:sz w:val="22"/>
                <w:szCs w:val="22"/>
                <w:lang w:eastAsia="ru-RU"/>
              </w:rPr>
              <w:t>проверка качества страниц в индексе Яндекса;</w:t>
            </w:r>
          </w:p>
          <w:p w:rsidR="000A482C" w:rsidRPr="00A31F4E" w:rsidRDefault="000A482C" w:rsidP="007B6B62">
            <w:pPr>
              <w:pStyle w:val="PixelPlus"/>
              <w:numPr>
                <w:ilvl w:val="0"/>
                <w:numId w:val="53"/>
              </w:numPr>
              <w:spacing w:line="240" w:lineRule="auto"/>
              <w:rPr>
                <w:sz w:val="22"/>
                <w:szCs w:val="22"/>
                <w:lang w:eastAsia="ru-RU"/>
              </w:rPr>
            </w:pPr>
            <w:r w:rsidRPr="00A31F4E">
              <w:rPr>
                <w:sz w:val="22"/>
                <w:szCs w:val="22"/>
                <w:lang w:eastAsia="ru-RU"/>
              </w:rPr>
              <w:t>проверка</w:t>
            </w:r>
            <w:r>
              <w:rPr>
                <w:sz w:val="22"/>
                <w:szCs w:val="22"/>
                <w:lang w:eastAsia="ru-RU"/>
              </w:rPr>
              <w:t xml:space="preserve"> и контроль</w:t>
            </w:r>
            <w:r w:rsidRPr="00A31F4E">
              <w:rPr>
                <w:sz w:val="22"/>
                <w:szCs w:val="22"/>
                <w:lang w:eastAsia="ru-RU"/>
              </w:rPr>
              <w:t xml:space="preserve"> скорости загрузки сайта;</w:t>
            </w:r>
          </w:p>
          <w:p w:rsidR="000A482C" w:rsidRPr="00A31F4E" w:rsidRDefault="000A482C" w:rsidP="007B6B62">
            <w:pPr>
              <w:pStyle w:val="PixelPlus"/>
              <w:numPr>
                <w:ilvl w:val="0"/>
                <w:numId w:val="53"/>
              </w:numPr>
              <w:spacing w:line="240" w:lineRule="auto"/>
              <w:rPr>
                <w:sz w:val="22"/>
                <w:szCs w:val="22"/>
                <w:lang w:eastAsia="ru-RU"/>
              </w:rPr>
            </w:pPr>
            <w:r w:rsidRPr="00A31F4E">
              <w:rPr>
                <w:sz w:val="22"/>
                <w:szCs w:val="22"/>
                <w:lang w:eastAsia="ru-RU"/>
              </w:rPr>
              <w:t>поиск внешних исходящих ссылок;</w:t>
            </w:r>
          </w:p>
          <w:p w:rsidR="000A482C" w:rsidRPr="00A31F4E" w:rsidRDefault="000A482C" w:rsidP="007B6B62">
            <w:pPr>
              <w:pStyle w:val="PixelPlus"/>
              <w:numPr>
                <w:ilvl w:val="0"/>
                <w:numId w:val="53"/>
              </w:numPr>
              <w:spacing w:line="240" w:lineRule="auto"/>
              <w:rPr>
                <w:sz w:val="22"/>
                <w:szCs w:val="22"/>
                <w:lang w:eastAsia="ru-RU"/>
              </w:rPr>
            </w:pPr>
            <w:r w:rsidRPr="00A31F4E">
              <w:rPr>
                <w:sz w:val="22"/>
                <w:szCs w:val="22"/>
                <w:lang w:eastAsia="ru-RU"/>
              </w:rPr>
              <w:t>поиск страниц с кодом ответа отличным от 200 ОК;</w:t>
            </w:r>
          </w:p>
          <w:p w:rsidR="000A482C" w:rsidRDefault="000A482C" w:rsidP="007B6B62">
            <w:pPr>
              <w:pStyle w:val="PixelPlus"/>
              <w:numPr>
                <w:ilvl w:val="0"/>
                <w:numId w:val="53"/>
              </w:numPr>
              <w:spacing w:line="240" w:lineRule="auto"/>
              <w:rPr>
                <w:sz w:val="22"/>
                <w:szCs w:val="22"/>
                <w:lang w:eastAsia="ru-RU"/>
              </w:rPr>
            </w:pPr>
            <w:r>
              <w:rPr>
                <w:sz w:val="22"/>
                <w:szCs w:val="22"/>
                <w:lang w:eastAsia="ru-RU"/>
              </w:rPr>
              <w:t>поиск внутренних страниц-дублей.</w:t>
            </w:r>
          </w:p>
        </w:tc>
      </w:tr>
      <w:tr w:rsidR="000A482C"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0A482C" w:rsidRDefault="000A482C" w:rsidP="000A482C">
            <w:pPr>
              <w:pStyle w:val="PixelPlus"/>
              <w:spacing w:line="240" w:lineRule="auto"/>
              <w:jc w:val="left"/>
              <w:rPr>
                <w:sz w:val="22"/>
                <w:szCs w:val="22"/>
                <w:lang w:eastAsia="ru-RU"/>
              </w:rPr>
            </w:pPr>
            <w:r>
              <w:rPr>
                <w:sz w:val="22"/>
                <w:szCs w:val="22"/>
                <w:lang w:eastAsia="ru-RU"/>
              </w:rPr>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0A482C" w:rsidRDefault="000A482C" w:rsidP="007B6B6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0A482C" w:rsidRDefault="000A482C" w:rsidP="007B6B6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0A482C" w:rsidRPr="00A31F4E" w:rsidRDefault="000A482C" w:rsidP="007B6B6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0A482C"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0A482C" w:rsidRDefault="000A482C" w:rsidP="000A482C">
            <w:pPr>
              <w:pStyle w:val="PixelPlus"/>
              <w:spacing w:line="240" w:lineRule="auto"/>
              <w:jc w:val="left"/>
              <w:rPr>
                <w:sz w:val="22"/>
                <w:szCs w:val="22"/>
                <w:lang w:eastAsia="ru-RU"/>
              </w:rPr>
            </w:pPr>
            <w:bookmarkStart w:id="89" w:name="_Hlk32420989"/>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0A482C" w:rsidRPr="0018367E" w:rsidRDefault="000A482C" w:rsidP="007B6B6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0A482C" w:rsidRPr="0018367E" w:rsidRDefault="000A482C" w:rsidP="007B6B6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0A482C" w:rsidRPr="0018367E" w:rsidRDefault="000A482C" w:rsidP="007B6B6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0A482C" w:rsidRDefault="000A482C" w:rsidP="007B6B62">
            <w:pPr>
              <w:pStyle w:val="PixelPlus"/>
              <w:numPr>
                <w:ilvl w:val="0"/>
                <w:numId w:val="53"/>
              </w:numPr>
              <w:spacing w:line="240" w:lineRule="auto"/>
              <w:rPr>
                <w:sz w:val="22"/>
                <w:szCs w:val="22"/>
                <w:lang w:eastAsia="ru-RU"/>
              </w:rPr>
            </w:pPr>
            <w:r w:rsidRPr="0018367E">
              <w:rPr>
                <w:sz w:val="22"/>
                <w:szCs w:val="22"/>
                <w:lang w:eastAsia="ru-RU"/>
              </w:rPr>
              <w:lastRenderedPageBreak/>
              <w:t xml:space="preserve">оценка </w:t>
            </w:r>
            <w:r>
              <w:rPr>
                <w:sz w:val="22"/>
                <w:szCs w:val="22"/>
                <w:lang w:eastAsia="ru-RU"/>
              </w:rPr>
              <w:t>эффективности внедрения дорабо</w:t>
            </w:r>
            <w:r w:rsidRPr="0018367E">
              <w:rPr>
                <w:sz w:val="22"/>
                <w:szCs w:val="22"/>
                <w:lang w:eastAsia="ru-RU"/>
              </w:rPr>
              <w:t>ток.</w:t>
            </w:r>
          </w:p>
        </w:tc>
      </w:tr>
      <w:tr w:rsidR="000A482C"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0A482C" w:rsidRDefault="000A482C" w:rsidP="000A482C">
            <w:pPr>
              <w:pStyle w:val="PixelPlus"/>
              <w:spacing w:line="240" w:lineRule="auto"/>
              <w:jc w:val="left"/>
              <w:rPr>
                <w:sz w:val="22"/>
                <w:szCs w:val="22"/>
                <w:lang w:eastAsia="ru-RU"/>
              </w:rPr>
            </w:pPr>
            <w:r>
              <w:rPr>
                <w:sz w:val="22"/>
                <w:szCs w:val="22"/>
                <w:lang w:eastAsia="ru-RU"/>
              </w:rPr>
              <w:lastRenderedPageBreak/>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0A482C" w:rsidRDefault="000A482C" w:rsidP="007B6B6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bookmarkEnd w:id="89"/>
    </w:tbl>
    <w:p w:rsidR="00790AAE" w:rsidRDefault="00790AAE" w:rsidP="00790AAE">
      <w:pPr>
        <w:pStyle w:val="PixelPlus"/>
      </w:pPr>
    </w:p>
    <w:p w:rsidR="00790AAE" w:rsidRDefault="00790AAE">
      <w:pPr>
        <w:rPr>
          <w:rFonts w:eastAsiaTheme="majorEastAsia" w:cstheme="majorBidi"/>
          <w:b/>
          <w:color w:val="1F4E79" w:themeColor="accent1" w:themeShade="80"/>
          <w:sz w:val="36"/>
          <w:szCs w:val="26"/>
        </w:rPr>
      </w:pPr>
      <w:r>
        <w:br w:type="page"/>
      </w:r>
    </w:p>
    <w:p w:rsidR="00DB17CC" w:rsidRDefault="00DB17CC" w:rsidP="00DB17CC">
      <w:pPr>
        <w:pStyle w:val="2"/>
      </w:pPr>
      <w:bookmarkStart w:id="90" w:name="_Toc32490776"/>
      <w:r>
        <w:lastRenderedPageBreak/>
        <w:t>План работ на 5-ый месяц</w:t>
      </w:r>
      <w:bookmarkEnd w:id="90"/>
    </w:p>
    <w:p w:rsidR="00DB17CC" w:rsidRDefault="00DB17CC" w:rsidP="00DB17CC">
      <w:pPr>
        <w:pStyle w:val="PP3"/>
      </w:pPr>
      <w:r>
        <w:t>Табл. 5. План работ на 5-й месяц.</w:t>
      </w:r>
    </w:p>
    <w:tbl>
      <w:tblPr>
        <w:tblW w:w="15168" w:type="dxa"/>
        <w:tblInd w:w="-5" w:type="dxa"/>
        <w:tblLook w:val="04A0" w:firstRow="1" w:lastRow="0" w:firstColumn="1" w:lastColumn="0" w:noHBand="0" w:noVBand="1"/>
      </w:tblPr>
      <w:tblGrid>
        <w:gridCol w:w="3261"/>
        <w:gridCol w:w="11907"/>
      </w:tblGrid>
      <w:tr w:rsidR="00DB17CC"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p w:rsidR="00DB17CC" w:rsidRPr="00CC1151" w:rsidRDefault="00DB17CC" w:rsidP="005C2186">
            <w:pPr>
              <w:pStyle w:val="PixelPlus"/>
              <w:spacing w:line="240" w:lineRule="auto"/>
              <w:jc w:val="center"/>
              <w:rPr>
                <w:b/>
                <w:sz w:val="22"/>
                <w:szCs w:val="22"/>
                <w:lang w:eastAsia="ru-RU"/>
              </w:rPr>
            </w:pPr>
            <w:bookmarkStart w:id="91" w:name="_Hlk32421937"/>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DB17CC" w:rsidRPr="00CC1151" w:rsidRDefault="00DB17CC" w:rsidP="005C2186">
            <w:pPr>
              <w:pStyle w:val="PixelPlus"/>
              <w:spacing w:line="240" w:lineRule="auto"/>
              <w:jc w:val="center"/>
              <w:rPr>
                <w:b/>
                <w:sz w:val="22"/>
                <w:szCs w:val="22"/>
                <w:lang w:eastAsia="ru-RU"/>
              </w:rPr>
            </w:pPr>
            <w:r w:rsidRPr="00CC1151">
              <w:rPr>
                <w:b/>
                <w:sz w:val="22"/>
                <w:szCs w:val="22"/>
                <w:lang w:eastAsia="ru-RU"/>
              </w:rPr>
              <w:t>Детализация работ</w:t>
            </w:r>
          </w:p>
        </w:tc>
      </w:tr>
      <w:tr w:rsidR="005C2186"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2186" w:rsidRPr="00CC1151" w:rsidRDefault="005C2186" w:rsidP="005C2186">
            <w:pPr>
              <w:pStyle w:val="PixelPlus"/>
              <w:spacing w:line="240" w:lineRule="auto"/>
              <w:jc w:val="left"/>
              <w:rPr>
                <w:sz w:val="22"/>
                <w:szCs w:val="22"/>
                <w:lang w:eastAsia="ru-RU"/>
              </w:rPr>
            </w:pPr>
            <w:r w:rsidRPr="00CC1151">
              <w:rPr>
                <w:sz w:val="22"/>
                <w:szCs w:val="22"/>
                <w:lang w:eastAsia="ru-RU"/>
              </w:rPr>
              <w:t>Сбор и 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2186" w:rsidRDefault="005C2186" w:rsidP="007B6B62">
            <w:pPr>
              <w:pStyle w:val="PixelPlus"/>
              <w:numPr>
                <w:ilvl w:val="0"/>
                <w:numId w:val="53"/>
              </w:numPr>
              <w:spacing w:line="240" w:lineRule="auto"/>
              <w:rPr>
                <w:sz w:val="22"/>
                <w:szCs w:val="22"/>
                <w:lang w:eastAsia="ru-RU"/>
              </w:rPr>
            </w:pPr>
            <w:r>
              <w:rPr>
                <w:sz w:val="22"/>
                <w:szCs w:val="22"/>
                <w:lang w:eastAsia="ru-RU"/>
              </w:rPr>
              <w:t>определение списка прорабатываемых разделов/подразделов</w:t>
            </w:r>
            <w:r>
              <w:rPr>
                <w:rStyle w:val="ad"/>
                <w:sz w:val="22"/>
                <w:szCs w:val="22"/>
                <w:lang w:eastAsia="ru-RU"/>
              </w:rPr>
              <w:footnoteReference w:id="8"/>
            </w:r>
            <w:r>
              <w:rPr>
                <w:sz w:val="22"/>
                <w:szCs w:val="22"/>
                <w:lang w:eastAsia="ru-RU"/>
              </w:rPr>
              <w:t xml:space="preserve"> первой проработки;</w:t>
            </w:r>
          </w:p>
          <w:p w:rsidR="005C2186" w:rsidRPr="00CC1151" w:rsidRDefault="005C2186" w:rsidP="007B6B62">
            <w:pPr>
              <w:pStyle w:val="PixelPlus"/>
              <w:numPr>
                <w:ilvl w:val="0"/>
                <w:numId w:val="53"/>
              </w:numPr>
              <w:spacing w:line="240" w:lineRule="auto"/>
              <w:rPr>
                <w:sz w:val="22"/>
                <w:szCs w:val="22"/>
                <w:lang w:eastAsia="ru-RU"/>
              </w:rPr>
            </w:pPr>
            <w:r w:rsidRPr="00CC1151">
              <w:rPr>
                <w:sz w:val="22"/>
                <w:szCs w:val="22"/>
                <w:lang w:eastAsia="ru-RU"/>
              </w:rPr>
              <w:t>сбор и чистка СЯ;</w:t>
            </w:r>
          </w:p>
          <w:p w:rsidR="005C2186" w:rsidRPr="00CC1151" w:rsidRDefault="005C2186" w:rsidP="007B6B62">
            <w:pPr>
              <w:pStyle w:val="PixelPlus"/>
              <w:numPr>
                <w:ilvl w:val="0"/>
                <w:numId w:val="53"/>
              </w:numPr>
              <w:spacing w:line="240" w:lineRule="auto"/>
              <w:rPr>
                <w:sz w:val="22"/>
                <w:szCs w:val="22"/>
                <w:lang w:eastAsia="ru-RU"/>
              </w:rPr>
            </w:pPr>
            <w:r w:rsidRPr="00CC1151">
              <w:rPr>
                <w:sz w:val="22"/>
                <w:szCs w:val="22"/>
                <w:lang w:eastAsia="ru-RU"/>
              </w:rPr>
              <w:t>проработка СЯ:</w:t>
            </w:r>
          </w:p>
          <w:p w:rsidR="005C2186" w:rsidRDefault="005C2186" w:rsidP="007B6B62">
            <w:pPr>
              <w:pStyle w:val="PixelPlus"/>
              <w:numPr>
                <w:ilvl w:val="0"/>
                <w:numId w:val="54"/>
              </w:numPr>
              <w:spacing w:line="240" w:lineRule="auto"/>
              <w:ind w:left="1025"/>
              <w:rPr>
                <w:sz w:val="22"/>
                <w:szCs w:val="22"/>
              </w:rPr>
            </w:pPr>
            <w:r w:rsidRPr="00CC1151">
              <w:rPr>
                <w:sz w:val="22"/>
                <w:szCs w:val="22"/>
              </w:rPr>
              <w:t xml:space="preserve">съем позиций по собранным запросам и определение релевантных </w:t>
            </w:r>
            <w:r w:rsidRPr="00CC1151">
              <w:rPr>
                <w:sz w:val="22"/>
                <w:szCs w:val="22"/>
                <w:lang w:val="en-US"/>
              </w:rPr>
              <w:t>URL</w:t>
            </w:r>
            <w:r w:rsidRPr="00CC1151">
              <w:rPr>
                <w:sz w:val="22"/>
                <w:szCs w:val="22"/>
              </w:rPr>
              <w:t>;</w:t>
            </w:r>
          </w:p>
          <w:p w:rsidR="005C2186" w:rsidRPr="001C279A" w:rsidRDefault="005C2186" w:rsidP="007B6B62">
            <w:pPr>
              <w:pStyle w:val="PixelPlus"/>
              <w:numPr>
                <w:ilvl w:val="0"/>
                <w:numId w:val="54"/>
              </w:numPr>
              <w:spacing w:line="240" w:lineRule="auto"/>
              <w:ind w:left="1025"/>
              <w:rPr>
                <w:sz w:val="22"/>
                <w:szCs w:val="22"/>
                <w:lang w:eastAsia="ru-RU"/>
              </w:rPr>
            </w:pPr>
            <w:r w:rsidRPr="001C279A">
              <w:rPr>
                <w:sz w:val="22"/>
                <w:szCs w:val="22"/>
                <w:lang w:eastAsia="ru-RU"/>
              </w:rPr>
              <w:t>формирование кластеров запросов:</w:t>
            </w:r>
          </w:p>
          <w:p w:rsidR="005C2186" w:rsidRPr="001C279A" w:rsidRDefault="005C2186" w:rsidP="007B6B62">
            <w:pPr>
              <w:pStyle w:val="PixelPlus"/>
              <w:numPr>
                <w:ilvl w:val="0"/>
                <w:numId w:val="55"/>
              </w:numPr>
              <w:spacing w:line="240" w:lineRule="auto"/>
              <w:ind w:left="1450"/>
              <w:rPr>
                <w:sz w:val="22"/>
                <w:szCs w:val="22"/>
                <w:lang w:eastAsia="ru-RU"/>
              </w:rPr>
            </w:pPr>
            <w:r w:rsidRPr="001C279A">
              <w:rPr>
                <w:sz w:val="22"/>
                <w:szCs w:val="22"/>
                <w:lang w:eastAsia="ru-RU"/>
              </w:rPr>
              <w:t>ТОП-7, критерий отбора которых: позиция 1-7 включительно;</w:t>
            </w:r>
          </w:p>
          <w:p w:rsidR="005C2186" w:rsidRPr="001C279A" w:rsidRDefault="005C2186" w:rsidP="007B6B62">
            <w:pPr>
              <w:pStyle w:val="PixelPlus"/>
              <w:numPr>
                <w:ilvl w:val="0"/>
                <w:numId w:val="55"/>
              </w:numPr>
              <w:spacing w:line="240" w:lineRule="auto"/>
              <w:ind w:left="1450"/>
              <w:rPr>
                <w:sz w:val="22"/>
                <w:szCs w:val="22"/>
                <w:lang w:eastAsia="ru-RU"/>
              </w:rPr>
            </w:pPr>
            <w:r w:rsidRPr="001C279A">
              <w:rPr>
                <w:sz w:val="22"/>
                <w:szCs w:val="22"/>
                <w:lang w:eastAsia="ru-RU"/>
              </w:rPr>
              <w:t>ТОП-8-20, критерий отбора которых: позиция 8-20 включительно;</w:t>
            </w:r>
          </w:p>
          <w:p w:rsidR="005C2186" w:rsidRDefault="005C2186" w:rsidP="007B6B62">
            <w:pPr>
              <w:pStyle w:val="PixelPlus"/>
              <w:numPr>
                <w:ilvl w:val="0"/>
                <w:numId w:val="55"/>
              </w:numPr>
              <w:spacing w:line="240" w:lineRule="auto"/>
              <w:ind w:left="1450"/>
              <w:rPr>
                <w:sz w:val="22"/>
                <w:szCs w:val="22"/>
                <w:lang w:eastAsia="ru-RU"/>
              </w:rPr>
            </w:pPr>
            <w:r w:rsidRPr="001C279A">
              <w:rPr>
                <w:sz w:val="22"/>
                <w:szCs w:val="22"/>
                <w:lang w:eastAsia="ru-RU"/>
              </w:rPr>
              <w:t>ТОП-21+, критерий отбора которых: позиция 21-100+;</w:t>
            </w:r>
          </w:p>
          <w:p w:rsidR="005C2186" w:rsidRDefault="005C2186" w:rsidP="007B6B62">
            <w:pPr>
              <w:pStyle w:val="PixelPlus"/>
              <w:numPr>
                <w:ilvl w:val="0"/>
                <w:numId w:val="56"/>
              </w:numPr>
              <w:spacing w:line="240" w:lineRule="auto"/>
              <w:ind w:left="1167"/>
              <w:rPr>
                <w:sz w:val="22"/>
                <w:szCs w:val="22"/>
                <w:lang w:eastAsia="ru-RU"/>
              </w:rPr>
            </w:pPr>
            <w:r w:rsidRPr="001C279A">
              <w:rPr>
                <w:sz w:val="22"/>
                <w:szCs w:val="22"/>
                <w:lang w:eastAsia="ru-RU"/>
              </w:rPr>
              <w:t>проведение работ с кластером «ТОП-8-20»</w:t>
            </w:r>
            <w:r>
              <w:rPr>
                <w:sz w:val="22"/>
                <w:szCs w:val="22"/>
                <w:lang w:eastAsia="ru-RU"/>
              </w:rPr>
              <w:t>:</w:t>
            </w:r>
          </w:p>
          <w:p w:rsidR="005C2186" w:rsidRPr="005F0701" w:rsidRDefault="005C2186" w:rsidP="007B6B62">
            <w:pPr>
              <w:pStyle w:val="PixelPlus"/>
              <w:numPr>
                <w:ilvl w:val="0"/>
                <w:numId w:val="57"/>
              </w:numPr>
              <w:spacing w:line="240" w:lineRule="auto"/>
              <w:ind w:left="1450"/>
              <w:rPr>
                <w:sz w:val="22"/>
                <w:szCs w:val="22"/>
                <w:lang w:eastAsia="ru-RU"/>
              </w:rPr>
            </w:pPr>
            <w:r w:rsidRPr="005F0701">
              <w:rPr>
                <w:sz w:val="22"/>
                <w:szCs w:val="22"/>
                <w:lang w:eastAsia="ru-RU"/>
              </w:rPr>
              <w:t>автоматическая кластеризация;</w:t>
            </w:r>
          </w:p>
          <w:p w:rsidR="005C2186" w:rsidRPr="005F0701" w:rsidRDefault="005C2186" w:rsidP="007B6B62">
            <w:pPr>
              <w:pStyle w:val="PixelPlus"/>
              <w:numPr>
                <w:ilvl w:val="0"/>
                <w:numId w:val="57"/>
              </w:numPr>
              <w:spacing w:line="240" w:lineRule="auto"/>
              <w:ind w:left="1450"/>
              <w:rPr>
                <w:sz w:val="22"/>
                <w:szCs w:val="22"/>
                <w:lang w:eastAsia="ru-RU"/>
              </w:rPr>
            </w:pPr>
            <w:r w:rsidRPr="005F0701">
              <w:rPr>
                <w:sz w:val="22"/>
                <w:szCs w:val="22"/>
                <w:lang w:eastAsia="ru-RU"/>
              </w:rPr>
              <w:t>дополнительная чистка запросов:</w:t>
            </w:r>
          </w:p>
          <w:p w:rsidR="005C2186" w:rsidRPr="005F0701" w:rsidRDefault="005C2186" w:rsidP="007B6B62">
            <w:pPr>
              <w:pStyle w:val="PixelPlus"/>
              <w:numPr>
                <w:ilvl w:val="0"/>
                <w:numId w:val="58"/>
              </w:numPr>
              <w:spacing w:line="240" w:lineRule="auto"/>
              <w:ind w:left="1876"/>
              <w:rPr>
                <w:sz w:val="22"/>
                <w:szCs w:val="22"/>
                <w:lang w:eastAsia="ru-RU"/>
              </w:rPr>
            </w:pPr>
            <w:r w:rsidRPr="005F0701">
              <w:rPr>
                <w:sz w:val="22"/>
                <w:szCs w:val="22"/>
                <w:lang w:eastAsia="ru-RU"/>
              </w:rPr>
              <w:lastRenderedPageBreak/>
              <w:t>удаление нецелевых запросов;</w:t>
            </w:r>
          </w:p>
          <w:p w:rsidR="005C2186" w:rsidRPr="005F0701" w:rsidRDefault="005C2186" w:rsidP="007B6B62">
            <w:pPr>
              <w:pStyle w:val="PixelPlus"/>
              <w:numPr>
                <w:ilvl w:val="0"/>
                <w:numId w:val="58"/>
              </w:numPr>
              <w:spacing w:line="240" w:lineRule="auto"/>
              <w:ind w:left="1876"/>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5C2186" w:rsidRPr="005F0701" w:rsidRDefault="005C2186" w:rsidP="007B6B62">
            <w:pPr>
              <w:pStyle w:val="PixelPlus"/>
              <w:numPr>
                <w:ilvl w:val="0"/>
                <w:numId w:val="58"/>
              </w:numPr>
              <w:spacing w:line="240" w:lineRule="auto"/>
              <w:ind w:left="1876"/>
              <w:rPr>
                <w:sz w:val="22"/>
                <w:szCs w:val="22"/>
                <w:lang w:eastAsia="ru-RU"/>
              </w:rPr>
            </w:pPr>
            <w:r w:rsidRPr="005F0701">
              <w:rPr>
                <w:sz w:val="22"/>
                <w:szCs w:val="22"/>
                <w:lang w:eastAsia="ru-RU"/>
              </w:rPr>
              <w:t>построение пересечения с запросами из Я.Метрики и фильтрация по следующим параметрам:</w:t>
            </w:r>
          </w:p>
          <w:p w:rsidR="005C2186" w:rsidRPr="005F0701" w:rsidRDefault="005C2186"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плохими показателями поведения: 100% отказы, время на сайте менее 5 сек;</w:t>
            </w:r>
          </w:p>
          <w:p w:rsidR="005C2186" w:rsidRPr="005F0701" w:rsidRDefault="005C2186"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заходами менее 4-5 за квартал;</w:t>
            </w:r>
          </w:p>
          <w:p w:rsidR="005C2186" w:rsidRPr="005F0701" w:rsidRDefault="005C2186" w:rsidP="007B6B62">
            <w:pPr>
              <w:pStyle w:val="PixelPlus"/>
              <w:numPr>
                <w:ilvl w:val="0"/>
                <w:numId w:val="62"/>
              </w:numPr>
              <w:spacing w:line="240" w:lineRule="auto"/>
              <w:ind w:left="1450"/>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5C2186" w:rsidRPr="005F0701" w:rsidRDefault="005C2186" w:rsidP="007B6B62">
            <w:pPr>
              <w:pStyle w:val="PixelPlus"/>
              <w:numPr>
                <w:ilvl w:val="0"/>
                <w:numId w:val="62"/>
              </w:numPr>
              <w:spacing w:line="240" w:lineRule="auto"/>
              <w:ind w:left="1450"/>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5C2186"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2186" w:rsidRDefault="005C2186" w:rsidP="005C2186">
            <w:pPr>
              <w:pStyle w:val="PixelPlus"/>
              <w:spacing w:line="240" w:lineRule="auto"/>
              <w:jc w:val="left"/>
              <w:rPr>
                <w:sz w:val="22"/>
                <w:szCs w:val="22"/>
                <w:lang w:eastAsia="ru-RU"/>
              </w:rPr>
            </w:pPr>
            <w:r>
              <w:rPr>
                <w:sz w:val="22"/>
                <w:szCs w:val="22"/>
                <w:lang w:eastAsia="ru-RU"/>
              </w:rPr>
              <w:lastRenderedPageBreak/>
              <w:t>Оптимизация шаблонов тегов и мета-тегов страниц кластера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2186" w:rsidRDefault="005C2186"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5C2186" w:rsidRDefault="005C2186"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5C2186" w:rsidRDefault="005C2186"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5C2186" w:rsidRDefault="005C2186"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5C2186" w:rsidRDefault="005C2186"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5C2186" w:rsidRDefault="005C2186"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5C2186" w:rsidRDefault="005C2186"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C2186" w:rsidRDefault="005C2186" w:rsidP="007B6B62">
            <w:pPr>
              <w:pStyle w:val="PixelPlus"/>
              <w:numPr>
                <w:ilvl w:val="0"/>
                <w:numId w:val="53"/>
              </w:numPr>
              <w:spacing w:line="240" w:lineRule="auto"/>
              <w:rPr>
                <w:sz w:val="22"/>
                <w:szCs w:val="22"/>
                <w:lang w:eastAsia="ru-RU"/>
              </w:rPr>
            </w:pPr>
            <w:r>
              <w:rPr>
                <w:sz w:val="22"/>
                <w:szCs w:val="22"/>
                <w:lang w:eastAsia="ru-RU"/>
              </w:rPr>
              <w:lastRenderedPageBreak/>
              <w:t>анализ и оценка эффективности внедрения доработок для тестовой выборки;</w:t>
            </w:r>
          </w:p>
          <w:p w:rsidR="005C2186" w:rsidRDefault="005C2186"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5C2186"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2186" w:rsidRDefault="005C2186" w:rsidP="005C2186">
            <w:pPr>
              <w:pStyle w:val="PixelPlus"/>
              <w:spacing w:line="240" w:lineRule="auto"/>
              <w:jc w:val="left"/>
              <w:rPr>
                <w:sz w:val="22"/>
                <w:szCs w:val="22"/>
                <w:lang w:eastAsia="ru-RU"/>
              </w:rPr>
            </w:pPr>
            <w:r w:rsidRPr="00117F4C">
              <w:rPr>
                <w:sz w:val="22"/>
                <w:szCs w:val="22"/>
                <w:lang w:eastAsia="ru-RU"/>
              </w:rPr>
              <w:lastRenderedPageBreak/>
              <w:t>Определение и анализ ЦА с последующей сегментацией на профессиональные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2186" w:rsidRDefault="005C2186" w:rsidP="007B6B62">
            <w:pPr>
              <w:pStyle w:val="PixelPlus"/>
              <w:numPr>
                <w:ilvl w:val="0"/>
                <w:numId w:val="53"/>
              </w:numPr>
              <w:spacing w:line="240" w:lineRule="auto"/>
              <w:rPr>
                <w:sz w:val="22"/>
                <w:szCs w:val="22"/>
                <w:lang w:eastAsia="ru-RU"/>
              </w:rPr>
            </w:pPr>
            <w:r>
              <w:rPr>
                <w:sz w:val="22"/>
                <w:szCs w:val="22"/>
                <w:lang w:eastAsia="ru-RU"/>
              </w:rPr>
              <w:t>определение прорабатываемых разделов</w:t>
            </w:r>
            <w:r>
              <w:rPr>
                <w:rStyle w:val="ad"/>
                <w:sz w:val="22"/>
                <w:szCs w:val="22"/>
                <w:lang w:eastAsia="ru-RU"/>
              </w:rPr>
              <w:footnoteReference w:id="9"/>
            </w:r>
            <w:r>
              <w:rPr>
                <w:sz w:val="22"/>
                <w:szCs w:val="22"/>
                <w:lang w:eastAsia="ru-RU"/>
              </w:rPr>
              <w:t xml:space="preserve"> первой проработки;</w:t>
            </w:r>
          </w:p>
          <w:p w:rsidR="005C2186" w:rsidRPr="00EB433F" w:rsidRDefault="005C2186" w:rsidP="007B6B62">
            <w:pPr>
              <w:pStyle w:val="PixelPlus"/>
              <w:numPr>
                <w:ilvl w:val="0"/>
                <w:numId w:val="53"/>
              </w:numPr>
              <w:spacing w:line="240" w:lineRule="auto"/>
              <w:rPr>
                <w:sz w:val="22"/>
                <w:szCs w:val="22"/>
                <w:lang w:eastAsia="ru-RU"/>
              </w:rPr>
            </w:pPr>
            <w:r w:rsidRPr="00EB433F">
              <w:rPr>
                <w:sz w:val="22"/>
                <w:szCs w:val="22"/>
                <w:lang w:eastAsia="ru-RU"/>
              </w:rPr>
              <w:t>сбор данных о ЦА;</w:t>
            </w:r>
          </w:p>
          <w:p w:rsidR="005C2186" w:rsidRPr="00EB433F" w:rsidRDefault="005C2186" w:rsidP="007B6B62">
            <w:pPr>
              <w:pStyle w:val="PixelPlus"/>
              <w:numPr>
                <w:ilvl w:val="0"/>
                <w:numId w:val="53"/>
              </w:numPr>
              <w:spacing w:line="240" w:lineRule="auto"/>
              <w:rPr>
                <w:sz w:val="22"/>
                <w:szCs w:val="22"/>
                <w:lang w:eastAsia="ru-RU"/>
              </w:rPr>
            </w:pPr>
            <w:r w:rsidRPr="00EB433F">
              <w:rPr>
                <w:sz w:val="22"/>
                <w:szCs w:val="22"/>
                <w:lang w:eastAsia="ru-RU"/>
              </w:rPr>
              <w:t>формирование критериев сегментации ЦА;</w:t>
            </w:r>
          </w:p>
          <w:p w:rsidR="005C2186" w:rsidRPr="00EB433F" w:rsidRDefault="005C2186" w:rsidP="007B6B62">
            <w:pPr>
              <w:pStyle w:val="PixelPlus"/>
              <w:numPr>
                <w:ilvl w:val="0"/>
                <w:numId w:val="53"/>
              </w:numPr>
              <w:spacing w:line="240" w:lineRule="auto"/>
              <w:rPr>
                <w:sz w:val="22"/>
                <w:szCs w:val="22"/>
                <w:lang w:eastAsia="ru-RU"/>
              </w:rPr>
            </w:pPr>
            <w:r w:rsidRPr="00EB433F">
              <w:rPr>
                <w:sz w:val="22"/>
                <w:szCs w:val="22"/>
                <w:lang w:eastAsia="ru-RU"/>
              </w:rPr>
              <w:t>сегментация ЦА;</w:t>
            </w:r>
          </w:p>
          <w:p w:rsidR="005C2186" w:rsidRPr="00EB433F" w:rsidRDefault="005C2186" w:rsidP="007B6B62">
            <w:pPr>
              <w:pStyle w:val="PixelPlus"/>
              <w:numPr>
                <w:ilvl w:val="0"/>
                <w:numId w:val="53"/>
              </w:numPr>
              <w:spacing w:line="240" w:lineRule="auto"/>
              <w:rPr>
                <w:sz w:val="22"/>
                <w:szCs w:val="22"/>
                <w:lang w:eastAsia="ru-RU"/>
              </w:rPr>
            </w:pPr>
            <w:r w:rsidRPr="00EB433F">
              <w:rPr>
                <w:sz w:val="22"/>
                <w:szCs w:val="22"/>
                <w:lang w:eastAsia="ru-RU"/>
              </w:rPr>
              <w:t xml:space="preserve">формирование и описание портрета пользователя (собирательный образ представителя того или иного сегмента): возраст, география, профессия, семейное положение, образование, место работы, должность, доход, интересы, соц. сети и площадки, где присутствует персонаж, задачи пользователя, проблемы, с которыми сталкивается персонаж при решении задачи, описание решения проблем, формулирование </w:t>
            </w:r>
            <w:r w:rsidR="00BD51ED">
              <w:rPr>
                <w:sz w:val="22"/>
                <w:szCs w:val="22"/>
                <w:lang w:eastAsia="ru-RU"/>
              </w:rPr>
              <w:t>Job Stories</w:t>
            </w:r>
            <w:r w:rsidRPr="00EB433F">
              <w:rPr>
                <w:sz w:val="22"/>
                <w:szCs w:val="22"/>
                <w:lang w:eastAsia="ru-RU"/>
              </w:rPr>
              <w:t>;</w:t>
            </w:r>
          </w:p>
          <w:p w:rsidR="005C2186" w:rsidRPr="00EB433F" w:rsidRDefault="005C2186" w:rsidP="007B6B62">
            <w:pPr>
              <w:pStyle w:val="PixelPlus"/>
              <w:numPr>
                <w:ilvl w:val="0"/>
                <w:numId w:val="53"/>
              </w:numPr>
              <w:spacing w:line="240" w:lineRule="auto"/>
              <w:rPr>
                <w:sz w:val="22"/>
                <w:szCs w:val="22"/>
                <w:lang w:eastAsia="ru-RU"/>
              </w:rPr>
            </w:pPr>
            <w:r w:rsidRPr="00EB433F">
              <w:rPr>
                <w:sz w:val="22"/>
                <w:szCs w:val="22"/>
                <w:lang w:eastAsia="ru-RU"/>
              </w:rPr>
              <w:t>формирование пользовательских сценариев по каждому сегменту ЦА и проведение асессорских тестирований;</w:t>
            </w:r>
          </w:p>
          <w:p w:rsidR="005C2186" w:rsidRDefault="005C2186" w:rsidP="007B6B62">
            <w:pPr>
              <w:pStyle w:val="PixelPlus"/>
              <w:numPr>
                <w:ilvl w:val="0"/>
                <w:numId w:val="53"/>
              </w:numPr>
              <w:spacing w:line="240" w:lineRule="auto"/>
              <w:rPr>
                <w:sz w:val="22"/>
                <w:szCs w:val="22"/>
                <w:lang w:eastAsia="ru-RU"/>
              </w:rPr>
            </w:pPr>
            <w:r w:rsidRPr="00EB433F">
              <w:rPr>
                <w:sz w:val="22"/>
                <w:szCs w:val="22"/>
                <w:lang w:eastAsia="ru-RU"/>
              </w:rPr>
              <w:t>формирование и проведение опросов на сайте следующих категорий Заказчиков:</w:t>
            </w:r>
          </w:p>
          <w:p w:rsidR="005C2186" w:rsidRPr="00EB433F" w:rsidRDefault="005C2186" w:rsidP="007B6B62">
            <w:pPr>
              <w:pStyle w:val="PixelPlus"/>
              <w:numPr>
                <w:ilvl w:val="0"/>
                <w:numId w:val="64"/>
              </w:numPr>
              <w:spacing w:line="240" w:lineRule="auto"/>
              <w:ind w:left="1162"/>
              <w:rPr>
                <w:sz w:val="22"/>
                <w:szCs w:val="22"/>
                <w:lang w:eastAsia="ru-RU"/>
              </w:rPr>
            </w:pPr>
            <w:r w:rsidRPr="00EB433F">
              <w:rPr>
                <w:sz w:val="22"/>
                <w:szCs w:val="22"/>
                <w:lang w:eastAsia="ru-RU"/>
              </w:rPr>
              <w:t>лояльные пользователи, которые постоянно пользуются услугами;</w:t>
            </w:r>
          </w:p>
          <w:p w:rsidR="005C2186" w:rsidRDefault="005C2186" w:rsidP="007B6B62">
            <w:pPr>
              <w:pStyle w:val="PixelPlus"/>
              <w:numPr>
                <w:ilvl w:val="0"/>
                <w:numId w:val="64"/>
              </w:numPr>
              <w:spacing w:line="240" w:lineRule="auto"/>
              <w:ind w:left="1162"/>
              <w:rPr>
                <w:sz w:val="22"/>
                <w:szCs w:val="22"/>
                <w:lang w:eastAsia="ru-RU"/>
              </w:rPr>
            </w:pPr>
            <w:r w:rsidRPr="00EB433F">
              <w:rPr>
                <w:sz w:val="22"/>
                <w:szCs w:val="22"/>
                <w:lang w:eastAsia="ru-RU"/>
              </w:rPr>
              <w:t>новые пользователи, которые не сделали еще заказ.</w:t>
            </w:r>
          </w:p>
        </w:tc>
      </w:tr>
      <w:tr w:rsidR="00AC7BEA"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C7BEA" w:rsidRDefault="00AC7BEA" w:rsidP="00AC7BEA">
            <w:pPr>
              <w:pStyle w:val="PixelPlus"/>
              <w:spacing w:line="240" w:lineRule="auto"/>
              <w:jc w:val="left"/>
              <w:rPr>
                <w:sz w:val="22"/>
                <w:szCs w:val="22"/>
                <w:lang w:eastAsia="ru-RU"/>
              </w:rPr>
            </w:pPr>
            <w:bookmarkStart w:id="92" w:name="_Hlk32421394"/>
            <w:r>
              <w:rPr>
                <w:sz w:val="22"/>
                <w:szCs w:val="22"/>
                <w:lang w:eastAsia="ru-RU"/>
              </w:rPr>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C7BEA" w:rsidRDefault="00AC7BEA"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AC7BEA" w:rsidRDefault="00AC7BEA"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AC7BEA" w:rsidRDefault="00AC7BEA" w:rsidP="007B6B62">
            <w:pPr>
              <w:pStyle w:val="PixelPlus"/>
              <w:numPr>
                <w:ilvl w:val="0"/>
                <w:numId w:val="61"/>
              </w:numPr>
              <w:spacing w:line="240" w:lineRule="auto"/>
              <w:rPr>
                <w:sz w:val="22"/>
                <w:szCs w:val="22"/>
                <w:lang w:eastAsia="ru-RU"/>
              </w:rPr>
            </w:pPr>
            <w:r>
              <w:rPr>
                <w:sz w:val="22"/>
                <w:szCs w:val="22"/>
                <w:lang w:eastAsia="ru-RU"/>
              </w:rPr>
              <w:lastRenderedPageBreak/>
              <w:t>проверка корректности внедрения доработок;</w:t>
            </w:r>
          </w:p>
          <w:p w:rsidR="00AC7BEA" w:rsidRDefault="00AC7BEA"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AC7BEA" w:rsidRDefault="00AC7BEA"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AC7BEA" w:rsidRDefault="00AC7BEA"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AC7BEA"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AC7BEA" w:rsidRDefault="00AC7BEA" w:rsidP="00AC7BEA">
            <w:pPr>
              <w:pStyle w:val="PixelPlus"/>
              <w:spacing w:line="240" w:lineRule="auto"/>
              <w:jc w:val="left"/>
              <w:rPr>
                <w:sz w:val="22"/>
                <w:szCs w:val="22"/>
                <w:lang w:eastAsia="ru-RU"/>
              </w:rPr>
            </w:pPr>
            <w:r w:rsidRPr="00C8008E">
              <w:rPr>
                <w:sz w:val="22"/>
                <w:szCs w:val="22"/>
                <w:lang w:eastAsia="ru-RU"/>
              </w:rPr>
              <w:lastRenderedPageBreak/>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AC7BEA" w:rsidRPr="00C8008E" w:rsidRDefault="00AC7BEA"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AC7BEA" w:rsidRPr="00C8008E" w:rsidRDefault="00AC7BEA"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AC7BEA" w:rsidRPr="00C8008E" w:rsidRDefault="00AC7BEA"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AC7BEA" w:rsidRPr="00C8008E" w:rsidRDefault="00AC7BEA"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AC7BEA" w:rsidRDefault="00AC7BEA" w:rsidP="007B6B62">
            <w:pPr>
              <w:pStyle w:val="PixelPlus"/>
              <w:numPr>
                <w:ilvl w:val="0"/>
                <w:numId w:val="61"/>
              </w:numPr>
              <w:spacing w:line="240" w:lineRule="auto"/>
              <w:rPr>
                <w:sz w:val="22"/>
                <w:szCs w:val="22"/>
                <w:lang w:eastAsia="ru-RU"/>
              </w:rPr>
            </w:pPr>
            <w:r w:rsidRPr="00C8008E">
              <w:rPr>
                <w:sz w:val="22"/>
                <w:szCs w:val="22"/>
                <w:lang w:eastAsia="ru-RU"/>
              </w:rP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bookmarkEnd w:id="92"/>
      <w:tr w:rsidR="001B2FE3"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1B2FE3" w:rsidRDefault="001B2FE3" w:rsidP="001B2FE3">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1B2FE3" w:rsidRDefault="001B2FE3"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1B2FE3" w:rsidRPr="00A31F4E" w:rsidRDefault="001B2FE3" w:rsidP="007B6B62">
            <w:pPr>
              <w:pStyle w:val="PixelPlus"/>
              <w:numPr>
                <w:ilvl w:val="0"/>
                <w:numId w:val="61"/>
              </w:numPr>
              <w:spacing w:line="240" w:lineRule="auto"/>
              <w:rPr>
                <w:sz w:val="22"/>
                <w:szCs w:val="22"/>
                <w:lang w:eastAsia="ru-RU"/>
              </w:rPr>
            </w:pPr>
            <w:r>
              <w:rPr>
                <w:sz w:val="22"/>
                <w:szCs w:val="22"/>
                <w:lang w:eastAsia="ru-RU"/>
              </w:rPr>
              <w:lastRenderedPageBreak/>
              <w:t>формирование выводов по результатам аналитики.</w:t>
            </w:r>
          </w:p>
        </w:tc>
      </w:tr>
      <w:tr w:rsidR="001B2FE3"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1B2FE3" w:rsidRDefault="001B2FE3" w:rsidP="001B2FE3">
            <w:pPr>
              <w:pStyle w:val="PixelPlus"/>
              <w:spacing w:line="240" w:lineRule="auto"/>
              <w:jc w:val="left"/>
              <w:rPr>
                <w:sz w:val="22"/>
                <w:szCs w:val="22"/>
                <w:lang w:eastAsia="ru-RU"/>
              </w:rPr>
            </w:pPr>
            <w:r>
              <w:rPr>
                <w:sz w:val="22"/>
                <w:szCs w:val="22"/>
                <w:lang w:eastAsia="ru-RU"/>
              </w:rPr>
              <w:lastRenderedPageBreak/>
              <w:t>Формирование и проработка новых страниц для кластера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1B2FE3" w:rsidRDefault="001B2FE3"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1B2FE3" w:rsidRDefault="001B2FE3"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1B2FE3"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1B2FE3" w:rsidRDefault="001B2FE3" w:rsidP="001B2FE3">
            <w:pPr>
              <w:pStyle w:val="PixelPlus"/>
              <w:spacing w:line="240" w:lineRule="auto"/>
              <w:jc w:val="left"/>
              <w:rPr>
                <w:sz w:val="22"/>
                <w:szCs w:val="22"/>
                <w:lang w:eastAsia="ru-RU"/>
              </w:rPr>
            </w:pPr>
            <w:bookmarkStart w:id="93" w:name="_Hlk32421806"/>
            <w:r>
              <w:rPr>
                <w:sz w:val="22"/>
                <w:szCs w:val="22"/>
                <w:lang w:eastAsia="ru-RU"/>
              </w:rPr>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1B2FE3" w:rsidRDefault="001B2FE3" w:rsidP="007B6B6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1B2FE3" w:rsidRDefault="001B2FE3" w:rsidP="007B6B6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1B2FE3" w:rsidRPr="00A31F4E" w:rsidRDefault="001B2FE3" w:rsidP="007B6B6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1B2FE3"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1B2FE3" w:rsidRDefault="001B2FE3" w:rsidP="001B2FE3">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1B2FE3" w:rsidRPr="0018367E" w:rsidRDefault="001B2FE3" w:rsidP="007B6B6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1B2FE3" w:rsidRPr="0018367E" w:rsidRDefault="001B2FE3" w:rsidP="007B6B6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1B2FE3" w:rsidRPr="0018367E" w:rsidRDefault="001B2FE3" w:rsidP="007B6B6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1B2FE3" w:rsidRDefault="001B2FE3" w:rsidP="007B6B62">
            <w:pPr>
              <w:pStyle w:val="PixelPlus"/>
              <w:numPr>
                <w:ilvl w:val="0"/>
                <w:numId w:val="53"/>
              </w:numPr>
              <w:spacing w:line="240" w:lineRule="auto"/>
              <w:rPr>
                <w:sz w:val="22"/>
                <w:szCs w:val="22"/>
                <w:lang w:eastAsia="ru-RU"/>
              </w:rPr>
            </w:pPr>
            <w:r w:rsidRPr="0018367E">
              <w:rPr>
                <w:sz w:val="22"/>
                <w:szCs w:val="22"/>
                <w:lang w:eastAsia="ru-RU"/>
              </w:rPr>
              <w:t xml:space="preserve">оценка </w:t>
            </w:r>
            <w:r>
              <w:rPr>
                <w:sz w:val="22"/>
                <w:szCs w:val="22"/>
                <w:lang w:eastAsia="ru-RU"/>
              </w:rPr>
              <w:t>эффективности внедрения дорабо</w:t>
            </w:r>
            <w:r w:rsidRPr="0018367E">
              <w:rPr>
                <w:sz w:val="22"/>
                <w:szCs w:val="22"/>
                <w:lang w:eastAsia="ru-RU"/>
              </w:rPr>
              <w:t>ток.</w:t>
            </w:r>
          </w:p>
        </w:tc>
      </w:tr>
      <w:tr w:rsidR="001B2FE3" w:rsidRPr="00CC1151" w:rsidTr="005C2186">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1B2FE3" w:rsidRDefault="001B2FE3" w:rsidP="001B2FE3">
            <w:pPr>
              <w:pStyle w:val="PixelPlus"/>
              <w:spacing w:line="240" w:lineRule="auto"/>
              <w:jc w:val="left"/>
              <w:rPr>
                <w:sz w:val="22"/>
                <w:szCs w:val="22"/>
                <w:lang w:eastAsia="ru-RU"/>
              </w:rPr>
            </w:pPr>
            <w:r>
              <w:rPr>
                <w:sz w:val="22"/>
                <w:szCs w:val="22"/>
                <w:lang w:eastAsia="ru-RU"/>
              </w:rPr>
              <w:lastRenderedPageBreak/>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1B2FE3" w:rsidRDefault="001B2FE3" w:rsidP="007B6B6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bookmarkEnd w:id="91"/>
      <w:bookmarkEnd w:id="93"/>
    </w:tbl>
    <w:p w:rsidR="00017704" w:rsidRDefault="00017704" w:rsidP="001C26CC">
      <w:pPr>
        <w:pStyle w:val="PixelPlus"/>
      </w:pPr>
    </w:p>
    <w:p w:rsidR="00017704" w:rsidRDefault="00017704">
      <w:pPr>
        <w:rPr>
          <w:rFonts w:cs="Times New Roman"/>
          <w:sz w:val="28"/>
          <w:szCs w:val="28"/>
        </w:rPr>
      </w:pPr>
      <w:r>
        <w:br w:type="page"/>
      </w:r>
    </w:p>
    <w:p w:rsidR="00B424CC" w:rsidRDefault="00B424CC" w:rsidP="00B424CC">
      <w:pPr>
        <w:pStyle w:val="2"/>
      </w:pPr>
      <w:bookmarkStart w:id="94" w:name="_Toc32490777"/>
      <w:r>
        <w:lastRenderedPageBreak/>
        <w:t>План работ на 6-ой месяц</w:t>
      </w:r>
      <w:bookmarkEnd w:id="94"/>
    </w:p>
    <w:p w:rsidR="00B424CC" w:rsidRDefault="00B424CC" w:rsidP="00B424CC">
      <w:pPr>
        <w:pStyle w:val="PP3"/>
      </w:pPr>
      <w:r>
        <w:t>Табл. 6. План работ на 6-ой месяц.</w:t>
      </w:r>
    </w:p>
    <w:tbl>
      <w:tblPr>
        <w:tblW w:w="15168" w:type="dxa"/>
        <w:tblInd w:w="-5" w:type="dxa"/>
        <w:tblLook w:val="04A0" w:firstRow="1" w:lastRow="0" w:firstColumn="1" w:lastColumn="0" w:noHBand="0" w:noVBand="1"/>
      </w:tblPr>
      <w:tblGrid>
        <w:gridCol w:w="3261"/>
        <w:gridCol w:w="11907"/>
      </w:tblGrid>
      <w:tr w:rsidR="00B424CC"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p w:rsidR="00B424CC" w:rsidRPr="00CC1151" w:rsidRDefault="00B424CC" w:rsidP="00C044FE">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B424CC" w:rsidRPr="00CC1151" w:rsidRDefault="00B424CC" w:rsidP="00C044FE">
            <w:pPr>
              <w:pStyle w:val="PixelPlus"/>
              <w:spacing w:line="240" w:lineRule="auto"/>
              <w:jc w:val="center"/>
              <w:rPr>
                <w:b/>
                <w:sz w:val="22"/>
                <w:szCs w:val="22"/>
                <w:lang w:eastAsia="ru-RU"/>
              </w:rPr>
            </w:pPr>
            <w:r w:rsidRPr="00CC1151">
              <w:rPr>
                <w:b/>
                <w:sz w:val="22"/>
                <w:szCs w:val="22"/>
                <w:lang w:eastAsia="ru-RU"/>
              </w:rPr>
              <w:t>Детализация работ</w:t>
            </w:r>
          </w:p>
        </w:tc>
      </w:tr>
      <w:tr w:rsidR="0067713C"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67713C" w:rsidRDefault="0067713C" w:rsidP="0067713C">
            <w:pPr>
              <w:pStyle w:val="PixelPlus"/>
              <w:spacing w:line="240" w:lineRule="auto"/>
              <w:jc w:val="left"/>
              <w:rPr>
                <w:sz w:val="22"/>
                <w:szCs w:val="22"/>
                <w:lang w:eastAsia="ru-RU"/>
              </w:rPr>
            </w:pPr>
            <w:r>
              <w:rPr>
                <w:sz w:val="22"/>
                <w:szCs w:val="22"/>
                <w:lang w:eastAsia="ru-RU"/>
              </w:rPr>
              <w:t>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67713C" w:rsidRDefault="0067713C" w:rsidP="007B6B62">
            <w:pPr>
              <w:pStyle w:val="PixelPlus"/>
              <w:numPr>
                <w:ilvl w:val="0"/>
                <w:numId w:val="56"/>
              </w:numPr>
              <w:spacing w:line="240" w:lineRule="auto"/>
              <w:ind w:left="737"/>
              <w:rPr>
                <w:sz w:val="22"/>
                <w:szCs w:val="22"/>
                <w:lang w:eastAsia="ru-RU"/>
              </w:rPr>
            </w:pPr>
            <w:r w:rsidRPr="001C279A">
              <w:rPr>
                <w:sz w:val="22"/>
                <w:szCs w:val="22"/>
                <w:lang w:eastAsia="ru-RU"/>
              </w:rPr>
              <w:t>пров</w:t>
            </w:r>
            <w:r>
              <w:rPr>
                <w:sz w:val="22"/>
                <w:szCs w:val="22"/>
                <w:lang w:eastAsia="ru-RU"/>
              </w:rPr>
              <w:t>едение работ с кластером «ТОП-21+</w:t>
            </w:r>
            <w:r w:rsidRPr="001C279A">
              <w:rPr>
                <w:sz w:val="22"/>
                <w:szCs w:val="22"/>
                <w:lang w:eastAsia="ru-RU"/>
              </w:rPr>
              <w:t>»</w:t>
            </w:r>
            <w:r>
              <w:rPr>
                <w:sz w:val="22"/>
                <w:szCs w:val="22"/>
                <w:lang w:eastAsia="ru-RU"/>
              </w:rPr>
              <w:t>:</w:t>
            </w:r>
          </w:p>
          <w:p w:rsidR="0067713C" w:rsidRPr="005F0701" w:rsidRDefault="0067713C" w:rsidP="007B6B62">
            <w:pPr>
              <w:pStyle w:val="PixelPlus"/>
              <w:numPr>
                <w:ilvl w:val="0"/>
                <w:numId w:val="57"/>
              </w:numPr>
              <w:spacing w:line="240" w:lineRule="auto"/>
              <w:ind w:left="1162"/>
              <w:rPr>
                <w:sz w:val="22"/>
                <w:szCs w:val="22"/>
                <w:lang w:eastAsia="ru-RU"/>
              </w:rPr>
            </w:pPr>
            <w:r w:rsidRPr="005F0701">
              <w:rPr>
                <w:sz w:val="22"/>
                <w:szCs w:val="22"/>
                <w:lang w:eastAsia="ru-RU"/>
              </w:rPr>
              <w:t>автоматическая кластеризация;</w:t>
            </w:r>
          </w:p>
          <w:p w:rsidR="0067713C" w:rsidRPr="005F0701" w:rsidRDefault="0067713C" w:rsidP="007B6B62">
            <w:pPr>
              <w:pStyle w:val="PixelPlus"/>
              <w:numPr>
                <w:ilvl w:val="0"/>
                <w:numId w:val="57"/>
              </w:numPr>
              <w:spacing w:line="240" w:lineRule="auto"/>
              <w:ind w:left="1162"/>
              <w:rPr>
                <w:sz w:val="22"/>
                <w:szCs w:val="22"/>
                <w:lang w:eastAsia="ru-RU"/>
              </w:rPr>
            </w:pPr>
            <w:r w:rsidRPr="005F0701">
              <w:rPr>
                <w:sz w:val="22"/>
                <w:szCs w:val="22"/>
                <w:lang w:eastAsia="ru-RU"/>
              </w:rPr>
              <w:t>дополнительная чистка запросов:</w:t>
            </w:r>
          </w:p>
          <w:p w:rsidR="0067713C" w:rsidRPr="005F0701" w:rsidRDefault="0067713C"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нецелевых запросов;</w:t>
            </w:r>
          </w:p>
          <w:p w:rsidR="0067713C" w:rsidRPr="005F0701" w:rsidRDefault="0067713C"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67713C" w:rsidRPr="005F0701" w:rsidRDefault="0067713C" w:rsidP="007B6B62">
            <w:pPr>
              <w:pStyle w:val="PixelPlus"/>
              <w:numPr>
                <w:ilvl w:val="0"/>
                <w:numId w:val="62"/>
              </w:numPr>
              <w:spacing w:line="240" w:lineRule="auto"/>
              <w:ind w:left="1162"/>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67713C" w:rsidRDefault="0067713C" w:rsidP="007B6B62">
            <w:pPr>
              <w:pStyle w:val="PixelPlus"/>
              <w:numPr>
                <w:ilvl w:val="0"/>
                <w:numId w:val="61"/>
              </w:numPr>
              <w:spacing w:line="240" w:lineRule="auto"/>
              <w:ind w:left="1162"/>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67713C"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67713C" w:rsidRDefault="0067713C" w:rsidP="0067713C">
            <w:pPr>
              <w:pStyle w:val="PixelPlus"/>
              <w:spacing w:line="240" w:lineRule="auto"/>
              <w:jc w:val="left"/>
              <w:rPr>
                <w:sz w:val="22"/>
                <w:szCs w:val="22"/>
                <w:lang w:eastAsia="ru-RU"/>
              </w:rPr>
            </w:pPr>
            <w:r>
              <w:rPr>
                <w:sz w:val="22"/>
                <w:szCs w:val="22"/>
                <w:lang w:eastAsia="ru-RU"/>
              </w:rPr>
              <w:t>Формирование и проработка новых страниц для кластера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67713C" w:rsidRDefault="0067713C"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67713C"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67713C" w:rsidRDefault="0067713C" w:rsidP="0067713C">
            <w:pPr>
              <w:pStyle w:val="PixelPlus"/>
              <w:spacing w:line="240" w:lineRule="auto"/>
              <w:jc w:val="left"/>
              <w:rPr>
                <w:sz w:val="22"/>
                <w:szCs w:val="22"/>
                <w:lang w:eastAsia="ru-RU"/>
              </w:rPr>
            </w:pPr>
            <w:r>
              <w:rPr>
                <w:sz w:val="22"/>
                <w:szCs w:val="22"/>
                <w:lang w:eastAsia="ru-RU"/>
              </w:rPr>
              <w:lastRenderedPageBreak/>
              <w:t>Оптимизация шаблонов тегов и мета-тегов страниц кластера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67713C" w:rsidRDefault="0067713C"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67713C" w:rsidRDefault="0067713C"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67713C" w:rsidRDefault="0067713C"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67713C" w:rsidRDefault="0067713C"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67713C" w:rsidRDefault="0067713C"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67713C" w:rsidRDefault="0067713C"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67713C" w:rsidRDefault="0067713C"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67713C" w:rsidRDefault="0067713C" w:rsidP="007B6B62">
            <w:pPr>
              <w:pStyle w:val="PixelPlus"/>
              <w:numPr>
                <w:ilvl w:val="0"/>
                <w:numId w:val="53"/>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67713C" w:rsidRDefault="0067713C"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67713C"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67713C" w:rsidRDefault="0067713C" w:rsidP="0067713C">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67713C" w:rsidRDefault="0067713C"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67713C" w:rsidRDefault="0067713C"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67713C" w:rsidRPr="00A31F4E" w:rsidRDefault="0067713C"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DA483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A483E" w:rsidRDefault="00DA483E" w:rsidP="00DA483E">
            <w:pPr>
              <w:pStyle w:val="PixelPlus"/>
              <w:spacing w:line="240" w:lineRule="auto"/>
              <w:jc w:val="left"/>
              <w:rPr>
                <w:sz w:val="22"/>
                <w:szCs w:val="22"/>
                <w:lang w:eastAsia="ru-RU"/>
              </w:rPr>
            </w:pPr>
            <w:r>
              <w:rPr>
                <w:sz w:val="22"/>
                <w:szCs w:val="22"/>
                <w:lang w:eastAsia="ru-RU"/>
              </w:rPr>
              <w:lastRenderedPageBreak/>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A483E" w:rsidRDefault="00DA483E"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DA483E" w:rsidRDefault="00DA483E"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DA483E" w:rsidRDefault="00DA483E"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DA483E" w:rsidRDefault="00DA483E"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DA483E" w:rsidRDefault="00DA483E"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DA483E" w:rsidRDefault="00DA483E"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DA483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A483E" w:rsidRDefault="00DA483E" w:rsidP="00DA483E">
            <w:pPr>
              <w:pStyle w:val="PixelPlus"/>
              <w:spacing w:line="240" w:lineRule="auto"/>
              <w:jc w:val="left"/>
              <w:rPr>
                <w:sz w:val="22"/>
                <w:szCs w:val="22"/>
                <w:lang w:eastAsia="ru-RU"/>
              </w:rPr>
            </w:pPr>
            <w:r w:rsidRPr="00C8008E">
              <w:rPr>
                <w:sz w:val="22"/>
                <w:szCs w:val="22"/>
                <w:lang w:eastAsia="ru-RU"/>
              </w:rPr>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A483E" w:rsidRPr="00C8008E" w:rsidRDefault="00DA483E"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DA483E" w:rsidRPr="00C8008E" w:rsidRDefault="00DA483E"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DA483E" w:rsidRPr="00C8008E" w:rsidRDefault="00DA483E"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DA483E" w:rsidRPr="00C8008E" w:rsidRDefault="00DA483E"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DA483E" w:rsidRDefault="00DA483E" w:rsidP="007B6B62">
            <w:pPr>
              <w:pStyle w:val="PixelPlus"/>
              <w:numPr>
                <w:ilvl w:val="0"/>
                <w:numId w:val="61"/>
              </w:numPr>
              <w:spacing w:line="240" w:lineRule="auto"/>
              <w:rPr>
                <w:sz w:val="22"/>
                <w:szCs w:val="22"/>
                <w:lang w:eastAsia="ru-RU"/>
              </w:rPr>
            </w:pPr>
            <w:r w:rsidRPr="00C8008E">
              <w:rPr>
                <w:sz w:val="22"/>
                <w:szCs w:val="22"/>
                <w:lang w:eastAsia="ru-RU"/>
              </w:rP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tr w:rsidR="00DA483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A483E" w:rsidRPr="00C8008E" w:rsidRDefault="008E2D7C" w:rsidP="00BC1994">
            <w:pPr>
              <w:pStyle w:val="PixelPlus"/>
              <w:spacing w:line="240" w:lineRule="auto"/>
              <w:jc w:val="left"/>
              <w:rPr>
                <w:sz w:val="22"/>
                <w:szCs w:val="22"/>
                <w:lang w:eastAsia="ru-RU"/>
              </w:rPr>
            </w:pPr>
            <w:r>
              <w:rPr>
                <w:sz w:val="22"/>
                <w:szCs w:val="22"/>
                <w:lang w:eastAsia="ru-RU"/>
              </w:rPr>
              <w:lastRenderedPageBreak/>
              <w:t>Аудит</w:t>
            </w:r>
            <w:r w:rsidR="00BC1994">
              <w:rPr>
                <w:sz w:val="22"/>
                <w:szCs w:val="22"/>
                <w:lang w:eastAsia="ru-RU"/>
              </w:rPr>
              <w:t xml:space="preserve"> </w:t>
            </w:r>
            <w:r w:rsidR="008C52B6">
              <w:rPr>
                <w:sz w:val="22"/>
                <w:szCs w:val="22"/>
                <w:lang w:eastAsia="ru-RU"/>
              </w:rPr>
              <w:t>внешней ссылочной массы</w:t>
            </w:r>
            <w:r w:rsidR="00BC1994">
              <w:rPr>
                <w:sz w:val="22"/>
                <w:szCs w:val="22"/>
                <w:lang w:eastAsia="ru-RU"/>
              </w:rPr>
              <w:t xml:space="preserve"> </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A483E" w:rsidRDefault="008C52B6" w:rsidP="007B6B62">
            <w:pPr>
              <w:pStyle w:val="PixelPlus"/>
              <w:numPr>
                <w:ilvl w:val="0"/>
                <w:numId w:val="61"/>
              </w:numPr>
              <w:spacing w:line="240" w:lineRule="auto"/>
              <w:rPr>
                <w:sz w:val="22"/>
                <w:szCs w:val="22"/>
                <w:lang w:eastAsia="ru-RU"/>
              </w:rPr>
            </w:pPr>
            <w:r>
              <w:rPr>
                <w:sz w:val="22"/>
                <w:szCs w:val="22"/>
                <w:lang w:eastAsia="ru-RU"/>
              </w:rPr>
              <w:t>аудит качества внешней ссылочной массы;</w:t>
            </w:r>
          </w:p>
          <w:p w:rsidR="008C52B6" w:rsidRDefault="008C52B6" w:rsidP="007B6B62">
            <w:pPr>
              <w:pStyle w:val="PixelPlus"/>
              <w:numPr>
                <w:ilvl w:val="0"/>
                <w:numId w:val="61"/>
              </w:numPr>
              <w:spacing w:line="240" w:lineRule="auto"/>
              <w:rPr>
                <w:sz w:val="22"/>
                <w:szCs w:val="22"/>
                <w:lang w:eastAsia="ru-RU"/>
              </w:rPr>
            </w:pPr>
            <w:r>
              <w:rPr>
                <w:sz w:val="22"/>
                <w:szCs w:val="22"/>
                <w:lang w:eastAsia="ru-RU"/>
              </w:rPr>
              <w:t>определение некачественной ссылочной массы и проведение мероприятий по снятию таких ссылок;</w:t>
            </w:r>
          </w:p>
          <w:p w:rsidR="008C52B6" w:rsidRDefault="00973C2F" w:rsidP="007B6B62">
            <w:pPr>
              <w:pStyle w:val="PixelPlus"/>
              <w:numPr>
                <w:ilvl w:val="0"/>
                <w:numId w:val="61"/>
              </w:numPr>
              <w:spacing w:line="240" w:lineRule="auto"/>
              <w:rPr>
                <w:sz w:val="22"/>
                <w:szCs w:val="22"/>
                <w:lang w:eastAsia="ru-RU"/>
              </w:rPr>
            </w:pPr>
            <w:r>
              <w:rPr>
                <w:sz w:val="22"/>
                <w:szCs w:val="22"/>
                <w:lang w:eastAsia="ru-RU"/>
              </w:rPr>
              <w:t>определение доступности страниц-акцепторов;</w:t>
            </w:r>
          </w:p>
          <w:p w:rsidR="00BC1994" w:rsidRPr="00BC1994" w:rsidRDefault="00973C2F" w:rsidP="00BC1994">
            <w:pPr>
              <w:pStyle w:val="PixelPlus"/>
              <w:numPr>
                <w:ilvl w:val="0"/>
                <w:numId w:val="61"/>
              </w:numPr>
              <w:spacing w:line="240" w:lineRule="auto"/>
              <w:rPr>
                <w:sz w:val="22"/>
                <w:szCs w:val="22"/>
                <w:lang w:eastAsia="ru-RU"/>
              </w:rPr>
            </w:pPr>
            <w:r>
              <w:rPr>
                <w:sz w:val="22"/>
                <w:szCs w:val="22"/>
                <w:lang w:eastAsia="ru-RU"/>
              </w:rPr>
              <w:t xml:space="preserve">для страниц-акцепторов с кодом ответа </w:t>
            </w:r>
            <w:r w:rsidR="00DA7FBE">
              <w:rPr>
                <w:sz w:val="22"/>
                <w:szCs w:val="22"/>
                <w:lang w:eastAsia="ru-RU"/>
              </w:rPr>
              <w:t>4ХХ, формирование ТЗ на доработки на настройке 301-редиректа</w:t>
            </w:r>
            <w:r w:rsidR="001F653C">
              <w:rPr>
                <w:sz w:val="22"/>
                <w:szCs w:val="22"/>
                <w:lang w:eastAsia="ru-RU"/>
              </w:rPr>
              <w:t xml:space="preserve"> на</w:t>
            </w:r>
            <w:r w:rsidR="00BC1994">
              <w:rPr>
                <w:sz w:val="22"/>
                <w:szCs w:val="22"/>
                <w:lang w:eastAsia="ru-RU"/>
              </w:rPr>
              <w:t xml:space="preserve"> страницы с кодом ответа 200 ОК.</w:t>
            </w:r>
          </w:p>
        </w:tc>
      </w:tr>
      <w:tr w:rsidR="00BC1994"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C1994" w:rsidRDefault="005C1EA6" w:rsidP="005C1EA6">
            <w:pPr>
              <w:pStyle w:val="PixelPlus"/>
              <w:spacing w:line="240" w:lineRule="auto"/>
              <w:jc w:val="left"/>
              <w:rPr>
                <w:sz w:val="22"/>
                <w:szCs w:val="22"/>
                <w:lang w:eastAsia="ru-RU"/>
              </w:rPr>
            </w:pPr>
            <w:bookmarkStart w:id="95" w:name="_Hlk32490449"/>
            <w:r>
              <w:rPr>
                <w:sz w:val="22"/>
                <w:szCs w:val="22"/>
                <w:lang w:eastAsia="ru-RU"/>
              </w:rPr>
              <w:t xml:space="preserve">Работы по наращиванию ссылочной массы с использованием метода </w:t>
            </w:r>
            <w:r>
              <w:rPr>
                <w:sz w:val="22"/>
                <w:szCs w:val="22"/>
                <w:lang w:val="en-US" w:eastAsia="ru-RU"/>
              </w:rPr>
              <w:t>O</w:t>
            </w:r>
            <w:r w:rsidRPr="005C1EA6">
              <w:rPr>
                <w:sz w:val="22"/>
                <w:szCs w:val="22"/>
                <w:lang w:eastAsia="ru-RU"/>
              </w:rPr>
              <w:t>utreach</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C1994" w:rsidRDefault="00454392" w:rsidP="007B6B62">
            <w:pPr>
              <w:pStyle w:val="PixelPlus"/>
              <w:numPr>
                <w:ilvl w:val="0"/>
                <w:numId w:val="61"/>
              </w:numPr>
              <w:spacing w:line="240" w:lineRule="auto"/>
              <w:rPr>
                <w:sz w:val="22"/>
                <w:szCs w:val="22"/>
                <w:lang w:eastAsia="ru-RU"/>
              </w:rPr>
            </w:pPr>
            <w:r>
              <w:rPr>
                <w:sz w:val="22"/>
                <w:szCs w:val="22"/>
                <w:lang w:eastAsia="ru-RU"/>
              </w:rPr>
              <w:t>поиск и отбор площадок (сайтов-доноров);</w:t>
            </w:r>
          </w:p>
          <w:p w:rsidR="00A611DF" w:rsidRDefault="00A611DF" w:rsidP="00A611DF">
            <w:pPr>
              <w:pStyle w:val="PixelPlus"/>
              <w:numPr>
                <w:ilvl w:val="0"/>
                <w:numId w:val="61"/>
              </w:numPr>
              <w:spacing w:line="240" w:lineRule="auto"/>
              <w:rPr>
                <w:sz w:val="22"/>
                <w:szCs w:val="22"/>
                <w:lang w:eastAsia="ru-RU"/>
              </w:rPr>
            </w:pPr>
            <w:r>
              <w:rPr>
                <w:sz w:val="22"/>
                <w:szCs w:val="22"/>
                <w:lang w:eastAsia="ru-RU"/>
              </w:rPr>
              <w:t xml:space="preserve">определение </w:t>
            </w:r>
            <w:r>
              <w:rPr>
                <w:sz w:val="22"/>
                <w:szCs w:val="22"/>
                <w:lang w:eastAsia="ru-RU"/>
              </w:rPr>
              <w:t>списка страниц-акцепторов;</w:t>
            </w:r>
          </w:p>
          <w:p w:rsidR="00A611DF" w:rsidRPr="00A611DF" w:rsidRDefault="00A611DF" w:rsidP="00A611DF">
            <w:pPr>
              <w:pStyle w:val="PixelPlus"/>
              <w:numPr>
                <w:ilvl w:val="0"/>
                <w:numId w:val="61"/>
              </w:numPr>
              <w:spacing w:line="240" w:lineRule="auto"/>
              <w:rPr>
                <w:sz w:val="22"/>
                <w:szCs w:val="22"/>
                <w:lang w:eastAsia="ru-RU"/>
              </w:rPr>
            </w:pPr>
            <w:r>
              <w:rPr>
                <w:sz w:val="22"/>
                <w:szCs w:val="22"/>
                <w:lang w:eastAsia="ru-RU"/>
              </w:rPr>
              <w:t>написание анкоров;</w:t>
            </w:r>
          </w:p>
          <w:p w:rsidR="00454392" w:rsidRDefault="00E42763" w:rsidP="00E42763">
            <w:pPr>
              <w:pStyle w:val="PixelPlus"/>
              <w:numPr>
                <w:ilvl w:val="0"/>
                <w:numId w:val="61"/>
              </w:numPr>
              <w:spacing w:line="240" w:lineRule="auto"/>
              <w:rPr>
                <w:sz w:val="22"/>
                <w:szCs w:val="22"/>
                <w:lang w:eastAsia="ru-RU"/>
              </w:rPr>
            </w:pPr>
            <w:r>
              <w:rPr>
                <w:sz w:val="22"/>
                <w:szCs w:val="22"/>
                <w:lang w:eastAsia="ru-RU"/>
              </w:rPr>
              <w:t>осуществление первичной и вторичной рассылки ответственным ресурс Веб-мастерам;</w:t>
            </w:r>
          </w:p>
          <w:p w:rsidR="00E42763" w:rsidRDefault="00E42763" w:rsidP="00E42763">
            <w:pPr>
              <w:pStyle w:val="PixelPlus"/>
              <w:numPr>
                <w:ilvl w:val="0"/>
                <w:numId w:val="61"/>
              </w:numPr>
              <w:spacing w:line="240" w:lineRule="auto"/>
              <w:rPr>
                <w:sz w:val="22"/>
                <w:szCs w:val="22"/>
                <w:lang w:eastAsia="ru-RU"/>
              </w:rPr>
            </w:pPr>
            <w:r>
              <w:rPr>
                <w:sz w:val="22"/>
                <w:szCs w:val="22"/>
                <w:lang w:eastAsia="ru-RU"/>
              </w:rPr>
              <w:t>работа с ответами на рассылку;</w:t>
            </w:r>
          </w:p>
          <w:p w:rsidR="00E42763" w:rsidRDefault="00A82B22" w:rsidP="00E42763">
            <w:pPr>
              <w:pStyle w:val="PixelPlus"/>
              <w:numPr>
                <w:ilvl w:val="0"/>
                <w:numId w:val="61"/>
              </w:numPr>
              <w:spacing w:line="240" w:lineRule="auto"/>
              <w:rPr>
                <w:sz w:val="22"/>
                <w:szCs w:val="22"/>
                <w:lang w:eastAsia="ru-RU"/>
              </w:rPr>
            </w:pPr>
            <w:r>
              <w:rPr>
                <w:sz w:val="22"/>
                <w:szCs w:val="22"/>
                <w:lang w:eastAsia="ru-RU"/>
              </w:rPr>
              <w:t>подготовка контента (при необходимости);</w:t>
            </w:r>
          </w:p>
          <w:p w:rsidR="00A82B22" w:rsidRDefault="00A82B22" w:rsidP="00E42763">
            <w:pPr>
              <w:pStyle w:val="PixelPlus"/>
              <w:numPr>
                <w:ilvl w:val="0"/>
                <w:numId w:val="61"/>
              </w:numPr>
              <w:spacing w:line="240" w:lineRule="auto"/>
              <w:rPr>
                <w:sz w:val="22"/>
                <w:szCs w:val="22"/>
                <w:lang w:eastAsia="ru-RU"/>
              </w:rPr>
            </w:pPr>
            <w:r>
              <w:rPr>
                <w:sz w:val="22"/>
                <w:szCs w:val="22"/>
                <w:lang w:eastAsia="ru-RU"/>
              </w:rPr>
              <w:t>контроль размещения статьи и ссылки;</w:t>
            </w:r>
          </w:p>
          <w:p w:rsidR="00A82B22" w:rsidRDefault="00A82B22" w:rsidP="00A82B22">
            <w:pPr>
              <w:pStyle w:val="PixelPlus"/>
              <w:numPr>
                <w:ilvl w:val="0"/>
                <w:numId w:val="61"/>
              </w:numPr>
              <w:spacing w:line="240" w:lineRule="auto"/>
              <w:rPr>
                <w:sz w:val="22"/>
                <w:szCs w:val="22"/>
                <w:lang w:eastAsia="ru-RU"/>
              </w:rPr>
            </w:pPr>
            <w:r>
              <w:rPr>
                <w:sz w:val="22"/>
                <w:szCs w:val="22"/>
                <w:lang w:eastAsia="ru-RU"/>
              </w:rPr>
              <w:t>контроль индексации документа с проставленной ссылкой;</w:t>
            </w:r>
          </w:p>
          <w:p w:rsidR="00A82B22" w:rsidRDefault="00A82B22" w:rsidP="00A82B22">
            <w:pPr>
              <w:pStyle w:val="PixelPlus"/>
              <w:numPr>
                <w:ilvl w:val="0"/>
                <w:numId w:val="61"/>
              </w:numPr>
              <w:spacing w:line="240" w:lineRule="auto"/>
              <w:rPr>
                <w:sz w:val="22"/>
                <w:szCs w:val="22"/>
                <w:lang w:eastAsia="ru-RU"/>
              </w:rPr>
            </w:pPr>
            <w:r>
              <w:rPr>
                <w:sz w:val="22"/>
                <w:szCs w:val="22"/>
                <w:lang w:eastAsia="ru-RU"/>
              </w:rPr>
              <w:t xml:space="preserve">контроль отображения внешней ссылки в панелях Яндекс Вебмастер и </w:t>
            </w:r>
            <w:r>
              <w:rPr>
                <w:sz w:val="22"/>
                <w:szCs w:val="22"/>
                <w:lang w:val="en-US" w:eastAsia="ru-RU"/>
              </w:rPr>
              <w:t>Google</w:t>
            </w:r>
            <w:r w:rsidRPr="00A82B22">
              <w:rPr>
                <w:sz w:val="22"/>
                <w:szCs w:val="22"/>
                <w:lang w:eastAsia="ru-RU"/>
              </w:rPr>
              <w:t xml:space="preserve"> </w:t>
            </w:r>
            <w:r>
              <w:rPr>
                <w:sz w:val="22"/>
                <w:szCs w:val="22"/>
                <w:lang w:val="en-US" w:eastAsia="ru-RU"/>
              </w:rPr>
              <w:t>Analytics</w:t>
            </w:r>
            <w:r>
              <w:rPr>
                <w:sz w:val="22"/>
                <w:szCs w:val="22"/>
                <w:lang w:eastAsia="ru-RU"/>
              </w:rPr>
              <w:t>;</w:t>
            </w:r>
          </w:p>
          <w:p w:rsidR="00A82B22" w:rsidRDefault="00BA0AAB" w:rsidP="00BA0AAB">
            <w:pPr>
              <w:pStyle w:val="PixelPlus"/>
              <w:numPr>
                <w:ilvl w:val="0"/>
                <w:numId w:val="61"/>
              </w:numPr>
              <w:spacing w:line="240" w:lineRule="auto"/>
              <w:rPr>
                <w:sz w:val="22"/>
                <w:szCs w:val="22"/>
                <w:lang w:eastAsia="ru-RU"/>
              </w:rPr>
            </w:pPr>
            <w:r>
              <w:rPr>
                <w:sz w:val="22"/>
                <w:szCs w:val="22"/>
                <w:lang w:eastAsia="ru-RU"/>
              </w:rPr>
              <w:t>контроль наличия ссылки на странице-доноре.</w:t>
            </w:r>
          </w:p>
        </w:tc>
      </w:tr>
      <w:bookmarkEnd w:id="95"/>
      <w:tr w:rsidR="00DD3E43"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D3E43" w:rsidRDefault="00DD3E43" w:rsidP="00DD3E43">
            <w:pPr>
              <w:pStyle w:val="PixelPlus"/>
              <w:spacing w:line="240" w:lineRule="auto"/>
              <w:jc w:val="left"/>
              <w:rPr>
                <w:sz w:val="22"/>
                <w:szCs w:val="22"/>
                <w:lang w:eastAsia="ru-RU"/>
              </w:rPr>
            </w:pPr>
            <w:r w:rsidRPr="00FC5BCE">
              <w:rPr>
                <w:sz w:val="22"/>
                <w:szCs w:val="22"/>
                <w:lang w:eastAsia="ru-RU"/>
              </w:rPr>
              <w:lastRenderedPageBreak/>
              <w:t>Повышение показателей CTR на выдаче</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D3E43" w:rsidRPr="00FC5BCE" w:rsidRDefault="00DD3E43" w:rsidP="007B6B62">
            <w:pPr>
              <w:pStyle w:val="PixelPlus"/>
              <w:numPr>
                <w:ilvl w:val="0"/>
                <w:numId w:val="61"/>
              </w:numPr>
              <w:spacing w:line="240" w:lineRule="auto"/>
              <w:rPr>
                <w:sz w:val="22"/>
                <w:szCs w:val="22"/>
                <w:lang w:eastAsia="ru-RU"/>
              </w:rPr>
            </w:pPr>
            <w:r w:rsidRPr="00FC5BCE">
              <w:rPr>
                <w:sz w:val="22"/>
                <w:szCs w:val="22"/>
                <w:lang w:eastAsia="ru-RU"/>
              </w:rPr>
              <w:t>контроль изменения CTR в поисковых системах по приоритетным поисковым запросам / группам запросов;</w:t>
            </w:r>
          </w:p>
          <w:p w:rsidR="00DD3E43" w:rsidRPr="00FC5BCE" w:rsidRDefault="00DD3E43"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внесению корректировок</w:t>
            </w:r>
            <w:r w:rsidRPr="00FC5BCE">
              <w:rPr>
                <w:sz w:val="22"/>
                <w:szCs w:val="22"/>
                <w:lang w:eastAsia="ru-RU"/>
              </w:rPr>
              <w:t xml:space="preserve"> сниппетов по наиболее частотным парам запрос/URL для повышения CTR;</w:t>
            </w:r>
          </w:p>
          <w:p w:rsidR="00DD3E43" w:rsidRPr="00FC5BCE" w:rsidRDefault="00DD3E43"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дополнению</w:t>
            </w:r>
            <w:r w:rsidRPr="00FC5BCE">
              <w:rPr>
                <w:sz w:val="22"/>
                <w:szCs w:val="22"/>
                <w:lang w:eastAsia="ru-RU"/>
              </w:rPr>
              <w:t xml:space="preserve"> наборов классов во внедренную микроразметку schema.org;</w:t>
            </w:r>
          </w:p>
          <w:p w:rsidR="00DD3E43" w:rsidRPr="00FC5BCE" w:rsidRDefault="00DD3E43" w:rsidP="007B6B62">
            <w:pPr>
              <w:pStyle w:val="PixelPlus"/>
              <w:numPr>
                <w:ilvl w:val="0"/>
                <w:numId w:val="61"/>
              </w:numPr>
              <w:spacing w:line="240" w:lineRule="auto"/>
              <w:rPr>
                <w:sz w:val="22"/>
                <w:szCs w:val="22"/>
                <w:lang w:eastAsia="ru-RU"/>
              </w:rPr>
            </w:pPr>
            <w:r w:rsidRPr="00FC5BCE">
              <w:rPr>
                <w:sz w:val="22"/>
                <w:szCs w:val="22"/>
                <w:lang w:eastAsia="ru-RU"/>
              </w:rPr>
              <w:t>подключение сайта к «Товарам и ценам» в Я.Вебмастере: формирование YML-файла, тестирование;</w:t>
            </w:r>
          </w:p>
          <w:p w:rsidR="00DD3E43" w:rsidRPr="00FC5BCE" w:rsidRDefault="00DD3E43" w:rsidP="007B6B62">
            <w:pPr>
              <w:pStyle w:val="PixelPlus"/>
              <w:numPr>
                <w:ilvl w:val="0"/>
                <w:numId w:val="61"/>
              </w:numPr>
              <w:spacing w:line="240" w:lineRule="auto"/>
              <w:rPr>
                <w:sz w:val="22"/>
                <w:szCs w:val="22"/>
                <w:lang w:eastAsia="ru-RU"/>
              </w:rPr>
            </w:pPr>
            <w:r>
              <w:rPr>
                <w:sz w:val="22"/>
                <w:szCs w:val="22"/>
                <w:lang w:eastAsia="ru-RU"/>
              </w:rPr>
              <w:t xml:space="preserve">формирование ТЗ на доработки по внедрению </w:t>
            </w:r>
            <w:r w:rsidRPr="00FC5BCE">
              <w:rPr>
                <w:sz w:val="22"/>
                <w:szCs w:val="22"/>
                <w:lang w:eastAsia="ru-RU"/>
              </w:rPr>
              <w:t>символов Юникода в теги и мета-теги;</w:t>
            </w:r>
          </w:p>
          <w:p w:rsidR="00DD3E43" w:rsidRDefault="00DD3E43" w:rsidP="007B6B62">
            <w:pPr>
              <w:pStyle w:val="PixelPlus"/>
              <w:numPr>
                <w:ilvl w:val="0"/>
                <w:numId w:val="61"/>
              </w:numPr>
              <w:spacing w:line="240" w:lineRule="auto"/>
              <w:rPr>
                <w:sz w:val="22"/>
                <w:szCs w:val="22"/>
                <w:lang w:eastAsia="ru-RU"/>
              </w:rPr>
            </w:pPr>
            <w:r w:rsidRPr="00FC5BCE">
              <w:rPr>
                <w:sz w:val="22"/>
                <w:szCs w:val="22"/>
                <w:lang w:eastAsia="ru-RU"/>
              </w:rPr>
              <w:t>формирование «про</w:t>
            </w:r>
            <w:r>
              <w:rPr>
                <w:sz w:val="22"/>
                <w:szCs w:val="22"/>
                <w:lang w:eastAsia="ru-RU"/>
              </w:rPr>
              <w:t>дающего текста» для description;</w:t>
            </w:r>
          </w:p>
          <w:p w:rsidR="00DD3E43" w:rsidRDefault="00DD3E43"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DD3E43" w:rsidRDefault="00DD3E43"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DD3E43"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D3E43" w:rsidRDefault="00DD3E43" w:rsidP="00DD3E43">
            <w:pPr>
              <w:pStyle w:val="PixelPlus"/>
              <w:spacing w:line="240" w:lineRule="auto"/>
              <w:jc w:val="left"/>
              <w:rPr>
                <w:sz w:val="22"/>
                <w:szCs w:val="22"/>
                <w:lang w:eastAsia="ru-RU"/>
              </w:rPr>
            </w:pPr>
            <w:r>
              <w:rPr>
                <w:sz w:val="22"/>
                <w:szCs w:val="22"/>
                <w:lang w:eastAsia="ru-RU"/>
              </w:rPr>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D3E43" w:rsidRDefault="00DD3E43" w:rsidP="007B6B6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DD3E43" w:rsidRDefault="00DD3E43" w:rsidP="007B6B6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DD3E43" w:rsidRPr="00A31F4E" w:rsidRDefault="00DD3E43" w:rsidP="007B6B6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DD3E43"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D3E43" w:rsidRDefault="00DD3E43" w:rsidP="00DD3E43">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D3E43" w:rsidRPr="0018367E" w:rsidRDefault="00DD3E43" w:rsidP="007B6B6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DD3E43" w:rsidRPr="0018367E" w:rsidRDefault="00DD3E43" w:rsidP="007B6B6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DD3E43" w:rsidRPr="0018367E" w:rsidRDefault="00DD3E43" w:rsidP="007B6B6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DD3E43" w:rsidRDefault="00DD3E43" w:rsidP="007B6B62">
            <w:pPr>
              <w:pStyle w:val="PixelPlus"/>
              <w:numPr>
                <w:ilvl w:val="0"/>
                <w:numId w:val="53"/>
              </w:numPr>
              <w:spacing w:line="240" w:lineRule="auto"/>
              <w:rPr>
                <w:sz w:val="22"/>
                <w:szCs w:val="22"/>
                <w:lang w:eastAsia="ru-RU"/>
              </w:rPr>
            </w:pPr>
            <w:r w:rsidRPr="0018367E">
              <w:rPr>
                <w:sz w:val="22"/>
                <w:szCs w:val="22"/>
                <w:lang w:eastAsia="ru-RU"/>
              </w:rPr>
              <w:lastRenderedPageBreak/>
              <w:t xml:space="preserve">оценка </w:t>
            </w:r>
            <w:r>
              <w:rPr>
                <w:sz w:val="22"/>
                <w:szCs w:val="22"/>
                <w:lang w:eastAsia="ru-RU"/>
              </w:rPr>
              <w:t>эффективности внедрения дорабо</w:t>
            </w:r>
            <w:r w:rsidRPr="0018367E">
              <w:rPr>
                <w:sz w:val="22"/>
                <w:szCs w:val="22"/>
                <w:lang w:eastAsia="ru-RU"/>
              </w:rPr>
              <w:t>ток.</w:t>
            </w:r>
          </w:p>
        </w:tc>
      </w:tr>
      <w:tr w:rsidR="00DD3E43"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D3E43" w:rsidRDefault="00DD3E43" w:rsidP="00DD3E43">
            <w:pPr>
              <w:pStyle w:val="PixelPlus"/>
              <w:spacing w:line="240" w:lineRule="auto"/>
              <w:jc w:val="left"/>
              <w:rPr>
                <w:sz w:val="22"/>
                <w:szCs w:val="22"/>
                <w:lang w:eastAsia="ru-RU"/>
              </w:rPr>
            </w:pPr>
            <w:r>
              <w:rPr>
                <w:sz w:val="22"/>
                <w:szCs w:val="22"/>
                <w:lang w:eastAsia="ru-RU"/>
              </w:rPr>
              <w:lastRenderedPageBreak/>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D3E43" w:rsidRDefault="00DD3E43" w:rsidP="007B6B6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tbl>
    <w:p w:rsidR="006E20B9" w:rsidRDefault="006E20B9" w:rsidP="001C26CC">
      <w:pPr>
        <w:pStyle w:val="PixelPlus"/>
      </w:pPr>
    </w:p>
    <w:p w:rsidR="006E20B9" w:rsidRDefault="006E20B9">
      <w:pPr>
        <w:rPr>
          <w:rFonts w:cs="Times New Roman"/>
          <w:sz w:val="28"/>
          <w:szCs w:val="28"/>
        </w:rPr>
      </w:pPr>
      <w:r>
        <w:br w:type="page"/>
      </w:r>
    </w:p>
    <w:p w:rsidR="006E20B9" w:rsidRDefault="006E20B9" w:rsidP="006E20B9">
      <w:pPr>
        <w:pStyle w:val="2"/>
      </w:pPr>
      <w:bookmarkStart w:id="96" w:name="_Hlk32422066"/>
      <w:bookmarkStart w:id="97" w:name="_Toc32490778"/>
      <w:r>
        <w:lastRenderedPageBreak/>
        <w:t>План работ на 7-ой месяц</w:t>
      </w:r>
      <w:bookmarkEnd w:id="97"/>
    </w:p>
    <w:p w:rsidR="006E20B9" w:rsidRDefault="006E20B9" w:rsidP="006E20B9">
      <w:pPr>
        <w:pStyle w:val="PP3"/>
      </w:pPr>
      <w:r>
        <w:t>Табл. 7. План работ на 7-ой месяц.</w:t>
      </w:r>
    </w:p>
    <w:tbl>
      <w:tblPr>
        <w:tblW w:w="15168" w:type="dxa"/>
        <w:tblInd w:w="-5" w:type="dxa"/>
        <w:tblLook w:val="04A0" w:firstRow="1" w:lastRow="0" w:firstColumn="1" w:lastColumn="0" w:noHBand="0" w:noVBand="1"/>
      </w:tblPr>
      <w:tblGrid>
        <w:gridCol w:w="3261"/>
        <w:gridCol w:w="11907"/>
      </w:tblGrid>
      <w:tr w:rsidR="005C143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bookmarkEnd w:id="96"/>
          <w:p w:rsidR="005C1439" w:rsidRPr="00CC1151" w:rsidRDefault="005C1439" w:rsidP="00C044FE">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5C1439" w:rsidRPr="00CC1151" w:rsidRDefault="005C1439" w:rsidP="00C044FE">
            <w:pPr>
              <w:pStyle w:val="PixelPlus"/>
              <w:spacing w:line="240" w:lineRule="auto"/>
              <w:jc w:val="center"/>
              <w:rPr>
                <w:b/>
                <w:sz w:val="22"/>
                <w:szCs w:val="22"/>
                <w:lang w:eastAsia="ru-RU"/>
              </w:rPr>
            </w:pPr>
            <w:r w:rsidRPr="00CC1151">
              <w:rPr>
                <w:b/>
                <w:sz w:val="22"/>
                <w:szCs w:val="22"/>
                <w:lang w:eastAsia="ru-RU"/>
              </w:rPr>
              <w:t>Детализация работ</w:t>
            </w:r>
          </w:p>
        </w:tc>
      </w:tr>
      <w:tr w:rsidR="005C143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1439" w:rsidRPr="00CC1151" w:rsidRDefault="005C1439" w:rsidP="00C044FE">
            <w:pPr>
              <w:pStyle w:val="PixelPlus"/>
              <w:spacing w:line="240" w:lineRule="auto"/>
              <w:jc w:val="left"/>
              <w:rPr>
                <w:sz w:val="22"/>
                <w:szCs w:val="22"/>
                <w:lang w:eastAsia="ru-RU"/>
              </w:rPr>
            </w:pPr>
            <w:r w:rsidRPr="00CC1151">
              <w:rPr>
                <w:sz w:val="22"/>
                <w:szCs w:val="22"/>
                <w:lang w:eastAsia="ru-RU"/>
              </w:rPr>
              <w:t>Сбор и 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1439" w:rsidRDefault="005C1439" w:rsidP="007B6B62">
            <w:pPr>
              <w:pStyle w:val="PixelPlus"/>
              <w:numPr>
                <w:ilvl w:val="0"/>
                <w:numId w:val="53"/>
              </w:numPr>
              <w:spacing w:line="240" w:lineRule="auto"/>
              <w:rPr>
                <w:sz w:val="22"/>
                <w:szCs w:val="22"/>
                <w:lang w:eastAsia="ru-RU"/>
              </w:rPr>
            </w:pPr>
            <w:r>
              <w:rPr>
                <w:sz w:val="22"/>
                <w:szCs w:val="22"/>
                <w:lang w:eastAsia="ru-RU"/>
              </w:rPr>
              <w:t>определение списка прорабатываемых разделов/подразделов</w:t>
            </w:r>
            <w:r>
              <w:rPr>
                <w:rStyle w:val="ad"/>
                <w:sz w:val="22"/>
                <w:szCs w:val="22"/>
                <w:lang w:eastAsia="ru-RU"/>
              </w:rPr>
              <w:footnoteReference w:id="10"/>
            </w:r>
            <w:r>
              <w:rPr>
                <w:sz w:val="22"/>
                <w:szCs w:val="22"/>
                <w:lang w:eastAsia="ru-RU"/>
              </w:rPr>
              <w:t xml:space="preserve"> первой проработки;</w:t>
            </w:r>
          </w:p>
          <w:p w:rsidR="005C1439" w:rsidRPr="00CC1151" w:rsidRDefault="005C1439" w:rsidP="007B6B62">
            <w:pPr>
              <w:pStyle w:val="PixelPlus"/>
              <w:numPr>
                <w:ilvl w:val="0"/>
                <w:numId w:val="53"/>
              </w:numPr>
              <w:spacing w:line="240" w:lineRule="auto"/>
              <w:rPr>
                <w:sz w:val="22"/>
                <w:szCs w:val="22"/>
                <w:lang w:eastAsia="ru-RU"/>
              </w:rPr>
            </w:pPr>
            <w:r w:rsidRPr="00CC1151">
              <w:rPr>
                <w:sz w:val="22"/>
                <w:szCs w:val="22"/>
                <w:lang w:eastAsia="ru-RU"/>
              </w:rPr>
              <w:t>сбор и чистка СЯ;</w:t>
            </w:r>
          </w:p>
          <w:p w:rsidR="005C1439" w:rsidRPr="00CC1151" w:rsidRDefault="005C1439" w:rsidP="007B6B62">
            <w:pPr>
              <w:pStyle w:val="PixelPlus"/>
              <w:numPr>
                <w:ilvl w:val="0"/>
                <w:numId w:val="53"/>
              </w:numPr>
              <w:spacing w:line="240" w:lineRule="auto"/>
              <w:rPr>
                <w:sz w:val="22"/>
                <w:szCs w:val="22"/>
                <w:lang w:eastAsia="ru-RU"/>
              </w:rPr>
            </w:pPr>
            <w:r w:rsidRPr="00CC1151">
              <w:rPr>
                <w:sz w:val="22"/>
                <w:szCs w:val="22"/>
                <w:lang w:eastAsia="ru-RU"/>
              </w:rPr>
              <w:t>проработка СЯ:</w:t>
            </w:r>
          </w:p>
          <w:p w:rsidR="005C1439" w:rsidRDefault="005C1439" w:rsidP="007B6B62">
            <w:pPr>
              <w:pStyle w:val="PixelPlus"/>
              <w:numPr>
                <w:ilvl w:val="0"/>
                <w:numId w:val="54"/>
              </w:numPr>
              <w:spacing w:line="240" w:lineRule="auto"/>
              <w:ind w:left="1025"/>
              <w:rPr>
                <w:sz w:val="22"/>
                <w:szCs w:val="22"/>
              </w:rPr>
            </w:pPr>
            <w:r w:rsidRPr="00CC1151">
              <w:rPr>
                <w:sz w:val="22"/>
                <w:szCs w:val="22"/>
              </w:rPr>
              <w:t xml:space="preserve">съем позиций по собранным запросам и определение релевантных </w:t>
            </w:r>
            <w:r w:rsidRPr="00CC1151">
              <w:rPr>
                <w:sz w:val="22"/>
                <w:szCs w:val="22"/>
                <w:lang w:val="en-US"/>
              </w:rPr>
              <w:t>URL</w:t>
            </w:r>
            <w:r w:rsidRPr="00CC1151">
              <w:rPr>
                <w:sz w:val="22"/>
                <w:szCs w:val="22"/>
              </w:rPr>
              <w:t>;</w:t>
            </w:r>
          </w:p>
          <w:p w:rsidR="005C1439" w:rsidRPr="001C279A" w:rsidRDefault="005C1439" w:rsidP="007B6B62">
            <w:pPr>
              <w:pStyle w:val="PixelPlus"/>
              <w:numPr>
                <w:ilvl w:val="0"/>
                <w:numId w:val="54"/>
              </w:numPr>
              <w:spacing w:line="240" w:lineRule="auto"/>
              <w:ind w:left="1025"/>
              <w:rPr>
                <w:sz w:val="22"/>
                <w:szCs w:val="22"/>
                <w:lang w:eastAsia="ru-RU"/>
              </w:rPr>
            </w:pPr>
            <w:r w:rsidRPr="001C279A">
              <w:rPr>
                <w:sz w:val="22"/>
                <w:szCs w:val="22"/>
                <w:lang w:eastAsia="ru-RU"/>
              </w:rPr>
              <w:t>формирование кластеров запросов:</w:t>
            </w:r>
          </w:p>
          <w:p w:rsidR="005C1439" w:rsidRPr="001C279A" w:rsidRDefault="005C1439" w:rsidP="007B6B62">
            <w:pPr>
              <w:pStyle w:val="PixelPlus"/>
              <w:numPr>
                <w:ilvl w:val="0"/>
                <w:numId w:val="55"/>
              </w:numPr>
              <w:spacing w:line="240" w:lineRule="auto"/>
              <w:ind w:left="1450"/>
              <w:rPr>
                <w:sz w:val="22"/>
                <w:szCs w:val="22"/>
                <w:lang w:eastAsia="ru-RU"/>
              </w:rPr>
            </w:pPr>
            <w:r w:rsidRPr="001C279A">
              <w:rPr>
                <w:sz w:val="22"/>
                <w:szCs w:val="22"/>
                <w:lang w:eastAsia="ru-RU"/>
              </w:rPr>
              <w:t>ТОП-7, критерий отбора которых: позиция 1-7 включительно;</w:t>
            </w:r>
          </w:p>
          <w:p w:rsidR="005C1439" w:rsidRPr="001C279A" w:rsidRDefault="005C1439" w:rsidP="007B6B62">
            <w:pPr>
              <w:pStyle w:val="PixelPlus"/>
              <w:numPr>
                <w:ilvl w:val="0"/>
                <w:numId w:val="55"/>
              </w:numPr>
              <w:spacing w:line="240" w:lineRule="auto"/>
              <w:ind w:left="1450"/>
              <w:rPr>
                <w:sz w:val="22"/>
                <w:szCs w:val="22"/>
                <w:lang w:eastAsia="ru-RU"/>
              </w:rPr>
            </w:pPr>
            <w:r w:rsidRPr="001C279A">
              <w:rPr>
                <w:sz w:val="22"/>
                <w:szCs w:val="22"/>
                <w:lang w:eastAsia="ru-RU"/>
              </w:rPr>
              <w:t>ТОП-8-20, критерий отбора которых: позиция 8-20 включительно;</w:t>
            </w:r>
          </w:p>
          <w:p w:rsidR="005C1439" w:rsidRDefault="005C1439" w:rsidP="007B6B62">
            <w:pPr>
              <w:pStyle w:val="PixelPlus"/>
              <w:numPr>
                <w:ilvl w:val="0"/>
                <w:numId w:val="55"/>
              </w:numPr>
              <w:spacing w:line="240" w:lineRule="auto"/>
              <w:ind w:left="1450"/>
              <w:rPr>
                <w:sz w:val="22"/>
                <w:szCs w:val="22"/>
                <w:lang w:eastAsia="ru-RU"/>
              </w:rPr>
            </w:pPr>
            <w:r w:rsidRPr="001C279A">
              <w:rPr>
                <w:sz w:val="22"/>
                <w:szCs w:val="22"/>
                <w:lang w:eastAsia="ru-RU"/>
              </w:rPr>
              <w:t>ТОП-21+, критерий отбора которых: позиция 21-100+;</w:t>
            </w:r>
          </w:p>
          <w:p w:rsidR="005C1439" w:rsidRDefault="005C1439" w:rsidP="007B6B62">
            <w:pPr>
              <w:pStyle w:val="PixelPlus"/>
              <w:numPr>
                <w:ilvl w:val="0"/>
                <w:numId w:val="56"/>
              </w:numPr>
              <w:spacing w:line="240" w:lineRule="auto"/>
              <w:ind w:left="1167"/>
              <w:rPr>
                <w:sz w:val="22"/>
                <w:szCs w:val="22"/>
                <w:lang w:eastAsia="ru-RU"/>
              </w:rPr>
            </w:pPr>
            <w:r w:rsidRPr="001C279A">
              <w:rPr>
                <w:sz w:val="22"/>
                <w:szCs w:val="22"/>
                <w:lang w:eastAsia="ru-RU"/>
              </w:rPr>
              <w:t>проведение работ с кластером «ТОП-8-20»</w:t>
            </w:r>
            <w:r>
              <w:rPr>
                <w:sz w:val="22"/>
                <w:szCs w:val="22"/>
                <w:lang w:eastAsia="ru-RU"/>
              </w:rPr>
              <w:t>:</w:t>
            </w:r>
          </w:p>
          <w:p w:rsidR="005C1439" w:rsidRPr="005F0701" w:rsidRDefault="005C1439" w:rsidP="007B6B62">
            <w:pPr>
              <w:pStyle w:val="PixelPlus"/>
              <w:numPr>
                <w:ilvl w:val="0"/>
                <w:numId w:val="57"/>
              </w:numPr>
              <w:spacing w:line="240" w:lineRule="auto"/>
              <w:ind w:left="1450"/>
              <w:rPr>
                <w:sz w:val="22"/>
                <w:szCs w:val="22"/>
                <w:lang w:eastAsia="ru-RU"/>
              </w:rPr>
            </w:pPr>
            <w:r w:rsidRPr="005F0701">
              <w:rPr>
                <w:sz w:val="22"/>
                <w:szCs w:val="22"/>
                <w:lang w:eastAsia="ru-RU"/>
              </w:rPr>
              <w:t>автоматическая кластеризация;</w:t>
            </w:r>
          </w:p>
          <w:p w:rsidR="005C1439" w:rsidRPr="005F0701" w:rsidRDefault="005C1439" w:rsidP="007B6B62">
            <w:pPr>
              <w:pStyle w:val="PixelPlus"/>
              <w:numPr>
                <w:ilvl w:val="0"/>
                <w:numId w:val="57"/>
              </w:numPr>
              <w:spacing w:line="240" w:lineRule="auto"/>
              <w:ind w:left="1450"/>
              <w:rPr>
                <w:sz w:val="22"/>
                <w:szCs w:val="22"/>
                <w:lang w:eastAsia="ru-RU"/>
              </w:rPr>
            </w:pPr>
            <w:r w:rsidRPr="005F0701">
              <w:rPr>
                <w:sz w:val="22"/>
                <w:szCs w:val="22"/>
                <w:lang w:eastAsia="ru-RU"/>
              </w:rPr>
              <w:t>дополнительная чистка запросов:</w:t>
            </w:r>
          </w:p>
          <w:p w:rsidR="005C1439" w:rsidRPr="005F0701" w:rsidRDefault="005C1439" w:rsidP="007B6B62">
            <w:pPr>
              <w:pStyle w:val="PixelPlus"/>
              <w:numPr>
                <w:ilvl w:val="0"/>
                <w:numId w:val="58"/>
              </w:numPr>
              <w:spacing w:line="240" w:lineRule="auto"/>
              <w:ind w:left="1876"/>
              <w:rPr>
                <w:sz w:val="22"/>
                <w:szCs w:val="22"/>
                <w:lang w:eastAsia="ru-RU"/>
              </w:rPr>
            </w:pPr>
            <w:r w:rsidRPr="005F0701">
              <w:rPr>
                <w:sz w:val="22"/>
                <w:szCs w:val="22"/>
                <w:lang w:eastAsia="ru-RU"/>
              </w:rPr>
              <w:lastRenderedPageBreak/>
              <w:t>удаление нецелевых запросов;</w:t>
            </w:r>
          </w:p>
          <w:p w:rsidR="005C1439" w:rsidRPr="005F0701" w:rsidRDefault="005C1439" w:rsidP="007B6B62">
            <w:pPr>
              <w:pStyle w:val="PixelPlus"/>
              <w:numPr>
                <w:ilvl w:val="0"/>
                <w:numId w:val="58"/>
              </w:numPr>
              <w:spacing w:line="240" w:lineRule="auto"/>
              <w:ind w:left="1876"/>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5C1439" w:rsidRPr="005F0701" w:rsidRDefault="005C1439" w:rsidP="007B6B62">
            <w:pPr>
              <w:pStyle w:val="PixelPlus"/>
              <w:numPr>
                <w:ilvl w:val="0"/>
                <w:numId w:val="58"/>
              </w:numPr>
              <w:spacing w:line="240" w:lineRule="auto"/>
              <w:ind w:left="1876"/>
              <w:rPr>
                <w:sz w:val="22"/>
                <w:szCs w:val="22"/>
                <w:lang w:eastAsia="ru-RU"/>
              </w:rPr>
            </w:pPr>
            <w:r w:rsidRPr="005F0701">
              <w:rPr>
                <w:sz w:val="22"/>
                <w:szCs w:val="22"/>
                <w:lang w:eastAsia="ru-RU"/>
              </w:rPr>
              <w:t>построение пересечения с запросами из Я.Метрики и фильтрация по следующим параметрам:</w:t>
            </w:r>
          </w:p>
          <w:p w:rsidR="005C1439" w:rsidRPr="005F0701" w:rsidRDefault="005C1439"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плохими показателями поведения: 100% отказы, время на сайте менее 5 сек;</w:t>
            </w:r>
          </w:p>
          <w:p w:rsidR="005C1439" w:rsidRPr="005F0701" w:rsidRDefault="005C1439"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заходами менее 4-5 за квартал;</w:t>
            </w:r>
          </w:p>
          <w:p w:rsidR="005C1439" w:rsidRPr="005F0701" w:rsidRDefault="005C1439" w:rsidP="007B6B62">
            <w:pPr>
              <w:pStyle w:val="PixelPlus"/>
              <w:numPr>
                <w:ilvl w:val="0"/>
                <w:numId w:val="62"/>
              </w:numPr>
              <w:spacing w:line="240" w:lineRule="auto"/>
              <w:ind w:left="1450"/>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5C1439" w:rsidRPr="005F0701" w:rsidRDefault="005C1439" w:rsidP="007B6B62">
            <w:pPr>
              <w:pStyle w:val="PixelPlus"/>
              <w:numPr>
                <w:ilvl w:val="0"/>
                <w:numId w:val="62"/>
              </w:numPr>
              <w:spacing w:line="240" w:lineRule="auto"/>
              <w:ind w:left="1450"/>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5C143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1439" w:rsidRDefault="005C1439" w:rsidP="00C044FE">
            <w:pPr>
              <w:pStyle w:val="PixelPlus"/>
              <w:spacing w:line="240" w:lineRule="auto"/>
              <w:jc w:val="left"/>
              <w:rPr>
                <w:sz w:val="22"/>
                <w:szCs w:val="22"/>
                <w:lang w:eastAsia="ru-RU"/>
              </w:rPr>
            </w:pPr>
            <w:r>
              <w:rPr>
                <w:sz w:val="22"/>
                <w:szCs w:val="22"/>
                <w:lang w:eastAsia="ru-RU"/>
              </w:rPr>
              <w:lastRenderedPageBreak/>
              <w:t>Оптимизация шаблонов тегов и мета-тегов страниц кластера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1439" w:rsidRDefault="005C1439"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5C1439" w:rsidRDefault="005C1439"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5C1439" w:rsidRDefault="005C1439"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5C1439" w:rsidRDefault="005C1439"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5C1439" w:rsidRDefault="005C1439"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5C1439" w:rsidRDefault="005C1439"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5C1439" w:rsidRDefault="005C1439"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C1439" w:rsidRDefault="005C1439" w:rsidP="007B6B62">
            <w:pPr>
              <w:pStyle w:val="PixelPlus"/>
              <w:numPr>
                <w:ilvl w:val="0"/>
                <w:numId w:val="53"/>
              </w:numPr>
              <w:spacing w:line="240" w:lineRule="auto"/>
              <w:rPr>
                <w:sz w:val="22"/>
                <w:szCs w:val="22"/>
                <w:lang w:eastAsia="ru-RU"/>
              </w:rPr>
            </w:pPr>
            <w:r>
              <w:rPr>
                <w:sz w:val="22"/>
                <w:szCs w:val="22"/>
                <w:lang w:eastAsia="ru-RU"/>
              </w:rPr>
              <w:lastRenderedPageBreak/>
              <w:t>анализ и оценка эффективности внедрения доработок для тестовой выборки;</w:t>
            </w:r>
          </w:p>
          <w:p w:rsidR="005C1439" w:rsidRDefault="005C1439"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5C143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1439" w:rsidRDefault="005C1439" w:rsidP="00C044FE">
            <w:pPr>
              <w:pStyle w:val="PixelPlus"/>
              <w:spacing w:line="240" w:lineRule="auto"/>
              <w:jc w:val="left"/>
              <w:rPr>
                <w:sz w:val="22"/>
                <w:szCs w:val="22"/>
                <w:lang w:eastAsia="ru-RU"/>
              </w:rPr>
            </w:pPr>
            <w:r w:rsidRPr="00117F4C">
              <w:rPr>
                <w:sz w:val="22"/>
                <w:szCs w:val="22"/>
                <w:lang w:eastAsia="ru-RU"/>
              </w:rPr>
              <w:lastRenderedPageBreak/>
              <w:t>Определение и анализ ЦА с последующей сегментацией на профессиональные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1439" w:rsidRDefault="005C1439" w:rsidP="007B6B62">
            <w:pPr>
              <w:pStyle w:val="PixelPlus"/>
              <w:numPr>
                <w:ilvl w:val="0"/>
                <w:numId w:val="53"/>
              </w:numPr>
              <w:spacing w:line="240" w:lineRule="auto"/>
              <w:rPr>
                <w:sz w:val="22"/>
                <w:szCs w:val="22"/>
                <w:lang w:eastAsia="ru-RU"/>
              </w:rPr>
            </w:pPr>
            <w:r>
              <w:rPr>
                <w:sz w:val="22"/>
                <w:szCs w:val="22"/>
                <w:lang w:eastAsia="ru-RU"/>
              </w:rPr>
              <w:t>определение прорабатываемых разделов</w:t>
            </w:r>
            <w:r>
              <w:rPr>
                <w:rStyle w:val="ad"/>
                <w:sz w:val="22"/>
                <w:szCs w:val="22"/>
                <w:lang w:eastAsia="ru-RU"/>
              </w:rPr>
              <w:footnoteReference w:id="11"/>
            </w:r>
            <w:r>
              <w:rPr>
                <w:sz w:val="22"/>
                <w:szCs w:val="22"/>
                <w:lang w:eastAsia="ru-RU"/>
              </w:rPr>
              <w:t xml:space="preserve"> первой проработки;</w:t>
            </w:r>
          </w:p>
          <w:p w:rsidR="005C1439" w:rsidRPr="00EB433F" w:rsidRDefault="005C1439" w:rsidP="007B6B62">
            <w:pPr>
              <w:pStyle w:val="PixelPlus"/>
              <w:numPr>
                <w:ilvl w:val="0"/>
                <w:numId w:val="53"/>
              </w:numPr>
              <w:spacing w:line="240" w:lineRule="auto"/>
              <w:rPr>
                <w:sz w:val="22"/>
                <w:szCs w:val="22"/>
                <w:lang w:eastAsia="ru-RU"/>
              </w:rPr>
            </w:pPr>
            <w:r w:rsidRPr="00EB433F">
              <w:rPr>
                <w:sz w:val="22"/>
                <w:szCs w:val="22"/>
                <w:lang w:eastAsia="ru-RU"/>
              </w:rPr>
              <w:t>сбор данных о ЦА;</w:t>
            </w:r>
          </w:p>
          <w:p w:rsidR="005C1439" w:rsidRPr="00EB433F" w:rsidRDefault="005C1439" w:rsidP="007B6B62">
            <w:pPr>
              <w:pStyle w:val="PixelPlus"/>
              <w:numPr>
                <w:ilvl w:val="0"/>
                <w:numId w:val="53"/>
              </w:numPr>
              <w:spacing w:line="240" w:lineRule="auto"/>
              <w:rPr>
                <w:sz w:val="22"/>
                <w:szCs w:val="22"/>
                <w:lang w:eastAsia="ru-RU"/>
              </w:rPr>
            </w:pPr>
            <w:r w:rsidRPr="00EB433F">
              <w:rPr>
                <w:sz w:val="22"/>
                <w:szCs w:val="22"/>
                <w:lang w:eastAsia="ru-RU"/>
              </w:rPr>
              <w:t>формирование критериев сегментации ЦА;</w:t>
            </w:r>
          </w:p>
          <w:p w:rsidR="005C1439" w:rsidRPr="00EB433F" w:rsidRDefault="005C1439" w:rsidP="007B6B62">
            <w:pPr>
              <w:pStyle w:val="PixelPlus"/>
              <w:numPr>
                <w:ilvl w:val="0"/>
                <w:numId w:val="53"/>
              </w:numPr>
              <w:spacing w:line="240" w:lineRule="auto"/>
              <w:rPr>
                <w:sz w:val="22"/>
                <w:szCs w:val="22"/>
                <w:lang w:eastAsia="ru-RU"/>
              </w:rPr>
            </w:pPr>
            <w:r w:rsidRPr="00EB433F">
              <w:rPr>
                <w:sz w:val="22"/>
                <w:szCs w:val="22"/>
                <w:lang w:eastAsia="ru-RU"/>
              </w:rPr>
              <w:t>сегментация ЦА;</w:t>
            </w:r>
          </w:p>
          <w:p w:rsidR="005C1439" w:rsidRPr="00EB433F" w:rsidRDefault="005C1439" w:rsidP="007B6B62">
            <w:pPr>
              <w:pStyle w:val="PixelPlus"/>
              <w:numPr>
                <w:ilvl w:val="0"/>
                <w:numId w:val="53"/>
              </w:numPr>
              <w:spacing w:line="240" w:lineRule="auto"/>
              <w:rPr>
                <w:sz w:val="22"/>
                <w:szCs w:val="22"/>
                <w:lang w:eastAsia="ru-RU"/>
              </w:rPr>
            </w:pPr>
            <w:r w:rsidRPr="00EB433F">
              <w:rPr>
                <w:sz w:val="22"/>
                <w:szCs w:val="22"/>
                <w:lang w:eastAsia="ru-RU"/>
              </w:rPr>
              <w:t xml:space="preserve">формирование и описание портрета пользователя (собирательный образ представителя того или иного сегмента): возраст, география, профессия, семейное положение, образование, место работы, должность, доход, интересы, соц. сети и площадки, где присутствует персонаж, задачи пользователя, проблемы, с которыми сталкивается персонаж при решении задачи, описание решения проблем, формулирование </w:t>
            </w:r>
            <w:r w:rsidR="00BD51ED">
              <w:rPr>
                <w:sz w:val="22"/>
                <w:szCs w:val="22"/>
                <w:lang w:eastAsia="ru-RU"/>
              </w:rPr>
              <w:t>Job Stories</w:t>
            </w:r>
            <w:r w:rsidRPr="00EB433F">
              <w:rPr>
                <w:sz w:val="22"/>
                <w:szCs w:val="22"/>
                <w:lang w:eastAsia="ru-RU"/>
              </w:rPr>
              <w:t>;</w:t>
            </w:r>
          </w:p>
          <w:p w:rsidR="005C1439" w:rsidRPr="00EB433F" w:rsidRDefault="005C1439" w:rsidP="007B6B62">
            <w:pPr>
              <w:pStyle w:val="PixelPlus"/>
              <w:numPr>
                <w:ilvl w:val="0"/>
                <w:numId w:val="53"/>
              </w:numPr>
              <w:spacing w:line="240" w:lineRule="auto"/>
              <w:rPr>
                <w:sz w:val="22"/>
                <w:szCs w:val="22"/>
                <w:lang w:eastAsia="ru-RU"/>
              </w:rPr>
            </w:pPr>
            <w:r w:rsidRPr="00EB433F">
              <w:rPr>
                <w:sz w:val="22"/>
                <w:szCs w:val="22"/>
                <w:lang w:eastAsia="ru-RU"/>
              </w:rPr>
              <w:t>формирование пользовательских сценариев по каждому сегменту ЦА и проведение асессорских тестирований;</w:t>
            </w:r>
          </w:p>
          <w:p w:rsidR="005C1439" w:rsidRDefault="005C1439" w:rsidP="007B6B62">
            <w:pPr>
              <w:pStyle w:val="PixelPlus"/>
              <w:numPr>
                <w:ilvl w:val="0"/>
                <w:numId w:val="53"/>
              </w:numPr>
              <w:spacing w:line="240" w:lineRule="auto"/>
              <w:rPr>
                <w:sz w:val="22"/>
                <w:szCs w:val="22"/>
                <w:lang w:eastAsia="ru-RU"/>
              </w:rPr>
            </w:pPr>
            <w:r w:rsidRPr="00EB433F">
              <w:rPr>
                <w:sz w:val="22"/>
                <w:szCs w:val="22"/>
                <w:lang w:eastAsia="ru-RU"/>
              </w:rPr>
              <w:t>формирование и проведение опросов на сайте следующих категорий Заказчиков:</w:t>
            </w:r>
          </w:p>
          <w:p w:rsidR="005C1439" w:rsidRPr="00EB433F" w:rsidRDefault="005C1439" w:rsidP="007B6B62">
            <w:pPr>
              <w:pStyle w:val="PixelPlus"/>
              <w:numPr>
                <w:ilvl w:val="0"/>
                <w:numId w:val="64"/>
              </w:numPr>
              <w:spacing w:line="240" w:lineRule="auto"/>
              <w:ind w:left="1162"/>
              <w:rPr>
                <w:sz w:val="22"/>
                <w:szCs w:val="22"/>
                <w:lang w:eastAsia="ru-RU"/>
              </w:rPr>
            </w:pPr>
            <w:r w:rsidRPr="00EB433F">
              <w:rPr>
                <w:sz w:val="22"/>
                <w:szCs w:val="22"/>
                <w:lang w:eastAsia="ru-RU"/>
              </w:rPr>
              <w:t>лояльные пользователи, которые постоянно пользуются услугами;</w:t>
            </w:r>
          </w:p>
          <w:p w:rsidR="005C1439" w:rsidRDefault="005C1439" w:rsidP="007B6B62">
            <w:pPr>
              <w:pStyle w:val="PixelPlus"/>
              <w:numPr>
                <w:ilvl w:val="0"/>
                <w:numId w:val="64"/>
              </w:numPr>
              <w:spacing w:line="240" w:lineRule="auto"/>
              <w:ind w:left="1162"/>
              <w:rPr>
                <w:sz w:val="22"/>
                <w:szCs w:val="22"/>
                <w:lang w:eastAsia="ru-RU"/>
              </w:rPr>
            </w:pPr>
            <w:r w:rsidRPr="00EB433F">
              <w:rPr>
                <w:sz w:val="22"/>
                <w:szCs w:val="22"/>
                <w:lang w:eastAsia="ru-RU"/>
              </w:rPr>
              <w:t>новые пользователи, которые не сделали еще заказ.</w:t>
            </w:r>
          </w:p>
        </w:tc>
      </w:tr>
      <w:tr w:rsidR="005C143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1439" w:rsidRDefault="005C1439" w:rsidP="00C044FE">
            <w:pPr>
              <w:pStyle w:val="PixelPlus"/>
              <w:spacing w:line="240" w:lineRule="auto"/>
              <w:jc w:val="left"/>
              <w:rPr>
                <w:sz w:val="22"/>
                <w:szCs w:val="22"/>
                <w:lang w:eastAsia="ru-RU"/>
              </w:rPr>
            </w:pPr>
            <w:r>
              <w:rPr>
                <w:sz w:val="22"/>
                <w:szCs w:val="22"/>
                <w:lang w:eastAsia="ru-RU"/>
              </w:rPr>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1439" w:rsidRDefault="005C143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lastRenderedPageBreak/>
              <w:t>проверка корректности внедрения доработок;</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5C143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1439" w:rsidRDefault="005C1439" w:rsidP="00C044FE">
            <w:pPr>
              <w:pStyle w:val="PixelPlus"/>
              <w:spacing w:line="240" w:lineRule="auto"/>
              <w:jc w:val="left"/>
              <w:rPr>
                <w:sz w:val="22"/>
                <w:szCs w:val="22"/>
                <w:lang w:eastAsia="ru-RU"/>
              </w:rPr>
            </w:pPr>
            <w:r w:rsidRPr="00C8008E">
              <w:rPr>
                <w:sz w:val="22"/>
                <w:szCs w:val="22"/>
                <w:lang w:eastAsia="ru-RU"/>
              </w:rPr>
              <w:lastRenderedPageBreak/>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1439" w:rsidRPr="00C8008E" w:rsidRDefault="005C1439"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5C1439" w:rsidRPr="00C8008E" w:rsidRDefault="005C1439"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5C1439" w:rsidRPr="00C8008E" w:rsidRDefault="005C1439"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5C1439" w:rsidRPr="00C8008E" w:rsidRDefault="005C1439"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5C1439" w:rsidRDefault="005C1439" w:rsidP="007B6B62">
            <w:pPr>
              <w:pStyle w:val="PixelPlus"/>
              <w:numPr>
                <w:ilvl w:val="0"/>
                <w:numId w:val="61"/>
              </w:numPr>
              <w:spacing w:line="240" w:lineRule="auto"/>
              <w:rPr>
                <w:sz w:val="22"/>
                <w:szCs w:val="22"/>
                <w:lang w:eastAsia="ru-RU"/>
              </w:rPr>
            </w:pPr>
            <w:r w:rsidRPr="00C8008E">
              <w:rPr>
                <w:sz w:val="22"/>
                <w:szCs w:val="22"/>
                <w:lang w:eastAsia="ru-RU"/>
              </w:rP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tr w:rsidR="005C143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1439" w:rsidRDefault="005C1439" w:rsidP="00C044FE">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1439" w:rsidRDefault="005C1439"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5C1439" w:rsidRPr="00A31F4E" w:rsidRDefault="005C1439" w:rsidP="007B6B62">
            <w:pPr>
              <w:pStyle w:val="PixelPlus"/>
              <w:numPr>
                <w:ilvl w:val="0"/>
                <w:numId w:val="61"/>
              </w:numPr>
              <w:spacing w:line="240" w:lineRule="auto"/>
              <w:rPr>
                <w:sz w:val="22"/>
                <w:szCs w:val="22"/>
                <w:lang w:eastAsia="ru-RU"/>
              </w:rPr>
            </w:pPr>
            <w:r>
              <w:rPr>
                <w:sz w:val="22"/>
                <w:szCs w:val="22"/>
                <w:lang w:eastAsia="ru-RU"/>
              </w:rPr>
              <w:lastRenderedPageBreak/>
              <w:t>формирование выводов по результатам аналитики.</w:t>
            </w:r>
          </w:p>
        </w:tc>
      </w:tr>
      <w:tr w:rsidR="005C143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C1439" w:rsidRDefault="005C1439" w:rsidP="00C044FE">
            <w:pPr>
              <w:pStyle w:val="PixelPlus"/>
              <w:spacing w:line="240" w:lineRule="auto"/>
              <w:jc w:val="left"/>
              <w:rPr>
                <w:sz w:val="22"/>
                <w:szCs w:val="22"/>
                <w:lang w:eastAsia="ru-RU"/>
              </w:rPr>
            </w:pPr>
            <w:r>
              <w:rPr>
                <w:sz w:val="22"/>
                <w:szCs w:val="22"/>
                <w:lang w:eastAsia="ru-RU"/>
              </w:rPr>
              <w:lastRenderedPageBreak/>
              <w:t>Формирование и проработка новых страниц для кластера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C1439" w:rsidRDefault="005C1439"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5C1439" w:rsidRDefault="005C1439"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bookmarkStart w:id="98" w:name="_Hlk32490578"/>
            <w:r>
              <w:rPr>
                <w:sz w:val="22"/>
                <w:szCs w:val="22"/>
                <w:lang w:eastAsia="ru-RU"/>
              </w:rPr>
              <w:t xml:space="preserve">Работы по наращиванию ссылочной массы с использованием метода </w:t>
            </w:r>
            <w:r>
              <w:rPr>
                <w:sz w:val="22"/>
                <w:szCs w:val="22"/>
                <w:lang w:val="en-US" w:eastAsia="ru-RU"/>
              </w:rPr>
              <w:t>O</w:t>
            </w:r>
            <w:r w:rsidRPr="005C1EA6">
              <w:rPr>
                <w:sz w:val="22"/>
                <w:szCs w:val="22"/>
                <w:lang w:eastAsia="ru-RU"/>
              </w:rPr>
              <w:t>utreach</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Default="00D20CDE" w:rsidP="00D20CDE">
            <w:pPr>
              <w:pStyle w:val="PixelPlus"/>
              <w:numPr>
                <w:ilvl w:val="0"/>
                <w:numId w:val="61"/>
              </w:numPr>
              <w:spacing w:line="240" w:lineRule="auto"/>
              <w:rPr>
                <w:sz w:val="22"/>
                <w:szCs w:val="22"/>
                <w:lang w:eastAsia="ru-RU"/>
              </w:rPr>
            </w:pPr>
            <w:r>
              <w:rPr>
                <w:sz w:val="22"/>
                <w:szCs w:val="22"/>
                <w:lang w:eastAsia="ru-RU"/>
              </w:rPr>
              <w:t>поиск и отбор площадок (сайтов-доноров);</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определение списка страниц-акцепторов;</w:t>
            </w:r>
          </w:p>
          <w:p w:rsidR="00D20CDE" w:rsidRPr="00A611DF" w:rsidRDefault="00D20CDE" w:rsidP="00D20CDE">
            <w:pPr>
              <w:pStyle w:val="PixelPlus"/>
              <w:numPr>
                <w:ilvl w:val="0"/>
                <w:numId w:val="61"/>
              </w:numPr>
              <w:spacing w:line="240" w:lineRule="auto"/>
              <w:rPr>
                <w:sz w:val="22"/>
                <w:szCs w:val="22"/>
                <w:lang w:eastAsia="ru-RU"/>
              </w:rPr>
            </w:pPr>
            <w:r>
              <w:rPr>
                <w:sz w:val="22"/>
                <w:szCs w:val="22"/>
                <w:lang w:eastAsia="ru-RU"/>
              </w:rPr>
              <w:t>написание анкоров;</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осуществление первичной и вторичной рассылки ответственным ресурс Веб-мастерам;</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работа с ответами на рассылку;</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подготовка контента (при необходимости);</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контроль размещения статьи и ссылки;</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контроль индексации документа с проставленной ссылкой;</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lastRenderedPageBreak/>
              <w:t xml:space="preserve">контроль отображения внешней ссылки в панелях Яндекс Вебмастер и </w:t>
            </w:r>
            <w:r>
              <w:rPr>
                <w:sz w:val="22"/>
                <w:szCs w:val="22"/>
                <w:lang w:val="en-US" w:eastAsia="ru-RU"/>
              </w:rPr>
              <w:t>Google</w:t>
            </w:r>
            <w:r w:rsidRPr="00A82B22">
              <w:rPr>
                <w:sz w:val="22"/>
                <w:szCs w:val="22"/>
                <w:lang w:eastAsia="ru-RU"/>
              </w:rPr>
              <w:t xml:space="preserve"> </w:t>
            </w:r>
            <w:r>
              <w:rPr>
                <w:sz w:val="22"/>
                <w:szCs w:val="22"/>
                <w:lang w:val="en-US" w:eastAsia="ru-RU"/>
              </w:rPr>
              <w:t>Analytics</w:t>
            </w:r>
            <w:r>
              <w:rPr>
                <w:sz w:val="22"/>
                <w:szCs w:val="22"/>
                <w:lang w:eastAsia="ru-RU"/>
              </w:rPr>
              <w:t>;</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контроль наличия ссылки на странице-доноре.</w:t>
            </w:r>
          </w:p>
        </w:tc>
      </w:tr>
      <w:bookmarkEnd w:id="98"/>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r>
              <w:rPr>
                <w:sz w:val="22"/>
                <w:szCs w:val="22"/>
                <w:lang w:eastAsia="ru-RU"/>
              </w:rPr>
              <w:lastRenderedPageBreak/>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Default="00D20CDE" w:rsidP="00D20CDE">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D20CDE" w:rsidRDefault="00D20CDE" w:rsidP="00D20CDE">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D20CDE" w:rsidRPr="00A31F4E" w:rsidRDefault="00D20CDE" w:rsidP="00D20CDE">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Pr="0018367E" w:rsidRDefault="00D20CDE" w:rsidP="00D20CDE">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D20CDE" w:rsidRPr="0018367E" w:rsidRDefault="00D20CDE" w:rsidP="00D20CDE">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D20CDE" w:rsidRPr="0018367E" w:rsidRDefault="00D20CDE" w:rsidP="00D20CDE">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D20CDE" w:rsidRDefault="00D20CDE" w:rsidP="00D20CDE">
            <w:pPr>
              <w:pStyle w:val="PixelPlus"/>
              <w:numPr>
                <w:ilvl w:val="0"/>
                <w:numId w:val="53"/>
              </w:numPr>
              <w:spacing w:line="240" w:lineRule="auto"/>
              <w:rPr>
                <w:sz w:val="22"/>
                <w:szCs w:val="22"/>
                <w:lang w:eastAsia="ru-RU"/>
              </w:rPr>
            </w:pPr>
            <w:r w:rsidRPr="0018367E">
              <w:rPr>
                <w:sz w:val="22"/>
                <w:szCs w:val="22"/>
                <w:lang w:eastAsia="ru-RU"/>
              </w:rPr>
              <w:t xml:space="preserve">оценка </w:t>
            </w:r>
            <w:r>
              <w:rPr>
                <w:sz w:val="22"/>
                <w:szCs w:val="22"/>
                <w:lang w:eastAsia="ru-RU"/>
              </w:rPr>
              <w:t>эффективности внедрения дорабо</w:t>
            </w:r>
            <w:r w:rsidRPr="0018367E">
              <w:rPr>
                <w:sz w:val="22"/>
                <w:szCs w:val="22"/>
                <w:lang w:eastAsia="ru-RU"/>
              </w:rPr>
              <w:t>ток.</w:t>
            </w:r>
          </w:p>
        </w:tc>
      </w:tr>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r>
              <w:rPr>
                <w:sz w:val="22"/>
                <w:szCs w:val="22"/>
                <w:lang w:eastAsia="ru-RU"/>
              </w:rPr>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Default="00D20CDE" w:rsidP="00D20CDE">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tbl>
    <w:p w:rsidR="003C7438" w:rsidRDefault="003C7438" w:rsidP="001C26CC">
      <w:pPr>
        <w:pStyle w:val="PixelPlus"/>
      </w:pPr>
    </w:p>
    <w:p w:rsidR="003C7438" w:rsidRDefault="003C7438">
      <w:pPr>
        <w:rPr>
          <w:rFonts w:cs="Times New Roman"/>
          <w:sz w:val="28"/>
          <w:szCs w:val="28"/>
        </w:rPr>
      </w:pPr>
      <w:r>
        <w:br w:type="page"/>
      </w:r>
    </w:p>
    <w:p w:rsidR="003E2438" w:rsidRDefault="003E2438" w:rsidP="003E2438">
      <w:pPr>
        <w:pStyle w:val="2"/>
      </w:pPr>
      <w:bookmarkStart w:id="99" w:name="_Hlk32422577"/>
      <w:bookmarkStart w:id="100" w:name="_Toc32490779"/>
      <w:r>
        <w:lastRenderedPageBreak/>
        <w:t>План работ на 8-ой месяц</w:t>
      </w:r>
      <w:bookmarkEnd w:id="100"/>
    </w:p>
    <w:p w:rsidR="00DA40BB" w:rsidRDefault="003E2438" w:rsidP="003E2438">
      <w:pPr>
        <w:pStyle w:val="PP3"/>
      </w:pPr>
      <w:r>
        <w:t>Табл. 8. План работ на 8-ой месяц.</w:t>
      </w:r>
    </w:p>
    <w:tbl>
      <w:tblPr>
        <w:tblW w:w="15168" w:type="dxa"/>
        <w:tblInd w:w="-5" w:type="dxa"/>
        <w:tblLook w:val="04A0" w:firstRow="1" w:lastRow="0" w:firstColumn="1" w:lastColumn="0" w:noHBand="0" w:noVBand="1"/>
      </w:tblPr>
      <w:tblGrid>
        <w:gridCol w:w="3261"/>
        <w:gridCol w:w="11907"/>
      </w:tblGrid>
      <w:tr w:rsidR="003E2438"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p w:rsidR="003E2438" w:rsidRPr="00CC1151" w:rsidRDefault="003E2438" w:rsidP="00C044FE">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3E2438" w:rsidRPr="00CC1151" w:rsidRDefault="003E2438" w:rsidP="00C044FE">
            <w:pPr>
              <w:pStyle w:val="PixelPlus"/>
              <w:spacing w:line="240" w:lineRule="auto"/>
              <w:jc w:val="center"/>
              <w:rPr>
                <w:b/>
                <w:sz w:val="22"/>
                <w:szCs w:val="22"/>
                <w:lang w:eastAsia="ru-RU"/>
              </w:rPr>
            </w:pPr>
            <w:r w:rsidRPr="00CC1151">
              <w:rPr>
                <w:b/>
                <w:sz w:val="22"/>
                <w:szCs w:val="22"/>
                <w:lang w:eastAsia="ru-RU"/>
              </w:rPr>
              <w:t>Детализация работ</w:t>
            </w:r>
          </w:p>
        </w:tc>
      </w:tr>
      <w:tr w:rsidR="003E2438"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3E2438" w:rsidRDefault="003E2438" w:rsidP="00C044FE">
            <w:pPr>
              <w:pStyle w:val="PixelPlus"/>
              <w:spacing w:line="240" w:lineRule="auto"/>
              <w:jc w:val="left"/>
              <w:rPr>
                <w:sz w:val="22"/>
                <w:szCs w:val="22"/>
                <w:lang w:eastAsia="ru-RU"/>
              </w:rPr>
            </w:pPr>
            <w:r>
              <w:rPr>
                <w:sz w:val="22"/>
                <w:szCs w:val="22"/>
                <w:lang w:eastAsia="ru-RU"/>
              </w:rPr>
              <w:t>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3E2438" w:rsidRDefault="003E2438" w:rsidP="007B6B62">
            <w:pPr>
              <w:pStyle w:val="PixelPlus"/>
              <w:numPr>
                <w:ilvl w:val="0"/>
                <w:numId w:val="56"/>
              </w:numPr>
              <w:spacing w:line="240" w:lineRule="auto"/>
              <w:ind w:left="737"/>
              <w:rPr>
                <w:sz w:val="22"/>
                <w:szCs w:val="22"/>
                <w:lang w:eastAsia="ru-RU"/>
              </w:rPr>
            </w:pPr>
            <w:r w:rsidRPr="001C279A">
              <w:rPr>
                <w:sz w:val="22"/>
                <w:szCs w:val="22"/>
                <w:lang w:eastAsia="ru-RU"/>
              </w:rPr>
              <w:t>пров</w:t>
            </w:r>
            <w:r>
              <w:rPr>
                <w:sz w:val="22"/>
                <w:szCs w:val="22"/>
                <w:lang w:eastAsia="ru-RU"/>
              </w:rPr>
              <w:t>едение работ с кластером «ТОП-21+</w:t>
            </w:r>
            <w:r w:rsidRPr="001C279A">
              <w:rPr>
                <w:sz w:val="22"/>
                <w:szCs w:val="22"/>
                <w:lang w:eastAsia="ru-RU"/>
              </w:rPr>
              <w:t>»</w:t>
            </w:r>
            <w:r>
              <w:rPr>
                <w:sz w:val="22"/>
                <w:szCs w:val="22"/>
                <w:lang w:eastAsia="ru-RU"/>
              </w:rPr>
              <w:t>:</w:t>
            </w:r>
          </w:p>
          <w:p w:rsidR="003E2438" w:rsidRPr="005F0701" w:rsidRDefault="003E2438" w:rsidP="007B6B62">
            <w:pPr>
              <w:pStyle w:val="PixelPlus"/>
              <w:numPr>
                <w:ilvl w:val="0"/>
                <w:numId w:val="57"/>
              </w:numPr>
              <w:spacing w:line="240" w:lineRule="auto"/>
              <w:ind w:left="1162"/>
              <w:rPr>
                <w:sz w:val="22"/>
                <w:szCs w:val="22"/>
                <w:lang w:eastAsia="ru-RU"/>
              </w:rPr>
            </w:pPr>
            <w:r w:rsidRPr="005F0701">
              <w:rPr>
                <w:sz w:val="22"/>
                <w:szCs w:val="22"/>
                <w:lang w:eastAsia="ru-RU"/>
              </w:rPr>
              <w:t>автоматическая кластеризация;</w:t>
            </w:r>
          </w:p>
          <w:p w:rsidR="003E2438" w:rsidRPr="005F0701" w:rsidRDefault="003E2438" w:rsidP="007B6B62">
            <w:pPr>
              <w:pStyle w:val="PixelPlus"/>
              <w:numPr>
                <w:ilvl w:val="0"/>
                <w:numId w:val="57"/>
              </w:numPr>
              <w:spacing w:line="240" w:lineRule="auto"/>
              <w:ind w:left="1162"/>
              <w:rPr>
                <w:sz w:val="22"/>
                <w:szCs w:val="22"/>
                <w:lang w:eastAsia="ru-RU"/>
              </w:rPr>
            </w:pPr>
            <w:r w:rsidRPr="005F0701">
              <w:rPr>
                <w:sz w:val="22"/>
                <w:szCs w:val="22"/>
                <w:lang w:eastAsia="ru-RU"/>
              </w:rPr>
              <w:t>дополнительная чистка запросов:</w:t>
            </w:r>
          </w:p>
          <w:p w:rsidR="003E2438" w:rsidRPr="005F0701" w:rsidRDefault="003E2438"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нецелевых запросов;</w:t>
            </w:r>
          </w:p>
          <w:p w:rsidR="003E2438" w:rsidRPr="005F0701" w:rsidRDefault="003E2438"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3E2438" w:rsidRPr="005F0701" w:rsidRDefault="003E2438" w:rsidP="007B6B62">
            <w:pPr>
              <w:pStyle w:val="PixelPlus"/>
              <w:numPr>
                <w:ilvl w:val="0"/>
                <w:numId w:val="62"/>
              </w:numPr>
              <w:spacing w:line="240" w:lineRule="auto"/>
              <w:ind w:left="1162"/>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3E2438" w:rsidRDefault="003E2438" w:rsidP="007B6B62">
            <w:pPr>
              <w:pStyle w:val="PixelPlus"/>
              <w:numPr>
                <w:ilvl w:val="0"/>
                <w:numId w:val="61"/>
              </w:numPr>
              <w:spacing w:line="240" w:lineRule="auto"/>
              <w:ind w:left="1162"/>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3E2438"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3E2438" w:rsidRDefault="003E2438" w:rsidP="00C044FE">
            <w:pPr>
              <w:pStyle w:val="PixelPlus"/>
              <w:spacing w:line="240" w:lineRule="auto"/>
              <w:jc w:val="left"/>
              <w:rPr>
                <w:sz w:val="22"/>
                <w:szCs w:val="22"/>
                <w:lang w:eastAsia="ru-RU"/>
              </w:rPr>
            </w:pPr>
            <w:r>
              <w:rPr>
                <w:sz w:val="22"/>
                <w:szCs w:val="22"/>
                <w:lang w:eastAsia="ru-RU"/>
              </w:rPr>
              <w:t>Формирование и проработка новых страниц для кластера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3E2438" w:rsidRDefault="003E2438"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3E2438"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3E2438" w:rsidRDefault="003E2438" w:rsidP="00C044FE">
            <w:pPr>
              <w:pStyle w:val="PixelPlus"/>
              <w:spacing w:line="240" w:lineRule="auto"/>
              <w:jc w:val="left"/>
              <w:rPr>
                <w:sz w:val="22"/>
                <w:szCs w:val="22"/>
                <w:lang w:eastAsia="ru-RU"/>
              </w:rPr>
            </w:pPr>
            <w:r>
              <w:rPr>
                <w:sz w:val="22"/>
                <w:szCs w:val="22"/>
                <w:lang w:eastAsia="ru-RU"/>
              </w:rPr>
              <w:lastRenderedPageBreak/>
              <w:t>Оптимизация шаблонов тегов и мета-тегов страниц кластера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3E2438" w:rsidRDefault="003E2438"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3E2438" w:rsidRDefault="003E2438"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3E2438" w:rsidRDefault="003E2438"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3E2438" w:rsidRDefault="003E2438"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3E2438" w:rsidRDefault="003E2438"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3E2438" w:rsidRDefault="003E2438"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3E2438" w:rsidRDefault="003E2438"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3E2438" w:rsidRDefault="003E2438" w:rsidP="007B6B62">
            <w:pPr>
              <w:pStyle w:val="PixelPlus"/>
              <w:numPr>
                <w:ilvl w:val="0"/>
                <w:numId w:val="53"/>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3E2438" w:rsidRDefault="003E2438"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3E2438"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3E2438" w:rsidRDefault="003E2438" w:rsidP="00C044FE">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3E2438" w:rsidRDefault="003E2438"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3E2438" w:rsidRPr="00A31F4E" w:rsidRDefault="003E2438"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3E2438"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3E2438" w:rsidRDefault="003E2438" w:rsidP="00C044FE">
            <w:pPr>
              <w:pStyle w:val="PixelPlus"/>
              <w:spacing w:line="240" w:lineRule="auto"/>
              <w:jc w:val="left"/>
              <w:rPr>
                <w:sz w:val="22"/>
                <w:szCs w:val="22"/>
                <w:lang w:eastAsia="ru-RU"/>
              </w:rPr>
            </w:pPr>
            <w:r>
              <w:rPr>
                <w:sz w:val="22"/>
                <w:szCs w:val="22"/>
                <w:lang w:eastAsia="ru-RU"/>
              </w:rPr>
              <w:lastRenderedPageBreak/>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3E2438" w:rsidRDefault="003E2438"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3E2438" w:rsidRDefault="003E2438"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3E2438"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3E2438" w:rsidRDefault="003E2438" w:rsidP="00C044FE">
            <w:pPr>
              <w:pStyle w:val="PixelPlus"/>
              <w:spacing w:line="240" w:lineRule="auto"/>
              <w:jc w:val="left"/>
              <w:rPr>
                <w:sz w:val="22"/>
                <w:szCs w:val="22"/>
                <w:lang w:eastAsia="ru-RU"/>
              </w:rPr>
            </w:pPr>
            <w:r w:rsidRPr="00C8008E">
              <w:rPr>
                <w:sz w:val="22"/>
                <w:szCs w:val="22"/>
                <w:lang w:eastAsia="ru-RU"/>
              </w:rPr>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3E2438" w:rsidRPr="00C8008E" w:rsidRDefault="003E2438"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3E2438" w:rsidRPr="00C8008E" w:rsidRDefault="003E2438"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3E2438" w:rsidRPr="00C8008E" w:rsidRDefault="003E2438"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3E2438" w:rsidRPr="00C8008E" w:rsidRDefault="003E2438"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3E2438" w:rsidRDefault="003E2438" w:rsidP="007B6B62">
            <w:pPr>
              <w:pStyle w:val="PixelPlus"/>
              <w:numPr>
                <w:ilvl w:val="0"/>
                <w:numId w:val="61"/>
              </w:numPr>
              <w:spacing w:line="240" w:lineRule="auto"/>
              <w:rPr>
                <w:sz w:val="22"/>
                <w:szCs w:val="22"/>
                <w:lang w:eastAsia="ru-RU"/>
              </w:rPr>
            </w:pPr>
            <w:r w:rsidRPr="00C8008E">
              <w:rPr>
                <w:sz w:val="22"/>
                <w:szCs w:val="22"/>
                <w:lang w:eastAsia="ru-RU"/>
              </w:rP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r>
              <w:rPr>
                <w:sz w:val="22"/>
                <w:szCs w:val="22"/>
                <w:lang w:eastAsia="ru-RU"/>
              </w:rPr>
              <w:lastRenderedPageBreak/>
              <w:t xml:space="preserve">Работы по наращиванию ссылочной массы с использованием метода </w:t>
            </w:r>
            <w:r>
              <w:rPr>
                <w:sz w:val="22"/>
                <w:szCs w:val="22"/>
                <w:lang w:val="en-US" w:eastAsia="ru-RU"/>
              </w:rPr>
              <w:t>O</w:t>
            </w:r>
            <w:r w:rsidRPr="005C1EA6">
              <w:rPr>
                <w:sz w:val="22"/>
                <w:szCs w:val="22"/>
                <w:lang w:eastAsia="ru-RU"/>
              </w:rPr>
              <w:t>utreach</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Default="00D20CDE" w:rsidP="00D20CDE">
            <w:pPr>
              <w:pStyle w:val="PixelPlus"/>
              <w:numPr>
                <w:ilvl w:val="0"/>
                <w:numId w:val="61"/>
              </w:numPr>
              <w:spacing w:line="240" w:lineRule="auto"/>
              <w:rPr>
                <w:sz w:val="22"/>
                <w:szCs w:val="22"/>
                <w:lang w:eastAsia="ru-RU"/>
              </w:rPr>
            </w:pPr>
            <w:r>
              <w:rPr>
                <w:sz w:val="22"/>
                <w:szCs w:val="22"/>
                <w:lang w:eastAsia="ru-RU"/>
              </w:rPr>
              <w:t>поиск и отбор площадок (сайтов-доноров);</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определение списка страниц-акцепторов;</w:t>
            </w:r>
          </w:p>
          <w:p w:rsidR="00D20CDE" w:rsidRPr="00A611DF" w:rsidRDefault="00D20CDE" w:rsidP="00D20CDE">
            <w:pPr>
              <w:pStyle w:val="PixelPlus"/>
              <w:numPr>
                <w:ilvl w:val="0"/>
                <w:numId w:val="61"/>
              </w:numPr>
              <w:spacing w:line="240" w:lineRule="auto"/>
              <w:rPr>
                <w:sz w:val="22"/>
                <w:szCs w:val="22"/>
                <w:lang w:eastAsia="ru-RU"/>
              </w:rPr>
            </w:pPr>
            <w:r>
              <w:rPr>
                <w:sz w:val="22"/>
                <w:szCs w:val="22"/>
                <w:lang w:eastAsia="ru-RU"/>
              </w:rPr>
              <w:t>написание анкоров;</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осуществление первичной и вторичной рассылки ответственным ресурс Веб-мастерам;</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работа с ответами на рассылку;</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подготовка контента (при необходимости);</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контроль размещения статьи и ссылки;</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контроль индексации документа с проставленной ссылкой;</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 xml:space="preserve">контроль отображения внешней ссылки в панелях Яндекс Вебмастер и </w:t>
            </w:r>
            <w:r>
              <w:rPr>
                <w:sz w:val="22"/>
                <w:szCs w:val="22"/>
                <w:lang w:val="en-US" w:eastAsia="ru-RU"/>
              </w:rPr>
              <w:t>Google</w:t>
            </w:r>
            <w:r w:rsidRPr="00A82B22">
              <w:rPr>
                <w:sz w:val="22"/>
                <w:szCs w:val="22"/>
                <w:lang w:eastAsia="ru-RU"/>
              </w:rPr>
              <w:t xml:space="preserve"> </w:t>
            </w:r>
            <w:r>
              <w:rPr>
                <w:sz w:val="22"/>
                <w:szCs w:val="22"/>
                <w:lang w:val="en-US" w:eastAsia="ru-RU"/>
              </w:rPr>
              <w:t>Analytics</w:t>
            </w:r>
            <w:r>
              <w:rPr>
                <w:sz w:val="22"/>
                <w:szCs w:val="22"/>
                <w:lang w:eastAsia="ru-RU"/>
              </w:rPr>
              <w:t>;</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контроль наличия ссылки на странице-доноре.</w:t>
            </w:r>
          </w:p>
        </w:tc>
      </w:tr>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r w:rsidRPr="00FC5BCE">
              <w:rPr>
                <w:sz w:val="22"/>
                <w:szCs w:val="22"/>
                <w:lang w:eastAsia="ru-RU"/>
              </w:rPr>
              <w:t>Повышение показателей CTR на выдаче</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Pr="00FC5BCE" w:rsidRDefault="00D20CDE" w:rsidP="00D20CDE">
            <w:pPr>
              <w:pStyle w:val="PixelPlus"/>
              <w:numPr>
                <w:ilvl w:val="0"/>
                <w:numId w:val="61"/>
              </w:numPr>
              <w:spacing w:line="240" w:lineRule="auto"/>
              <w:rPr>
                <w:sz w:val="22"/>
                <w:szCs w:val="22"/>
                <w:lang w:eastAsia="ru-RU"/>
              </w:rPr>
            </w:pPr>
            <w:r w:rsidRPr="00FC5BCE">
              <w:rPr>
                <w:sz w:val="22"/>
                <w:szCs w:val="22"/>
                <w:lang w:eastAsia="ru-RU"/>
              </w:rPr>
              <w:t>контроль изменения CTR в поисковых системах по приоритетным поисковым запросам / группам запросов;</w:t>
            </w:r>
          </w:p>
          <w:p w:rsidR="00D20CDE" w:rsidRPr="00FC5BCE" w:rsidRDefault="00D20CDE" w:rsidP="00D20CDE">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внесению корректировок</w:t>
            </w:r>
            <w:r w:rsidRPr="00FC5BCE">
              <w:rPr>
                <w:sz w:val="22"/>
                <w:szCs w:val="22"/>
                <w:lang w:eastAsia="ru-RU"/>
              </w:rPr>
              <w:t xml:space="preserve"> сниппетов по наиболее частотным парам запрос/URL для повышения CTR;</w:t>
            </w:r>
          </w:p>
          <w:p w:rsidR="00D20CDE" w:rsidRPr="00FC5BCE" w:rsidRDefault="00D20CDE" w:rsidP="00D20CDE">
            <w:pPr>
              <w:pStyle w:val="PixelPlus"/>
              <w:numPr>
                <w:ilvl w:val="0"/>
                <w:numId w:val="61"/>
              </w:numPr>
              <w:spacing w:line="240" w:lineRule="auto"/>
              <w:rPr>
                <w:sz w:val="22"/>
                <w:szCs w:val="22"/>
                <w:lang w:eastAsia="ru-RU"/>
              </w:rPr>
            </w:pPr>
            <w:r>
              <w:rPr>
                <w:sz w:val="22"/>
                <w:szCs w:val="22"/>
                <w:lang w:eastAsia="ru-RU"/>
              </w:rPr>
              <w:t>формирование ТЗ на доработки по дополнению</w:t>
            </w:r>
            <w:r w:rsidRPr="00FC5BCE">
              <w:rPr>
                <w:sz w:val="22"/>
                <w:szCs w:val="22"/>
                <w:lang w:eastAsia="ru-RU"/>
              </w:rPr>
              <w:t xml:space="preserve"> наборов классов во внедренную микроразметку schema.org;</w:t>
            </w:r>
          </w:p>
          <w:p w:rsidR="00D20CDE" w:rsidRPr="00FC5BCE" w:rsidRDefault="00D20CDE" w:rsidP="00D20CDE">
            <w:pPr>
              <w:pStyle w:val="PixelPlus"/>
              <w:numPr>
                <w:ilvl w:val="0"/>
                <w:numId w:val="61"/>
              </w:numPr>
              <w:spacing w:line="240" w:lineRule="auto"/>
              <w:rPr>
                <w:sz w:val="22"/>
                <w:szCs w:val="22"/>
                <w:lang w:eastAsia="ru-RU"/>
              </w:rPr>
            </w:pPr>
            <w:r w:rsidRPr="00FC5BCE">
              <w:rPr>
                <w:sz w:val="22"/>
                <w:szCs w:val="22"/>
                <w:lang w:eastAsia="ru-RU"/>
              </w:rPr>
              <w:t>подключение сайта к «Товарам и ценам» в Я.Вебмастере: формирование YML-файла, тестирование;</w:t>
            </w:r>
          </w:p>
          <w:p w:rsidR="00D20CDE" w:rsidRPr="00FC5BCE" w:rsidRDefault="00D20CDE" w:rsidP="00D20CDE">
            <w:pPr>
              <w:pStyle w:val="PixelPlus"/>
              <w:numPr>
                <w:ilvl w:val="0"/>
                <w:numId w:val="61"/>
              </w:numPr>
              <w:spacing w:line="240" w:lineRule="auto"/>
              <w:rPr>
                <w:sz w:val="22"/>
                <w:szCs w:val="22"/>
                <w:lang w:eastAsia="ru-RU"/>
              </w:rPr>
            </w:pPr>
            <w:r>
              <w:rPr>
                <w:sz w:val="22"/>
                <w:szCs w:val="22"/>
                <w:lang w:eastAsia="ru-RU"/>
              </w:rPr>
              <w:t xml:space="preserve">формирование ТЗ на доработки по внедрению </w:t>
            </w:r>
            <w:r w:rsidRPr="00FC5BCE">
              <w:rPr>
                <w:sz w:val="22"/>
                <w:szCs w:val="22"/>
                <w:lang w:eastAsia="ru-RU"/>
              </w:rPr>
              <w:t>символов Юникода в теги и мета-теги;</w:t>
            </w:r>
          </w:p>
          <w:p w:rsidR="00D20CDE" w:rsidRDefault="00D20CDE" w:rsidP="00D20CDE">
            <w:pPr>
              <w:pStyle w:val="PixelPlus"/>
              <w:numPr>
                <w:ilvl w:val="0"/>
                <w:numId w:val="61"/>
              </w:numPr>
              <w:spacing w:line="240" w:lineRule="auto"/>
              <w:rPr>
                <w:sz w:val="22"/>
                <w:szCs w:val="22"/>
                <w:lang w:eastAsia="ru-RU"/>
              </w:rPr>
            </w:pPr>
            <w:r w:rsidRPr="00FC5BCE">
              <w:rPr>
                <w:sz w:val="22"/>
                <w:szCs w:val="22"/>
                <w:lang w:eastAsia="ru-RU"/>
              </w:rPr>
              <w:lastRenderedPageBreak/>
              <w:t>формирование «про</w:t>
            </w:r>
            <w:r>
              <w:rPr>
                <w:sz w:val="22"/>
                <w:szCs w:val="22"/>
                <w:lang w:eastAsia="ru-RU"/>
              </w:rPr>
              <w:t>дающего текста» для description;</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D20CDE" w:rsidRDefault="00D20CDE" w:rsidP="00D20CDE">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r>
              <w:rPr>
                <w:sz w:val="22"/>
                <w:szCs w:val="22"/>
                <w:lang w:eastAsia="ru-RU"/>
              </w:rPr>
              <w:lastRenderedPageBreak/>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Default="00D20CDE" w:rsidP="00D20CDE">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D20CDE" w:rsidRDefault="00D20CDE" w:rsidP="00D20CDE">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D20CDE" w:rsidRPr="00A31F4E" w:rsidRDefault="00D20CDE" w:rsidP="00D20CDE">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Pr="0018367E" w:rsidRDefault="00D20CDE" w:rsidP="00D20CDE">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D20CDE" w:rsidRPr="0018367E" w:rsidRDefault="00D20CDE" w:rsidP="00D20CDE">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D20CDE" w:rsidRPr="0018367E" w:rsidRDefault="00D20CDE" w:rsidP="00D20CDE">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D20CDE" w:rsidRDefault="00D20CDE" w:rsidP="00D20CDE">
            <w:pPr>
              <w:pStyle w:val="PixelPlus"/>
              <w:numPr>
                <w:ilvl w:val="0"/>
                <w:numId w:val="53"/>
              </w:numPr>
              <w:spacing w:line="240" w:lineRule="auto"/>
              <w:rPr>
                <w:sz w:val="22"/>
                <w:szCs w:val="22"/>
                <w:lang w:eastAsia="ru-RU"/>
              </w:rPr>
            </w:pPr>
            <w:r w:rsidRPr="0018367E">
              <w:rPr>
                <w:sz w:val="22"/>
                <w:szCs w:val="22"/>
                <w:lang w:eastAsia="ru-RU"/>
              </w:rPr>
              <w:t xml:space="preserve">оценка </w:t>
            </w:r>
            <w:r>
              <w:rPr>
                <w:sz w:val="22"/>
                <w:szCs w:val="22"/>
                <w:lang w:eastAsia="ru-RU"/>
              </w:rPr>
              <w:t>эффективности внедрения дорабо</w:t>
            </w:r>
            <w:r w:rsidRPr="0018367E">
              <w:rPr>
                <w:sz w:val="22"/>
                <w:szCs w:val="22"/>
                <w:lang w:eastAsia="ru-RU"/>
              </w:rPr>
              <w:t>ток.</w:t>
            </w:r>
          </w:p>
        </w:tc>
      </w:tr>
      <w:tr w:rsidR="00D20CDE"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D20CDE" w:rsidRDefault="00D20CDE" w:rsidP="00D20CDE">
            <w:pPr>
              <w:pStyle w:val="PixelPlus"/>
              <w:spacing w:line="240" w:lineRule="auto"/>
              <w:jc w:val="left"/>
              <w:rPr>
                <w:sz w:val="22"/>
                <w:szCs w:val="22"/>
                <w:lang w:eastAsia="ru-RU"/>
              </w:rPr>
            </w:pPr>
            <w:r>
              <w:rPr>
                <w:sz w:val="22"/>
                <w:szCs w:val="22"/>
                <w:lang w:eastAsia="ru-RU"/>
              </w:rPr>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D20CDE" w:rsidRDefault="00D20CDE" w:rsidP="00D20CDE">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bookmarkEnd w:id="99"/>
    </w:tbl>
    <w:p w:rsidR="003E2438" w:rsidRDefault="003E2438" w:rsidP="001C26CC">
      <w:pPr>
        <w:pStyle w:val="PixelPlus"/>
      </w:pPr>
    </w:p>
    <w:p w:rsidR="003E2438" w:rsidRDefault="003E2438">
      <w:pPr>
        <w:rPr>
          <w:rFonts w:cs="Times New Roman"/>
          <w:sz w:val="28"/>
          <w:szCs w:val="28"/>
        </w:rPr>
      </w:pPr>
      <w:r>
        <w:br w:type="page"/>
      </w:r>
    </w:p>
    <w:p w:rsidR="00590052" w:rsidRDefault="00590052" w:rsidP="00590052">
      <w:pPr>
        <w:pStyle w:val="2"/>
      </w:pPr>
      <w:bookmarkStart w:id="101" w:name="_Hlk32422686"/>
      <w:bookmarkStart w:id="102" w:name="_Toc32490780"/>
      <w:r>
        <w:lastRenderedPageBreak/>
        <w:t>План работ на 9-ый месяц</w:t>
      </w:r>
      <w:bookmarkEnd w:id="102"/>
    </w:p>
    <w:p w:rsidR="00590052" w:rsidRDefault="00590052" w:rsidP="00590052">
      <w:pPr>
        <w:pStyle w:val="PP3"/>
      </w:pPr>
      <w:r>
        <w:t xml:space="preserve">Табл. 9. План работ на </w:t>
      </w:r>
      <w:r w:rsidRPr="00590052">
        <w:t>9</w:t>
      </w:r>
      <w:r>
        <w:t>-ый месяц.</w:t>
      </w:r>
    </w:p>
    <w:tbl>
      <w:tblPr>
        <w:tblW w:w="15168" w:type="dxa"/>
        <w:tblInd w:w="-5" w:type="dxa"/>
        <w:tblLook w:val="04A0" w:firstRow="1" w:lastRow="0" w:firstColumn="1" w:lastColumn="0" w:noHBand="0" w:noVBand="1"/>
      </w:tblPr>
      <w:tblGrid>
        <w:gridCol w:w="3261"/>
        <w:gridCol w:w="11907"/>
      </w:tblGrid>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p w:rsidR="00590052" w:rsidRPr="00CC1151" w:rsidRDefault="00590052" w:rsidP="00C044FE">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590052" w:rsidRPr="00CC1151" w:rsidRDefault="00590052" w:rsidP="00C044FE">
            <w:pPr>
              <w:pStyle w:val="PixelPlus"/>
              <w:spacing w:line="240" w:lineRule="auto"/>
              <w:jc w:val="center"/>
              <w:rPr>
                <w:b/>
                <w:sz w:val="22"/>
                <w:szCs w:val="22"/>
                <w:lang w:eastAsia="ru-RU"/>
              </w:rPr>
            </w:pPr>
            <w:r w:rsidRPr="00CC1151">
              <w:rPr>
                <w:b/>
                <w:sz w:val="22"/>
                <w:szCs w:val="22"/>
                <w:lang w:eastAsia="ru-RU"/>
              </w:rPr>
              <w:t>Детализация работ</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Pr="00CC1151" w:rsidRDefault="00590052" w:rsidP="00C044FE">
            <w:pPr>
              <w:pStyle w:val="PixelPlus"/>
              <w:spacing w:line="240" w:lineRule="auto"/>
              <w:jc w:val="left"/>
              <w:rPr>
                <w:sz w:val="22"/>
                <w:szCs w:val="22"/>
                <w:lang w:eastAsia="ru-RU"/>
              </w:rPr>
            </w:pPr>
            <w:r w:rsidRPr="00CC1151">
              <w:rPr>
                <w:sz w:val="22"/>
                <w:szCs w:val="22"/>
                <w:lang w:eastAsia="ru-RU"/>
              </w:rPr>
              <w:t>Сбор и 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53"/>
              </w:numPr>
              <w:spacing w:line="240" w:lineRule="auto"/>
              <w:rPr>
                <w:sz w:val="22"/>
                <w:szCs w:val="22"/>
                <w:lang w:eastAsia="ru-RU"/>
              </w:rPr>
            </w:pPr>
            <w:r>
              <w:rPr>
                <w:sz w:val="22"/>
                <w:szCs w:val="22"/>
                <w:lang w:eastAsia="ru-RU"/>
              </w:rPr>
              <w:t>определение списка прорабатываемых разделов/подразделов</w:t>
            </w:r>
            <w:r>
              <w:rPr>
                <w:rStyle w:val="ad"/>
                <w:sz w:val="22"/>
                <w:szCs w:val="22"/>
                <w:lang w:eastAsia="ru-RU"/>
              </w:rPr>
              <w:footnoteReference w:id="12"/>
            </w:r>
            <w:r>
              <w:rPr>
                <w:sz w:val="22"/>
                <w:szCs w:val="22"/>
                <w:lang w:eastAsia="ru-RU"/>
              </w:rPr>
              <w:t xml:space="preserve"> первой проработки;</w:t>
            </w:r>
          </w:p>
          <w:p w:rsidR="00590052" w:rsidRPr="00CC1151" w:rsidRDefault="00590052" w:rsidP="007B6B62">
            <w:pPr>
              <w:pStyle w:val="PixelPlus"/>
              <w:numPr>
                <w:ilvl w:val="0"/>
                <w:numId w:val="53"/>
              </w:numPr>
              <w:spacing w:line="240" w:lineRule="auto"/>
              <w:rPr>
                <w:sz w:val="22"/>
                <w:szCs w:val="22"/>
                <w:lang w:eastAsia="ru-RU"/>
              </w:rPr>
            </w:pPr>
            <w:r w:rsidRPr="00CC1151">
              <w:rPr>
                <w:sz w:val="22"/>
                <w:szCs w:val="22"/>
                <w:lang w:eastAsia="ru-RU"/>
              </w:rPr>
              <w:t>сбор и чистка СЯ;</w:t>
            </w:r>
          </w:p>
          <w:p w:rsidR="00590052" w:rsidRPr="00CC1151" w:rsidRDefault="00590052" w:rsidP="007B6B62">
            <w:pPr>
              <w:pStyle w:val="PixelPlus"/>
              <w:numPr>
                <w:ilvl w:val="0"/>
                <w:numId w:val="53"/>
              </w:numPr>
              <w:spacing w:line="240" w:lineRule="auto"/>
              <w:rPr>
                <w:sz w:val="22"/>
                <w:szCs w:val="22"/>
                <w:lang w:eastAsia="ru-RU"/>
              </w:rPr>
            </w:pPr>
            <w:r w:rsidRPr="00CC1151">
              <w:rPr>
                <w:sz w:val="22"/>
                <w:szCs w:val="22"/>
                <w:lang w:eastAsia="ru-RU"/>
              </w:rPr>
              <w:t>проработка СЯ:</w:t>
            </w:r>
          </w:p>
          <w:p w:rsidR="00590052" w:rsidRDefault="00590052" w:rsidP="007B6B62">
            <w:pPr>
              <w:pStyle w:val="PixelPlus"/>
              <w:numPr>
                <w:ilvl w:val="0"/>
                <w:numId w:val="54"/>
              </w:numPr>
              <w:spacing w:line="240" w:lineRule="auto"/>
              <w:ind w:left="1025"/>
              <w:rPr>
                <w:sz w:val="22"/>
                <w:szCs w:val="22"/>
              </w:rPr>
            </w:pPr>
            <w:r w:rsidRPr="00CC1151">
              <w:rPr>
                <w:sz w:val="22"/>
                <w:szCs w:val="22"/>
              </w:rPr>
              <w:t xml:space="preserve">съем позиций по собранным запросам и определение релевантных </w:t>
            </w:r>
            <w:r w:rsidRPr="00CC1151">
              <w:rPr>
                <w:sz w:val="22"/>
                <w:szCs w:val="22"/>
                <w:lang w:val="en-US"/>
              </w:rPr>
              <w:t>URL</w:t>
            </w:r>
            <w:r w:rsidRPr="00CC1151">
              <w:rPr>
                <w:sz w:val="22"/>
                <w:szCs w:val="22"/>
              </w:rPr>
              <w:t>;</w:t>
            </w:r>
          </w:p>
          <w:p w:rsidR="00590052" w:rsidRPr="001C279A" w:rsidRDefault="00590052" w:rsidP="007B6B62">
            <w:pPr>
              <w:pStyle w:val="PixelPlus"/>
              <w:numPr>
                <w:ilvl w:val="0"/>
                <w:numId w:val="54"/>
              </w:numPr>
              <w:spacing w:line="240" w:lineRule="auto"/>
              <w:ind w:left="1025"/>
              <w:rPr>
                <w:sz w:val="22"/>
                <w:szCs w:val="22"/>
                <w:lang w:eastAsia="ru-RU"/>
              </w:rPr>
            </w:pPr>
            <w:r w:rsidRPr="001C279A">
              <w:rPr>
                <w:sz w:val="22"/>
                <w:szCs w:val="22"/>
                <w:lang w:eastAsia="ru-RU"/>
              </w:rPr>
              <w:t>формирование кластеров запросов:</w:t>
            </w:r>
          </w:p>
          <w:p w:rsidR="00590052" w:rsidRPr="001C279A" w:rsidRDefault="00590052" w:rsidP="007B6B62">
            <w:pPr>
              <w:pStyle w:val="PixelPlus"/>
              <w:numPr>
                <w:ilvl w:val="0"/>
                <w:numId w:val="55"/>
              </w:numPr>
              <w:spacing w:line="240" w:lineRule="auto"/>
              <w:ind w:left="1450"/>
              <w:rPr>
                <w:sz w:val="22"/>
                <w:szCs w:val="22"/>
                <w:lang w:eastAsia="ru-RU"/>
              </w:rPr>
            </w:pPr>
            <w:r w:rsidRPr="001C279A">
              <w:rPr>
                <w:sz w:val="22"/>
                <w:szCs w:val="22"/>
                <w:lang w:eastAsia="ru-RU"/>
              </w:rPr>
              <w:t>ТОП-7, критерий отбора которых: позиция 1-7 включительно;</w:t>
            </w:r>
          </w:p>
          <w:p w:rsidR="00590052" w:rsidRPr="001C279A" w:rsidRDefault="00590052" w:rsidP="007B6B62">
            <w:pPr>
              <w:pStyle w:val="PixelPlus"/>
              <w:numPr>
                <w:ilvl w:val="0"/>
                <w:numId w:val="55"/>
              </w:numPr>
              <w:spacing w:line="240" w:lineRule="auto"/>
              <w:ind w:left="1450"/>
              <w:rPr>
                <w:sz w:val="22"/>
                <w:szCs w:val="22"/>
                <w:lang w:eastAsia="ru-RU"/>
              </w:rPr>
            </w:pPr>
            <w:r w:rsidRPr="001C279A">
              <w:rPr>
                <w:sz w:val="22"/>
                <w:szCs w:val="22"/>
                <w:lang w:eastAsia="ru-RU"/>
              </w:rPr>
              <w:t>ТОП-8-20, критерий отбора которых: позиция 8-20 включительно;</w:t>
            </w:r>
          </w:p>
          <w:p w:rsidR="00590052" w:rsidRDefault="00590052" w:rsidP="007B6B62">
            <w:pPr>
              <w:pStyle w:val="PixelPlus"/>
              <w:numPr>
                <w:ilvl w:val="0"/>
                <w:numId w:val="55"/>
              </w:numPr>
              <w:spacing w:line="240" w:lineRule="auto"/>
              <w:ind w:left="1450"/>
              <w:rPr>
                <w:sz w:val="22"/>
                <w:szCs w:val="22"/>
                <w:lang w:eastAsia="ru-RU"/>
              </w:rPr>
            </w:pPr>
            <w:r w:rsidRPr="001C279A">
              <w:rPr>
                <w:sz w:val="22"/>
                <w:szCs w:val="22"/>
                <w:lang w:eastAsia="ru-RU"/>
              </w:rPr>
              <w:t>ТОП-21+, критерий отбора которых: позиция 21-100+;</w:t>
            </w:r>
          </w:p>
          <w:p w:rsidR="00590052" w:rsidRDefault="00590052" w:rsidP="007B6B62">
            <w:pPr>
              <w:pStyle w:val="PixelPlus"/>
              <w:numPr>
                <w:ilvl w:val="0"/>
                <w:numId w:val="56"/>
              </w:numPr>
              <w:spacing w:line="240" w:lineRule="auto"/>
              <w:ind w:left="1167"/>
              <w:rPr>
                <w:sz w:val="22"/>
                <w:szCs w:val="22"/>
                <w:lang w:eastAsia="ru-RU"/>
              </w:rPr>
            </w:pPr>
            <w:r w:rsidRPr="001C279A">
              <w:rPr>
                <w:sz w:val="22"/>
                <w:szCs w:val="22"/>
                <w:lang w:eastAsia="ru-RU"/>
              </w:rPr>
              <w:t>проведение работ с кластером «ТОП-8-20»</w:t>
            </w:r>
            <w:r>
              <w:rPr>
                <w:sz w:val="22"/>
                <w:szCs w:val="22"/>
                <w:lang w:eastAsia="ru-RU"/>
              </w:rPr>
              <w:t>:</w:t>
            </w:r>
          </w:p>
          <w:p w:rsidR="00590052" w:rsidRPr="005F0701" w:rsidRDefault="00590052" w:rsidP="007B6B62">
            <w:pPr>
              <w:pStyle w:val="PixelPlus"/>
              <w:numPr>
                <w:ilvl w:val="0"/>
                <w:numId w:val="57"/>
              </w:numPr>
              <w:spacing w:line="240" w:lineRule="auto"/>
              <w:ind w:left="1450"/>
              <w:rPr>
                <w:sz w:val="22"/>
                <w:szCs w:val="22"/>
                <w:lang w:eastAsia="ru-RU"/>
              </w:rPr>
            </w:pPr>
            <w:r w:rsidRPr="005F0701">
              <w:rPr>
                <w:sz w:val="22"/>
                <w:szCs w:val="22"/>
                <w:lang w:eastAsia="ru-RU"/>
              </w:rPr>
              <w:t>автоматическая кластеризация;</w:t>
            </w:r>
          </w:p>
          <w:p w:rsidR="00590052" w:rsidRPr="005F0701" w:rsidRDefault="00590052" w:rsidP="007B6B62">
            <w:pPr>
              <w:pStyle w:val="PixelPlus"/>
              <w:numPr>
                <w:ilvl w:val="0"/>
                <w:numId w:val="57"/>
              </w:numPr>
              <w:spacing w:line="240" w:lineRule="auto"/>
              <w:ind w:left="1450"/>
              <w:rPr>
                <w:sz w:val="22"/>
                <w:szCs w:val="22"/>
                <w:lang w:eastAsia="ru-RU"/>
              </w:rPr>
            </w:pPr>
            <w:r w:rsidRPr="005F0701">
              <w:rPr>
                <w:sz w:val="22"/>
                <w:szCs w:val="22"/>
                <w:lang w:eastAsia="ru-RU"/>
              </w:rPr>
              <w:t>дополнительная чистка запросов:</w:t>
            </w:r>
          </w:p>
          <w:p w:rsidR="00590052" w:rsidRPr="005F0701" w:rsidRDefault="00590052" w:rsidP="007B6B62">
            <w:pPr>
              <w:pStyle w:val="PixelPlus"/>
              <w:numPr>
                <w:ilvl w:val="0"/>
                <w:numId w:val="58"/>
              </w:numPr>
              <w:spacing w:line="240" w:lineRule="auto"/>
              <w:ind w:left="1876"/>
              <w:rPr>
                <w:sz w:val="22"/>
                <w:szCs w:val="22"/>
                <w:lang w:eastAsia="ru-RU"/>
              </w:rPr>
            </w:pPr>
            <w:r w:rsidRPr="005F0701">
              <w:rPr>
                <w:sz w:val="22"/>
                <w:szCs w:val="22"/>
                <w:lang w:eastAsia="ru-RU"/>
              </w:rPr>
              <w:lastRenderedPageBreak/>
              <w:t>удаление нецелевых запросов;</w:t>
            </w:r>
          </w:p>
          <w:p w:rsidR="00590052" w:rsidRPr="005F0701" w:rsidRDefault="00590052" w:rsidP="007B6B62">
            <w:pPr>
              <w:pStyle w:val="PixelPlus"/>
              <w:numPr>
                <w:ilvl w:val="0"/>
                <w:numId w:val="58"/>
              </w:numPr>
              <w:spacing w:line="240" w:lineRule="auto"/>
              <w:ind w:left="1876"/>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590052" w:rsidRPr="005F0701" w:rsidRDefault="00590052" w:rsidP="007B6B62">
            <w:pPr>
              <w:pStyle w:val="PixelPlus"/>
              <w:numPr>
                <w:ilvl w:val="0"/>
                <w:numId w:val="58"/>
              </w:numPr>
              <w:spacing w:line="240" w:lineRule="auto"/>
              <w:ind w:left="1876"/>
              <w:rPr>
                <w:sz w:val="22"/>
                <w:szCs w:val="22"/>
                <w:lang w:eastAsia="ru-RU"/>
              </w:rPr>
            </w:pPr>
            <w:r w:rsidRPr="005F0701">
              <w:rPr>
                <w:sz w:val="22"/>
                <w:szCs w:val="22"/>
                <w:lang w:eastAsia="ru-RU"/>
              </w:rPr>
              <w:t>построение пересечения с запросами из Я.Метрики и фильтрация по следующим параметрам:</w:t>
            </w:r>
          </w:p>
          <w:p w:rsidR="00590052" w:rsidRPr="005F0701" w:rsidRDefault="00590052"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плохими показателями поведения: 100% отказы, время на сайте менее 5 сек;</w:t>
            </w:r>
          </w:p>
          <w:p w:rsidR="00590052" w:rsidRPr="005F0701" w:rsidRDefault="00590052"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заходами менее 4-5 за квартал;</w:t>
            </w:r>
          </w:p>
          <w:p w:rsidR="00590052" w:rsidRPr="005F0701" w:rsidRDefault="00590052" w:rsidP="007B6B62">
            <w:pPr>
              <w:pStyle w:val="PixelPlus"/>
              <w:numPr>
                <w:ilvl w:val="0"/>
                <w:numId w:val="62"/>
              </w:numPr>
              <w:spacing w:line="240" w:lineRule="auto"/>
              <w:ind w:left="1450"/>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590052" w:rsidRPr="005F0701" w:rsidRDefault="00590052" w:rsidP="007B6B62">
            <w:pPr>
              <w:pStyle w:val="PixelPlus"/>
              <w:numPr>
                <w:ilvl w:val="0"/>
                <w:numId w:val="62"/>
              </w:numPr>
              <w:spacing w:line="240" w:lineRule="auto"/>
              <w:ind w:left="1450"/>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lastRenderedPageBreak/>
              <w:t>Оптимизация шаблонов тегов и мета-тегов страниц кластера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590052" w:rsidRDefault="00590052"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590052" w:rsidRDefault="00590052"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lastRenderedPageBreak/>
              <w:t>анализ и оценка эффективности внедрения доработок для тестовой выборки;</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sidRPr="00117F4C">
              <w:rPr>
                <w:sz w:val="22"/>
                <w:szCs w:val="22"/>
                <w:lang w:eastAsia="ru-RU"/>
              </w:rPr>
              <w:lastRenderedPageBreak/>
              <w:t>Определение и анализ ЦА с последующей сегментацией на профессиональные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53"/>
              </w:numPr>
              <w:spacing w:line="240" w:lineRule="auto"/>
              <w:rPr>
                <w:sz w:val="22"/>
                <w:szCs w:val="22"/>
                <w:lang w:eastAsia="ru-RU"/>
              </w:rPr>
            </w:pPr>
            <w:r>
              <w:rPr>
                <w:sz w:val="22"/>
                <w:szCs w:val="22"/>
                <w:lang w:eastAsia="ru-RU"/>
              </w:rPr>
              <w:t>определение прорабатываемых разделов</w:t>
            </w:r>
            <w:r>
              <w:rPr>
                <w:rStyle w:val="ad"/>
                <w:sz w:val="22"/>
                <w:szCs w:val="22"/>
                <w:lang w:eastAsia="ru-RU"/>
              </w:rPr>
              <w:footnoteReference w:id="13"/>
            </w:r>
            <w:r>
              <w:rPr>
                <w:sz w:val="22"/>
                <w:szCs w:val="22"/>
                <w:lang w:eastAsia="ru-RU"/>
              </w:rPr>
              <w:t xml:space="preserve"> первой проработки;</w:t>
            </w:r>
          </w:p>
          <w:p w:rsidR="00590052" w:rsidRPr="00EB433F" w:rsidRDefault="00590052" w:rsidP="007B6B62">
            <w:pPr>
              <w:pStyle w:val="PixelPlus"/>
              <w:numPr>
                <w:ilvl w:val="0"/>
                <w:numId w:val="53"/>
              </w:numPr>
              <w:spacing w:line="240" w:lineRule="auto"/>
              <w:rPr>
                <w:sz w:val="22"/>
                <w:szCs w:val="22"/>
                <w:lang w:eastAsia="ru-RU"/>
              </w:rPr>
            </w:pPr>
            <w:r w:rsidRPr="00EB433F">
              <w:rPr>
                <w:sz w:val="22"/>
                <w:szCs w:val="22"/>
                <w:lang w:eastAsia="ru-RU"/>
              </w:rPr>
              <w:t>сбор данных о ЦА;</w:t>
            </w:r>
          </w:p>
          <w:p w:rsidR="00590052" w:rsidRPr="00EB433F" w:rsidRDefault="00590052" w:rsidP="007B6B62">
            <w:pPr>
              <w:pStyle w:val="PixelPlus"/>
              <w:numPr>
                <w:ilvl w:val="0"/>
                <w:numId w:val="53"/>
              </w:numPr>
              <w:spacing w:line="240" w:lineRule="auto"/>
              <w:rPr>
                <w:sz w:val="22"/>
                <w:szCs w:val="22"/>
                <w:lang w:eastAsia="ru-RU"/>
              </w:rPr>
            </w:pPr>
            <w:r w:rsidRPr="00EB433F">
              <w:rPr>
                <w:sz w:val="22"/>
                <w:szCs w:val="22"/>
                <w:lang w:eastAsia="ru-RU"/>
              </w:rPr>
              <w:t>формирование критериев сегментации ЦА;</w:t>
            </w:r>
          </w:p>
          <w:p w:rsidR="00590052" w:rsidRPr="00EB433F" w:rsidRDefault="00590052" w:rsidP="007B6B62">
            <w:pPr>
              <w:pStyle w:val="PixelPlus"/>
              <w:numPr>
                <w:ilvl w:val="0"/>
                <w:numId w:val="53"/>
              </w:numPr>
              <w:spacing w:line="240" w:lineRule="auto"/>
              <w:rPr>
                <w:sz w:val="22"/>
                <w:szCs w:val="22"/>
                <w:lang w:eastAsia="ru-RU"/>
              </w:rPr>
            </w:pPr>
            <w:r w:rsidRPr="00EB433F">
              <w:rPr>
                <w:sz w:val="22"/>
                <w:szCs w:val="22"/>
                <w:lang w:eastAsia="ru-RU"/>
              </w:rPr>
              <w:t>сегментация ЦА;</w:t>
            </w:r>
          </w:p>
          <w:p w:rsidR="00590052" w:rsidRPr="00EB433F" w:rsidRDefault="00590052" w:rsidP="007B6B62">
            <w:pPr>
              <w:pStyle w:val="PixelPlus"/>
              <w:numPr>
                <w:ilvl w:val="0"/>
                <w:numId w:val="53"/>
              </w:numPr>
              <w:spacing w:line="240" w:lineRule="auto"/>
              <w:rPr>
                <w:sz w:val="22"/>
                <w:szCs w:val="22"/>
                <w:lang w:eastAsia="ru-RU"/>
              </w:rPr>
            </w:pPr>
            <w:r w:rsidRPr="00EB433F">
              <w:rPr>
                <w:sz w:val="22"/>
                <w:szCs w:val="22"/>
                <w:lang w:eastAsia="ru-RU"/>
              </w:rPr>
              <w:t xml:space="preserve">формирование и описание портрета пользователя (собирательный образ представителя того или иного сегмента): возраст, география, профессия, семейное положение, образование, место работы, должность, доход, интересы, соц. сети и площадки, где присутствует персонаж, задачи пользователя, проблемы, с которыми сталкивается персонаж при решении задачи, описание решения проблем, формулирование </w:t>
            </w:r>
            <w:r w:rsidR="00BD51ED">
              <w:rPr>
                <w:sz w:val="22"/>
                <w:szCs w:val="22"/>
                <w:lang w:eastAsia="ru-RU"/>
              </w:rPr>
              <w:t>Job Stories</w:t>
            </w:r>
            <w:r w:rsidRPr="00EB433F">
              <w:rPr>
                <w:sz w:val="22"/>
                <w:szCs w:val="22"/>
                <w:lang w:eastAsia="ru-RU"/>
              </w:rPr>
              <w:t>;</w:t>
            </w:r>
          </w:p>
          <w:p w:rsidR="00590052" w:rsidRPr="00EB433F" w:rsidRDefault="00590052" w:rsidP="007B6B62">
            <w:pPr>
              <w:pStyle w:val="PixelPlus"/>
              <w:numPr>
                <w:ilvl w:val="0"/>
                <w:numId w:val="53"/>
              </w:numPr>
              <w:spacing w:line="240" w:lineRule="auto"/>
              <w:rPr>
                <w:sz w:val="22"/>
                <w:szCs w:val="22"/>
                <w:lang w:eastAsia="ru-RU"/>
              </w:rPr>
            </w:pPr>
            <w:r w:rsidRPr="00EB433F">
              <w:rPr>
                <w:sz w:val="22"/>
                <w:szCs w:val="22"/>
                <w:lang w:eastAsia="ru-RU"/>
              </w:rPr>
              <w:t>формирование пользовательских сценариев по каждому сегменту ЦА и проведение асессорских тестирований;</w:t>
            </w:r>
          </w:p>
          <w:p w:rsidR="00590052" w:rsidRDefault="00590052" w:rsidP="007B6B62">
            <w:pPr>
              <w:pStyle w:val="PixelPlus"/>
              <w:numPr>
                <w:ilvl w:val="0"/>
                <w:numId w:val="53"/>
              </w:numPr>
              <w:spacing w:line="240" w:lineRule="auto"/>
              <w:rPr>
                <w:sz w:val="22"/>
                <w:szCs w:val="22"/>
                <w:lang w:eastAsia="ru-RU"/>
              </w:rPr>
            </w:pPr>
            <w:r w:rsidRPr="00EB433F">
              <w:rPr>
                <w:sz w:val="22"/>
                <w:szCs w:val="22"/>
                <w:lang w:eastAsia="ru-RU"/>
              </w:rPr>
              <w:t>формирование и проведение опросов на сайте следующих категорий Заказчиков:</w:t>
            </w:r>
          </w:p>
          <w:p w:rsidR="00590052" w:rsidRPr="00EB433F" w:rsidRDefault="00590052" w:rsidP="007B6B62">
            <w:pPr>
              <w:pStyle w:val="PixelPlus"/>
              <w:numPr>
                <w:ilvl w:val="0"/>
                <w:numId w:val="64"/>
              </w:numPr>
              <w:spacing w:line="240" w:lineRule="auto"/>
              <w:ind w:left="1162"/>
              <w:rPr>
                <w:sz w:val="22"/>
                <w:szCs w:val="22"/>
                <w:lang w:eastAsia="ru-RU"/>
              </w:rPr>
            </w:pPr>
            <w:r w:rsidRPr="00EB433F">
              <w:rPr>
                <w:sz w:val="22"/>
                <w:szCs w:val="22"/>
                <w:lang w:eastAsia="ru-RU"/>
              </w:rPr>
              <w:t>лояльные пользователи, которые постоянно пользуются услугами;</w:t>
            </w:r>
          </w:p>
          <w:p w:rsidR="00590052" w:rsidRDefault="00590052" w:rsidP="007B6B62">
            <w:pPr>
              <w:pStyle w:val="PixelPlus"/>
              <w:numPr>
                <w:ilvl w:val="0"/>
                <w:numId w:val="64"/>
              </w:numPr>
              <w:spacing w:line="240" w:lineRule="auto"/>
              <w:ind w:left="1162"/>
              <w:rPr>
                <w:sz w:val="22"/>
                <w:szCs w:val="22"/>
                <w:lang w:eastAsia="ru-RU"/>
              </w:rPr>
            </w:pPr>
            <w:r w:rsidRPr="00EB433F">
              <w:rPr>
                <w:sz w:val="22"/>
                <w:szCs w:val="22"/>
                <w:lang w:eastAsia="ru-RU"/>
              </w:rPr>
              <w:t>новые пользователи, которые не сделали еще заказ.</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lastRenderedPageBreak/>
              <w:t>проверка корректности внедрения доработок;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sidRPr="00C8008E">
              <w:rPr>
                <w:sz w:val="22"/>
                <w:szCs w:val="22"/>
                <w:lang w:eastAsia="ru-RU"/>
              </w:rPr>
              <w:lastRenderedPageBreak/>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Pr="00C8008E" w:rsidRDefault="00590052"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590052" w:rsidRPr="00C8008E" w:rsidRDefault="00590052"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590052" w:rsidRPr="00C8008E" w:rsidRDefault="00590052"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590052" w:rsidRPr="00C8008E" w:rsidRDefault="00590052"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590052" w:rsidRDefault="00590052" w:rsidP="007B6B62">
            <w:pPr>
              <w:pStyle w:val="PixelPlus"/>
              <w:numPr>
                <w:ilvl w:val="0"/>
                <w:numId w:val="61"/>
              </w:numPr>
              <w:spacing w:line="240" w:lineRule="auto"/>
              <w:rPr>
                <w:sz w:val="22"/>
                <w:szCs w:val="22"/>
                <w:lang w:eastAsia="ru-RU"/>
              </w:rPr>
            </w:pPr>
            <w:r w:rsidRPr="00C8008E">
              <w:rPr>
                <w:sz w:val="22"/>
                <w:szCs w:val="22"/>
                <w:lang w:eastAsia="ru-RU"/>
              </w:rP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590052" w:rsidRPr="00A31F4E" w:rsidRDefault="00590052" w:rsidP="007B6B62">
            <w:pPr>
              <w:pStyle w:val="PixelPlus"/>
              <w:numPr>
                <w:ilvl w:val="0"/>
                <w:numId w:val="61"/>
              </w:numPr>
              <w:spacing w:line="240" w:lineRule="auto"/>
              <w:rPr>
                <w:sz w:val="22"/>
                <w:szCs w:val="22"/>
                <w:lang w:eastAsia="ru-RU"/>
              </w:rPr>
            </w:pPr>
            <w:r>
              <w:rPr>
                <w:sz w:val="22"/>
                <w:szCs w:val="22"/>
                <w:lang w:eastAsia="ru-RU"/>
              </w:rPr>
              <w:lastRenderedPageBreak/>
              <w:t>формирование выводов по результатам аналитики.</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lastRenderedPageBreak/>
              <w:t>Формирование и проработка новых страниц для кластера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 xml:space="preserve">Работы по наращиванию ссылочной массы с использованием метода </w:t>
            </w:r>
            <w:r>
              <w:rPr>
                <w:sz w:val="22"/>
                <w:szCs w:val="22"/>
                <w:lang w:val="en-US" w:eastAsia="ru-RU"/>
              </w:rPr>
              <w:t>O</w:t>
            </w:r>
            <w:r w:rsidRPr="005C1EA6">
              <w:rPr>
                <w:sz w:val="22"/>
                <w:szCs w:val="22"/>
                <w:lang w:eastAsia="ru-RU"/>
              </w:rPr>
              <w:t>utreach</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61"/>
              </w:numPr>
              <w:spacing w:line="240" w:lineRule="auto"/>
              <w:rPr>
                <w:sz w:val="22"/>
                <w:szCs w:val="22"/>
                <w:lang w:eastAsia="ru-RU"/>
              </w:rPr>
            </w:pPr>
            <w:r>
              <w:rPr>
                <w:sz w:val="22"/>
                <w:szCs w:val="22"/>
                <w:lang w:eastAsia="ru-RU"/>
              </w:rPr>
              <w:t>поиск и отбор площадок (сайтов-доноров);</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определение списка страниц-акцепторов;</w:t>
            </w:r>
          </w:p>
          <w:p w:rsidR="00C538F2" w:rsidRPr="00A611DF" w:rsidRDefault="00C538F2" w:rsidP="00C538F2">
            <w:pPr>
              <w:pStyle w:val="PixelPlus"/>
              <w:numPr>
                <w:ilvl w:val="0"/>
                <w:numId w:val="61"/>
              </w:numPr>
              <w:spacing w:line="240" w:lineRule="auto"/>
              <w:rPr>
                <w:sz w:val="22"/>
                <w:szCs w:val="22"/>
                <w:lang w:eastAsia="ru-RU"/>
              </w:rPr>
            </w:pPr>
            <w:r>
              <w:rPr>
                <w:sz w:val="22"/>
                <w:szCs w:val="22"/>
                <w:lang w:eastAsia="ru-RU"/>
              </w:rPr>
              <w:t>написание анкоров;</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осуществление первичной и вторичной рассылки ответственным ресурс Веб-мастерам;</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работа с ответами на рассылку;</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подготовка контента (при необходимости);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размещения статьи и ссылки;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индексации документа с проставленной ссылкой;</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lastRenderedPageBreak/>
              <w:t xml:space="preserve">контроль отображения внешней ссылки в панелях Яндекс Вебмастер и </w:t>
            </w:r>
            <w:r>
              <w:rPr>
                <w:sz w:val="22"/>
                <w:szCs w:val="22"/>
                <w:lang w:val="en-US" w:eastAsia="ru-RU"/>
              </w:rPr>
              <w:t>Google</w:t>
            </w:r>
            <w:r w:rsidRPr="00A82B22">
              <w:rPr>
                <w:sz w:val="22"/>
                <w:szCs w:val="22"/>
                <w:lang w:eastAsia="ru-RU"/>
              </w:rPr>
              <w:t xml:space="preserve"> </w:t>
            </w:r>
            <w:r>
              <w:rPr>
                <w:sz w:val="22"/>
                <w:szCs w:val="22"/>
                <w:lang w:val="en-US" w:eastAsia="ru-RU"/>
              </w:rPr>
              <w:t>Analytics</w:t>
            </w:r>
            <w:r>
              <w:rPr>
                <w:sz w:val="22"/>
                <w:szCs w:val="22"/>
                <w:lang w:eastAsia="ru-RU"/>
              </w:rPr>
              <w:t>;</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наличия ссылки на странице-доноре.</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lastRenderedPageBreak/>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C538F2" w:rsidRDefault="00C538F2" w:rsidP="00C538F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C538F2" w:rsidRPr="00A31F4E" w:rsidRDefault="00C538F2" w:rsidP="00C538F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C538F2" w:rsidRDefault="00C538F2" w:rsidP="00C538F2">
            <w:pPr>
              <w:pStyle w:val="PixelPlus"/>
              <w:numPr>
                <w:ilvl w:val="0"/>
                <w:numId w:val="53"/>
              </w:numPr>
              <w:spacing w:line="240" w:lineRule="auto"/>
              <w:rPr>
                <w:sz w:val="22"/>
                <w:szCs w:val="22"/>
                <w:lang w:eastAsia="ru-RU"/>
              </w:rPr>
            </w:pPr>
            <w:r w:rsidRPr="0018367E">
              <w:rPr>
                <w:sz w:val="22"/>
                <w:szCs w:val="22"/>
                <w:lang w:eastAsia="ru-RU"/>
              </w:rPr>
              <w:t xml:space="preserve">оценка </w:t>
            </w:r>
            <w:r>
              <w:rPr>
                <w:sz w:val="22"/>
                <w:szCs w:val="22"/>
                <w:lang w:eastAsia="ru-RU"/>
              </w:rPr>
              <w:t>эффективности внедрения дорабо</w:t>
            </w:r>
            <w:r w:rsidRPr="0018367E">
              <w:rPr>
                <w:sz w:val="22"/>
                <w:szCs w:val="22"/>
                <w:lang w:eastAsia="ru-RU"/>
              </w:rPr>
              <w:t>ток.</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bookmarkEnd w:id="101"/>
    </w:tbl>
    <w:p w:rsidR="00590052" w:rsidRDefault="00590052" w:rsidP="001C26CC">
      <w:pPr>
        <w:pStyle w:val="PixelPlus"/>
      </w:pPr>
    </w:p>
    <w:p w:rsidR="00590052" w:rsidRDefault="00590052">
      <w:pPr>
        <w:rPr>
          <w:rFonts w:cs="Times New Roman"/>
          <w:sz w:val="28"/>
          <w:szCs w:val="28"/>
        </w:rPr>
      </w:pPr>
      <w:r>
        <w:br w:type="page"/>
      </w:r>
    </w:p>
    <w:p w:rsidR="00590052" w:rsidRDefault="00B30389" w:rsidP="00590052">
      <w:pPr>
        <w:pStyle w:val="2"/>
      </w:pPr>
      <w:bookmarkStart w:id="103" w:name="_Hlk32422707"/>
      <w:bookmarkStart w:id="104" w:name="_Toc32490781"/>
      <w:r>
        <w:lastRenderedPageBreak/>
        <w:t>План работ на 10</w:t>
      </w:r>
      <w:r w:rsidR="00590052">
        <w:t>-</w:t>
      </w:r>
      <w:r>
        <w:t>ы</w:t>
      </w:r>
      <w:r w:rsidR="00590052">
        <w:t>й месяц</w:t>
      </w:r>
      <w:bookmarkEnd w:id="104"/>
    </w:p>
    <w:p w:rsidR="00590052" w:rsidRDefault="00590052" w:rsidP="00590052">
      <w:pPr>
        <w:pStyle w:val="PP3"/>
      </w:pPr>
      <w:r>
        <w:t xml:space="preserve">Табл. </w:t>
      </w:r>
      <w:r w:rsidR="00B30389">
        <w:t>10</w:t>
      </w:r>
      <w:r>
        <w:t xml:space="preserve">. План работ на </w:t>
      </w:r>
      <w:r w:rsidR="00B30389">
        <w:t>10</w:t>
      </w:r>
      <w:r>
        <w:t>-</w:t>
      </w:r>
      <w:r w:rsidR="00B30389">
        <w:t>ы</w:t>
      </w:r>
      <w:r>
        <w:t>й месяц.</w:t>
      </w:r>
    </w:p>
    <w:tbl>
      <w:tblPr>
        <w:tblW w:w="15168" w:type="dxa"/>
        <w:tblInd w:w="-5" w:type="dxa"/>
        <w:tblLook w:val="04A0" w:firstRow="1" w:lastRow="0" w:firstColumn="1" w:lastColumn="0" w:noHBand="0" w:noVBand="1"/>
      </w:tblPr>
      <w:tblGrid>
        <w:gridCol w:w="3261"/>
        <w:gridCol w:w="11907"/>
      </w:tblGrid>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p w:rsidR="00590052" w:rsidRPr="00CC1151" w:rsidRDefault="00590052" w:rsidP="00C044FE">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590052" w:rsidRPr="00CC1151" w:rsidRDefault="00590052" w:rsidP="00C044FE">
            <w:pPr>
              <w:pStyle w:val="PixelPlus"/>
              <w:spacing w:line="240" w:lineRule="auto"/>
              <w:jc w:val="center"/>
              <w:rPr>
                <w:b/>
                <w:sz w:val="22"/>
                <w:szCs w:val="22"/>
                <w:lang w:eastAsia="ru-RU"/>
              </w:rPr>
            </w:pPr>
            <w:r w:rsidRPr="00CC1151">
              <w:rPr>
                <w:b/>
                <w:sz w:val="22"/>
                <w:szCs w:val="22"/>
                <w:lang w:eastAsia="ru-RU"/>
              </w:rPr>
              <w:t>Детализация работ</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t>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56"/>
              </w:numPr>
              <w:spacing w:line="240" w:lineRule="auto"/>
              <w:ind w:left="737"/>
              <w:rPr>
                <w:sz w:val="22"/>
                <w:szCs w:val="22"/>
                <w:lang w:eastAsia="ru-RU"/>
              </w:rPr>
            </w:pPr>
            <w:r w:rsidRPr="001C279A">
              <w:rPr>
                <w:sz w:val="22"/>
                <w:szCs w:val="22"/>
                <w:lang w:eastAsia="ru-RU"/>
              </w:rPr>
              <w:t>пров</w:t>
            </w:r>
            <w:r>
              <w:rPr>
                <w:sz w:val="22"/>
                <w:szCs w:val="22"/>
                <w:lang w:eastAsia="ru-RU"/>
              </w:rPr>
              <w:t>едение работ с кластером «ТОП-21+</w:t>
            </w:r>
            <w:r w:rsidRPr="001C279A">
              <w:rPr>
                <w:sz w:val="22"/>
                <w:szCs w:val="22"/>
                <w:lang w:eastAsia="ru-RU"/>
              </w:rPr>
              <w:t>»</w:t>
            </w:r>
            <w:r>
              <w:rPr>
                <w:sz w:val="22"/>
                <w:szCs w:val="22"/>
                <w:lang w:eastAsia="ru-RU"/>
              </w:rPr>
              <w:t>:</w:t>
            </w:r>
          </w:p>
          <w:p w:rsidR="00590052" w:rsidRPr="005F0701" w:rsidRDefault="00590052" w:rsidP="007B6B62">
            <w:pPr>
              <w:pStyle w:val="PixelPlus"/>
              <w:numPr>
                <w:ilvl w:val="0"/>
                <w:numId w:val="57"/>
              </w:numPr>
              <w:spacing w:line="240" w:lineRule="auto"/>
              <w:ind w:left="1162"/>
              <w:rPr>
                <w:sz w:val="22"/>
                <w:szCs w:val="22"/>
                <w:lang w:eastAsia="ru-RU"/>
              </w:rPr>
            </w:pPr>
            <w:r w:rsidRPr="005F0701">
              <w:rPr>
                <w:sz w:val="22"/>
                <w:szCs w:val="22"/>
                <w:lang w:eastAsia="ru-RU"/>
              </w:rPr>
              <w:t>автоматическая кластеризация;</w:t>
            </w:r>
          </w:p>
          <w:p w:rsidR="00590052" w:rsidRPr="005F0701" w:rsidRDefault="00590052" w:rsidP="007B6B62">
            <w:pPr>
              <w:pStyle w:val="PixelPlus"/>
              <w:numPr>
                <w:ilvl w:val="0"/>
                <w:numId w:val="57"/>
              </w:numPr>
              <w:spacing w:line="240" w:lineRule="auto"/>
              <w:ind w:left="1162"/>
              <w:rPr>
                <w:sz w:val="22"/>
                <w:szCs w:val="22"/>
                <w:lang w:eastAsia="ru-RU"/>
              </w:rPr>
            </w:pPr>
            <w:r w:rsidRPr="005F0701">
              <w:rPr>
                <w:sz w:val="22"/>
                <w:szCs w:val="22"/>
                <w:lang w:eastAsia="ru-RU"/>
              </w:rPr>
              <w:t>дополнительная чистка запросов:</w:t>
            </w:r>
          </w:p>
          <w:p w:rsidR="00590052" w:rsidRPr="005F0701" w:rsidRDefault="00590052"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нецелевых запросов;</w:t>
            </w:r>
          </w:p>
          <w:p w:rsidR="00590052" w:rsidRPr="005F0701" w:rsidRDefault="00590052"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590052" w:rsidRPr="005F0701" w:rsidRDefault="00590052" w:rsidP="007B6B62">
            <w:pPr>
              <w:pStyle w:val="PixelPlus"/>
              <w:numPr>
                <w:ilvl w:val="0"/>
                <w:numId w:val="62"/>
              </w:numPr>
              <w:spacing w:line="240" w:lineRule="auto"/>
              <w:ind w:left="1162"/>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590052" w:rsidRDefault="00590052" w:rsidP="007B6B62">
            <w:pPr>
              <w:pStyle w:val="PixelPlus"/>
              <w:numPr>
                <w:ilvl w:val="0"/>
                <w:numId w:val="61"/>
              </w:numPr>
              <w:spacing w:line="240" w:lineRule="auto"/>
              <w:ind w:left="1162"/>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t>Формирование и проработка новых страниц для кластера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lastRenderedPageBreak/>
              <w:t>Оптимизация шаблонов тегов и мета-тегов страниц кластера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590052" w:rsidRDefault="00590052"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590052" w:rsidRDefault="00590052"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590052" w:rsidRDefault="00590052"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590052" w:rsidRPr="00A31F4E"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Pr>
                <w:sz w:val="22"/>
                <w:szCs w:val="22"/>
                <w:lang w:eastAsia="ru-RU"/>
              </w:rPr>
              <w:lastRenderedPageBreak/>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Default="00590052" w:rsidP="00C044FE">
            <w:pPr>
              <w:pStyle w:val="PixelPlus"/>
              <w:spacing w:line="240" w:lineRule="auto"/>
              <w:jc w:val="left"/>
              <w:rPr>
                <w:sz w:val="22"/>
                <w:szCs w:val="22"/>
                <w:lang w:eastAsia="ru-RU"/>
              </w:rPr>
            </w:pPr>
            <w:r w:rsidRPr="00C8008E">
              <w:rPr>
                <w:sz w:val="22"/>
                <w:szCs w:val="22"/>
                <w:lang w:eastAsia="ru-RU"/>
              </w:rPr>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Pr="00C8008E" w:rsidRDefault="00590052"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590052" w:rsidRPr="00C8008E" w:rsidRDefault="00590052"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590052" w:rsidRPr="00C8008E" w:rsidRDefault="00590052"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590052" w:rsidRPr="00C8008E" w:rsidRDefault="00590052"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590052" w:rsidRDefault="00590052" w:rsidP="007B6B62">
            <w:pPr>
              <w:pStyle w:val="PixelPlus"/>
              <w:numPr>
                <w:ilvl w:val="0"/>
                <w:numId w:val="61"/>
              </w:numPr>
              <w:spacing w:line="240" w:lineRule="auto"/>
              <w:rPr>
                <w:sz w:val="22"/>
                <w:szCs w:val="22"/>
                <w:lang w:eastAsia="ru-RU"/>
              </w:rPr>
            </w:pPr>
            <w:r w:rsidRPr="00C8008E">
              <w:rPr>
                <w:sz w:val="22"/>
                <w:szCs w:val="22"/>
                <w:lang w:eastAsia="ru-RU"/>
              </w:rP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tr w:rsidR="0059005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590052" w:rsidRPr="00C8008E" w:rsidRDefault="00590052" w:rsidP="00C044FE">
            <w:pPr>
              <w:pStyle w:val="PixelPlus"/>
              <w:spacing w:line="240" w:lineRule="auto"/>
              <w:jc w:val="left"/>
              <w:rPr>
                <w:sz w:val="22"/>
                <w:szCs w:val="22"/>
                <w:lang w:eastAsia="ru-RU"/>
              </w:rPr>
            </w:pPr>
            <w:r>
              <w:rPr>
                <w:sz w:val="22"/>
                <w:szCs w:val="22"/>
                <w:lang w:eastAsia="ru-RU"/>
              </w:rPr>
              <w:lastRenderedPageBreak/>
              <w:t>Аудит внешней ссылочной массы</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590052" w:rsidRDefault="00590052" w:rsidP="007B6B62">
            <w:pPr>
              <w:pStyle w:val="PixelPlus"/>
              <w:numPr>
                <w:ilvl w:val="0"/>
                <w:numId w:val="61"/>
              </w:numPr>
              <w:spacing w:line="240" w:lineRule="auto"/>
              <w:rPr>
                <w:sz w:val="22"/>
                <w:szCs w:val="22"/>
                <w:lang w:eastAsia="ru-RU"/>
              </w:rPr>
            </w:pPr>
            <w:r>
              <w:rPr>
                <w:sz w:val="22"/>
                <w:szCs w:val="22"/>
                <w:lang w:eastAsia="ru-RU"/>
              </w:rPr>
              <w:t>аудит качества внешней ссылочной массы;</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определение некачественной ссылочной массы и проведение мероприятий по снятию таких ссылок;</w:t>
            </w:r>
          </w:p>
          <w:p w:rsidR="00590052" w:rsidRDefault="00590052" w:rsidP="007B6B62">
            <w:pPr>
              <w:pStyle w:val="PixelPlus"/>
              <w:numPr>
                <w:ilvl w:val="0"/>
                <w:numId w:val="61"/>
              </w:numPr>
              <w:spacing w:line="240" w:lineRule="auto"/>
              <w:rPr>
                <w:sz w:val="22"/>
                <w:szCs w:val="22"/>
                <w:lang w:eastAsia="ru-RU"/>
              </w:rPr>
            </w:pPr>
            <w:r>
              <w:rPr>
                <w:sz w:val="22"/>
                <w:szCs w:val="22"/>
                <w:lang w:eastAsia="ru-RU"/>
              </w:rPr>
              <w:t>определение доступности страниц-акцепторов;</w:t>
            </w:r>
          </w:p>
          <w:p w:rsidR="00590052" w:rsidRPr="00C8008E" w:rsidRDefault="00590052" w:rsidP="007B6B62">
            <w:pPr>
              <w:pStyle w:val="PixelPlus"/>
              <w:numPr>
                <w:ilvl w:val="0"/>
                <w:numId w:val="61"/>
              </w:numPr>
              <w:spacing w:line="240" w:lineRule="auto"/>
              <w:rPr>
                <w:sz w:val="22"/>
                <w:szCs w:val="22"/>
                <w:lang w:eastAsia="ru-RU"/>
              </w:rPr>
            </w:pPr>
            <w:r>
              <w:rPr>
                <w:sz w:val="22"/>
                <w:szCs w:val="22"/>
                <w:lang w:eastAsia="ru-RU"/>
              </w:rPr>
              <w:t>для страниц-акцепторов с кодом ответа 4ХХ, формирование ТЗ на доработки на настройке 301-редиректа на страницы с кодом ответа 200 ОК.</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 xml:space="preserve">Работы по наращиванию ссылочной массы с использованием метода </w:t>
            </w:r>
            <w:r>
              <w:rPr>
                <w:sz w:val="22"/>
                <w:szCs w:val="22"/>
                <w:lang w:val="en-US" w:eastAsia="ru-RU"/>
              </w:rPr>
              <w:t>O</w:t>
            </w:r>
            <w:r w:rsidRPr="005C1EA6">
              <w:rPr>
                <w:sz w:val="22"/>
                <w:szCs w:val="22"/>
                <w:lang w:eastAsia="ru-RU"/>
              </w:rPr>
              <w:t>utreach</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61"/>
              </w:numPr>
              <w:spacing w:line="240" w:lineRule="auto"/>
              <w:rPr>
                <w:sz w:val="22"/>
                <w:szCs w:val="22"/>
                <w:lang w:eastAsia="ru-RU"/>
              </w:rPr>
            </w:pPr>
            <w:r>
              <w:rPr>
                <w:sz w:val="22"/>
                <w:szCs w:val="22"/>
                <w:lang w:eastAsia="ru-RU"/>
              </w:rPr>
              <w:t>поиск и отбор площадок (сайтов-доноров);</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определение списка страниц-акцепторов;</w:t>
            </w:r>
          </w:p>
          <w:p w:rsidR="00C538F2" w:rsidRPr="00A611DF" w:rsidRDefault="00C538F2" w:rsidP="00C538F2">
            <w:pPr>
              <w:pStyle w:val="PixelPlus"/>
              <w:numPr>
                <w:ilvl w:val="0"/>
                <w:numId w:val="61"/>
              </w:numPr>
              <w:spacing w:line="240" w:lineRule="auto"/>
              <w:rPr>
                <w:sz w:val="22"/>
                <w:szCs w:val="22"/>
                <w:lang w:eastAsia="ru-RU"/>
              </w:rPr>
            </w:pPr>
            <w:r>
              <w:rPr>
                <w:sz w:val="22"/>
                <w:szCs w:val="22"/>
                <w:lang w:eastAsia="ru-RU"/>
              </w:rPr>
              <w:t>написание анкоров;</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осуществление первичной и вторичной рассылки ответственным ресурс Веб-мастерам;</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работа с ответами на рассылку;</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подготовка контента (при необходимости);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размещения статьи и ссылки;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индексации документа с проставленной ссылкой;</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 xml:space="preserve">контроль отображения внешней ссылки в панелях Яндекс Вебмастер и </w:t>
            </w:r>
            <w:r>
              <w:rPr>
                <w:sz w:val="22"/>
                <w:szCs w:val="22"/>
                <w:lang w:val="en-US" w:eastAsia="ru-RU"/>
              </w:rPr>
              <w:t>Google</w:t>
            </w:r>
            <w:r w:rsidRPr="00A82B22">
              <w:rPr>
                <w:sz w:val="22"/>
                <w:szCs w:val="22"/>
                <w:lang w:eastAsia="ru-RU"/>
              </w:rPr>
              <w:t xml:space="preserve"> </w:t>
            </w:r>
            <w:r>
              <w:rPr>
                <w:sz w:val="22"/>
                <w:szCs w:val="22"/>
                <w:lang w:val="en-US" w:eastAsia="ru-RU"/>
              </w:rPr>
              <w:t>Analytics</w:t>
            </w:r>
            <w:r>
              <w:rPr>
                <w:sz w:val="22"/>
                <w:szCs w:val="22"/>
                <w:lang w:eastAsia="ru-RU"/>
              </w:rPr>
              <w:t>;</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наличия ссылки на странице-доноре.</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sidRPr="00FC5BCE">
              <w:rPr>
                <w:sz w:val="22"/>
                <w:szCs w:val="22"/>
                <w:lang w:eastAsia="ru-RU"/>
              </w:rPr>
              <w:lastRenderedPageBreak/>
              <w:t>Повышение показателей CTR на выдаче</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Pr="00FC5BCE" w:rsidRDefault="00C538F2" w:rsidP="00C538F2">
            <w:pPr>
              <w:pStyle w:val="PixelPlus"/>
              <w:numPr>
                <w:ilvl w:val="0"/>
                <w:numId w:val="61"/>
              </w:numPr>
              <w:spacing w:line="240" w:lineRule="auto"/>
              <w:rPr>
                <w:sz w:val="22"/>
                <w:szCs w:val="22"/>
                <w:lang w:eastAsia="ru-RU"/>
              </w:rPr>
            </w:pPr>
            <w:r w:rsidRPr="00FC5BCE">
              <w:rPr>
                <w:sz w:val="22"/>
                <w:szCs w:val="22"/>
                <w:lang w:eastAsia="ru-RU"/>
              </w:rPr>
              <w:t>контроль изменения CTR в поисковых системах по приоритетным поисковым запросам / группам запросов;</w:t>
            </w:r>
          </w:p>
          <w:p w:rsidR="00C538F2" w:rsidRPr="00FC5BCE" w:rsidRDefault="00C538F2" w:rsidP="00C538F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внесению корректировок</w:t>
            </w:r>
            <w:r w:rsidRPr="00FC5BCE">
              <w:rPr>
                <w:sz w:val="22"/>
                <w:szCs w:val="22"/>
                <w:lang w:eastAsia="ru-RU"/>
              </w:rPr>
              <w:t xml:space="preserve"> сниппетов по наиболее частотным парам запрос/URL для повышения CTR;</w:t>
            </w:r>
          </w:p>
          <w:p w:rsidR="00C538F2" w:rsidRPr="00FC5BCE" w:rsidRDefault="00C538F2" w:rsidP="00C538F2">
            <w:pPr>
              <w:pStyle w:val="PixelPlus"/>
              <w:numPr>
                <w:ilvl w:val="0"/>
                <w:numId w:val="61"/>
              </w:numPr>
              <w:spacing w:line="240" w:lineRule="auto"/>
              <w:rPr>
                <w:sz w:val="22"/>
                <w:szCs w:val="22"/>
                <w:lang w:eastAsia="ru-RU"/>
              </w:rPr>
            </w:pPr>
            <w:r>
              <w:rPr>
                <w:sz w:val="22"/>
                <w:szCs w:val="22"/>
                <w:lang w:eastAsia="ru-RU"/>
              </w:rPr>
              <w:t>формирование ТЗ на доработки по дополнению</w:t>
            </w:r>
            <w:r w:rsidRPr="00FC5BCE">
              <w:rPr>
                <w:sz w:val="22"/>
                <w:szCs w:val="22"/>
                <w:lang w:eastAsia="ru-RU"/>
              </w:rPr>
              <w:t xml:space="preserve"> наборов классов во внедренную микроразметку schema.org;</w:t>
            </w:r>
          </w:p>
          <w:p w:rsidR="00C538F2" w:rsidRPr="00FC5BCE" w:rsidRDefault="00C538F2" w:rsidP="00C538F2">
            <w:pPr>
              <w:pStyle w:val="PixelPlus"/>
              <w:numPr>
                <w:ilvl w:val="0"/>
                <w:numId w:val="61"/>
              </w:numPr>
              <w:spacing w:line="240" w:lineRule="auto"/>
              <w:rPr>
                <w:sz w:val="22"/>
                <w:szCs w:val="22"/>
                <w:lang w:eastAsia="ru-RU"/>
              </w:rPr>
            </w:pPr>
            <w:r w:rsidRPr="00FC5BCE">
              <w:rPr>
                <w:sz w:val="22"/>
                <w:szCs w:val="22"/>
                <w:lang w:eastAsia="ru-RU"/>
              </w:rPr>
              <w:t>подключение сайта к «Товарам и ценам» в Я.Вебмастере: формирование YML-файла, тестирование;</w:t>
            </w:r>
          </w:p>
          <w:p w:rsidR="00C538F2" w:rsidRPr="00FC5BCE" w:rsidRDefault="00C538F2" w:rsidP="00C538F2">
            <w:pPr>
              <w:pStyle w:val="PixelPlus"/>
              <w:numPr>
                <w:ilvl w:val="0"/>
                <w:numId w:val="61"/>
              </w:numPr>
              <w:spacing w:line="240" w:lineRule="auto"/>
              <w:rPr>
                <w:sz w:val="22"/>
                <w:szCs w:val="22"/>
                <w:lang w:eastAsia="ru-RU"/>
              </w:rPr>
            </w:pPr>
            <w:r>
              <w:rPr>
                <w:sz w:val="22"/>
                <w:szCs w:val="22"/>
                <w:lang w:eastAsia="ru-RU"/>
              </w:rPr>
              <w:t xml:space="preserve">формирование ТЗ на доработки по внедрению </w:t>
            </w:r>
            <w:r w:rsidRPr="00FC5BCE">
              <w:rPr>
                <w:sz w:val="22"/>
                <w:szCs w:val="22"/>
                <w:lang w:eastAsia="ru-RU"/>
              </w:rPr>
              <w:t>символов Юникода в теги и мета-теги;</w:t>
            </w:r>
          </w:p>
          <w:p w:rsidR="00C538F2" w:rsidRDefault="00C538F2" w:rsidP="00C538F2">
            <w:pPr>
              <w:pStyle w:val="PixelPlus"/>
              <w:numPr>
                <w:ilvl w:val="0"/>
                <w:numId w:val="61"/>
              </w:numPr>
              <w:spacing w:line="240" w:lineRule="auto"/>
              <w:rPr>
                <w:sz w:val="22"/>
                <w:szCs w:val="22"/>
                <w:lang w:eastAsia="ru-RU"/>
              </w:rPr>
            </w:pPr>
            <w:r w:rsidRPr="00FC5BCE">
              <w:rPr>
                <w:sz w:val="22"/>
                <w:szCs w:val="22"/>
                <w:lang w:eastAsia="ru-RU"/>
              </w:rPr>
              <w:t>формирование «про</w:t>
            </w:r>
            <w:r>
              <w:rPr>
                <w:sz w:val="22"/>
                <w:szCs w:val="22"/>
                <w:lang w:eastAsia="ru-RU"/>
              </w:rPr>
              <w:t>дающего текста» для description;</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C538F2" w:rsidRDefault="00C538F2" w:rsidP="00C538F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C538F2" w:rsidRPr="00A31F4E" w:rsidRDefault="00C538F2" w:rsidP="00C538F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C538F2" w:rsidRDefault="00C538F2" w:rsidP="00C538F2">
            <w:pPr>
              <w:pStyle w:val="PixelPlus"/>
              <w:numPr>
                <w:ilvl w:val="0"/>
                <w:numId w:val="53"/>
              </w:numPr>
              <w:spacing w:line="240" w:lineRule="auto"/>
              <w:rPr>
                <w:sz w:val="22"/>
                <w:szCs w:val="22"/>
                <w:lang w:eastAsia="ru-RU"/>
              </w:rPr>
            </w:pPr>
            <w:r w:rsidRPr="0018367E">
              <w:rPr>
                <w:sz w:val="22"/>
                <w:szCs w:val="22"/>
                <w:lang w:eastAsia="ru-RU"/>
              </w:rPr>
              <w:lastRenderedPageBreak/>
              <w:t xml:space="preserve">оценка </w:t>
            </w:r>
            <w:r>
              <w:rPr>
                <w:sz w:val="22"/>
                <w:szCs w:val="22"/>
                <w:lang w:eastAsia="ru-RU"/>
              </w:rPr>
              <w:t>эффективности внедрения дорабо</w:t>
            </w:r>
            <w:r w:rsidRPr="0018367E">
              <w:rPr>
                <w:sz w:val="22"/>
                <w:szCs w:val="22"/>
                <w:lang w:eastAsia="ru-RU"/>
              </w:rPr>
              <w:t>ток.</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lastRenderedPageBreak/>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bookmarkEnd w:id="103"/>
    </w:tbl>
    <w:p w:rsidR="00B30389" w:rsidRDefault="00B30389" w:rsidP="001C26CC">
      <w:pPr>
        <w:pStyle w:val="PixelPlus"/>
      </w:pPr>
    </w:p>
    <w:p w:rsidR="00B30389" w:rsidRDefault="00B30389">
      <w:pPr>
        <w:rPr>
          <w:rFonts w:cs="Times New Roman"/>
          <w:sz w:val="28"/>
          <w:szCs w:val="28"/>
        </w:rPr>
      </w:pPr>
      <w:r>
        <w:br w:type="page"/>
      </w:r>
    </w:p>
    <w:p w:rsidR="00B30389" w:rsidRDefault="00B30389" w:rsidP="00B30389">
      <w:pPr>
        <w:pStyle w:val="2"/>
      </w:pPr>
      <w:bookmarkStart w:id="105" w:name="_Toc32490782"/>
      <w:r>
        <w:lastRenderedPageBreak/>
        <w:t>План работ на 11-ый месяц</w:t>
      </w:r>
      <w:bookmarkEnd w:id="105"/>
    </w:p>
    <w:p w:rsidR="00B30389" w:rsidRDefault="00B30389" w:rsidP="00B30389">
      <w:pPr>
        <w:pStyle w:val="PP3"/>
      </w:pPr>
      <w:r>
        <w:t>Табл. 11. План работ на 11-ый месяц.</w:t>
      </w:r>
    </w:p>
    <w:tbl>
      <w:tblPr>
        <w:tblW w:w="15168" w:type="dxa"/>
        <w:tblInd w:w="-5" w:type="dxa"/>
        <w:tblLook w:val="04A0" w:firstRow="1" w:lastRow="0" w:firstColumn="1" w:lastColumn="0" w:noHBand="0" w:noVBand="1"/>
      </w:tblPr>
      <w:tblGrid>
        <w:gridCol w:w="3261"/>
        <w:gridCol w:w="11907"/>
      </w:tblGrid>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p w:rsidR="00B30389" w:rsidRPr="00CC1151" w:rsidRDefault="00B30389" w:rsidP="00C044FE">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B30389" w:rsidRPr="00CC1151" w:rsidRDefault="00B30389" w:rsidP="00C044FE">
            <w:pPr>
              <w:pStyle w:val="PixelPlus"/>
              <w:spacing w:line="240" w:lineRule="auto"/>
              <w:jc w:val="center"/>
              <w:rPr>
                <w:b/>
                <w:sz w:val="22"/>
                <w:szCs w:val="22"/>
                <w:lang w:eastAsia="ru-RU"/>
              </w:rPr>
            </w:pPr>
            <w:r w:rsidRPr="00CC1151">
              <w:rPr>
                <w:b/>
                <w:sz w:val="22"/>
                <w:szCs w:val="22"/>
                <w:lang w:eastAsia="ru-RU"/>
              </w:rPr>
              <w:t>Детализация работ</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Pr="00CC1151" w:rsidRDefault="00B30389" w:rsidP="00C044FE">
            <w:pPr>
              <w:pStyle w:val="PixelPlus"/>
              <w:spacing w:line="240" w:lineRule="auto"/>
              <w:jc w:val="left"/>
              <w:rPr>
                <w:sz w:val="22"/>
                <w:szCs w:val="22"/>
                <w:lang w:eastAsia="ru-RU"/>
              </w:rPr>
            </w:pPr>
            <w:r w:rsidRPr="00CC1151">
              <w:rPr>
                <w:sz w:val="22"/>
                <w:szCs w:val="22"/>
                <w:lang w:eastAsia="ru-RU"/>
              </w:rPr>
              <w:t>Сбор и 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53"/>
              </w:numPr>
              <w:spacing w:line="240" w:lineRule="auto"/>
              <w:rPr>
                <w:sz w:val="22"/>
                <w:szCs w:val="22"/>
                <w:lang w:eastAsia="ru-RU"/>
              </w:rPr>
            </w:pPr>
            <w:r>
              <w:rPr>
                <w:sz w:val="22"/>
                <w:szCs w:val="22"/>
                <w:lang w:eastAsia="ru-RU"/>
              </w:rPr>
              <w:t>определение списка прорабатываемых разделов/подразделов</w:t>
            </w:r>
            <w:r>
              <w:rPr>
                <w:rStyle w:val="ad"/>
                <w:sz w:val="22"/>
                <w:szCs w:val="22"/>
                <w:lang w:eastAsia="ru-RU"/>
              </w:rPr>
              <w:footnoteReference w:id="14"/>
            </w:r>
            <w:r>
              <w:rPr>
                <w:sz w:val="22"/>
                <w:szCs w:val="22"/>
                <w:lang w:eastAsia="ru-RU"/>
              </w:rPr>
              <w:t xml:space="preserve"> первой проработки;</w:t>
            </w:r>
          </w:p>
          <w:p w:rsidR="00B30389" w:rsidRPr="00CC1151" w:rsidRDefault="00B30389" w:rsidP="007B6B62">
            <w:pPr>
              <w:pStyle w:val="PixelPlus"/>
              <w:numPr>
                <w:ilvl w:val="0"/>
                <w:numId w:val="53"/>
              </w:numPr>
              <w:spacing w:line="240" w:lineRule="auto"/>
              <w:rPr>
                <w:sz w:val="22"/>
                <w:szCs w:val="22"/>
                <w:lang w:eastAsia="ru-RU"/>
              </w:rPr>
            </w:pPr>
            <w:r w:rsidRPr="00CC1151">
              <w:rPr>
                <w:sz w:val="22"/>
                <w:szCs w:val="22"/>
                <w:lang w:eastAsia="ru-RU"/>
              </w:rPr>
              <w:t>сбор и чистка СЯ;</w:t>
            </w:r>
          </w:p>
          <w:p w:rsidR="00B30389" w:rsidRPr="00CC1151" w:rsidRDefault="00B30389" w:rsidP="007B6B62">
            <w:pPr>
              <w:pStyle w:val="PixelPlus"/>
              <w:numPr>
                <w:ilvl w:val="0"/>
                <w:numId w:val="53"/>
              </w:numPr>
              <w:spacing w:line="240" w:lineRule="auto"/>
              <w:rPr>
                <w:sz w:val="22"/>
                <w:szCs w:val="22"/>
                <w:lang w:eastAsia="ru-RU"/>
              </w:rPr>
            </w:pPr>
            <w:r w:rsidRPr="00CC1151">
              <w:rPr>
                <w:sz w:val="22"/>
                <w:szCs w:val="22"/>
                <w:lang w:eastAsia="ru-RU"/>
              </w:rPr>
              <w:t>проработка СЯ:</w:t>
            </w:r>
          </w:p>
          <w:p w:rsidR="00B30389" w:rsidRDefault="00B30389" w:rsidP="007B6B62">
            <w:pPr>
              <w:pStyle w:val="PixelPlus"/>
              <w:numPr>
                <w:ilvl w:val="0"/>
                <w:numId w:val="54"/>
              </w:numPr>
              <w:spacing w:line="240" w:lineRule="auto"/>
              <w:ind w:left="1025"/>
              <w:rPr>
                <w:sz w:val="22"/>
                <w:szCs w:val="22"/>
              </w:rPr>
            </w:pPr>
            <w:r w:rsidRPr="00CC1151">
              <w:rPr>
                <w:sz w:val="22"/>
                <w:szCs w:val="22"/>
              </w:rPr>
              <w:t xml:space="preserve">съем позиций по собранным запросам и определение релевантных </w:t>
            </w:r>
            <w:r w:rsidRPr="00CC1151">
              <w:rPr>
                <w:sz w:val="22"/>
                <w:szCs w:val="22"/>
                <w:lang w:val="en-US"/>
              </w:rPr>
              <w:t>URL</w:t>
            </w:r>
            <w:r w:rsidRPr="00CC1151">
              <w:rPr>
                <w:sz w:val="22"/>
                <w:szCs w:val="22"/>
              </w:rPr>
              <w:t>;</w:t>
            </w:r>
          </w:p>
          <w:p w:rsidR="00B30389" w:rsidRPr="001C279A" w:rsidRDefault="00B30389" w:rsidP="007B6B62">
            <w:pPr>
              <w:pStyle w:val="PixelPlus"/>
              <w:numPr>
                <w:ilvl w:val="0"/>
                <w:numId w:val="54"/>
              </w:numPr>
              <w:spacing w:line="240" w:lineRule="auto"/>
              <w:ind w:left="1025"/>
              <w:rPr>
                <w:sz w:val="22"/>
                <w:szCs w:val="22"/>
                <w:lang w:eastAsia="ru-RU"/>
              </w:rPr>
            </w:pPr>
            <w:r w:rsidRPr="001C279A">
              <w:rPr>
                <w:sz w:val="22"/>
                <w:szCs w:val="22"/>
                <w:lang w:eastAsia="ru-RU"/>
              </w:rPr>
              <w:t>формирование кластеров запросов:</w:t>
            </w:r>
          </w:p>
          <w:p w:rsidR="00B30389" w:rsidRPr="001C279A" w:rsidRDefault="00B30389" w:rsidP="007B6B62">
            <w:pPr>
              <w:pStyle w:val="PixelPlus"/>
              <w:numPr>
                <w:ilvl w:val="0"/>
                <w:numId w:val="55"/>
              </w:numPr>
              <w:spacing w:line="240" w:lineRule="auto"/>
              <w:ind w:left="1450"/>
              <w:rPr>
                <w:sz w:val="22"/>
                <w:szCs w:val="22"/>
                <w:lang w:eastAsia="ru-RU"/>
              </w:rPr>
            </w:pPr>
            <w:r w:rsidRPr="001C279A">
              <w:rPr>
                <w:sz w:val="22"/>
                <w:szCs w:val="22"/>
                <w:lang w:eastAsia="ru-RU"/>
              </w:rPr>
              <w:t>ТОП-7, критерий отбора которых: позиция 1-7 включительно;</w:t>
            </w:r>
          </w:p>
          <w:p w:rsidR="00B30389" w:rsidRPr="001C279A" w:rsidRDefault="00B30389" w:rsidP="007B6B62">
            <w:pPr>
              <w:pStyle w:val="PixelPlus"/>
              <w:numPr>
                <w:ilvl w:val="0"/>
                <w:numId w:val="55"/>
              </w:numPr>
              <w:spacing w:line="240" w:lineRule="auto"/>
              <w:ind w:left="1450"/>
              <w:rPr>
                <w:sz w:val="22"/>
                <w:szCs w:val="22"/>
                <w:lang w:eastAsia="ru-RU"/>
              </w:rPr>
            </w:pPr>
            <w:r w:rsidRPr="001C279A">
              <w:rPr>
                <w:sz w:val="22"/>
                <w:szCs w:val="22"/>
                <w:lang w:eastAsia="ru-RU"/>
              </w:rPr>
              <w:t>ТОП-8-20, критерий отбора которых: позиция 8-20 включительно;</w:t>
            </w:r>
          </w:p>
          <w:p w:rsidR="00B30389" w:rsidRDefault="00B30389" w:rsidP="007B6B62">
            <w:pPr>
              <w:pStyle w:val="PixelPlus"/>
              <w:numPr>
                <w:ilvl w:val="0"/>
                <w:numId w:val="55"/>
              </w:numPr>
              <w:spacing w:line="240" w:lineRule="auto"/>
              <w:ind w:left="1450"/>
              <w:rPr>
                <w:sz w:val="22"/>
                <w:szCs w:val="22"/>
                <w:lang w:eastAsia="ru-RU"/>
              </w:rPr>
            </w:pPr>
            <w:r w:rsidRPr="001C279A">
              <w:rPr>
                <w:sz w:val="22"/>
                <w:szCs w:val="22"/>
                <w:lang w:eastAsia="ru-RU"/>
              </w:rPr>
              <w:t>ТОП-21+, критерий отбора которых: позиция 21-100+;</w:t>
            </w:r>
          </w:p>
          <w:p w:rsidR="00B30389" w:rsidRDefault="00B30389" w:rsidP="007B6B62">
            <w:pPr>
              <w:pStyle w:val="PixelPlus"/>
              <w:numPr>
                <w:ilvl w:val="0"/>
                <w:numId w:val="56"/>
              </w:numPr>
              <w:spacing w:line="240" w:lineRule="auto"/>
              <w:ind w:left="1167"/>
              <w:rPr>
                <w:sz w:val="22"/>
                <w:szCs w:val="22"/>
                <w:lang w:eastAsia="ru-RU"/>
              </w:rPr>
            </w:pPr>
            <w:r w:rsidRPr="001C279A">
              <w:rPr>
                <w:sz w:val="22"/>
                <w:szCs w:val="22"/>
                <w:lang w:eastAsia="ru-RU"/>
              </w:rPr>
              <w:t>проведение работ с кластером «ТОП-8-20»</w:t>
            </w:r>
            <w:r>
              <w:rPr>
                <w:sz w:val="22"/>
                <w:szCs w:val="22"/>
                <w:lang w:eastAsia="ru-RU"/>
              </w:rPr>
              <w:t>:</w:t>
            </w:r>
          </w:p>
          <w:p w:rsidR="00B30389" w:rsidRPr="005F0701" w:rsidRDefault="00B30389" w:rsidP="007B6B62">
            <w:pPr>
              <w:pStyle w:val="PixelPlus"/>
              <w:numPr>
                <w:ilvl w:val="0"/>
                <w:numId w:val="57"/>
              </w:numPr>
              <w:spacing w:line="240" w:lineRule="auto"/>
              <w:ind w:left="1450"/>
              <w:rPr>
                <w:sz w:val="22"/>
                <w:szCs w:val="22"/>
                <w:lang w:eastAsia="ru-RU"/>
              </w:rPr>
            </w:pPr>
            <w:r w:rsidRPr="005F0701">
              <w:rPr>
                <w:sz w:val="22"/>
                <w:szCs w:val="22"/>
                <w:lang w:eastAsia="ru-RU"/>
              </w:rPr>
              <w:t>автоматическая кластеризация;</w:t>
            </w:r>
          </w:p>
          <w:p w:rsidR="00B30389" w:rsidRPr="005F0701" w:rsidRDefault="00B30389" w:rsidP="007B6B62">
            <w:pPr>
              <w:pStyle w:val="PixelPlus"/>
              <w:numPr>
                <w:ilvl w:val="0"/>
                <w:numId w:val="57"/>
              </w:numPr>
              <w:spacing w:line="240" w:lineRule="auto"/>
              <w:ind w:left="1450"/>
              <w:rPr>
                <w:sz w:val="22"/>
                <w:szCs w:val="22"/>
                <w:lang w:eastAsia="ru-RU"/>
              </w:rPr>
            </w:pPr>
            <w:r w:rsidRPr="005F0701">
              <w:rPr>
                <w:sz w:val="22"/>
                <w:szCs w:val="22"/>
                <w:lang w:eastAsia="ru-RU"/>
              </w:rPr>
              <w:t>дополнительная чистка запросов:</w:t>
            </w:r>
          </w:p>
          <w:p w:rsidR="00B30389" w:rsidRPr="005F0701" w:rsidRDefault="00B30389" w:rsidP="007B6B62">
            <w:pPr>
              <w:pStyle w:val="PixelPlus"/>
              <w:numPr>
                <w:ilvl w:val="0"/>
                <w:numId w:val="58"/>
              </w:numPr>
              <w:spacing w:line="240" w:lineRule="auto"/>
              <w:ind w:left="1876"/>
              <w:rPr>
                <w:sz w:val="22"/>
                <w:szCs w:val="22"/>
                <w:lang w:eastAsia="ru-RU"/>
              </w:rPr>
            </w:pPr>
            <w:r w:rsidRPr="005F0701">
              <w:rPr>
                <w:sz w:val="22"/>
                <w:szCs w:val="22"/>
                <w:lang w:eastAsia="ru-RU"/>
              </w:rPr>
              <w:lastRenderedPageBreak/>
              <w:t>удаление нецелевых запросов;</w:t>
            </w:r>
          </w:p>
          <w:p w:rsidR="00B30389" w:rsidRPr="005F0701" w:rsidRDefault="00B30389" w:rsidP="007B6B62">
            <w:pPr>
              <w:pStyle w:val="PixelPlus"/>
              <w:numPr>
                <w:ilvl w:val="0"/>
                <w:numId w:val="58"/>
              </w:numPr>
              <w:spacing w:line="240" w:lineRule="auto"/>
              <w:ind w:left="1876"/>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B30389" w:rsidRPr="005F0701" w:rsidRDefault="00B30389" w:rsidP="007B6B62">
            <w:pPr>
              <w:pStyle w:val="PixelPlus"/>
              <w:numPr>
                <w:ilvl w:val="0"/>
                <w:numId w:val="58"/>
              </w:numPr>
              <w:spacing w:line="240" w:lineRule="auto"/>
              <w:ind w:left="1876"/>
              <w:rPr>
                <w:sz w:val="22"/>
                <w:szCs w:val="22"/>
                <w:lang w:eastAsia="ru-RU"/>
              </w:rPr>
            </w:pPr>
            <w:r w:rsidRPr="005F0701">
              <w:rPr>
                <w:sz w:val="22"/>
                <w:szCs w:val="22"/>
                <w:lang w:eastAsia="ru-RU"/>
              </w:rPr>
              <w:t>построение пересечения с запросами из Я.Метрики и фильтрация по следующим параметрам:</w:t>
            </w:r>
          </w:p>
          <w:p w:rsidR="00B30389" w:rsidRPr="005F0701" w:rsidRDefault="00B30389"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плохими показателями поведения: 100% отказы, время на сайте менее 5 сек;</w:t>
            </w:r>
          </w:p>
          <w:p w:rsidR="00B30389" w:rsidRPr="005F0701" w:rsidRDefault="00B30389" w:rsidP="007B6B62">
            <w:pPr>
              <w:pStyle w:val="PixelPlus"/>
              <w:numPr>
                <w:ilvl w:val="0"/>
                <w:numId w:val="58"/>
              </w:numPr>
              <w:spacing w:line="240" w:lineRule="auto"/>
              <w:ind w:left="1876"/>
              <w:rPr>
                <w:sz w:val="22"/>
                <w:szCs w:val="22"/>
                <w:lang w:eastAsia="ru-RU"/>
              </w:rPr>
            </w:pPr>
            <w:r w:rsidRPr="005F0701">
              <w:rPr>
                <w:sz w:val="22"/>
                <w:szCs w:val="22"/>
                <w:lang w:eastAsia="ru-RU"/>
              </w:rPr>
              <w:t>запросы с заходами менее 4-5 за квартал;</w:t>
            </w:r>
          </w:p>
          <w:p w:rsidR="00B30389" w:rsidRPr="005F0701" w:rsidRDefault="00B30389" w:rsidP="007B6B62">
            <w:pPr>
              <w:pStyle w:val="PixelPlus"/>
              <w:numPr>
                <w:ilvl w:val="0"/>
                <w:numId w:val="62"/>
              </w:numPr>
              <w:spacing w:line="240" w:lineRule="auto"/>
              <w:ind w:left="1450"/>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B30389" w:rsidRPr="005F0701" w:rsidRDefault="00B30389" w:rsidP="007B6B62">
            <w:pPr>
              <w:pStyle w:val="PixelPlus"/>
              <w:numPr>
                <w:ilvl w:val="0"/>
                <w:numId w:val="62"/>
              </w:numPr>
              <w:spacing w:line="240" w:lineRule="auto"/>
              <w:ind w:left="1450"/>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lastRenderedPageBreak/>
              <w:t>Оптимизация шаблонов тегов и мета-тегов страниц кластера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B30389" w:rsidRDefault="00B30389"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B30389" w:rsidRDefault="00B30389"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lastRenderedPageBreak/>
              <w:t>анализ и оценка эффективности внедрения доработок для тестовой выборки;</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sidRPr="00117F4C">
              <w:rPr>
                <w:sz w:val="22"/>
                <w:szCs w:val="22"/>
                <w:lang w:eastAsia="ru-RU"/>
              </w:rPr>
              <w:lastRenderedPageBreak/>
              <w:t>Определение и анализ ЦА с последующей сегментацией на профессиональные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53"/>
              </w:numPr>
              <w:spacing w:line="240" w:lineRule="auto"/>
              <w:rPr>
                <w:sz w:val="22"/>
                <w:szCs w:val="22"/>
                <w:lang w:eastAsia="ru-RU"/>
              </w:rPr>
            </w:pPr>
            <w:r>
              <w:rPr>
                <w:sz w:val="22"/>
                <w:szCs w:val="22"/>
                <w:lang w:eastAsia="ru-RU"/>
              </w:rPr>
              <w:t>определение прорабатываемых разделов</w:t>
            </w:r>
            <w:r>
              <w:rPr>
                <w:rStyle w:val="ad"/>
                <w:sz w:val="22"/>
                <w:szCs w:val="22"/>
                <w:lang w:eastAsia="ru-RU"/>
              </w:rPr>
              <w:footnoteReference w:id="15"/>
            </w:r>
            <w:r>
              <w:rPr>
                <w:sz w:val="22"/>
                <w:szCs w:val="22"/>
                <w:lang w:eastAsia="ru-RU"/>
              </w:rPr>
              <w:t xml:space="preserve"> первой проработки;</w:t>
            </w:r>
          </w:p>
          <w:p w:rsidR="00B30389" w:rsidRPr="00EB433F" w:rsidRDefault="00B30389" w:rsidP="007B6B62">
            <w:pPr>
              <w:pStyle w:val="PixelPlus"/>
              <w:numPr>
                <w:ilvl w:val="0"/>
                <w:numId w:val="53"/>
              </w:numPr>
              <w:spacing w:line="240" w:lineRule="auto"/>
              <w:rPr>
                <w:sz w:val="22"/>
                <w:szCs w:val="22"/>
                <w:lang w:eastAsia="ru-RU"/>
              </w:rPr>
            </w:pPr>
            <w:r w:rsidRPr="00EB433F">
              <w:rPr>
                <w:sz w:val="22"/>
                <w:szCs w:val="22"/>
                <w:lang w:eastAsia="ru-RU"/>
              </w:rPr>
              <w:t>сбор данных о ЦА;</w:t>
            </w:r>
          </w:p>
          <w:p w:rsidR="00B30389" w:rsidRPr="00EB433F" w:rsidRDefault="00B30389" w:rsidP="007B6B62">
            <w:pPr>
              <w:pStyle w:val="PixelPlus"/>
              <w:numPr>
                <w:ilvl w:val="0"/>
                <w:numId w:val="53"/>
              </w:numPr>
              <w:spacing w:line="240" w:lineRule="auto"/>
              <w:rPr>
                <w:sz w:val="22"/>
                <w:szCs w:val="22"/>
                <w:lang w:eastAsia="ru-RU"/>
              </w:rPr>
            </w:pPr>
            <w:r w:rsidRPr="00EB433F">
              <w:rPr>
                <w:sz w:val="22"/>
                <w:szCs w:val="22"/>
                <w:lang w:eastAsia="ru-RU"/>
              </w:rPr>
              <w:t>формирование критериев сегментации ЦА;</w:t>
            </w:r>
          </w:p>
          <w:p w:rsidR="00B30389" w:rsidRPr="00EB433F" w:rsidRDefault="00B30389" w:rsidP="007B6B62">
            <w:pPr>
              <w:pStyle w:val="PixelPlus"/>
              <w:numPr>
                <w:ilvl w:val="0"/>
                <w:numId w:val="53"/>
              </w:numPr>
              <w:spacing w:line="240" w:lineRule="auto"/>
              <w:rPr>
                <w:sz w:val="22"/>
                <w:szCs w:val="22"/>
                <w:lang w:eastAsia="ru-RU"/>
              </w:rPr>
            </w:pPr>
            <w:r w:rsidRPr="00EB433F">
              <w:rPr>
                <w:sz w:val="22"/>
                <w:szCs w:val="22"/>
                <w:lang w:eastAsia="ru-RU"/>
              </w:rPr>
              <w:t>сегментация ЦА;</w:t>
            </w:r>
          </w:p>
          <w:p w:rsidR="00B30389" w:rsidRPr="00EB433F" w:rsidRDefault="00B30389" w:rsidP="007B6B62">
            <w:pPr>
              <w:pStyle w:val="PixelPlus"/>
              <w:numPr>
                <w:ilvl w:val="0"/>
                <w:numId w:val="53"/>
              </w:numPr>
              <w:spacing w:line="240" w:lineRule="auto"/>
              <w:rPr>
                <w:sz w:val="22"/>
                <w:szCs w:val="22"/>
                <w:lang w:eastAsia="ru-RU"/>
              </w:rPr>
            </w:pPr>
            <w:r w:rsidRPr="00EB433F">
              <w:rPr>
                <w:sz w:val="22"/>
                <w:szCs w:val="22"/>
                <w:lang w:eastAsia="ru-RU"/>
              </w:rPr>
              <w:t xml:space="preserve">формирование и описание портрета пользователя (собирательный образ представителя того или иного сегмента): возраст, география, профессия, семейное положение, образование, место работы, должность, доход, интересы, соц. сети и площадки, где присутствует персонаж, задачи пользователя, проблемы, с которыми сталкивается персонаж при решении задачи, описание решения проблем, формулирование </w:t>
            </w:r>
            <w:r w:rsidR="00BD51ED">
              <w:rPr>
                <w:sz w:val="22"/>
                <w:szCs w:val="22"/>
                <w:lang w:eastAsia="ru-RU"/>
              </w:rPr>
              <w:t>Job Stories</w:t>
            </w:r>
            <w:r w:rsidRPr="00EB433F">
              <w:rPr>
                <w:sz w:val="22"/>
                <w:szCs w:val="22"/>
                <w:lang w:eastAsia="ru-RU"/>
              </w:rPr>
              <w:t>;</w:t>
            </w:r>
          </w:p>
          <w:p w:rsidR="00B30389" w:rsidRPr="00EB433F" w:rsidRDefault="00B30389" w:rsidP="007B6B62">
            <w:pPr>
              <w:pStyle w:val="PixelPlus"/>
              <w:numPr>
                <w:ilvl w:val="0"/>
                <w:numId w:val="53"/>
              </w:numPr>
              <w:spacing w:line="240" w:lineRule="auto"/>
              <w:rPr>
                <w:sz w:val="22"/>
                <w:szCs w:val="22"/>
                <w:lang w:eastAsia="ru-RU"/>
              </w:rPr>
            </w:pPr>
            <w:r w:rsidRPr="00EB433F">
              <w:rPr>
                <w:sz w:val="22"/>
                <w:szCs w:val="22"/>
                <w:lang w:eastAsia="ru-RU"/>
              </w:rPr>
              <w:t>формирование пользовательских сценариев по каждому сегменту ЦА и проведение асессорских тестирований;</w:t>
            </w:r>
          </w:p>
          <w:p w:rsidR="00B30389" w:rsidRDefault="00B30389" w:rsidP="007B6B62">
            <w:pPr>
              <w:pStyle w:val="PixelPlus"/>
              <w:numPr>
                <w:ilvl w:val="0"/>
                <w:numId w:val="53"/>
              </w:numPr>
              <w:spacing w:line="240" w:lineRule="auto"/>
              <w:rPr>
                <w:sz w:val="22"/>
                <w:szCs w:val="22"/>
                <w:lang w:eastAsia="ru-RU"/>
              </w:rPr>
            </w:pPr>
            <w:r w:rsidRPr="00EB433F">
              <w:rPr>
                <w:sz w:val="22"/>
                <w:szCs w:val="22"/>
                <w:lang w:eastAsia="ru-RU"/>
              </w:rPr>
              <w:t>формирование и проведение опросов на сайте следующих категорий Заказчиков:</w:t>
            </w:r>
          </w:p>
          <w:p w:rsidR="00B30389" w:rsidRPr="00EB433F" w:rsidRDefault="00B30389" w:rsidP="007B6B62">
            <w:pPr>
              <w:pStyle w:val="PixelPlus"/>
              <w:numPr>
                <w:ilvl w:val="0"/>
                <w:numId w:val="64"/>
              </w:numPr>
              <w:spacing w:line="240" w:lineRule="auto"/>
              <w:ind w:left="1162"/>
              <w:rPr>
                <w:sz w:val="22"/>
                <w:szCs w:val="22"/>
                <w:lang w:eastAsia="ru-RU"/>
              </w:rPr>
            </w:pPr>
            <w:r w:rsidRPr="00EB433F">
              <w:rPr>
                <w:sz w:val="22"/>
                <w:szCs w:val="22"/>
                <w:lang w:eastAsia="ru-RU"/>
              </w:rPr>
              <w:t>лояльные пользователи, которые постоянно пользуются услугами;</w:t>
            </w:r>
          </w:p>
          <w:p w:rsidR="00B30389" w:rsidRDefault="00B30389" w:rsidP="007B6B62">
            <w:pPr>
              <w:pStyle w:val="PixelPlus"/>
              <w:numPr>
                <w:ilvl w:val="0"/>
                <w:numId w:val="64"/>
              </w:numPr>
              <w:spacing w:line="240" w:lineRule="auto"/>
              <w:ind w:left="1162"/>
              <w:rPr>
                <w:sz w:val="22"/>
                <w:szCs w:val="22"/>
                <w:lang w:eastAsia="ru-RU"/>
              </w:rPr>
            </w:pPr>
            <w:r w:rsidRPr="00EB433F">
              <w:rPr>
                <w:sz w:val="22"/>
                <w:szCs w:val="22"/>
                <w:lang w:eastAsia="ru-RU"/>
              </w:rPr>
              <w:t>новые пользователи, которые не сделали еще заказ.</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lastRenderedPageBreak/>
              <w:t>проверка корректности внедрения доработок;</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sidRPr="00C8008E">
              <w:rPr>
                <w:sz w:val="22"/>
                <w:szCs w:val="22"/>
                <w:lang w:eastAsia="ru-RU"/>
              </w:rPr>
              <w:lastRenderedPageBreak/>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Pr="00C8008E" w:rsidRDefault="00B30389"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B30389" w:rsidRPr="00C8008E" w:rsidRDefault="00B30389"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B30389" w:rsidRPr="00C8008E" w:rsidRDefault="00B30389"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B30389" w:rsidRPr="00C8008E" w:rsidRDefault="00B30389"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B30389" w:rsidRDefault="00B30389" w:rsidP="007B6B62">
            <w:pPr>
              <w:pStyle w:val="PixelPlus"/>
              <w:numPr>
                <w:ilvl w:val="0"/>
                <w:numId w:val="61"/>
              </w:numPr>
              <w:spacing w:line="240" w:lineRule="auto"/>
              <w:rPr>
                <w:sz w:val="22"/>
                <w:szCs w:val="22"/>
                <w:lang w:eastAsia="ru-RU"/>
              </w:rPr>
            </w:pPr>
            <w:r w:rsidRPr="00C8008E">
              <w:rPr>
                <w:sz w:val="22"/>
                <w:szCs w:val="22"/>
                <w:lang w:eastAsia="ru-RU"/>
              </w:rP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B30389" w:rsidRPr="00A31F4E" w:rsidRDefault="00B30389" w:rsidP="007B6B62">
            <w:pPr>
              <w:pStyle w:val="PixelPlus"/>
              <w:numPr>
                <w:ilvl w:val="0"/>
                <w:numId w:val="61"/>
              </w:numPr>
              <w:spacing w:line="240" w:lineRule="auto"/>
              <w:rPr>
                <w:sz w:val="22"/>
                <w:szCs w:val="22"/>
                <w:lang w:eastAsia="ru-RU"/>
              </w:rPr>
            </w:pPr>
            <w:r>
              <w:rPr>
                <w:sz w:val="22"/>
                <w:szCs w:val="22"/>
                <w:lang w:eastAsia="ru-RU"/>
              </w:rPr>
              <w:lastRenderedPageBreak/>
              <w:t>формирование выводов по результатам аналитики.</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lastRenderedPageBreak/>
              <w:t>Формирование и проработка новых страниц для кластера ТОП-8-20</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 xml:space="preserve">Работы по наращиванию ссылочной массы с использованием метода </w:t>
            </w:r>
            <w:r>
              <w:rPr>
                <w:sz w:val="22"/>
                <w:szCs w:val="22"/>
                <w:lang w:val="en-US" w:eastAsia="ru-RU"/>
              </w:rPr>
              <w:t>O</w:t>
            </w:r>
            <w:r w:rsidRPr="005C1EA6">
              <w:rPr>
                <w:sz w:val="22"/>
                <w:szCs w:val="22"/>
                <w:lang w:eastAsia="ru-RU"/>
              </w:rPr>
              <w:t>utreach</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61"/>
              </w:numPr>
              <w:spacing w:line="240" w:lineRule="auto"/>
              <w:rPr>
                <w:sz w:val="22"/>
                <w:szCs w:val="22"/>
                <w:lang w:eastAsia="ru-RU"/>
              </w:rPr>
            </w:pPr>
            <w:r>
              <w:rPr>
                <w:sz w:val="22"/>
                <w:szCs w:val="22"/>
                <w:lang w:eastAsia="ru-RU"/>
              </w:rPr>
              <w:t>поиск и отбор площадок (сайтов-доноров);</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определение списка страниц-акцепторов;</w:t>
            </w:r>
          </w:p>
          <w:p w:rsidR="00C538F2" w:rsidRPr="00A611DF" w:rsidRDefault="00C538F2" w:rsidP="00C538F2">
            <w:pPr>
              <w:pStyle w:val="PixelPlus"/>
              <w:numPr>
                <w:ilvl w:val="0"/>
                <w:numId w:val="61"/>
              </w:numPr>
              <w:spacing w:line="240" w:lineRule="auto"/>
              <w:rPr>
                <w:sz w:val="22"/>
                <w:szCs w:val="22"/>
                <w:lang w:eastAsia="ru-RU"/>
              </w:rPr>
            </w:pPr>
            <w:r>
              <w:rPr>
                <w:sz w:val="22"/>
                <w:szCs w:val="22"/>
                <w:lang w:eastAsia="ru-RU"/>
              </w:rPr>
              <w:t>написание анкоров;</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осуществление первичной и вторичной рассылки ответственным ресурс Веб-мастерам;</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работа с ответами на рассылку;</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подготовка контента (при необходимости);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размещения статьи и ссылки;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индексации документа с проставленной ссылкой;</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lastRenderedPageBreak/>
              <w:t xml:space="preserve">контроль отображения внешней ссылки в панелях Яндекс Вебмастер и </w:t>
            </w:r>
            <w:r>
              <w:rPr>
                <w:sz w:val="22"/>
                <w:szCs w:val="22"/>
                <w:lang w:val="en-US" w:eastAsia="ru-RU"/>
              </w:rPr>
              <w:t>Google</w:t>
            </w:r>
            <w:r w:rsidRPr="00A82B22">
              <w:rPr>
                <w:sz w:val="22"/>
                <w:szCs w:val="22"/>
                <w:lang w:eastAsia="ru-RU"/>
              </w:rPr>
              <w:t xml:space="preserve"> </w:t>
            </w:r>
            <w:r>
              <w:rPr>
                <w:sz w:val="22"/>
                <w:szCs w:val="22"/>
                <w:lang w:val="en-US" w:eastAsia="ru-RU"/>
              </w:rPr>
              <w:t>Analytics</w:t>
            </w:r>
            <w:r>
              <w:rPr>
                <w:sz w:val="22"/>
                <w:szCs w:val="22"/>
                <w:lang w:eastAsia="ru-RU"/>
              </w:rPr>
              <w:t>;</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наличия ссылки на странице-доноре.</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lastRenderedPageBreak/>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C538F2" w:rsidRDefault="00C538F2" w:rsidP="00C538F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C538F2" w:rsidRPr="00A31F4E" w:rsidRDefault="00C538F2" w:rsidP="00C538F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C538F2" w:rsidRDefault="00C538F2" w:rsidP="00C538F2">
            <w:pPr>
              <w:pStyle w:val="PixelPlus"/>
              <w:numPr>
                <w:ilvl w:val="0"/>
                <w:numId w:val="53"/>
              </w:numPr>
              <w:spacing w:line="240" w:lineRule="auto"/>
              <w:rPr>
                <w:sz w:val="22"/>
                <w:szCs w:val="22"/>
                <w:lang w:eastAsia="ru-RU"/>
              </w:rPr>
            </w:pPr>
            <w:r w:rsidRPr="0018367E">
              <w:rPr>
                <w:sz w:val="22"/>
                <w:szCs w:val="22"/>
                <w:lang w:eastAsia="ru-RU"/>
              </w:rPr>
              <w:t xml:space="preserve">оценка </w:t>
            </w:r>
            <w:r>
              <w:rPr>
                <w:sz w:val="22"/>
                <w:szCs w:val="22"/>
                <w:lang w:eastAsia="ru-RU"/>
              </w:rPr>
              <w:t>эффективности внедрения дорабо</w:t>
            </w:r>
            <w:r w:rsidRPr="0018367E">
              <w:rPr>
                <w:sz w:val="22"/>
                <w:szCs w:val="22"/>
                <w:lang w:eastAsia="ru-RU"/>
              </w:rPr>
              <w:t>ток.</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tbl>
    <w:p w:rsidR="00B30389" w:rsidRDefault="00B30389" w:rsidP="001C26CC">
      <w:pPr>
        <w:pStyle w:val="PixelPlus"/>
      </w:pPr>
    </w:p>
    <w:p w:rsidR="00B30389" w:rsidRDefault="00B30389">
      <w:pPr>
        <w:rPr>
          <w:rFonts w:cs="Times New Roman"/>
          <w:sz w:val="28"/>
          <w:szCs w:val="28"/>
        </w:rPr>
      </w:pPr>
      <w:r>
        <w:br w:type="page"/>
      </w:r>
    </w:p>
    <w:p w:rsidR="00B30389" w:rsidRDefault="00B30389" w:rsidP="00B30389">
      <w:pPr>
        <w:pStyle w:val="2"/>
      </w:pPr>
      <w:bookmarkStart w:id="106" w:name="_Toc32490783"/>
      <w:r>
        <w:lastRenderedPageBreak/>
        <w:t>План работ на 12-ый месяц</w:t>
      </w:r>
      <w:bookmarkEnd w:id="106"/>
    </w:p>
    <w:p w:rsidR="00B30389" w:rsidRDefault="00B30389" w:rsidP="00B30389">
      <w:pPr>
        <w:pStyle w:val="PP3"/>
      </w:pPr>
      <w:r>
        <w:t>Табл. 12. План работ на 12-ый месяц.</w:t>
      </w:r>
    </w:p>
    <w:tbl>
      <w:tblPr>
        <w:tblW w:w="15168" w:type="dxa"/>
        <w:tblInd w:w="-5" w:type="dxa"/>
        <w:tblLook w:val="04A0" w:firstRow="1" w:lastRow="0" w:firstColumn="1" w:lastColumn="0" w:noHBand="0" w:noVBand="1"/>
      </w:tblPr>
      <w:tblGrid>
        <w:gridCol w:w="3261"/>
        <w:gridCol w:w="11907"/>
      </w:tblGrid>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tcPr>
          <w:p w:rsidR="00B30389" w:rsidRPr="00CC1151" w:rsidRDefault="00B30389" w:rsidP="00C044FE">
            <w:pPr>
              <w:pStyle w:val="PixelPlus"/>
              <w:spacing w:line="240" w:lineRule="auto"/>
              <w:jc w:val="center"/>
              <w:rPr>
                <w:b/>
                <w:sz w:val="22"/>
                <w:szCs w:val="22"/>
                <w:lang w:eastAsia="ru-RU"/>
              </w:rPr>
            </w:pPr>
            <w:r w:rsidRPr="00CC1151">
              <w:rPr>
                <w:b/>
                <w:sz w:val="22"/>
                <w:szCs w:val="22"/>
                <w:lang w:eastAsia="ru-RU"/>
              </w:rPr>
              <w:t>Список работ</w:t>
            </w:r>
          </w:p>
        </w:tc>
        <w:tc>
          <w:tcPr>
            <w:tcW w:w="11907" w:type="dxa"/>
            <w:tcBorders>
              <w:top w:val="single" w:sz="4" w:space="0" w:color="auto"/>
              <w:left w:val="nil"/>
              <w:bottom w:val="single" w:sz="4" w:space="0" w:color="auto"/>
              <w:right w:val="single" w:sz="4" w:space="0" w:color="auto"/>
            </w:tcBorders>
            <w:shd w:val="clear" w:color="auto" w:fill="F4B083" w:themeFill="accent2" w:themeFillTint="99"/>
            <w:noWrap/>
            <w:vAlign w:val="center"/>
          </w:tcPr>
          <w:p w:rsidR="00B30389" w:rsidRPr="00CC1151" w:rsidRDefault="00B30389" w:rsidP="00C044FE">
            <w:pPr>
              <w:pStyle w:val="PixelPlus"/>
              <w:spacing w:line="240" w:lineRule="auto"/>
              <w:jc w:val="center"/>
              <w:rPr>
                <w:b/>
                <w:sz w:val="22"/>
                <w:szCs w:val="22"/>
                <w:lang w:eastAsia="ru-RU"/>
              </w:rPr>
            </w:pPr>
            <w:r w:rsidRPr="00CC1151">
              <w:rPr>
                <w:b/>
                <w:sz w:val="22"/>
                <w:szCs w:val="22"/>
                <w:lang w:eastAsia="ru-RU"/>
              </w:rPr>
              <w:t>Детализация работ</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t>Проработка СЯ</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56"/>
              </w:numPr>
              <w:spacing w:line="240" w:lineRule="auto"/>
              <w:ind w:left="737"/>
              <w:rPr>
                <w:sz w:val="22"/>
                <w:szCs w:val="22"/>
                <w:lang w:eastAsia="ru-RU"/>
              </w:rPr>
            </w:pPr>
            <w:r w:rsidRPr="001C279A">
              <w:rPr>
                <w:sz w:val="22"/>
                <w:szCs w:val="22"/>
                <w:lang w:eastAsia="ru-RU"/>
              </w:rPr>
              <w:t>пров</w:t>
            </w:r>
            <w:r>
              <w:rPr>
                <w:sz w:val="22"/>
                <w:szCs w:val="22"/>
                <w:lang w:eastAsia="ru-RU"/>
              </w:rPr>
              <w:t>едение работ с кластером «ТОП-21+</w:t>
            </w:r>
            <w:r w:rsidRPr="001C279A">
              <w:rPr>
                <w:sz w:val="22"/>
                <w:szCs w:val="22"/>
                <w:lang w:eastAsia="ru-RU"/>
              </w:rPr>
              <w:t>»</w:t>
            </w:r>
            <w:r>
              <w:rPr>
                <w:sz w:val="22"/>
                <w:szCs w:val="22"/>
                <w:lang w:eastAsia="ru-RU"/>
              </w:rPr>
              <w:t>:</w:t>
            </w:r>
          </w:p>
          <w:p w:rsidR="00B30389" w:rsidRPr="005F0701" w:rsidRDefault="00B30389" w:rsidP="007B6B62">
            <w:pPr>
              <w:pStyle w:val="PixelPlus"/>
              <w:numPr>
                <w:ilvl w:val="0"/>
                <w:numId w:val="57"/>
              </w:numPr>
              <w:spacing w:line="240" w:lineRule="auto"/>
              <w:ind w:left="1162"/>
              <w:rPr>
                <w:sz w:val="22"/>
                <w:szCs w:val="22"/>
                <w:lang w:eastAsia="ru-RU"/>
              </w:rPr>
            </w:pPr>
            <w:r w:rsidRPr="005F0701">
              <w:rPr>
                <w:sz w:val="22"/>
                <w:szCs w:val="22"/>
                <w:lang w:eastAsia="ru-RU"/>
              </w:rPr>
              <w:t>автоматическая кластеризация;</w:t>
            </w:r>
          </w:p>
          <w:p w:rsidR="00B30389" w:rsidRPr="005F0701" w:rsidRDefault="00B30389" w:rsidP="007B6B62">
            <w:pPr>
              <w:pStyle w:val="PixelPlus"/>
              <w:numPr>
                <w:ilvl w:val="0"/>
                <w:numId w:val="57"/>
              </w:numPr>
              <w:spacing w:line="240" w:lineRule="auto"/>
              <w:ind w:left="1162"/>
              <w:rPr>
                <w:sz w:val="22"/>
                <w:szCs w:val="22"/>
                <w:lang w:eastAsia="ru-RU"/>
              </w:rPr>
            </w:pPr>
            <w:r w:rsidRPr="005F0701">
              <w:rPr>
                <w:sz w:val="22"/>
                <w:szCs w:val="22"/>
                <w:lang w:eastAsia="ru-RU"/>
              </w:rPr>
              <w:t>дополнительная чистка запросов:</w:t>
            </w:r>
          </w:p>
          <w:p w:rsidR="00B30389" w:rsidRPr="005F0701" w:rsidRDefault="00B30389"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нецелевых запросов;</w:t>
            </w:r>
          </w:p>
          <w:p w:rsidR="00B30389" w:rsidRPr="005F0701" w:rsidRDefault="00B30389" w:rsidP="007B6B62">
            <w:pPr>
              <w:pStyle w:val="PixelPlus"/>
              <w:numPr>
                <w:ilvl w:val="0"/>
                <w:numId w:val="58"/>
              </w:numPr>
              <w:spacing w:line="240" w:lineRule="auto"/>
              <w:ind w:left="1588"/>
              <w:rPr>
                <w:sz w:val="22"/>
                <w:szCs w:val="22"/>
                <w:lang w:eastAsia="ru-RU"/>
              </w:rPr>
            </w:pPr>
            <w:r w:rsidRPr="005F0701">
              <w:rPr>
                <w:sz w:val="22"/>
                <w:szCs w:val="22"/>
                <w:lang w:eastAsia="ru-RU"/>
              </w:rPr>
              <w:t>удаление групп запросов с суммарной точной частотой по группе запросов &lt; 3;</w:t>
            </w:r>
          </w:p>
          <w:p w:rsidR="00B30389" w:rsidRPr="005F0701" w:rsidRDefault="00B30389" w:rsidP="007B6B62">
            <w:pPr>
              <w:pStyle w:val="PixelPlus"/>
              <w:numPr>
                <w:ilvl w:val="0"/>
                <w:numId w:val="62"/>
              </w:numPr>
              <w:spacing w:line="240" w:lineRule="auto"/>
              <w:ind w:left="1162"/>
              <w:rPr>
                <w:sz w:val="22"/>
                <w:szCs w:val="22"/>
                <w:lang w:eastAsia="ru-RU"/>
              </w:rPr>
            </w:pPr>
            <w:r w:rsidRPr="005F0701">
              <w:rPr>
                <w:sz w:val="22"/>
                <w:szCs w:val="22"/>
                <w:lang w:eastAsia="ru-RU"/>
              </w:rPr>
              <w:t>загрузка пар Запрос-Релевантный URL в модуль ведения проектов сервиса «Пиксель Тулс» и сбор данных по показателям внутренней оптимизации, пост-фильтрам, данным запроса;</w:t>
            </w:r>
          </w:p>
          <w:p w:rsidR="00B30389" w:rsidRDefault="00B30389" w:rsidP="007B6B62">
            <w:pPr>
              <w:pStyle w:val="PixelPlus"/>
              <w:numPr>
                <w:ilvl w:val="0"/>
                <w:numId w:val="61"/>
              </w:numPr>
              <w:spacing w:line="240" w:lineRule="auto"/>
              <w:ind w:left="1162"/>
              <w:rPr>
                <w:sz w:val="22"/>
                <w:szCs w:val="22"/>
                <w:lang w:eastAsia="ru-RU"/>
              </w:rPr>
            </w:pPr>
            <w:r w:rsidRPr="005F0701">
              <w:rPr>
                <w:sz w:val="22"/>
                <w:szCs w:val="22"/>
                <w:lang w:eastAsia="ru-RU"/>
              </w:rPr>
              <w:t>фильтрация наиболее продвинутых документов на сайте по показателю прогнозного поискового тр</w:t>
            </w:r>
            <w:r>
              <w:rPr>
                <w:sz w:val="22"/>
                <w:szCs w:val="22"/>
                <w:lang w:eastAsia="ru-RU"/>
              </w:rPr>
              <w:t>афика в месяц: CTRxWS и %CTRxWS.</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t>Формирование и проработка новых страниц для кластера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создание новых страниц;</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lastRenderedPageBreak/>
              <w:t>Оптимизация шаблонов тегов и мета-тегов страниц кластера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53"/>
              </w:numPr>
              <w:spacing w:line="240" w:lineRule="auto"/>
              <w:rPr>
                <w:sz w:val="22"/>
                <w:szCs w:val="22"/>
                <w:lang w:eastAsia="ru-RU"/>
              </w:rPr>
            </w:pPr>
            <w:r>
              <w:rPr>
                <w:sz w:val="22"/>
                <w:szCs w:val="22"/>
                <w:lang w:eastAsia="ru-RU"/>
              </w:rPr>
              <w:t>оценка качества оптимизации шаблонов тегов и мета-тегов;</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выявление грубых ошибок в оптимизации шаблонов тегов и мета-тегов;</w:t>
            </w:r>
          </w:p>
          <w:p w:rsidR="00B30389" w:rsidRDefault="00B30389" w:rsidP="007B6B62">
            <w:pPr>
              <w:pStyle w:val="PixelPlus"/>
              <w:numPr>
                <w:ilvl w:val="0"/>
                <w:numId w:val="53"/>
              </w:numPr>
              <w:spacing w:line="240" w:lineRule="auto"/>
              <w:rPr>
                <w:sz w:val="22"/>
                <w:szCs w:val="22"/>
                <w:lang w:eastAsia="ru-RU"/>
              </w:rPr>
            </w:pPr>
            <w:r w:rsidRPr="00A31F4E">
              <w:rPr>
                <w:sz w:val="22"/>
                <w:szCs w:val="22"/>
                <w:lang w:eastAsia="ru-RU"/>
              </w:rPr>
              <w:t>формирование оптимизированных шаблонов тегов и мета-тегов</w:t>
            </w:r>
            <w:r>
              <w:rPr>
                <w:sz w:val="22"/>
                <w:szCs w:val="22"/>
                <w:lang w:eastAsia="ru-RU"/>
              </w:rPr>
              <w:t>;</w:t>
            </w:r>
          </w:p>
          <w:p w:rsidR="00B30389" w:rsidRDefault="00B30389" w:rsidP="007B6B62">
            <w:pPr>
              <w:pStyle w:val="PixelPlus"/>
              <w:numPr>
                <w:ilvl w:val="0"/>
                <w:numId w:val="53"/>
              </w:numPr>
              <w:spacing w:line="240" w:lineRule="auto"/>
              <w:rPr>
                <w:sz w:val="22"/>
                <w:szCs w:val="22"/>
                <w:lang w:eastAsia="ru-RU"/>
              </w:rPr>
            </w:pPr>
            <w:r w:rsidRPr="00A31F4E">
              <w:rPr>
                <w:sz w:val="22"/>
                <w:szCs w:val="22"/>
                <w:lang w:eastAsia="ru-RU"/>
              </w:rPr>
              <w:t>формирование тестовой выборки для оценки эффективности сформированных шаблонов тегов и мета-тегов, а также для оценки возможных рисков потери текущего уровня трафика;</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страниц тестовой выборки;</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страницы тестовой выборки;</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B30389" w:rsidRDefault="00B30389" w:rsidP="007B6B62">
            <w:pPr>
              <w:pStyle w:val="PixelPlus"/>
              <w:numPr>
                <w:ilvl w:val="0"/>
                <w:numId w:val="53"/>
              </w:numPr>
              <w:spacing w:line="240" w:lineRule="auto"/>
              <w:rPr>
                <w:sz w:val="22"/>
                <w:szCs w:val="22"/>
                <w:lang w:eastAsia="ru-RU"/>
              </w:rPr>
            </w:pPr>
            <w:r>
              <w:rPr>
                <w:sz w:val="22"/>
                <w:szCs w:val="22"/>
                <w:lang w:eastAsia="ru-RU"/>
              </w:rPr>
              <w:t>формирование выводов по результатам аналитики.</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t>Ручная оптимизация тегов и мета-тегов страниц кластера ВЧ запросов ТОП-21+</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оптимизированных тегов и мета-тегов;</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на внедрение корректировок в теги и мета-теги для прорабатываемых страниц;</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 xml:space="preserve">проверка </w:t>
            </w:r>
            <w:r w:rsidR="003668AF">
              <w:rPr>
                <w:sz w:val="22"/>
                <w:szCs w:val="22"/>
                <w:lang w:eastAsia="ru-RU"/>
              </w:rPr>
              <w:t xml:space="preserve">корректности размещения текстовой оптимизации </w:t>
            </w:r>
            <w:r>
              <w:rPr>
                <w:sz w:val="22"/>
                <w:szCs w:val="22"/>
                <w:lang w:eastAsia="ru-RU"/>
              </w:rPr>
              <w:t>на прорабатываемые страницы;</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тестовой выборки с внесенными изменениями;</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lastRenderedPageBreak/>
              <w:t>анализ и оценка эффективности внедрения доработок;</w:t>
            </w:r>
          </w:p>
          <w:p w:rsidR="00B30389" w:rsidRPr="00A31F4E"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Pr>
                <w:sz w:val="22"/>
                <w:szCs w:val="22"/>
                <w:lang w:eastAsia="ru-RU"/>
              </w:rPr>
              <w:lastRenderedPageBreak/>
              <w:t xml:space="preserve">Формирование ТЗ на доработки на основании </w:t>
            </w:r>
            <w:r w:rsidRPr="00BB1A0F">
              <w:rPr>
                <w:sz w:val="22"/>
                <w:szCs w:val="22"/>
                <w:lang w:eastAsia="ru-RU"/>
              </w:rPr>
              <w:t>Customer Journey Map</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внедрению/корректировке функционала/содержимого сайта;</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отрисовка дизайн-макетов;</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проверка корректности внедрения доработок;</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контроль индексации и попадания в поиск страниц с внесенными изменениями;</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w:t>
            </w:r>
          </w:p>
          <w:p w:rsidR="00B30389" w:rsidRDefault="00B30389" w:rsidP="007B6B6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B30389"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B30389" w:rsidRDefault="00B30389" w:rsidP="00C044FE">
            <w:pPr>
              <w:pStyle w:val="PixelPlus"/>
              <w:spacing w:line="240" w:lineRule="auto"/>
              <w:jc w:val="left"/>
              <w:rPr>
                <w:sz w:val="22"/>
                <w:szCs w:val="22"/>
                <w:lang w:eastAsia="ru-RU"/>
              </w:rPr>
            </w:pPr>
            <w:r w:rsidRPr="00C8008E">
              <w:rPr>
                <w:sz w:val="22"/>
                <w:szCs w:val="22"/>
                <w:lang w:eastAsia="ru-RU"/>
              </w:rPr>
              <w:t>Популяризация ресурса kwork.ru среди профессионального сообщества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B30389" w:rsidRPr="00C8008E" w:rsidRDefault="00B30389" w:rsidP="007B6B62">
            <w:pPr>
              <w:pStyle w:val="PixelPlus"/>
              <w:numPr>
                <w:ilvl w:val="0"/>
                <w:numId w:val="61"/>
              </w:numPr>
              <w:spacing w:line="240" w:lineRule="auto"/>
              <w:rPr>
                <w:sz w:val="22"/>
                <w:szCs w:val="22"/>
                <w:lang w:eastAsia="ru-RU"/>
              </w:rPr>
            </w:pPr>
            <w:r w:rsidRPr="00C8008E">
              <w:rPr>
                <w:sz w:val="22"/>
                <w:szCs w:val="22"/>
                <w:lang w:eastAsia="ru-RU"/>
              </w:rPr>
              <w:t>поиск площадок, где сосредоточена целевая аудитория - Заказчики;</w:t>
            </w:r>
          </w:p>
          <w:p w:rsidR="00B30389" w:rsidRPr="00C8008E" w:rsidRDefault="00B30389" w:rsidP="007B6B62">
            <w:pPr>
              <w:pStyle w:val="PixelPlus"/>
              <w:numPr>
                <w:ilvl w:val="0"/>
                <w:numId w:val="61"/>
              </w:numPr>
              <w:spacing w:line="240" w:lineRule="auto"/>
              <w:rPr>
                <w:sz w:val="22"/>
                <w:szCs w:val="22"/>
                <w:lang w:eastAsia="ru-RU"/>
              </w:rPr>
            </w:pPr>
            <w:r w:rsidRPr="00C8008E">
              <w:rPr>
                <w:sz w:val="22"/>
                <w:szCs w:val="22"/>
                <w:lang w:eastAsia="ru-RU"/>
              </w:rPr>
              <w:t>создание на целевых площадках аккаунтов агентов влияния/или использование существующей базы, совпадающей с портретом Заказчика;</w:t>
            </w:r>
          </w:p>
          <w:p w:rsidR="00B30389" w:rsidRPr="00C8008E" w:rsidRDefault="00B30389" w:rsidP="007B6B62">
            <w:pPr>
              <w:pStyle w:val="PixelPlus"/>
              <w:numPr>
                <w:ilvl w:val="0"/>
                <w:numId w:val="61"/>
              </w:numPr>
              <w:spacing w:line="240" w:lineRule="auto"/>
              <w:rPr>
                <w:sz w:val="22"/>
                <w:szCs w:val="22"/>
                <w:lang w:eastAsia="ru-RU"/>
              </w:rPr>
            </w:pPr>
            <w:r w:rsidRPr="00C8008E">
              <w:rPr>
                <w:sz w:val="22"/>
                <w:szCs w:val="22"/>
                <w:lang w:eastAsia="ru-RU"/>
              </w:rPr>
              <w:t>развитие аккаунтов, с целью повышения доверия (если аккаунт новый);</w:t>
            </w:r>
          </w:p>
          <w:p w:rsidR="00B30389" w:rsidRPr="00C8008E" w:rsidRDefault="00B30389" w:rsidP="007B6B62">
            <w:pPr>
              <w:pStyle w:val="PixelPlus"/>
              <w:numPr>
                <w:ilvl w:val="0"/>
                <w:numId w:val="61"/>
              </w:numPr>
              <w:spacing w:line="240" w:lineRule="auto"/>
              <w:rPr>
                <w:sz w:val="22"/>
                <w:szCs w:val="22"/>
                <w:lang w:eastAsia="ru-RU"/>
              </w:rPr>
            </w:pPr>
            <w:r w:rsidRPr="00C8008E">
              <w:rPr>
                <w:sz w:val="22"/>
                <w:szCs w:val="22"/>
                <w:lang w:eastAsia="ru-RU"/>
              </w:rPr>
              <w:t>инициирование дискуссии от лица агентов влияния, представляющих сегмент ЦА заказчиков;</w:t>
            </w:r>
          </w:p>
          <w:p w:rsidR="00B30389" w:rsidRDefault="00B30389" w:rsidP="007B6B62">
            <w:pPr>
              <w:pStyle w:val="PixelPlus"/>
              <w:numPr>
                <w:ilvl w:val="0"/>
                <w:numId w:val="61"/>
              </w:numPr>
              <w:spacing w:line="240" w:lineRule="auto"/>
              <w:rPr>
                <w:sz w:val="22"/>
                <w:szCs w:val="22"/>
                <w:lang w:eastAsia="ru-RU"/>
              </w:rPr>
            </w:pPr>
            <w:r w:rsidRPr="00C8008E">
              <w:rPr>
                <w:sz w:val="22"/>
                <w:szCs w:val="22"/>
                <w:lang w:eastAsia="ru-RU"/>
              </w:rPr>
              <w:t>поэтапное подключение других агентов влияния, которые в рамках дискуссии делают посев целевого для нас сервиса/компании, это могут быть также сегменты от заказчиков, которые могут описывать свой опыт взаимодействия с сервисом.</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lastRenderedPageBreak/>
              <w:t xml:space="preserve">Работы по наращиванию ссылочной массы с использованием метода </w:t>
            </w:r>
            <w:r>
              <w:rPr>
                <w:sz w:val="22"/>
                <w:szCs w:val="22"/>
                <w:lang w:val="en-US" w:eastAsia="ru-RU"/>
              </w:rPr>
              <w:t>O</w:t>
            </w:r>
            <w:r w:rsidRPr="005C1EA6">
              <w:rPr>
                <w:sz w:val="22"/>
                <w:szCs w:val="22"/>
                <w:lang w:eastAsia="ru-RU"/>
              </w:rPr>
              <w:t>utreach</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61"/>
              </w:numPr>
              <w:spacing w:line="240" w:lineRule="auto"/>
              <w:rPr>
                <w:sz w:val="22"/>
                <w:szCs w:val="22"/>
                <w:lang w:eastAsia="ru-RU"/>
              </w:rPr>
            </w:pPr>
            <w:r>
              <w:rPr>
                <w:sz w:val="22"/>
                <w:szCs w:val="22"/>
                <w:lang w:eastAsia="ru-RU"/>
              </w:rPr>
              <w:t>поиск и отбор площадок (сайтов-доноров);</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определение списка страниц-акцепторов;</w:t>
            </w:r>
          </w:p>
          <w:p w:rsidR="00C538F2" w:rsidRPr="00A611DF" w:rsidRDefault="00C538F2" w:rsidP="00C538F2">
            <w:pPr>
              <w:pStyle w:val="PixelPlus"/>
              <w:numPr>
                <w:ilvl w:val="0"/>
                <w:numId w:val="61"/>
              </w:numPr>
              <w:spacing w:line="240" w:lineRule="auto"/>
              <w:rPr>
                <w:sz w:val="22"/>
                <w:szCs w:val="22"/>
                <w:lang w:eastAsia="ru-RU"/>
              </w:rPr>
            </w:pPr>
            <w:r>
              <w:rPr>
                <w:sz w:val="22"/>
                <w:szCs w:val="22"/>
                <w:lang w:eastAsia="ru-RU"/>
              </w:rPr>
              <w:t>написание анкоров;</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осуществление первичной и вторичной рассылки ответственным ресурс Веб-мастерам;</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работа с ответами на рассылку;</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подготовка контента (при необходимости);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размещения статьи и ссылки;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индексации документа с проставленной ссылкой;</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 xml:space="preserve">контроль отображения внешней ссылки в панелях Яндекс Вебмастер и </w:t>
            </w:r>
            <w:r>
              <w:rPr>
                <w:sz w:val="22"/>
                <w:szCs w:val="22"/>
                <w:lang w:val="en-US" w:eastAsia="ru-RU"/>
              </w:rPr>
              <w:t>Google</w:t>
            </w:r>
            <w:r w:rsidRPr="00A82B22">
              <w:rPr>
                <w:sz w:val="22"/>
                <w:szCs w:val="22"/>
                <w:lang w:eastAsia="ru-RU"/>
              </w:rPr>
              <w:t xml:space="preserve"> </w:t>
            </w:r>
            <w:r>
              <w:rPr>
                <w:sz w:val="22"/>
                <w:szCs w:val="22"/>
                <w:lang w:val="en-US" w:eastAsia="ru-RU"/>
              </w:rPr>
              <w:t>Analytics</w:t>
            </w:r>
            <w:r>
              <w:rPr>
                <w:sz w:val="22"/>
                <w:szCs w:val="22"/>
                <w:lang w:eastAsia="ru-RU"/>
              </w:rPr>
              <w:t>;</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контроль наличия ссылки на странице-доноре.</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sidRPr="00FC5BCE">
              <w:rPr>
                <w:sz w:val="22"/>
                <w:szCs w:val="22"/>
                <w:lang w:eastAsia="ru-RU"/>
              </w:rPr>
              <w:t>Повышение показателей CTR на выдаче</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Pr="00FC5BCE" w:rsidRDefault="00C538F2" w:rsidP="00C538F2">
            <w:pPr>
              <w:pStyle w:val="PixelPlus"/>
              <w:numPr>
                <w:ilvl w:val="0"/>
                <w:numId w:val="61"/>
              </w:numPr>
              <w:spacing w:line="240" w:lineRule="auto"/>
              <w:rPr>
                <w:sz w:val="22"/>
                <w:szCs w:val="22"/>
                <w:lang w:eastAsia="ru-RU"/>
              </w:rPr>
            </w:pPr>
            <w:r w:rsidRPr="00FC5BCE">
              <w:rPr>
                <w:sz w:val="22"/>
                <w:szCs w:val="22"/>
                <w:lang w:eastAsia="ru-RU"/>
              </w:rPr>
              <w:t>контроль изменения CTR в поисковых системах по приоритетным поисковым запросам / группам запросов;</w:t>
            </w:r>
          </w:p>
          <w:p w:rsidR="00C538F2" w:rsidRPr="00FC5BCE" w:rsidRDefault="00C538F2" w:rsidP="00C538F2">
            <w:pPr>
              <w:pStyle w:val="PixelPlus"/>
              <w:numPr>
                <w:ilvl w:val="0"/>
                <w:numId w:val="61"/>
              </w:numPr>
              <w:spacing w:line="240" w:lineRule="auto"/>
              <w:rPr>
                <w:sz w:val="22"/>
                <w:szCs w:val="22"/>
                <w:lang w:eastAsia="ru-RU"/>
              </w:rPr>
            </w:pPr>
            <w:r>
              <w:rPr>
                <w:sz w:val="22"/>
                <w:szCs w:val="22"/>
                <w:lang w:eastAsia="ru-RU"/>
              </w:rPr>
              <w:t>формирование ТЗ на доработки по внесению корректировок</w:t>
            </w:r>
            <w:r w:rsidRPr="00FC5BCE">
              <w:rPr>
                <w:sz w:val="22"/>
                <w:szCs w:val="22"/>
                <w:lang w:eastAsia="ru-RU"/>
              </w:rPr>
              <w:t xml:space="preserve"> сниппетов по наиболее частотным парам запрос/URL для повышения CTR;</w:t>
            </w:r>
          </w:p>
          <w:p w:rsidR="00C538F2" w:rsidRPr="00FC5BCE" w:rsidRDefault="00C538F2" w:rsidP="00C538F2">
            <w:pPr>
              <w:pStyle w:val="PixelPlus"/>
              <w:numPr>
                <w:ilvl w:val="0"/>
                <w:numId w:val="61"/>
              </w:numPr>
              <w:spacing w:line="240" w:lineRule="auto"/>
              <w:rPr>
                <w:sz w:val="22"/>
                <w:szCs w:val="22"/>
                <w:lang w:eastAsia="ru-RU"/>
              </w:rPr>
            </w:pPr>
            <w:r>
              <w:rPr>
                <w:sz w:val="22"/>
                <w:szCs w:val="22"/>
                <w:lang w:eastAsia="ru-RU"/>
              </w:rPr>
              <w:t>формирование ТЗ на доработки по дополнению</w:t>
            </w:r>
            <w:r w:rsidRPr="00FC5BCE">
              <w:rPr>
                <w:sz w:val="22"/>
                <w:szCs w:val="22"/>
                <w:lang w:eastAsia="ru-RU"/>
              </w:rPr>
              <w:t xml:space="preserve"> наборов классов во внедренную микроразметку schema.org;</w:t>
            </w:r>
          </w:p>
          <w:p w:rsidR="00C538F2" w:rsidRPr="00FC5BCE" w:rsidRDefault="00C538F2" w:rsidP="00C538F2">
            <w:pPr>
              <w:pStyle w:val="PixelPlus"/>
              <w:numPr>
                <w:ilvl w:val="0"/>
                <w:numId w:val="61"/>
              </w:numPr>
              <w:spacing w:line="240" w:lineRule="auto"/>
              <w:rPr>
                <w:sz w:val="22"/>
                <w:szCs w:val="22"/>
                <w:lang w:eastAsia="ru-RU"/>
              </w:rPr>
            </w:pPr>
            <w:r w:rsidRPr="00FC5BCE">
              <w:rPr>
                <w:sz w:val="22"/>
                <w:szCs w:val="22"/>
                <w:lang w:eastAsia="ru-RU"/>
              </w:rPr>
              <w:t>подключение сайта к «Товарам и ценам» в Я.Вебмастере: формирование YML-файла, тестирование;</w:t>
            </w:r>
          </w:p>
          <w:p w:rsidR="00C538F2" w:rsidRPr="00FC5BCE" w:rsidRDefault="00C538F2" w:rsidP="00C538F2">
            <w:pPr>
              <w:pStyle w:val="PixelPlus"/>
              <w:numPr>
                <w:ilvl w:val="0"/>
                <w:numId w:val="61"/>
              </w:numPr>
              <w:spacing w:line="240" w:lineRule="auto"/>
              <w:rPr>
                <w:sz w:val="22"/>
                <w:szCs w:val="22"/>
                <w:lang w:eastAsia="ru-RU"/>
              </w:rPr>
            </w:pPr>
            <w:r>
              <w:rPr>
                <w:sz w:val="22"/>
                <w:szCs w:val="22"/>
                <w:lang w:eastAsia="ru-RU"/>
              </w:rPr>
              <w:t xml:space="preserve">формирование ТЗ на доработки по внедрению </w:t>
            </w:r>
            <w:r w:rsidRPr="00FC5BCE">
              <w:rPr>
                <w:sz w:val="22"/>
                <w:szCs w:val="22"/>
                <w:lang w:eastAsia="ru-RU"/>
              </w:rPr>
              <w:t>символов Юникода в теги и мета-теги;</w:t>
            </w:r>
          </w:p>
          <w:p w:rsidR="00C538F2" w:rsidRDefault="00C538F2" w:rsidP="00C538F2">
            <w:pPr>
              <w:pStyle w:val="PixelPlus"/>
              <w:numPr>
                <w:ilvl w:val="0"/>
                <w:numId w:val="61"/>
              </w:numPr>
              <w:spacing w:line="240" w:lineRule="auto"/>
              <w:rPr>
                <w:sz w:val="22"/>
                <w:szCs w:val="22"/>
                <w:lang w:eastAsia="ru-RU"/>
              </w:rPr>
            </w:pPr>
            <w:r w:rsidRPr="00FC5BCE">
              <w:rPr>
                <w:sz w:val="22"/>
                <w:szCs w:val="22"/>
                <w:lang w:eastAsia="ru-RU"/>
              </w:rPr>
              <w:lastRenderedPageBreak/>
              <w:t>формирование «про</w:t>
            </w:r>
            <w:r>
              <w:rPr>
                <w:sz w:val="22"/>
                <w:szCs w:val="22"/>
                <w:lang w:eastAsia="ru-RU"/>
              </w:rPr>
              <w:t>дающего текста» для description;</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анализ и оценка эффективности внедрения доработок для тестовой выборки;</w:t>
            </w:r>
          </w:p>
          <w:p w:rsidR="00C538F2" w:rsidRDefault="00C538F2" w:rsidP="00C538F2">
            <w:pPr>
              <w:pStyle w:val="PixelPlus"/>
              <w:numPr>
                <w:ilvl w:val="0"/>
                <w:numId w:val="61"/>
              </w:numPr>
              <w:spacing w:line="240" w:lineRule="auto"/>
              <w:rPr>
                <w:sz w:val="22"/>
                <w:szCs w:val="22"/>
                <w:lang w:eastAsia="ru-RU"/>
              </w:rPr>
            </w:pPr>
            <w:r>
              <w:rPr>
                <w:sz w:val="22"/>
                <w:szCs w:val="22"/>
                <w:lang w:eastAsia="ru-RU"/>
              </w:rPr>
              <w:t>формирование выводов по результатам аналитики.</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lastRenderedPageBreak/>
              <w:t>Анализ органического трафика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sidRPr="00A31F4E">
              <w:rPr>
                <w:sz w:val="22"/>
                <w:szCs w:val="22"/>
                <w:lang w:eastAsia="ru-RU"/>
              </w:rPr>
              <w:t>контроль и аналитика страниц, потерявших трафик из-за проседания позиций по трафиковым запросам;</w:t>
            </w:r>
          </w:p>
          <w:p w:rsidR="00C538F2" w:rsidRDefault="00C538F2" w:rsidP="00C538F2">
            <w:pPr>
              <w:pStyle w:val="PixelPlus"/>
              <w:numPr>
                <w:ilvl w:val="0"/>
                <w:numId w:val="53"/>
              </w:numPr>
              <w:spacing w:line="240" w:lineRule="auto"/>
              <w:rPr>
                <w:sz w:val="22"/>
                <w:szCs w:val="22"/>
                <w:lang w:eastAsia="ru-RU"/>
              </w:rPr>
            </w:pPr>
            <w:r>
              <w:rPr>
                <w:sz w:val="22"/>
                <w:szCs w:val="22"/>
                <w:lang w:eastAsia="ru-RU"/>
              </w:rPr>
              <w:t>контроль и аналитика страниц, потерявших трафик по сравнению с аналогичным периодом;</w:t>
            </w:r>
          </w:p>
          <w:p w:rsidR="00C538F2" w:rsidRPr="00A31F4E" w:rsidRDefault="00C538F2" w:rsidP="00C538F2">
            <w:pPr>
              <w:pStyle w:val="PixelPlus"/>
              <w:numPr>
                <w:ilvl w:val="0"/>
                <w:numId w:val="53"/>
              </w:numPr>
              <w:spacing w:line="240" w:lineRule="auto"/>
              <w:rPr>
                <w:sz w:val="22"/>
                <w:szCs w:val="22"/>
                <w:lang w:eastAsia="ru-RU"/>
              </w:rPr>
            </w:pPr>
            <w:r>
              <w:rPr>
                <w:sz w:val="22"/>
                <w:szCs w:val="22"/>
                <w:lang w:eastAsia="ru-RU"/>
              </w:rPr>
              <w:t>формирование рекомендаций/задач по результатам аналитики;</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Пост-апдейтная аналитика</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последовательная оценка статистики поведения пользователей на сайте до и после внесения каждой из значимых доработок;</w:t>
            </w:r>
          </w:p>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оценка роста трафика, и корректировка плана дальнейшего продвижения сайта;</w:t>
            </w:r>
          </w:p>
          <w:p w:rsidR="00C538F2" w:rsidRPr="0018367E" w:rsidRDefault="00C538F2" w:rsidP="00C538F2">
            <w:pPr>
              <w:pStyle w:val="PixelPlus"/>
              <w:numPr>
                <w:ilvl w:val="0"/>
                <w:numId w:val="53"/>
              </w:numPr>
              <w:spacing w:line="240" w:lineRule="auto"/>
              <w:rPr>
                <w:sz w:val="22"/>
                <w:szCs w:val="22"/>
                <w:lang w:eastAsia="ru-RU"/>
              </w:rPr>
            </w:pPr>
            <w:r w:rsidRPr="0018367E">
              <w:rPr>
                <w:sz w:val="22"/>
                <w:szCs w:val="22"/>
                <w:lang w:eastAsia="ru-RU"/>
              </w:rPr>
              <w:t>оценка количества целевых визитов, и корректировка плана дальнейшего продвижения сайта;</w:t>
            </w:r>
          </w:p>
          <w:p w:rsidR="00C538F2" w:rsidRDefault="00C538F2" w:rsidP="00C538F2">
            <w:pPr>
              <w:pStyle w:val="PixelPlus"/>
              <w:numPr>
                <w:ilvl w:val="0"/>
                <w:numId w:val="53"/>
              </w:numPr>
              <w:spacing w:line="240" w:lineRule="auto"/>
              <w:rPr>
                <w:sz w:val="22"/>
                <w:szCs w:val="22"/>
                <w:lang w:eastAsia="ru-RU"/>
              </w:rPr>
            </w:pPr>
            <w:r w:rsidRPr="0018367E">
              <w:rPr>
                <w:sz w:val="22"/>
                <w:szCs w:val="22"/>
                <w:lang w:eastAsia="ru-RU"/>
              </w:rPr>
              <w:t xml:space="preserve">оценка </w:t>
            </w:r>
            <w:r>
              <w:rPr>
                <w:sz w:val="22"/>
                <w:szCs w:val="22"/>
                <w:lang w:eastAsia="ru-RU"/>
              </w:rPr>
              <w:t>эффективности внедрения дорабо</w:t>
            </w:r>
            <w:r w:rsidRPr="0018367E">
              <w:rPr>
                <w:sz w:val="22"/>
                <w:szCs w:val="22"/>
                <w:lang w:eastAsia="ru-RU"/>
              </w:rPr>
              <w:t>ток.</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r>
              <w:rPr>
                <w:sz w:val="22"/>
                <w:szCs w:val="22"/>
                <w:lang w:eastAsia="ru-RU"/>
              </w:rPr>
              <w:t>Проверка корректности внедрения доработок (при необходимости)</w:t>
            </w:r>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Pr>
                <w:sz w:val="22"/>
                <w:szCs w:val="22"/>
                <w:lang w:eastAsia="ru-RU"/>
              </w:rPr>
              <w:t>проверка корректности внедрения доработок.</w:t>
            </w:r>
          </w:p>
        </w:tc>
      </w:tr>
      <w:tr w:rsidR="00C538F2" w:rsidRPr="00CC1151" w:rsidTr="00C044FE">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tcPr>
          <w:p w:rsidR="00C538F2" w:rsidRDefault="00C538F2" w:rsidP="00C538F2">
            <w:pPr>
              <w:pStyle w:val="PixelPlus"/>
              <w:spacing w:line="240" w:lineRule="auto"/>
              <w:jc w:val="left"/>
              <w:rPr>
                <w:sz w:val="22"/>
                <w:szCs w:val="22"/>
                <w:lang w:eastAsia="ru-RU"/>
              </w:rPr>
            </w:pPr>
            <w:bookmarkStart w:id="107" w:name="_Hlk32422746"/>
            <w:r>
              <w:rPr>
                <w:sz w:val="22"/>
                <w:szCs w:val="22"/>
                <w:lang w:eastAsia="ru-RU"/>
              </w:rPr>
              <w:t>Подведение итогов работы</w:t>
            </w:r>
            <w:bookmarkEnd w:id="107"/>
          </w:p>
        </w:tc>
        <w:tc>
          <w:tcPr>
            <w:tcW w:w="11907" w:type="dxa"/>
            <w:tcBorders>
              <w:top w:val="single" w:sz="4" w:space="0" w:color="auto"/>
              <w:left w:val="nil"/>
              <w:bottom w:val="single" w:sz="4" w:space="0" w:color="auto"/>
              <w:right w:val="single" w:sz="4" w:space="0" w:color="auto"/>
            </w:tcBorders>
            <w:shd w:val="clear" w:color="auto" w:fill="auto"/>
            <w:noWrap/>
            <w:vAlign w:val="center"/>
          </w:tcPr>
          <w:p w:rsidR="00C538F2" w:rsidRDefault="00C538F2" w:rsidP="00C538F2">
            <w:pPr>
              <w:pStyle w:val="PixelPlus"/>
              <w:numPr>
                <w:ilvl w:val="0"/>
                <w:numId w:val="53"/>
              </w:numPr>
              <w:spacing w:line="240" w:lineRule="auto"/>
              <w:rPr>
                <w:sz w:val="22"/>
                <w:szCs w:val="22"/>
                <w:lang w:eastAsia="ru-RU"/>
              </w:rPr>
            </w:pPr>
            <w:r>
              <w:rPr>
                <w:sz w:val="22"/>
                <w:szCs w:val="22"/>
                <w:lang w:eastAsia="ru-RU"/>
              </w:rPr>
              <w:t>Подведение итогов работы.</w:t>
            </w:r>
          </w:p>
        </w:tc>
      </w:tr>
    </w:tbl>
    <w:p w:rsidR="0051275F" w:rsidRDefault="0051275F" w:rsidP="001C26CC">
      <w:pPr>
        <w:pStyle w:val="PixelPlus"/>
        <w:sectPr w:rsidR="0051275F" w:rsidSect="00BF6C63">
          <w:pgSz w:w="16838" w:h="11906" w:orient="landscape"/>
          <w:pgMar w:top="1701" w:right="1134" w:bottom="850" w:left="1134" w:header="708" w:footer="708" w:gutter="0"/>
          <w:cols w:space="708"/>
          <w:titlePg/>
          <w:docGrid w:linePitch="360"/>
        </w:sectPr>
      </w:pPr>
    </w:p>
    <w:p w:rsidR="003E2438" w:rsidRDefault="00516D76" w:rsidP="00C863C6">
      <w:pPr>
        <w:pStyle w:val="1"/>
      </w:pPr>
      <w:bookmarkStart w:id="108" w:name="_Toc32490784"/>
      <w:r>
        <w:lastRenderedPageBreak/>
        <w:t>Список задач, выявленных в ходе пров</w:t>
      </w:r>
      <w:r w:rsidR="00687150">
        <w:t>еденных</w:t>
      </w:r>
      <w:r>
        <w:t xml:space="preserve"> аудитов, </w:t>
      </w:r>
      <w:r w:rsidR="00C863C6">
        <w:t>требующих внедрения</w:t>
      </w:r>
      <w:bookmarkEnd w:id="108"/>
    </w:p>
    <w:p w:rsidR="006A74F1" w:rsidRDefault="00E72BF0" w:rsidP="001E2C1C">
      <w:pPr>
        <w:pStyle w:val="PixelPlus"/>
        <w:ind w:firstLine="720"/>
      </w:pPr>
      <w:r>
        <w:t xml:space="preserve">Ниже представлена таблица </w:t>
      </w:r>
      <w:r w:rsidR="001E2C1C">
        <w:t>со списк</w:t>
      </w:r>
      <w:r w:rsidR="00687150">
        <w:t>ом</w:t>
      </w:r>
      <w:r w:rsidR="001E2C1C">
        <w:t xml:space="preserve"> ошибок</w:t>
      </w:r>
      <w:r w:rsidR="00687150">
        <w:t xml:space="preserve"> и</w:t>
      </w:r>
      <w:r w:rsidR="00930CEE">
        <w:t xml:space="preserve"> обозначение</w:t>
      </w:r>
      <w:r w:rsidR="00687150">
        <w:t>м</w:t>
      </w:r>
      <w:r w:rsidR="00930CEE">
        <w:t xml:space="preserve"> степени критичности</w:t>
      </w:r>
      <w:r w:rsidR="001E2C1C">
        <w:t>.</w:t>
      </w:r>
    </w:p>
    <w:p w:rsidR="007234ED" w:rsidRPr="00A31F4E" w:rsidRDefault="001E2C1C" w:rsidP="00AC3BC2">
      <w:pPr>
        <w:pStyle w:val="PP3"/>
      </w:pPr>
      <w:r>
        <w:t xml:space="preserve"> </w:t>
      </w:r>
      <w:r w:rsidR="00AC3BC2">
        <w:t>Табл. 13. Таблица со списком задач</w:t>
      </w:r>
      <w:r w:rsidR="00930CEE">
        <w:t>, с указанием степени критичности</w:t>
      </w:r>
      <w:r w:rsidR="00AC3BC2">
        <w:t>.</w:t>
      </w:r>
    </w:p>
    <w:tbl>
      <w:tblPr>
        <w:tblW w:w="10774" w:type="dxa"/>
        <w:tblInd w:w="-1281" w:type="dxa"/>
        <w:tblLook w:val="04A0" w:firstRow="1" w:lastRow="0" w:firstColumn="1" w:lastColumn="0" w:noHBand="0" w:noVBand="1"/>
      </w:tblPr>
      <w:tblGrid>
        <w:gridCol w:w="3261"/>
        <w:gridCol w:w="4961"/>
        <w:gridCol w:w="2552"/>
      </w:tblGrid>
      <w:tr w:rsidR="00930CEE" w:rsidRPr="007234ED" w:rsidTr="00782F7B">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vAlign w:val="center"/>
            <w:hideMark/>
          </w:tcPr>
          <w:p w:rsidR="00930CEE" w:rsidRPr="007234ED" w:rsidRDefault="00930CEE" w:rsidP="007234ED">
            <w:pPr>
              <w:spacing w:after="0" w:line="240" w:lineRule="auto"/>
              <w:jc w:val="center"/>
              <w:rPr>
                <w:rFonts w:ascii="Calibri" w:eastAsia="Times New Roman" w:hAnsi="Calibri" w:cs="Calibri"/>
                <w:b/>
                <w:bCs/>
                <w:color w:val="000000"/>
                <w:lang w:eastAsia="ru-RU"/>
              </w:rPr>
            </w:pPr>
            <w:r w:rsidRPr="007234ED">
              <w:rPr>
                <w:rFonts w:ascii="Calibri" w:eastAsia="Times New Roman" w:hAnsi="Calibri" w:cs="Calibri"/>
                <w:b/>
                <w:bCs/>
                <w:color w:val="000000"/>
                <w:lang w:eastAsia="ru-RU"/>
              </w:rPr>
              <w:t>Исто</w:t>
            </w:r>
            <w:r>
              <w:rPr>
                <w:rFonts w:ascii="Calibri" w:eastAsia="Times New Roman" w:hAnsi="Calibri" w:cs="Calibri"/>
                <w:b/>
                <w:bCs/>
                <w:color w:val="000000"/>
                <w:lang w:eastAsia="ru-RU"/>
              </w:rPr>
              <w:t>ч</w:t>
            </w:r>
            <w:r w:rsidRPr="007234ED">
              <w:rPr>
                <w:rFonts w:ascii="Calibri" w:eastAsia="Times New Roman" w:hAnsi="Calibri" w:cs="Calibri"/>
                <w:b/>
                <w:bCs/>
                <w:color w:val="000000"/>
                <w:lang w:eastAsia="ru-RU"/>
              </w:rPr>
              <w:t>ник ошибки</w:t>
            </w:r>
          </w:p>
        </w:tc>
        <w:tc>
          <w:tcPr>
            <w:tcW w:w="4961" w:type="dxa"/>
            <w:tcBorders>
              <w:top w:val="single" w:sz="4" w:space="0" w:color="auto"/>
              <w:left w:val="nil"/>
              <w:bottom w:val="single" w:sz="4" w:space="0" w:color="auto"/>
              <w:right w:val="single" w:sz="4" w:space="0" w:color="auto"/>
            </w:tcBorders>
            <w:shd w:val="clear" w:color="auto" w:fill="F4B083" w:themeFill="accent2" w:themeFillTint="99"/>
            <w:noWrap/>
            <w:vAlign w:val="center"/>
            <w:hideMark/>
          </w:tcPr>
          <w:p w:rsidR="00930CEE" w:rsidRPr="007234ED" w:rsidRDefault="00930CEE" w:rsidP="007234ED">
            <w:pPr>
              <w:spacing w:after="0" w:line="240" w:lineRule="auto"/>
              <w:jc w:val="center"/>
              <w:rPr>
                <w:rFonts w:ascii="Calibri" w:eastAsia="Times New Roman" w:hAnsi="Calibri" w:cs="Calibri"/>
                <w:b/>
                <w:bCs/>
                <w:color w:val="000000"/>
                <w:lang w:eastAsia="ru-RU"/>
              </w:rPr>
            </w:pPr>
            <w:r>
              <w:rPr>
                <w:rFonts w:ascii="Calibri" w:eastAsia="Times New Roman" w:hAnsi="Calibri" w:cs="Calibri"/>
                <w:b/>
                <w:bCs/>
                <w:color w:val="000000"/>
                <w:lang w:eastAsia="ru-RU"/>
              </w:rPr>
              <w:t>Пункт ошибки</w:t>
            </w:r>
          </w:p>
        </w:tc>
        <w:tc>
          <w:tcPr>
            <w:tcW w:w="2552" w:type="dxa"/>
            <w:tcBorders>
              <w:top w:val="single" w:sz="4" w:space="0" w:color="auto"/>
              <w:left w:val="nil"/>
              <w:bottom w:val="single" w:sz="4" w:space="0" w:color="auto"/>
              <w:right w:val="single" w:sz="4" w:space="0" w:color="auto"/>
            </w:tcBorders>
            <w:shd w:val="clear" w:color="auto" w:fill="F4B083" w:themeFill="accent2" w:themeFillTint="99"/>
          </w:tcPr>
          <w:p w:rsidR="00930CEE" w:rsidRDefault="00930CEE" w:rsidP="007234ED">
            <w:pPr>
              <w:spacing w:after="0" w:line="240" w:lineRule="auto"/>
              <w:jc w:val="center"/>
              <w:rPr>
                <w:rFonts w:ascii="Calibri" w:eastAsia="Times New Roman" w:hAnsi="Calibri" w:cs="Calibri"/>
                <w:b/>
                <w:bCs/>
                <w:color w:val="000000"/>
                <w:lang w:eastAsia="ru-RU"/>
              </w:rPr>
            </w:pPr>
            <w:r>
              <w:rPr>
                <w:rFonts w:ascii="Calibri" w:eastAsia="Times New Roman" w:hAnsi="Calibri" w:cs="Calibri"/>
                <w:b/>
                <w:bCs/>
                <w:color w:val="000000"/>
                <w:lang w:eastAsia="ru-RU"/>
              </w:rPr>
              <w:t>Степень критичности</w:t>
            </w:r>
          </w:p>
        </w:tc>
      </w:tr>
      <w:tr w:rsidR="00782F7B" w:rsidRPr="007234ED" w:rsidTr="00782F7B">
        <w:trPr>
          <w:trHeight w:val="300"/>
        </w:trPr>
        <w:tc>
          <w:tcPr>
            <w:tcW w:w="3261" w:type="dxa"/>
            <w:vMerge w:val="restart"/>
            <w:tcBorders>
              <w:top w:val="single" w:sz="4" w:space="0" w:color="auto"/>
              <w:left w:val="single" w:sz="4" w:space="0" w:color="auto"/>
              <w:right w:val="single" w:sz="4" w:space="0" w:color="auto"/>
            </w:tcBorders>
            <w:shd w:val="clear" w:color="auto" w:fill="auto"/>
            <w:noWrap/>
          </w:tcPr>
          <w:p w:rsidR="00782F7B" w:rsidRDefault="00782F7B" w:rsidP="00782F7B">
            <w:pPr>
              <w:spacing w:after="0" w:line="240" w:lineRule="auto"/>
              <w:rPr>
                <w:rFonts w:ascii="Calibri" w:eastAsia="Times New Roman" w:hAnsi="Calibri" w:cs="Calibri"/>
                <w:bCs/>
                <w:color w:val="000000"/>
                <w:lang w:eastAsia="ru-RU"/>
              </w:rPr>
            </w:pPr>
            <w:r>
              <w:rPr>
                <w:rFonts w:ascii="Calibri" w:eastAsia="Times New Roman" w:hAnsi="Calibri" w:cs="Calibri"/>
                <w:bCs/>
                <w:color w:val="000000"/>
                <w:lang w:eastAsia="ru-RU"/>
              </w:rPr>
              <w:t xml:space="preserve">Файл </w:t>
            </w:r>
            <w:r w:rsidRPr="00642E6F">
              <w:rPr>
                <w:rFonts w:ascii="Calibri" w:eastAsia="Times New Roman" w:hAnsi="Calibri" w:cs="Calibri"/>
                <w:bCs/>
                <w:color w:val="000000"/>
                <w:lang w:eastAsia="ru-RU"/>
              </w:rPr>
              <w:t>kwork.ru - технический-аудит.docx</w:t>
            </w:r>
          </w:p>
          <w:p w:rsidR="004C2247" w:rsidRPr="000E7616" w:rsidRDefault="004C2247" w:rsidP="00782F7B">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0E7616" w:rsidRDefault="00782F7B" w:rsidP="009D4B55">
            <w:pPr>
              <w:spacing w:after="0" w:line="240" w:lineRule="auto"/>
              <w:rPr>
                <w:rFonts w:ascii="Calibri" w:eastAsia="Times New Roman" w:hAnsi="Calibri" w:cs="Calibri"/>
                <w:bCs/>
                <w:color w:val="000000"/>
                <w:lang w:eastAsia="ru-RU"/>
              </w:rPr>
            </w:pPr>
            <w:r w:rsidRPr="009D4B55">
              <w:rPr>
                <w:rFonts w:ascii="Calibri" w:eastAsia="Times New Roman" w:hAnsi="Calibri" w:cs="Calibri"/>
                <w:bCs/>
                <w:color w:val="000000"/>
                <w:lang w:eastAsia="ru-RU"/>
              </w:rPr>
              <w:t>IV.</w:t>
            </w:r>
            <w:r w:rsidRPr="009D4B55">
              <w:rPr>
                <w:rFonts w:ascii="Calibri" w:eastAsia="Times New Roman" w:hAnsi="Calibri" w:cs="Calibri"/>
                <w:bCs/>
                <w:color w:val="000000"/>
                <w:lang w:eastAsia="ru-RU"/>
              </w:rPr>
              <w:tab/>
              <w:t>Настройка 404 ответа</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FF0000"/>
                <w:lang w:eastAsia="ru-RU"/>
              </w:rPr>
            </w:pPr>
            <w:bookmarkStart w:id="109" w:name="_Hlk32428383"/>
            <w:r w:rsidRPr="00B70646">
              <w:rPr>
                <w:rFonts w:ascii="Calibri" w:eastAsia="Times New Roman" w:hAnsi="Calibri" w:cs="Calibri"/>
                <w:bCs/>
                <w:color w:val="FF0000"/>
                <w:lang w:eastAsia="ru-RU"/>
              </w:rPr>
              <w:t>Высокая</w:t>
            </w:r>
            <w:bookmarkEnd w:id="109"/>
          </w:p>
        </w:tc>
      </w:tr>
      <w:tr w:rsidR="00782F7B" w:rsidRPr="007234E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9D4B55" w:rsidRDefault="00782F7B" w:rsidP="009D4B55">
            <w:pPr>
              <w:spacing w:after="0" w:line="240" w:lineRule="auto"/>
              <w:rPr>
                <w:rFonts w:ascii="Calibri" w:eastAsia="Times New Roman" w:hAnsi="Calibri" w:cs="Calibri"/>
                <w:bCs/>
                <w:color w:val="000000"/>
                <w:lang w:eastAsia="ru-RU"/>
              </w:rPr>
            </w:pPr>
            <w:r>
              <w:rPr>
                <w:rFonts w:ascii="Calibri" w:eastAsia="Times New Roman" w:hAnsi="Calibri" w:cs="Calibri"/>
                <w:bCs/>
                <w:color w:val="000000"/>
                <w:lang w:eastAsia="ru-RU"/>
              </w:rPr>
              <w:t>V.</w:t>
            </w:r>
            <w:r>
              <w:rPr>
                <w:rFonts w:ascii="Calibri" w:eastAsia="Times New Roman" w:hAnsi="Calibri" w:cs="Calibri"/>
                <w:bCs/>
                <w:color w:val="000000"/>
                <w:lang w:eastAsia="ru-RU"/>
              </w:rPr>
              <w:tab/>
              <w:t>Внедрение цифровой пагинации</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FF0000"/>
                <w:lang w:eastAsia="ru-RU"/>
              </w:rPr>
            </w:pPr>
            <w:r w:rsidRPr="00B70646">
              <w:rPr>
                <w:rFonts w:ascii="Calibri" w:eastAsia="Times New Roman" w:hAnsi="Calibri" w:cs="Calibri"/>
                <w:bCs/>
                <w:color w:val="FF0000"/>
                <w:lang w:eastAsia="ru-RU"/>
              </w:rPr>
              <w:t>Высокая</w:t>
            </w:r>
          </w:p>
        </w:tc>
      </w:tr>
      <w:tr w:rsidR="00782F7B" w:rsidRPr="007234E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Default="00782F7B" w:rsidP="009D4B55">
            <w:pPr>
              <w:spacing w:after="0" w:line="240" w:lineRule="auto"/>
              <w:rPr>
                <w:rFonts w:ascii="Calibri" w:eastAsia="Times New Roman" w:hAnsi="Calibri" w:cs="Calibri"/>
                <w:bCs/>
                <w:color w:val="000000"/>
                <w:lang w:eastAsia="ru-RU"/>
              </w:rPr>
            </w:pPr>
            <w:r w:rsidRPr="009D4B55">
              <w:rPr>
                <w:rFonts w:ascii="Calibri" w:eastAsia="Times New Roman" w:hAnsi="Calibri" w:cs="Calibri"/>
                <w:bCs/>
                <w:color w:val="000000"/>
                <w:lang w:eastAsia="ru-RU"/>
              </w:rPr>
              <w:t>XIV.</w:t>
            </w:r>
            <w:r w:rsidRPr="009D4B55">
              <w:rPr>
                <w:rFonts w:ascii="Calibri" w:eastAsia="Times New Roman" w:hAnsi="Calibri" w:cs="Calibri"/>
                <w:bCs/>
                <w:color w:val="000000"/>
                <w:lang w:eastAsia="ru-RU"/>
              </w:rPr>
              <w:tab/>
              <w:t>Генерация карты сайта sitemap</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FF0000"/>
                <w:lang w:eastAsia="ru-RU"/>
              </w:rPr>
            </w:pPr>
            <w:r w:rsidRPr="00B70646">
              <w:rPr>
                <w:rFonts w:ascii="Calibri" w:eastAsia="Times New Roman" w:hAnsi="Calibri" w:cs="Calibri"/>
                <w:bCs/>
                <w:color w:val="FF0000"/>
                <w:lang w:eastAsia="ru-RU"/>
              </w:rPr>
              <w:t>Высокая</w:t>
            </w:r>
          </w:p>
        </w:tc>
      </w:tr>
      <w:tr w:rsidR="00782F7B" w:rsidRPr="007234E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9D4B55" w:rsidRDefault="00782F7B" w:rsidP="009D4B55">
            <w:pPr>
              <w:spacing w:after="0" w:line="240" w:lineRule="auto"/>
              <w:rPr>
                <w:rFonts w:ascii="Calibri" w:eastAsia="Times New Roman" w:hAnsi="Calibri" w:cs="Calibri"/>
                <w:bCs/>
                <w:color w:val="000000"/>
                <w:lang w:eastAsia="ru-RU"/>
              </w:rPr>
            </w:pPr>
            <w:r w:rsidRPr="00C65CAD">
              <w:rPr>
                <w:rFonts w:ascii="Calibri" w:eastAsia="Times New Roman" w:hAnsi="Calibri" w:cs="Calibri"/>
                <w:bCs/>
                <w:color w:val="000000"/>
                <w:lang w:eastAsia="ru-RU"/>
              </w:rPr>
              <w:t>II.</w:t>
            </w:r>
            <w:r w:rsidRPr="00C65CAD">
              <w:rPr>
                <w:rFonts w:ascii="Calibri" w:eastAsia="Times New Roman" w:hAnsi="Calibri" w:cs="Calibri"/>
                <w:bCs/>
                <w:color w:val="000000"/>
                <w:lang w:eastAsia="ru-RU"/>
              </w:rPr>
              <w:tab/>
              <w:t>Страницы с кодом ответа сервера 30х</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BF8F00" w:themeColor="accent4" w:themeShade="BF"/>
                <w:lang w:eastAsia="ru-RU"/>
              </w:rPr>
            </w:pPr>
            <w:bookmarkStart w:id="110" w:name="_Hlk32428500"/>
            <w:r w:rsidRPr="00B70646">
              <w:rPr>
                <w:rFonts w:ascii="Calibri" w:eastAsia="Times New Roman" w:hAnsi="Calibri" w:cs="Calibri"/>
                <w:bCs/>
                <w:color w:val="BF8F00" w:themeColor="accent4" w:themeShade="BF"/>
                <w:lang w:eastAsia="ru-RU"/>
              </w:rPr>
              <w:t>Средняя</w:t>
            </w:r>
            <w:bookmarkEnd w:id="110"/>
          </w:p>
        </w:tc>
      </w:tr>
      <w:tr w:rsidR="00782F7B" w:rsidRPr="007234E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C65CAD" w:rsidRDefault="00782F7B" w:rsidP="009D4B55">
            <w:pPr>
              <w:spacing w:after="0" w:line="240" w:lineRule="auto"/>
              <w:rPr>
                <w:rFonts w:ascii="Calibri" w:eastAsia="Times New Roman" w:hAnsi="Calibri" w:cs="Calibri"/>
                <w:bCs/>
                <w:color w:val="000000"/>
                <w:lang w:eastAsia="ru-RU"/>
              </w:rPr>
            </w:pPr>
            <w:r w:rsidRPr="00C65CAD">
              <w:rPr>
                <w:rFonts w:ascii="Calibri" w:eastAsia="Times New Roman" w:hAnsi="Calibri" w:cs="Calibri"/>
                <w:bCs/>
                <w:color w:val="000000"/>
                <w:lang w:eastAsia="ru-RU"/>
              </w:rPr>
              <w:t>III.</w:t>
            </w:r>
            <w:r w:rsidRPr="00C65CAD">
              <w:rPr>
                <w:rFonts w:ascii="Calibri" w:eastAsia="Times New Roman" w:hAnsi="Calibri" w:cs="Calibri"/>
                <w:bCs/>
                <w:color w:val="000000"/>
                <w:lang w:eastAsia="ru-RU"/>
              </w:rPr>
              <w:tab/>
              <w:t>Страницы с кодом ответа сервера 40х</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BF8F00" w:themeColor="accent4" w:themeShade="BF"/>
                <w:lang w:eastAsia="ru-RU"/>
              </w:rPr>
            </w:pPr>
            <w:bookmarkStart w:id="111" w:name="_Hlk32430564"/>
            <w:r w:rsidRPr="00B70646">
              <w:rPr>
                <w:rFonts w:ascii="Calibri" w:eastAsia="Times New Roman" w:hAnsi="Calibri" w:cs="Calibri"/>
                <w:bCs/>
                <w:color w:val="BF8F00" w:themeColor="accent4" w:themeShade="BF"/>
                <w:lang w:eastAsia="ru-RU"/>
              </w:rPr>
              <w:t>Средняя</w:t>
            </w:r>
            <w:bookmarkEnd w:id="111"/>
          </w:p>
        </w:tc>
      </w:tr>
      <w:tr w:rsidR="00782F7B" w:rsidRPr="007234E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C65CAD" w:rsidRDefault="00782F7B" w:rsidP="009D4B55">
            <w:pPr>
              <w:spacing w:after="0" w:line="240" w:lineRule="auto"/>
              <w:rPr>
                <w:rFonts w:ascii="Calibri" w:eastAsia="Times New Roman" w:hAnsi="Calibri" w:cs="Calibri"/>
                <w:bCs/>
                <w:color w:val="000000"/>
                <w:lang w:eastAsia="ru-RU"/>
              </w:rPr>
            </w:pPr>
            <w:r w:rsidRPr="00C65CAD">
              <w:rPr>
                <w:rFonts w:ascii="Calibri" w:eastAsia="Times New Roman" w:hAnsi="Calibri" w:cs="Calibri"/>
                <w:bCs/>
                <w:color w:val="000000"/>
                <w:lang w:eastAsia="ru-RU"/>
              </w:rPr>
              <w:t>VI.</w:t>
            </w:r>
            <w:r w:rsidRPr="00C65CAD">
              <w:rPr>
                <w:rFonts w:ascii="Calibri" w:eastAsia="Times New Roman" w:hAnsi="Calibri" w:cs="Calibri"/>
                <w:bCs/>
                <w:color w:val="000000"/>
                <w:lang w:eastAsia="ru-RU"/>
              </w:rPr>
              <w:tab/>
              <w:t>Дубли страниц – верхний регистр</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BF8F00" w:themeColor="accent4" w:themeShade="BF"/>
                <w:lang w:eastAsia="ru-RU"/>
              </w:rPr>
            </w:pPr>
            <w:r w:rsidRPr="00B70646">
              <w:rPr>
                <w:rFonts w:ascii="Calibri" w:eastAsia="Times New Roman" w:hAnsi="Calibri" w:cs="Calibri"/>
                <w:bCs/>
                <w:color w:val="BF8F00" w:themeColor="accent4" w:themeShade="BF"/>
                <w:lang w:eastAsia="ru-RU"/>
              </w:rPr>
              <w:t>Средняя</w:t>
            </w:r>
          </w:p>
        </w:tc>
      </w:tr>
      <w:tr w:rsidR="00782F7B" w:rsidRPr="00C65CA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C65CAD" w:rsidRDefault="00782F7B" w:rsidP="009D4B55">
            <w:pPr>
              <w:spacing w:after="0" w:line="240" w:lineRule="auto"/>
              <w:rPr>
                <w:rFonts w:ascii="Calibri" w:eastAsia="Times New Roman" w:hAnsi="Calibri" w:cs="Calibri"/>
                <w:bCs/>
                <w:color w:val="000000"/>
                <w:lang w:val="en-US" w:eastAsia="ru-RU"/>
              </w:rPr>
            </w:pPr>
            <w:r w:rsidRPr="00C65CAD">
              <w:rPr>
                <w:rFonts w:ascii="Calibri" w:eastAsia="Times New Roman" w:hAnsi="Calibri" w:cs="Calibri"/>
                <w:bCs/>
                <w:color w:val="000000"/>
                <w:lang w:val="en-US" w:eastAsia="ru-RU"/>
              </w:rPr>
              <w:t>XIII.</w:t>
            </w:r>
            <w:r w:rsidRPr="00C65CAD">
              <w:rPr>
                <w:rFonts w:ascii="Calibri" w:eastAsia="Times New Roman" w:hAnsi="Calibri" w:cs="Calibri"/>
                <w:bCs/>
                <w:color w:val="000000"/>
                <w:lang w:val="en-US" w:eastAsia="ru-RU"/>
              </w:rPr>
              <w:tab/>
            </w:r>
            <w:r w:rsidRPr="00C65CAD">
              <w:rPr>
                <w:rFonts w:ascii="Calibri" w:eastAsia="Times New Roman" w:hAnsi="Calibri" w:cs="Calibri"/>
                <w:bCs/>
                <w:color w:val="000000"/>
                <w:lang w:eastAsia="ru-RU"/>
              </w:rPr>
              <w:t>Настройка</w:t>
            </w:r>
            <w:r w:rsidRPr="00C65CAD">
              <w:rPr>
                <w:rFonts w:ascii="Calibri" w:eastAsia="Times New Roman" w:hAnsi="Calibri" w:cs="Calibri"/>
                <w:bCs/>
                <w:color w:val="000000"/>
                <w:lang w:val="en-US" w:eastAsia="ru-RU"/>
              </w:rPr>
              <w:t xml:space="preserve"> If-Modified-Since</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BF8F00" w:themeColor="accent4" w:themeShade="BF"/>
                <w:lang w:val="en-US" w:eastAsia="ru-RU"/>
              </w:rPr>
            </w:pPr>
            <w:r w:rsidRPr="00B70646">
              <w:rPr>
                <w:rFonts w:ascii="Calibri" w:eastAsia="Times New Roman" w:hAnsi="Calibri" w:cs="Calibri"/>
                <w:bCs/>
                <w:color w:val="BF8F00" w:themeColor="accent4" w:themeShade="BF"/>
                <w:lang w:eastAsia="ru-RU"/>
              </w:rPr>
              <w:t>Средняя</w:t>
            </w:r>
          </w:p>
        </w:tc>
      </w:tr>
      <w:tr w:rsidR="00782F7B" w:rsidRPr="00C65CA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C65CAD" w:rsidRDefault="00782F7B" w:rsidP="009D4B55">
            <w:pPr>
              <w:spacing w:after="0" w:line="240" w:lineRule="auto"/>
              <w:rPr>
                <w:rFonts w:ascii="Calibri" w:eastAsia="Times New Roman" w:hAnsi="Calibri" w:cs="Calibri"/>
                <w:bCs/>
                <w:color w:val="000000"/>
                <w:lang w:val="en-US" w:eastAsia="ru-RU"/>
              </w:rPr>
            </w:pPr>
            <w:r w:rsidRPr="00C65CAD">
              <w:rPr>
                <w:rFonts w:ascii="Calibri" w:eastAsia="Times New Roman" w:hAnsi="Calibri" w:cs="Calibri"/>
                <w:bCs/>
                <w:color w:val="000000"/>
                <w:lang w:val="en-US" w:eastAsia="ru-RU"/>
              </w:rPr>
              <w:t>XV.</w:t>
            </w:r>
            <w:r w:rsidRPr="00C65CAD">
              <w:rPr>
                <w:rFonts w:ascii="Calibri" w:eastAsia="Times New Roman" w:hAnsi="Calibri" w:cs="Calibri"/>
                <w:bCs/>
                <w:color w:val="000000"/>
                <w:lang w:val="en-US" w:eastAsia="ru-RU"/>
              </w:rPr>
              <w:tab/>
              <w:t>Избыточный JavaScript код</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BF8F00" w:themeColor="accent4" w:themeShade="BF"/>
                <w:lang w:val="en-US" w:eastAsia="ru-RU"/>
              </w:rPr>
            </w:pPr>
            <w:r w:rsidRPr="00B70646">
              <w:rPr>
                <w:rFonts w:ascii="Calibri" w:eastAsia="Times New Roman" w:hAnsi="Calibri" w:cs="Calibri"/>
                <w:bCs/>
                <w:color w:val="BF8F00" w:themeColor="accent4" w:themeShade="BF"/>
                <w:lang w:eastAsia="ru-RU"/>
              </w:rPr>
              <w:t>Средняя</w:t>
            </w:r>
          </w:p>
        </w:tc>
      </w:tr>
      <w:tr w:rsidR="00782F7B" w:rsidRPr="00C65CA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C65CAD" w:rsidRDefault="00782F7B" w:rsidP="009D4B55">
            <w:pPr>
              <w:spacing w:after="0" w:line="240" w:lineRule="auto"/>
              <w:rPr>
                <w:rFonts w:ascii="Calibri" w:eastAsia="Times New Roman" w:hAnsi="Calibri" w:cs="Calibri"/>
                <w:bCs/>
                <w:color w:val="000000"/>
                <w:lang w:val="en-US" w:eastAsia="ru-RU"/>
              </w:rPr>
            </w:pPr>
            <w:r w:rsidRPr="00C65CAD">
              <w:rPr>
                <w:rFonts w:ascii="Calibri" w:eastAsia="Times New Roman" w:hAnsi="Calibri" w:cs="Calibri"/>
                <w:bCs/>
                <w:color w:val="000000"/>
                <w:lang w:val="en-US" w:eastAsia="ru-RU"/>
              </w:rPr>
              <w:t>XVII.</w:t>
            </w:r>
            <w:r w:rsidRPr="00C65CAD">
              <w:rPr>
                <w:rFonts w:ascii="Calibri" w:eastAsia="Times New Roman" w:hAnsi="Calibri" w:cs="Calibri"/>
                <w:bCs/>
                <w:color w:val="000000"/>
                <w:lang w:val="en-US" w:eastAsia="ru-RU"/>
              </w:rPr>
              <w:tab/>
              <w:t>Спамные keywords</w:t>
            </w:r>
          </w:p>
        </w:tc>
        <w:tc>
          <w:tcPr>
            <w:tcW w:w="2552" w:type="dxa"/>
            <w:tcBorders>
              <w:top w:val="single" w:sz="4" w:space="0" w:color="auto"/>
              <w:left w:val="nil"/>
              <w:bottom w:val="single" w:sz="4" w:space="0" w:color="auto"/>
              <w:right w:val="single" w:sz="4" w:space="0" w:color="auto"/>
            </w:tcBorders>
          </w:tcPr>
          <w:p w:rsidR="00782F7B" w:rsidRPr="00B70646" w:rsidRDefault="00782F7B" w:rsidP="007234ED">
            <w:pPr>
              <w:spacing w:after="0" w:line="240" w:lineRule="auto"/>
              <w:jc w:val="center"/>
              <w:rPr>
                <w:rFonts w:ascii="Calibri" w:eastAsia="Times New Roman" w:hAnsi="Calibri" w:cs="Calibri"/>
                <w:bCs/>
                <w:color w:val="BF8F00" w:themeColor="accent4" w:themeShade="BF"/>
                <w:lang w:val="en-US" w:eastAsia="ru-RU"/>
              </w:rPr>
            </w:pPr>
            <w:r w:rsidRPr="00B70646">
              <w:rPr>
                <w:rFonts w:ascii="Calibri" w:eastAsia="Times New Roman" w:hAnsi="Calibri" w:cs="Calibri"/>
                <w:bCs/>
                <w:color w:val="BF8F00" w:themeColor="accent4" w:themeShade="BF"/>
                <w:lang w:eastAsia="ru-RU"/>
              </w:rPr>
              <w:t>Средняя</w:t>
            </w:r>
          </w:p>
        </w:tc>
      </w:tr>
      <w:tr w:rsidR="00782F7B" w:rsidRPr="00C65CA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C65CAD" w:rsidRDefault="00782F7B" w:rsidP="009D4B55">
            <w:pPr>
              <w:spacing w:after="0" w:line="240" w:lineRule="auto"/>
              <w:rPr>
                <w:rFonts w:ascii="Calibri" w:eastAsia="Times New Roman" w:hAnsi="Calibri" w:cs="Calibri"/>
                <w:bCs/>
                <w:color w:val="000000"/>
                <w:lang w:eastAsia="ru-RU"/>
              </w:rPr>
            </w:pPr>
            <w:r w:rsidRPr="00C65CAD">
              <w:rPr>
                <w:rFonts w:ascii="Calibri" w:eastAsia="Times New Roman" w:hAnsi="Calibri" w:cs="Calibri"/>
                <w:bCs/>
                <w:color w:val="000000"/>
                <w:lang w:val="en-US" w:eastAsia="ru-RU"/>
              </w:rPr>
              <w:t>I</w:t>
            </w:r>
            <w:r w:rsidRPr="00C65CAD">
              <w:rPr>
                <w:rFonts w:ascii="Calibri" w:eastAsia="Times New Roman" w:hAnsi="Calibri" w:cs="Calibri"/>
                <w:bCs/>
                <w:color w:val="000000"/>
                <w:lang w:eastAsia="ru-RU"/>
              </w:rPr>
              <w:t>.</w:t>
            </w:r>
            <w:r w:rsidRPr="00C65CAD">
              <w:rPr>
                <w:rFonts w:ascii="Calibri" w:eastAsia="Times New Roman" w:hAnsi="Calibri" w:cs="Calibri"/>
                <w:bCs/>
                <w:color w:val="000000"/>
                <w:lang w:eastAsia="ru-RU"/>
              </w:rPr>
              <w:tab/>
              <w:t xml:space="preserve">Настройка 301-редиректов для </w:t>
            </w:r>
            <w:r w:rsidRPr="00C65CAD">
              <w:rPr>
                <w:rFonts w:ascii="Calibri" w:eastAsia="Times New Roman" w:hAnsi="Calibri" w:cs="Calibri"/>
                <w:bCs/>
                <w:color w:val="000000"/>
                <w:lang w:val="en-US" w:eastAsia="ru-RU"/>
              </w:rPr>
              <w:t>index</w:t>
            </w:r>
            <w:r w:rsidRPr="00C65CAD">
              <w:rPr>
                <w:rFonts w:ascii="Calibri" w:eastAsia="Times New Roman" w:hAnsi="Calibri" w:cs="Calibri"/>
                <w:bCs/>
                <w:color w:val="000000"/>
                <w:lang w:eastAsia="ru-RU"/>
              </w:rPr>
              <w:t>.</w:t>
            </w:r>
            <w:r w:rsidRPr="00C65CAD">
              <w:rPr>
                <w:rFonts w:ascii="Calibri" w:eastAsia="Times New Roman" w:hAnsi="Calibri" w:cs="Calibri"/>
                <w:bCs/>
                <w:color w:val="000000"/>
                <w:lang w:val="en-US" w:eastAsia="ru-RU"/>
              </w:rPr>
              <w:t>php</w:t>
            </w:r>
            <w:r w:rsidRPr="00C65CAD">
              <w:rPr>
                <w:rFonts w:ascii="Calibri" w:eastAsia="Times New Roman" w:hAnsi="Calibri" w:cs="Calibri"/>
                <w:bCs/>
                <w:color w:val="000000"/>
                <w:lang w:eastAsia="ru-RU"/>
              </w:rPr>
              <w:t>/</w:t>
            </w:r>
            <w:r w:rsidRPr="00C65CAD">
              <w:rPr>
                <w:rFonts w:ascii="Calibri" w:eastAsia="Times New Roman" w:hAnsi="Calibri" w:cs="Calibri"/>
                <w:bCs/>
                <w:color w:val="000000"/>
                <w:lang w:val="en-US" w:eastAsia="ru-RU"/>
              </w:rPr>
              <w:t>index</w:t>
            </w:r>
            <w:r w:rsidRPr="00C65CAD">
              <w:rPr>
                <w:rFonts w:ascii="Calibri" w:eastAsia="Times New Roman" w:hAnsi="Calibri" w:cs="Calibri"/>
                <w:bCs/>
                <w:color w:val="000000"/>
                <w:lang w:eastAsia="ru-RU"/>
              </w:rPr>
              <w:t>.</w:t>
            </w:r>
            <w:r w:rsidRPr="00C65CAD">
              <w:rPr>
                <w:rFonts w:ascii="Calibri" w:eastAsia="Times New Roman" w:hAnsi="Calibri" w:cs="Calibri"/>
                <w:bCs/>
                <w:color w:val="000000"/>
                <w:lang w:val="en-US" w:eastAsia="ru-RU"/>
              </w:rPr>
              <w:t>html</w:t>
            </w:r>
          </w:p>
        </w:tc>
        <w:tc>
          <w:tcPr>
            <w:tcW w:w="2552" w:type="dxa"/>
            <w:tcBorders>
              <w:top w:val="single" w:sz="4" w:space="0" w:color="auto"/>
              <w:left w:val="nil"/>
              <w:bottom w:val="single" w:sz="4" w:space="0" w:color="auto"/>
              <w:right w:val="single" w:sz="4" w:space="0" w:color="auto"/>
            </w:tcBorders>
          </w:tcPr>
          <w:p w:rsidR="00782F7B" w:rsidRDefault="00782F7B" w:rsidP="007234ED">
            <w:pPr>
              <w:spacing w:after="0" w:line="240" w:lineRule="auto"/>
              <w:jc w:val="center"/>
              <w:rPr>
                <w:rFonts w:ascii="Calibri" w:eastAsia="Times New Roman" w:hAnsi="Calibri" w:cs="Calibri"/>
                <w:bCs/>
                <w:color w:val="000000"/>
                <w:lang w:eastAsia="ru-RU"/>
              </w:rPr>
            </w:pPr>
            <w:bookmarkStart w:id="112" w:name="_Hlk32428590"/>
            <w:r>
              <w:rPr>
                <w:rFonts w:ascii="Calibri" w:eastAsia="Times New Roman" w:hAnsi="Calibri" w:cs="Calibri"/>
                <w:bCs/>
                <w:color w:val="000000"/>
                <w:lang w:eastAsia="ru-RU"/>
              </w:rPr>
              <w:t>Низкая</w:t>
            </w:r>
            <w:bookmarkEnd w:id="112"/>
          </w:p>
        </w:tc>
      </w:tr>
      <w:tr w:rsidR="00782F7B" w:rsidRPr="00C65CAD" w:rsidTr="00782F7B">
        <w:trPr>
          <w:trHeight w:val="300"/>
        </w:trPr>
        <w:tc>
          <w:tcPr>
            <w:tcW w:w="3261" w:type="dxa"/>
            <w:vMerge/>
            <w:tcBorders>
              <w:left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C65CAD" w:rsidRDefault="00782F7B" w:rsidP="009D4B55">
            <w:pPr>
              <w:spacing w:after="0" w:line="240" w:lineRule="auto"/>
              <w:rPr>
                <w:rFonts w:ascii="Calibri" w:eastAsia="Times New Roman" w:hAnsi="Calibri" w:cs="Calibri"/>
                <w:bCs/>
                <w:color w:val="000000"/>
                <w:lang w:val="en-US" w:eastAsia="ru-RU"/>
              </w:rPr>
            </w:pPr>
            <w:r w:rsidRPr="00C65CAD">
              <w:rPr>
                <w:rFonts w:ascii="Calibri" w:eastAsia="Times New Roman" w:hAnsi="Calibri" w:cs="Calibri"/>
                <w:bCs/>
                <w:color w:val="000000"/>
                <w:lang w:val="en-US" w:eastAsia="ru-RU"/>
              </w:rPr>
              <w:t>XI.</w:t>
            </w:r>
            <w:r w:rsidRPr="00C65CAD">
              <w:rPr>
                <w:rFonts w:ascii="Calibri" w:eastAsia="Times New Roman" w:hAnsi="Calibri" w:cs="Calibri"/>
                <w:bCs/>
                <w:color w:val="000000"/>
                <w:lang w:val="en-US" w:eastAsia="ru-RU"/>
              </w:rPr>
              <w:tab/>
              <w:t>Внешние ссылки</w:t>
            </w:r>
          </w:p>
        </w:tc>
        <w:tc>
          <w:tcPr>
            <w:tcW w:w="2552" w:type="dxa"/>
            <w:tcBorders>
              <w:top w:val="single" w:sz="4" w:space="0" w:color="auto"/>
              <w:left w:val="nil"/>
              <w:bottom w:val="single" w:sz="4" w:space="0" w:color="auto"/>
              <w:right w:val="single" w:sz="4" w:space="0" w:color="auto"/>
            </w:tcBorders>
          </w:tcPr>
          <w:p w:rsidR="00782F7B" w:rsidRDefault="00782F7B" w:rsidP="007234ED">
            <w:pPr>
              <w:spacing w:after="0" w:line="240" w:lineRule="auto"/>
              <w:jc w:val="center"/>
              <w:rPr>
                <w:rFonts w:ascii="Calibri" w:eastAsia="Times New Roman" w:hAnsi="Calibri" w:cs="Calibri"/>
                <w:bCs/>
                <w:color w:val="000000"/>
                <w:lang w:eastAsia="ru-RU"/>
              </w:rPr>
            </w:pPr>
            <w:r>
              <w:rPr>
                <w:rFonts w:ascii="Calibri" w:eastAsia="Times New Roman" w:hAnsi="Calibri" w:cs="Calibri"/>
                <w:bCs/>
                <w:color w:val="000000"/>
                <w:lang w:eastAsia="ru-RU"/>
              </w:rPr>
              <w:t>Низкая</w:t>
            </w:r>
          </w:p>
        </w:tc>
      </w:tr>
      <w:tr w:rsidR="00782F7B" w:rsidRPr="00C65CAD" w:rsidTr="00782F7B">
        <w:trPr>
          <w:trHeight w:val="300"/>
        </w:trPr>
        <w:tc>
          <w:tcPr>
            <w:tcW w:w="3261" w:type="dxa"/>
            <w:vMerge/>
            <w:tcBorders>
              <w:left w:val="single" w:sz="4" w:space="0" w:color="auto"/>
              <w:bottom w:val="single" w:sz="4" w:space="0" w:color="auto"/>
              <w:right w:val="single" w:sz="4" w:space="0" w:color="auto"/>
            </w:tcBorders>
            <w:shd w:val="clear" w:color="auto" w:fill="auto"/>
            <w:noWrap/>
            <w:vAlign w:val="center"/>
          </w:tcPr>
          <w:p w:rsidR="00782F7B" w:rsidRDefault="00782F7B" w:rsidP="007234ED">
            <w:pPr>
              <w:spacing w:after="0" w:line="240" w:lineRule="auto"/>
              <w:jc w:val="center"/>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782F7B" w:rsidRPr="005F627A" w:rsidRDefault="00782F7B" w:rsidP="009D4B55">
            <w:pPr>
              <w:spacing w:after="0" w:line="240" w:lineRule="auto"/>
              <w:rPr>
                <w:rFonts w:ascii="Calibri" w:eastAsia="Times New Roman" w:hAnsi="Calibri" w:cs="Calibri"/>
                <w:bCs/>
                <w:color w:val="000000"/>
                <w:lang w:eastAsia="ru-RU"/>
              </w:rPr>
            </w:pPr>
            <w:r w:rsidRPr="005F627A">
              <w:rPr>
                <w:rFonts w:ascii="Calibri" w:eastAsia="Times New Roman" w:hAnsi="Calibri" w:cs="Calibri"/>
                <w:bCs/>
                <w:color w:val="000000"/>
                <w:lang w:val="en-US" w:eastAsia="ru-RU"/>
              </w:rPr>
              <w:t>XVI</w:t>
            </w:r>
            <w:r w:rsidRPr="005F627A">
              <w:rPr>
                <w:rFonts w:ascii="Calibri" w:eastAsia="Times New Roman" w:hAnsi="Calibri" w:cs="Calibri"/>
                <w:bCs/>
                <w:color w:val="000000"/>
                <w:lang w:eastAsia="ru-RU"/>
              </w:rPr>
              <w:t>.</w:t>
            </w:r>
            <w:r w:rsidRPr="005F627A">
              <w:rPr>
                <w:rFonts w:ascii="Calibri" w:eastAsia="Times New Roman" w:hAnsi="Calibri" w:cs="Calibri"/>
                <w:bCs/>
                <w:color w:val="000000"/>
                <w:lang w:eastAsia="ru-RU"/>
              </w:rPr>
              <w:tab/>
              <w:t xml:space="preserve">Структура заголовков </w:t>
            </w:r>
            <w:r w:rsidRPr="005F627A">
              <w:rPr>
                <w:rFonts w:ascii="Calibri" w:eastAsia="Times New Roman" w:hAnsi="Calibri" w:cs="Calibri"/>
                <w:bCs/>
                <w:color w:val="000000"/>
                <w:lang w:val="en-US" w:eastAsia="ru-RU"/>
              </w:rPr>
              <w:t>h</w:t>
            </w:r>
            <w:r w:rsidRPr="005F627A">
              <w:rPr>
                <w:rFonts w:ascii="Calibri" w:eastAsia="Times New Roman" w:hAnsi="Calibri" w:cs="Calibri"/>
                <w:bCs/>
                <w:color w:val="000000"/>
                <w:lang w:eastAsia="ru-RU"/>
              </w:rPr>
              <w:t>1-</w:t>
            </w:r>
            <w:r w:rsidRPr="005F627A">
              <w:rPr>
                <w:rFonts w:ascii="Calibri" w:eastAsia="Times New Roman" w:hAnsi="Calibri" w:cs="Calibri"/>
                <w:bCs/>
                <w:color w:val="000000"/>
                <w:lang w:val="en-US" w:eastAsia="ru-RU"/>
              </w:rPr>
              <w:t>h</w:t>
            </w:r>
            <w:r w:rsidRPr="005F627A">
              <w:rPr>
                <w:rFonts w:ascii="Calibri" w:eastAsia="Times New Roman" w:hAnsi="Calibri" w:cs="Calibri"/>
                <w:bCs/>
                <w:color w:val="000000"/>
                <w:lang w:eastAsia="ru-RU"/>
              </w:rPr>
              <w:t>6</w:t>
            </w:r>
          </w:p>
        </w:tc>
        <w:tc>
          <w:tcPr>
            <w:tcW w:w="2552" w:type="dxa"/>
            <w:tcBorders>
              <w:top w:val="single" w:sz="4" w:space="0" w:color="auto"/>
              <w:left w:val="nil"/>
              <w:bottom w:val="single" w:sz="4" w:space="0" w:color="auto"/>
              <w:right w:val="single" w:sz="4" w:space="0" w:color="auto"/>
            </w:tcBorders>
          </w:tcPr>
          <w:p w:rsidR="00782F7B" w:rsidRDefault="00782F7B" w:rsidP="007234ED">
            <w:pPr>
              <w:spacing w:after="0" w:line="240" w:lineRule="auto"/>
              <w:jc w:val="center"/>
              <w:rPr>
                <w:rFonts w:ascii="Calibri" w:eastAsia="Times New Roman" w:hAnsi="Calibri" w:cs="Calibri"/>
                <w:bCs/>
                <w:color w:val="000000"/>
                <w:lang w:eastAsia="ru-RU"/>
              </w:rPr>
            </w:pPr>
            <w:r>
              <w:rPr>
                <w:rFonts w:ascii="Calibri" w:eastAsia="Times New Roman" w:hAnsi="Calibri" w:cs="Calibri"/>
                <w:bCs/>
                <w:color w:val="000000"/>
                <w:lang w:eastAsia="ru-RU"/>
              </w:rPr>
              <w:t>Низкая</w:t>
            </w:r>
          </w:p>
        </w:tc>
      </w:tr>
      <w:tr w:rsidR="00401CA7" w:rsidRPr="00C65CAD" w:rsidTr="00401CA7">
        <w:trPr>
          <w:trHeight w:val="300"/>
        </w:trPr>
        <w:tc>
          <w:tcPr>
            <w:tcW w:w="3261" w:type="dxa"/>
            <w:vMerge w:val="restart"/>
            <w:tcBorders>
              <w:top w:val="single" w:sz="4" w:space="0" w:color="auto"/>
              <w:left w:val="single" w:sz="4" w:space="0" w:color="auto"/>
              <w:right w:val="single" w:sz="4" w:space="0" w:color="auto"/>
            </w:tcBorders>
            <w:shd w:val="clear" w:color="auto" w:fill="auto"/>
            <w:noWrap/>
          </w:tcPr>
          <w:p w:rsidR="00401CA7" w:rsidRDefault="00401CA7" w:rsidP="00401CA7">
            <w:pPr>
              <w:spacing w:after="0" w:line="240" w:lineRule="auto"/>
              <w:rPr>
                <w:rFonts w:ascii="Calibri" w:eastAsia="Times New Roman" w:hAnsi="Calibri" w:cs="Calibri"/>
                <w:bCs/>
                <w:color w:val="000000"/>
                <w:lang w:eastAsia="ru-RU"/>
              </w:rPr>
            </w:pPr>
            <w:r>
              <w:rPr>
                <w:rFonts w:ascii="Calibri" w:eastAsia="Times New Roman" w:hAnsi="Calibri" w:cs="Calibri"/>
                <w:bCs/>
                <w:color w:val="000000"/>
                <w:lang w:eastAsia="ru-RU"/>
              </w:rPr>
              <w:t xml:space="preserve">Файл </w:t>
            </w:r>
            <w:r w:rsidRPr="00B70646">
              <w:rPr>
                <w:rFonts w:ascii="Calibri" w:eastAsia="Times New Roman" w:hAnsi="Calibri" w:cs="Calibri"/>
                <w:bCs/>
                <w:color w:val="000000"/>
                <w:lang w:eastAsia="ru-RU"/>
              </w:rPr>
              <w:t>kwork.ru - аудит юзабилити и коммерческих факторов.docx</w:t>
            </w: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B70646"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Настройка корректной работы функционала регистрации</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B3696D">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Корректировка основной формы регистрации</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B3696D">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3.</w:t>
            </w:r>
            <w:r w:rsidRPr="004C2247">
              <w:rPr>
                <w:rFonts w:ascii="Calibri" w:eastAsia="Times New Roman" w:hAnsi="Calibri" w:cs="Calibri"/>
                <w:bCs/>
                <w:color w:val="000000"/>
                <w:lang w:eastAsia="ru-RU"/>
              </w:rPr>
              <w:tab/>
              <w:t>Реализовать возможность авторизации по средствам Google профиля.</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B3696D">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Открытие вкладки «Настройки - Профиль» при переходе по ссылке верификации электронной почты</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B3696D">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Увеличение времени вывода окна пополнения баланса, при первичной сессии пользователя</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Изменение статуса кнопок на странице кворка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4.</w:t>
            </w:r>
            <w:r w:rsidRPr="004C2247">
              <w:rPr>
                <w:rFonts w:ascii="Calibri" w:eastAsia="Times New Roman" w:hAnsi="Calibri" w:cs="Calibri"/>
                <w:bCs/>
                <w:color w:val="000000"/>
                <w:lang w:eastAsia="ru-RU"/>
              </w:rPr>
              <w:tab/>
              <w:t>Вывод времени и персонализации всплывающих уведомлений.</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5.</w:t>
            </w:r>
            <w:r w:rsidRPr="004C2247">
              <w:rPr>
                <w:rFonts w:ascii="Calibri" w:eastAsia="Times New Roman" w:hAnsi="Calibri" w:cs="Calibri"/>
                <w:bCs/>
                <w:color w:val="000000"/>
                <w:lang w:eastAsia="ru-RU"/>
              </w:rPr>
              <w:tab/>
              <w:t>Дублирование уведомлений о новых сообщениях / изменениях статуса заказа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Вывод ссылки на пополнение баланса в выпадающем меню об аккаунте</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3.</w:t>
            </w:r>
            <w:r w:rsidRPr="004C2247">
              <w:rPr>
                <w:rFonts w:ascii="Calibri" w:eastAsia="Times New Roman" w:hAnsi="Calibri" w:cs="Calibri"/>
                <w:bCs/>
                <w:color w:val="000000"/>
                <w:lang w:eastAsia="ru-RU"/>
              </w:rPr>
              <w:tab/>
              <w:t>Вывод на вкладке «Финансы» баланса лицевого счета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bottom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4.</w:t>
            </w:r>
            <w:r w:rsidRPr="004C2247">
              <w:rPr>
                <w:rFonts w:ascii="Calibri" w:eastAsia="Times New Roman" w:hAnsi="Calibri" w:cs="Calibri"/>
                <w:bCs/>
                <w:color w:val="000000"/>
                <w:lang w:eastAsia="ru-RU"/>
              </w:rPr>
              <w:tab/>
              <w:t>Вывод истории финансовых операций во вкладке «Финансы»</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val="restart"/>
            <w:tcBorders>
              <w:top w:val="single" w:sz="4" w:space="0" w:color="auto"/>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5.</w:t>
            </w:r>
            <w:r w:rsidRPr="004C2247">
              <w:rPr>
                <w:rFonts w:ascii="Calibri" w:eastAsia="Times New Roman" w:hAnsi="Calibri" w:cs="Calibri"/>
                <w:bCs/>
                <w:color w:val="000000"/>
                <w:lang w:eastAsia="ru-RU"/>
              </w:rPr>
              <w:tab/>
              <w:t>Вывод пояснительной информации во вкладке «Финансы»</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6.</w:t>
            </w:r>
            <w:r w:rsidRPr="004C2247">
              <w:rPr>
                <w:rFonts w:ascii="Calibri" w:eastAsia="Times New Roman" w:hAnsi="Calibri" w:cs="Calibri"/>
                <w:bCs/>
                <w:color w:val="000000"/>
                <w:lang w:eastAsia="ru-RU"/>
              </w:rPr>
              <w:tab/>
              <w:t>Указание информации о наличии комиссии в форме пополнения баланса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7.</w:t>
            </w:r>
            <w:r w:rsidRPr="004C2247">
              <w:rPr>
                <w:rFonts w:ascii="Calibri" w:eastAsia="Times New Roman" w:hAnsi="Calibri" w:cs="Calibri"/>
                <w:bCs/>
                <w:color w:val="000000"/>
                <w:lang w:eastAsia="ru-RU"/>
              </w:rPr>
              <w:tab/>
              <w:t>Настройка корректной работы формы пополнения баланса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Добавление функционала создания пользовательских шаблонов заказов</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Настройка корректной работы формы «Создание кворка»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3.</w:t>
            </w:r>
            <w:r w:rsidRPr="004C2247">
              <w:rPr>
                <w:rFonts w:ascii="Calibri" w:eastAsia="Times New Roman" w:hAnsi="Calibri" w:cs="Calibri"/>
                <w:bCs/>
                <w:color w:val="000000"/>
                <w:lang w:eastAsia="ru-RU"/>
              </w:rPr>
              <w:tab/>
              <w:t>Изменение статуса кнопок на странице кворка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4.</w:t>
            </w:r>
            <w:r w:rsidRPr="004C2247">
              <w:rPr>
                <w:rFonts w:ascii="Calibri" w:eastAsia="Times New Roman" w:hAnsi="Calibri" w:cs="Calibri"/>
                <w:bCs/>
                <w:color w:val="000000"/>
                <w:lang w:eastAsia="ru-RU"/>
              </w:rPr>
              <w:tab/>
              <w:t>Настроить отличие внешнего вида заблокированных кворков.</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5.</w:t>
            </w:r>
            <w:r w:rsidRPr="004C2247">
              <w:rPr>
                <w:rFonts w:ascii="Calibri" w:eastAsia="Times New Roman" w:hAnsi="Calibri" w:cs="Calibri"/>
                <w:bCs/>
                <w:color w:val="000000"/>
                <w:lang w:eastAsia="ru-RU"/>
              </w:rPr>
              <w:tab/>
              <w:t>Визуально отделить функционал блокировки на странице автора кворка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6.</w:t>
            </w:r>
            <w:r w:rsidRPr="004C2247">
              <w:rPr>
                <w:rFonts w:ascii="Calibri" w:eastAsia="Times New Roman" w:hAnsi="Calibri" w:cs="Calibri"/>
                <w:bCs/>
                <w:color w:val="000000"/>
                <w:lang w:eastAsia="ru-RU"/>
              </w:rPr>
              <w:tab/>
              <w:t>Вывод уведомления о том, что у автора есть заблокированные кворки</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Настройка изначального показа раскрытой версии элемента «Открыть портфолио»</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Вывод подсказок для элементов, связанных с финансами пользователя</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Вывод дат публикаций прикрепляемых к диалогу файлов</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IX.</w:t>
            </w:r>
            <w:r w:rsidRPr="004C2247">
              <w:rPr>
                <w:rFonts w:ascii="Calibri" w:eastAsia="Times New Roman" w:hAnsi="Calibri" w:cs="Calibri"/>
                <w:bCs/>
                <w:color w:val="000000"/>
                <w:lang w:eastAsia="ru-RU"/>
              </w:rPr>
              <w:tab/>
              <w:t>Работа с файлами проекта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Реализация возможности удаления файлов из списка на странице проекта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Настройка учета ранее присланных файлов в личных сообщениях</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3.</w:t>
            </w:r>
            <w:r w:rsidRPr="004C2247">
              <w:rPr>
                <w:rFonts w:ascii="Calibri" w:eastAsia="Times New Roman" w:hAnsi="Calibri" w:cs="Calibri"/>
                <w:bCs/>
                <w:color w:val="000000"/>
                <w:lang w:eastAsia="ru-RU"/>
              </w:rPr>
              <w:tab/>
              <w:t>Вывод подсказок в блоке «Файлы заказа»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5.</w:t>
            </w:r>
            <w:r w:rsidRPr="004C2247">
              <w:rPr>
                <w:rFonts w:ascii="Calibri" w:eastAsia="Times New Roman" w:hAnsi="Calibri" w:cs="Calibri"/>
                <w:bCs/>
                <w:color w:val="000000"/>
                <w:lang w:eastAsia="ru-RU"/>
              </w:rPr>
              <w:tab/>
              <w:t>Вывод типа прикрепляемых файлов в форме «Отправить информацию по заказу»</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Размещение ссылки на раздел «Биржа»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Настройка быстрых фильтров по категориям</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Создание обучающего раздела для заказчиков</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2.</w:t>
            </w:r>
            <w:r w:rsidRPr="004C2247">
              <w:rPr>
                <w:rFonts w:ascii="Calibri" w:eastAsia="Times New Roman" w:hAnsi="Calibri" w:cs="Calibri"/>
                <w:bCs/>
                <w:color w:val="000000"/>
                <w:lang w:eastAsia="ru-RU"/>
              </w:rPr>
              <w:tab/>
              <w:t>Создание промо страницы для заказчиков</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3.</w:t>
            </w:r>
            <w:r w:rsidRPr="004C2247">
              <w:rPr>
                <w:rFonts w:ascii="Calibri" w:eastAsia="Times New Roman" w:hAnsi="Calibri" w:cs="Calibri"/>
                <w:bCs/>
                <w:color w:val="000000"/>
                <w:lang w:eastAsia="ru-RU"/>
              </w:rPr>
              <w:tab/>
              <w:t>Визуализация преимуществ по средствам инфо-иконок</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Указание даты публикации кейса</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4.</w:t>
            </w:r>
            <w:r w:rsidRPr="004C2247">
              <w:rPr>
                <w:rFonts w:ascii="Calibri" w:eastAsia="Times New Roman" w:hAnsi="Calibri" w:cs="Calibri"/>
                <w:bCs/>
                <w:color w:val="000000"/>
                <w:lang w:eastAsia="ru-RU"/>
              </w:rPr>
              <w:tab/>
              <w:t>Указание тегов / меток, которые соответствуют заказываемым работам</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tcBorders>
              <w:left w:val="single" w:sz="4" w:space="0" w:color="auto"/>
              <w:bottom w:val="single" w:sz="4" w:space="0" w:color="auto"/>
              <w:right w:val="single" w:sz="4" w:space="0" w:color="auto"/>
            </w:tcBorders>
            <w:shd w:val="clear" w:color="auto" w:fill="auto"/>
            <w:noWrap/>
            <w:vAlign w:val="center"/>
          </w:tcPr>
          <w:p w:rsidR="00401CA7" w:rsidRDefault="00401CA7" w:rsidP="004C2247">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4C2247">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5.</w:t>
            </w:r>
            <w:r w:rsidRPr="004C2247">
              <w:rPr>
                <w:rFonts w:ascii="Calibri" w:eastAsia="Times New Roman" w:hAnsi="Calibri" w:cs="Calibri"/>
                <w:bCs/>
                <w:color w:val="000000"/>
                <w:lang w:eastAsia="ru-RU"/>
              </w:rPr>
              <w:tab/>
              <w:t>Настройка быстрых фильтров по категориям</w:t>
            </w:r>
          </w:p>
        </w:tc>
        <w:tc>
          <w:tcPr>
            <w:tcW w:w="2552" w:type="dxa"/>
            <w:tcBorders>
              <w:top w:val="single" w:sz="4" w:space="0" w:color="auto"/>
              <w:left w:val="nil"/>
              <w:bottom w:val="single" w:sz="4" w:space="0" w:color="auto"/>
              <w:right w:val="single" w:sz="4" w:space="0" w:color="auto"/>
            </w:tcBorders>
          </w:tcPr>
          <w:p w:rsidR="00401CA7" w:rsidRDefault="00401CA7" w:rsidP="004C2247">
            <w:pPr>
              <w:jc w:val="center"/>
            </w:pPr>
            <w:r w:rsidRPr="007A3FA4">
              <w:rPr>
                <w:rFonts w:ascii="Calibri" w:eastAsia="Times New Roman" w:hAnsi="Calibri" w:cs="Calibri"/>
                <w:bCs/>
                <w:color w:val="FF0000"/>
                <w:lang w:eastAsia="ru-RU"/>
              </w:rPr>
              <w:t>Высокая</w:t>
            </w:r>
          </w:p>
        </w:tc>
      </w:tr>
      <w:tr w:rsidR="00401CA7" w:rsidRPr="00C65CAD" w:rsidTr="00B90228">
        <w:trPr>
          <w:trHeight w:val="300"/>
        </w:trPr>
        <w:tc>
          <w:tcPr>
            <w:tcW w:w="3261" w:type="dxa"/>
            <w:vMerge w:val="restart"/>
            <w:tcBorders>
              <w:top w:val="single" w:sz="4" w:space="0" w:color="auto"/>
              <w:left w:val="single" w:sz="4" w:space="0" w:color="auto"/>
              <w:right w:val="single" w:sz="4" w:space="0" w:color="auto"/>
            </w:tcBorders>
            <w:shd w:val="clear" w:color="auto" w:fill="auto"/>
            <w:noWrap/>
            <w:vAlign w:val="center"/>
          </w:tcPr>
          <w:p w:rsidR="00401CA7" w:rsidRDefault="00401CA7" w:rsidP="0064713F">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9D4B55">
            <w:pPr>
              <w:spacing w:after="0" w:line="240" w:lineRule="auto"/>
              <w:rPr>
                <w:rFonts w:ascii="Calibri" w:eastAsia="Times New Roman" w:hAnsi="Calibri" w:cs="Calibri"/>
                <w:bCs/>
                <w:color w:val="000000"/>
                <w:lang w:eastAsia="ru-RU"/>
              </w:rPr>
            </w:pPr>
            <w:r w:rsidRPr="004C2247">
              <w:rPr>
                <w:rFonts w:ascii="Calibri" w:eastAsia="Times New Roman" w:hAnsi="Calibri" w:cs="Calibri"/>
                <w:bCs/>
                <w:color w:val="000000"/>
                <w:lang w:eastAsia="ru-RU"/>
              </w:rPr>
              <w:t>1.</w:t>
            </w:r>
            <w:r w:rsidRPr="004C2247">
              <w:rPr>
                <w:rFonts w:ascii="Calibri" w:eastAsia="Times New Roman" w:hAnsi="Calibri" w:cs="Calibri"/>
                <w:bCs/>
                <w:color w:val="000000"/>
                <w:lang w:eastAsia="ru-RU"/>
              </w:rPr>
              <w:tab/>
              <w:t>Реализация рекламных мест для кворков</w:t>
            </w:r>
          </w:p>
        </w:tc>
        <w:tc>
          <w:tcPr>
            <w:tcW w:w="2552" w:type="dxa"/>
            <w:tcBorders>
              <w:top w:val="single" w:sz="4" w:space="0" w:color="auto"/>
              <w:left w:val="nil"/>
              <w:bottom w:val="single" w:sz="4" w:space="0" w:color="auto"/>
              <w:right w:val="single" w:sz="4" w:space="0" w:color="auto"/>
            </w:tcBorders>
          </w:tcPr>
          <w:p w:rsidR="00401CA7" w:rsidRDefault="00401CA7" w:rsidP="004C2247">
            <w:pPr>
              <w:spacing w:after="0" w:line="240" w:lineRule="auto"/>
              <w:jc w:val="center"/>
              <w:rPr>
                <w:rFonts w:ascii="Calibri" w:eastAsia="Times New Roman" w:hAnsi="Calibri" w:cs="Calibri"/>
                <w:bCs/>
                <w:color w:val="000000"/>
                <w:lang w:eastAsia="ru-RU"/>
              </w:rPr>
            </w:pPr>
            <w:bookmarkStart w:id="113" w:name="_Hlk32430792"/>
            <w:r w:rsidRPr="00B70646">
              <w:rPr>
                <w:rFonts w:ascii="Calibri" w:eastAsia="Times New Roman" w:hAnsi="Calibri" w:cs="Calibri"/>
                <w:bCs/>
                <w:color w:val="FF0000"/>
                <w:lang w:eastAsia="ru-RU"/>
              </w:rPr>
              <w:t>Высокая</w:t>
            </w:r>
            <w:bookmarkEnd w:id="113"/>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1.</w:t>
            </w:r>
            <w:r w:rsidRPr="00C044FE">
              <w:rPr>
                <w:rFonts w:ascii="Calibri" w:eastAsia="Times New Roman" w:hAnsi="Calibri" w:cs="Calibri"/>
                <w:bCs/>
                <w:color w:val="000000"/>
                <w:lang w:eastAsia="ru-RU"/>
              </w:rPr>
              <w:tab/>
              <w:t>Сделать заметным изменение статуса иконок в «шапке»</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1.</w:t>
            </w:r>
            <w:r w:rsidRPr="00C044FE">
              <w:rPr>
                <w:rFonts w:ascii="Calibri" w:eastAsia="Times New Roman" w:hAnsi="Calibri" w:cs="Calibri"/>
                <w:bCs/>
                <w:color w:val="000000"/>
                <w:lang w:eastAsia="ru-RU"/>
              </w:rPr>
              <w:tab/>
              <w:t>Вывод иконки «кошелька» напротив баланса лицевого счета в «шапке»</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1.</w:t>
            </w:r>
            <w:r w:rsidRPr="00C044FE">
              <w:rPr>
                <w:rFonts w:ascii="Calibri" w:eastAsia="Times New Roman" w:hAnsi="Calibri" w:cs="Calibri"/>
                <w:bCs/>
                <w:color w:val="000000"/>
                <w:lang w:eastAsia="ru-RU"/>
              </w:rPr>
              <w:tab/>
              <w:t>Вывод количества позиций в «Избранное»</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7.</w:t>
            </w:r>
            <w:r w:rsidRPr="00C044FE">
              <w:rPr>
                <w:rFonts w:ascii="Calibri" w:eastAsia="Times New Roman" w:hAnsi="Calibri" w:cs="Calibri"/>
                <w:bCs/>
                <w:color w:val="000000"/>
                <w:lang w:eastAsia="ru-RU"/>
              </w:rPr>
              <w:tab/>
              <w:t>Перенос навигационных элементов на странице «Избранное»</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2.</w:t>
            </w:r>
            <w:r w:rsidRPr="00C044FE">
              <w:rPr>
                <w:rFonts w:ascii="Calibri" w:eastAsia="Times New Roman" w:hAnsi="Calibri" w:cs="Calibri"/>
                <w:bCs/>
                <w:color w:val="000000"/>
                <w:lang w:eastAsia="ru-RU"/>
              </w:rPr>
              <w:tab/>
              <w:t>Вывод подзаголовка под блоком слайдера</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3.</w:t>
            </w:r>
            <w:r w:rsidRPr="00C044FE">
              <w:rPr>
                <w:rFonts w:ascii="Calibri" w:eastAsia="Times New Roman" w:hAnsi="Calibri" w:cs="Calibri"/>
                <w:bCs/>
                <w:color w:val="000000"/>
                <w:lang w:eastAsia="ru-RU"/>
              </w:rPr>
              <w:tab/>
              <w:t>Настройка фиксации блока об исполнителях на широкоформатных дисплеях</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3.</w:t>
            </w:r>
            <w:r w:rsidRPr="00C044FE">
              <w:rPr>
                <w:rFonts w:ascii="Calibri" w:eastAsia="Times New Roman" w:hAnsi="Calibri" w:cs="Calibri"/>
                <w:bCs/>
                <w:color w:val="000000"/>
                <w:lang w:eastAsia="ru-RU"/>
              </w:rPr>
              <w:tab/>
              <w:t>Унификация отображения элементов фильтрации</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4.</w:t>
            </w:r>
            <w:r w:rsidRPr="00C044FE">
              <w:rPr>
                <w:rFonts w:ascii="Calibri" w:eastAsia="Times New Roman" w:hAnsi="Calibri" w:cs="Calibri"/>
                <w:bCs/>
                <w:color w:val="000000"/>
                <w:lang w:eastAsia="ru-RU"/>
              </w:rPr>
              <w:tab/>
              <w:t>Вывод списка минорных категорий внизу страниц разделов</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4.</w:t>
            </w:r>
            <w:r w:rsidRPr="00C044FE">
              <w:rPr>
                <w:rFonts w:ascii="Calibri" w:eastAsia="Times New Roman" w:hAnsi="Calibri" w:cs="Calibri"/>
                <w:bCs/>
                <w:color w:val="000000"/>
                <w:lang w:eastAsia="ru-RU"/>
              </w:rPr>
              <w:tab/>
              <w:t>Настроить корректное форматирование текста.</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2.</w:t>
            </w:r>
            <w:r w:rsidRPr="00C044FE">
              <w:rPr>
                <w:rFonts w:ascii="Calibri" w:eastAsia="Times New Roman" w:hAnsi="Calibri" w:cs="Calibri"/>
                <w:bCs/>
                <w:color w:val="000000"/>
                <w:lang w:eastAsia="ru-RU"/>
              </w:rPr>
              <w:tab/>
              <w:t>Актуализация списка кейсов</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r w:rsidRPr="004C0F07">
              <w:rPr>
                <w:rFonts w:ascii="Calibri" w:eastAsia="Times New Roman" w:hAnsi="Calibri" w:cs="Calibri"/>
                <w:bCs/>
                <w:color w:val="BF8F00" w:themeColor="accent4" w:themeShade="BF"/>
                <w:lang w:eastAsia="ru-RU"/>
              </w:rPr>
              <w:t>Средняя</w:t>
            </w:r>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401CA7" w:rsidRPr="004C2247" w:rsidRDefault="00401CA7" w:rsidP="00C044FE">
            <w:pPr>
              <w:spacing w:after="0" w:line="240" w:lineRule="auto"/>
              <w:rPr>
                <w:rFonts w:ascii="Calibri" w:eastAsia="Times New Roman" w:hAnsi="Calibri" w:cs="Calibri"/>
                <w:bCs/>
                <w:color w:val="000000"/>
                <w:lang w:eastAsia="ru-RU"/>
              </w:rPr>
            </w:pPr>
            <w:r w:rsidRPr="00C044FE">
              <w:rPr>
                <w:rFonts w:ascii="Calibri" w:eastAsia="Times New Roman" w:hAnsi="Calibri" w:cs="Calibri"/>
                <w:bCs/>
                <w:color w:val="000000"/>
                <w:lang w:eastAsia="ru-RU"/>
              </w:rPr>
              <w:t>3.</w:t>
            </w:r>
            <w:r w:rsidRPr="00C044FE">
              <w:rPr>
                <w:rFonts w:ascii="Calibri" w:eastAsia="Times New Roman" w:hAnsi="Calibri" w:cs="Calibri"/>
                <w:bCs/>
                <w:color w:val="000000"/>
                <w:lang w:eastAsia="ru-RU"/>
              </w:rPr>
              <w:tab/>
              <w:t>Визуальное выделение ссылки на страницу автора кейса</w:t>
            </w:r>
          </w:p>
        </w:tc>
        <w:tc>
          <w:tcPr>
            <w:tcW w:w="2552" w:type="dxa"/>
            <w:tcBorders>
              <w:top w:val="single" w:sz="4" w:space="0" w:color="auto"/>
              <w:left w:val="nil"/>
              <w:bottom w:val="single" w:sz="4" w:space="0" w:color="auto"/>
              <w:right w:val="single" w:sz="4" w:space="0" w:color="auto"/>
            </w:tcBorders>
          </w:tcPr>
          <w:p w:rsidR="00401CA7" w:rsidRDefault="00401CA7" w:rsidP="00C044FE">
            <w:pPr>
              <w:jc w:val="center"/>
            </w:pPr>
            <w:bookmarkStart w:id="114" w:name="_Hlk32430841"/>
            <w:r w:rsidRPr="004C0F07">
              <w:rPr>
                <w:rFonts w:ascii="Calibri" w:eastAsia="Times New Roman" w:hAnsi="Calibri" w:cs="Calibri"/>
                <w:bCs/>
                <w:color w:val="BF8F00" w:themeColor="accent4" w:themeShade="BF"/>
                <w:lang w:eastAsia="ru-RU"/>
              </w:rPr>
              <w:t>Средняя</w:t>
            </w:r>
            <w:bookmarkEnd w:id="114"/>
          </w:p>
        </w:tc>
      </w:tr>
      <w:tr w:rsidR="00401CA7"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401CA7" w:rsidRPr="006B4E86" w:rsidRDefault="00401CA7" w:rsidP="00C044FE">
            <w:r>
              <w:t xml:space="preserve">3. </w:t>
            </w:r>
            <w:r w:rsidRPr="006B4E86">
              <w:t>Отображение иконки «Корзины» в «шапке» для неавторизованных пользователей</w:t>
            </w:r>
          </w:p>
        </w:tc>
        <w:tc>
          <w:tcPr>
            <w:tcW w:w="2552" w:type="dxa"/>
            <w:tcBorders>
              <w:top w:val="single" w:sz="4" w:space="0" w:color="auto"/>
              <w:left w:val="nil"/>
              <w:bottom w:val="single" w:sz="4" w:space="0" w:color="auto"/>
              <w:right w:val="single" w:sz="4" w:space="0" w:color="auto"/>
            </w:tcBorders>
          </w:tcPr>
          <w:p w:rsidR="00401CA7" w:rsidRDefault="00401CA7" w:rsidP="00C044FE">
            <w:pPr>
              <w:spacing w:after="0" w:line="240" w:lineRule="auto"/>
              <w:jc w:val="center"/>
              <w:rPr>
                <w:rFonts w:ascii="Calibri" w:eastAsia="Times New Roman" w:hAnsi="Calibri" w:cs="Calibri"/>
                <w:bCs/>
                <w:color w:val="000000"/>
                <w:lang w:eastAsia="ru-RU"/>
              </w:rPr>
            </w:pPr>
            <w:r>
              <w:rPr>
                <w:rFonts w:ascii="Calibri" w:eastAsia="Times New Roman" w:hAnsi="Calibri" w:cs="Calibri"/>
                <w:bCs/>
                <w:color w:val="000000"/>
                <w:lang w:eastAsia="ru-RU"/>
              </w:rPr>
              <w:t>Низкая</w:t>
            </w:r>
          </w:p>
        </w:tc>
      </w:tr>
      <w:tr w:rsidR="00401CA7" w:rsidRPr="00C65CAD" w:rsidTr="00B90228">
        <w:trPr>
          <w:trHeight w:val="300"/>
        </w:trPr>
        <w:tc>
          <w:tcPr>
            <w:tcW w:w="3261" w:type="dxa"/>
            <w:vMerge/>
            <w:tcBorders>
              <w:left w:val="single" w:sz="4" w:space="0" w:color="auto"/>
              <w:bottom w:val="single" w:sz="4" w:space="0" w:color="auto"/>
              <w:right w:val="single" w:sz="4" w:space="0" w:color="auto"/>
            </w:tcBorders>
            <w:shd w:val="clear" w:color="auto" w:fill="auto"/>
            <w:noWrap/>
            <w:vAlign w:val="center"/>
          </w:tcPr>
          <w:p w:rsidR="00401CA7" w:rsidRDefault="00401CA7" w:rsidP="00C044FE">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401CA7" w:rsidRDefault="00401CA7" w:rsidP="00C044FE">
            <w:r w:rsidRPr="00401CA7">
              <w:t xml:space="preserve">2. </w:t>
            </w:r>
            <w:r w:rsidRPr="006B4E86">
              <w:t>Изменение дефолтного цвета иконки «Избранное»</w:t>
            </w:r>
          </w:p>
        </w:tc>
        <w:tc>
          <w:tcPr>
            <w:tcW w:w="2552" w:type="dxa"/>
            <w:tcBorders>
              <w:top w:val="single" w:sz="4" w:space="0" w:color="auto"/>
              <w:left w:val="nil"/>
              <w:bottom w:val="single" w:sz="4" w:space="0" w:color="auto"/>
              <w:right w:val="single" w:sz="4" w:space="0" w:color="auto"/>
            </w:tcBorders>
          </w:tcPr>
          <w:p w:rsidR="00401CA7" w:rsidRDefault="00401CA7" w:rsidP="00C044FE">
            <w:pPr>
              <w:spacing w:after="0" w:line="240" w:lineRule="auto"/>
              <w:jc w:val="center"/>
              <w:rPr>
                <w:rFonts w:ascii="Calibri" w:eastAsia="Times New Roman" w:hAnsi="Calibri" w:cs="Calibri"/>
                <w:bCs/>
                <w:color w:val="000000"/>
                <w:lang w:eastAsia="ru-RU"/>
              </w:rPr>
            </w:pPr>
            <w:r>
              <w:rPr>
                <w:rFonts w:ascii="Calibri" w:eastAsia="Times New Roman" w:hAnsi="Calibri" w:cs="Calibri"/>
                <w:bCs/>
                <w:color w:val="000000"/>
                <w:lang w:eastAsia="ru-RU"/>
              </w:rPr>
              <w:t>Низкая</w:t>
            </w:r>
          </w:p>
        </w:tc>
      </w:tr>
      <w:tr w:rsidR="00122A85" w:rsidRPr="00C65CAD" w:rsidTr="00122A85">
        <w:trPr>
          <w:trHeight w:val="300"/>
        </w:trPr>
        <w:tc>
          <w:tcPr>
            <w:tcW w:w="3261" w:type="dxa"/>
            <w:vMerge w:val="restart"/>
            <w:tcBorders>
              <w:top w:val="single" w:sz="4" w:space="0" w:color="auto"/>
              <w:left w:val="single" w:sz="4" w:space="0" w:color="auto"/>
              <w:right w:val="single" w:sz="4" w:space="0" w:color="auto"/>
            </w:tcBorders>
            <w:shd w:val="clear" w:color="auto" w:fill="auto"/>
            <w:noWrap/>
          </w:tcPr>
          <w:p w:rsidR="00122A85" w:rsidRDefault="008E05DC" w:rsidP="00122A85">
            <w:pPr>
              <w:spacing w:after="0" w:line="240" w:lineRule="auto"/>
              <w:rPr>
                <w:rFonts w:ascii="Calibri" w:eastAsia="Times New Roman" w:hAnsi="Calibri" w:cs="Calibri"/>
                <w:bCs/>
                <w:color w:val="000000"/>
                <w:lang w:eastAsia="ru-RU"/>
              </w:rPr>
            </w:pPr>
            <w:r>
              <w:rPr>
                <w:rFonts w:ascii="Calibri" w:eastAsia="Times New Roman" w:hAnsi="Calibri" w:cs="Calibri"/>
                <w:bCs/>
                <w:color w:val="000000"/>
                <w:lang w:eastAsia="ru-RU"/>
              </w:rPr>
              <w:t xml:space="preserve">Файл </w:t>
            </w:r>
            <w:bookmarkStart w:id="115" w:name="_Hlk32431005"/>
            <w:r w:rsidR="00122A85" w:rsidRPr="00122A85">
              <w:rPr>
                <w:rFonts w:ascii="Calibri" w:eastAsia="Times New Roman" w:hAnsi="Calibri" w:cs="Calibri"/>
                <w:bCs/>
                <w:color w:val="000000"/>
                <w:lang w:eastAsia="ru-RU"/>
              </w:rPr>
              <w:t xml:space="preserve">kwork.ru - </w:t>
            </w:r>
            <w:bookmarkEnd w:id="115"/>
            <w:r w:rsidR="00122A85" w:rsidRPr="00122A85">
              <w:rPr>
                <w:rFonts w:ascii="Calibri" w:eastAsia="Times New Roman" w:hAnsi="Calibri" w:cs="Calibri"/>
                <w:bCs/>
                <w:color w:val="000000"/>
                <w:lang w:eastAsia="ru-RU"/>
              </w:rPr>
              <w:t>аудит мобильной версии сайта.docx</w:t>
            </w:r>
          </w:p>
          <w:p w:rsidR="001D3908" w:rsidRDefault="001D3908" w:rsidP="00122A85">
            <w:pPr>
              <w:spacing w:after="0" w:line="240" w:lineRule="auto"/>
              <w:rPr>
                <w:rFonts w:ascii="Calibri" w:eastAsia="Times New Roman" w:hAnsi="Calibri" w:cs="Calibri"/>
                <w:bCs/>
                <w:color w:val="000000"/>
                <w:lang w:eastAsia="ru-RU"/>
              </w:rPr>
            </w:pPr>
          </w:p>
          <w:p w:rsidR="008E05DC" w:rsidRPr="008E05DC" w:rsidRDefault="008E05DC" w:rsidP="00122A85">
            <w:pPr>
              <w:spacing w:after="0" w:line="240" w:lineRule="auto"/>
              <w:rPr>
                <w:rFonts w:ascii="Calibri" w:eastAsia="Times New Roman" w:hAnsi="Calibri" w:cs="Calibri"/>
                <w:bCs/>
                <w:color w:val="000000"/>
                <w:lang w:eastAsia="ru-RU"/>
              </w:rPr>
            </w:pPr>
            <w:r>
              <w:rPr>
                <w:rFonts w:ascii="Calibri" w:eastAsia="Times New Roman" w:hAnsi="Calibri" w:cs="Calibri"/>
                <w:bCs/>
                <w:color w:val="000000"/>
                <w:lang w:eastAsia="ru-RU"/>
              </w:rPr>
              <w:t xml:space="preserve">Дополнительный файл: </w:t>
            </w:r>
            <w:r w:rsidR="007E4DF8" w:rsidRPr="00122A85">
              <w:rPr>
                <w:rFonts w:ascii="Calibri" w:eastAsia="Times New Roman" w:hAnsi="Calibri" w:cs="Calibri"/>
                <w:bCs/>
                <w:color w:val="000000"/>
                <w:lang w:eastAsia="ru-RU"/>
              </w:rPr>
              <w:t xml:space="preserve">kwork.ru - </w:t>
            </w:r>
            <w:r>
              <w:rPr>
                <w:rFonts w:ascii="Calibri" w:eastAsia="Times New Roman" w:hAnsi="Calibri" w:cs="Calibri"/>
                <w:bCs/>
                <w:color w:val="000000"/>
                <w:lang w:eastAsia="ru-RU"/>
              </w:rPr>
              <w:t>сравнительный анализ конкурентов</w:t>
            </w:r>
            <w:r w:rsidRPr="008E05DC">
              <w:rPr>
                <w:rFonts w:ascii="Calibri" w:eastAsia="Times New Roman" w:hAnsi="Calibri" w:cs="Calibri"/>
                <w:bCs/>
                <w:color w:val="000000"/>
                <w:lang w:eastAsia="ru-RU"/>
              </w:rPr>
              <w:t>.</w:t>
            </w:r>
            <w:r>
              <w:rPr>
                <w:rFonts w:ascii="Calibri" w:eastAsia="Times New Roman" w:hAnsi="Calibri" w:cs="Calibri"/>
                <w:bCs/>
                <w:color w:val="000000"/>
                <w:lang w:val="en-US" w:eastAsia="ru-RU"/>
              </w:rPr>
              <w:t>xlsx</w:t>
            </w:r>
          </w:p>
        </w:tc>
        <w:tc>
          <w:tcPr>
            <w:tcW w:w="4961" w:type="dxa"/>
            <w:tcBorders>
              <w:top w:val="single" w:sz="4" w:space="0" w:color="auto"/>
              <w:left w:val="nil"/>
              <w:bottom w:val="single" w:sz="4" w:space="0" w:color="auto"/>
              <w:right w:val="single" w:sz="4" w:space="0" w:color="auto"/>
            </w:tcBorders>
            <w:shd w:val="clear" w:color="auto" w:fill="auto"/>
            <w:noWrap/>
          </w:tcPr>
          <w:p w:rsidR="00122A85" w:rsidRPr="00D1492F" w:rsidRDefault="00122A85" w:rsidP="00381F09">
            <w:r w:rsidRPr="00D1492F">
              <w:t>1. Реализация возможности регистрации по средствам социальных сетей</w:t>
            </w:r>
          </w:p>
        </w:tc>
        <w:tc>
          <w:tcPr>
            <w:tcW w:w="2552" w:type="dxa"/>
            <w:tcBorders>
              <w:top w:val="single" w:sz="4" w:space="0" w:color="auto"/>
              <w:left w:val="nil"/>
              <w:bottom w:val="single" w:sz="4" w:space="0" w:color="auto"/>
              <w:right w:val="single" w:sz="4" w:space="0" w:color="auto"/>
            </w:tcBorders>
          </w:tcPr>
          <w:p w:rsidR="00122A85" w:rsidRDefault="00122A85" w:rsidP="00381F09">
            <w:pPr>
              <w:jc w:val="center"/>
            </w:pPr>
            <w:r w:rsidRPr="000E55D4">
              <w:rPr>
                <w:rFonts w:ascii="Calibri" w:eastAsia="Times New Roman" w:hAnsi="Calibri" w:cs="Calibri"/>
                <w:bCs/>
                <w:color w:val="FF0000"/>
                <w:lang w:eastAsia="ru-RU"/>
              </w:rPr>
              <w:t>Высокая</w:t>
            </w:r>
          </w:p>
        </w:tc>
      </w:tr>
      <w:tr w:rsidR="00122A85"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122A85" w:rsidRDefault="00122A85" w:rsidP="00381F09">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122A85" w:rsidRPr="00D1492F" w:rsidRDefault="00122A85" w:rsidP="00381F09">
            <w:r w:rsidRPr="00D1492F">
              <w:t>2. Вывод всплывающих подсказок в пунктах фильтрации</w:t>
            </w:r>
          </w:p>
        </w:tc>
        <w:tc>
          <w:tcPr>
            <w:tcW w:w="2552" w:type="dxa"/>
            <w:tcBorders>
              <w:top w:val="single" w:sz="4" w:space="0" w:color="auto"/>
              <w:left w:val="nil"/>
              <w:bottom w:val="single" w:sz="4" w:space="0" w:color="auto"/>
              <w:right w:val="single" w:sz="4" w:space="0" w:color="auto"/>
            </w:tcBorders>
          </w:tcPr>
          <w:p w:rsidR="00122A85" w:rsidRDefault="00122A85" w:rsidP="00381F09">
            <w:pPr>
              <w:jc w:val="center"/>
            </w:pPr>
            <w:r w:rsidRPr="000E55D4">
              <w:rPr>
                <w:rFonts w:ascii="Calibri" w:eastAsia="Times New Roman" w:hAnsi="Calibri" w:cs="Calibri"/>
                <w:bCs/>
                <w:color w:val="FF0000"/>
                <w:lang w:eastAsia="ru-RU"/>
              </w:rPr>
              <w:t>Высокая</w:t>
            </w:r>
          </w:p>
        </w:tc>
      </w:tr>
      <w:tr w:rsidR="00122A85"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122A85" w:rsidRDefault="00122A85" w:rsidP="00381F09">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122A85" w:rsidRPr="00D1492F" w:rsidRDefault="00122A85" w:rsidP="00381F09">
            <w:r w:rsidRPr="00D1492F">
              <w:t>4. Настроить вывод «футера» с блоком навигации</w:t>
            </w:r>
          </w:p>
        </w:tc>
        <w:tc>
          <w:tcPr>
            <w:tcW w:w="2552" w:type="dxa"/>
            <w:tcBorders>
              <w:top w:val="single" w:sz="4" w:space="0" w:color="auto"/>
              <w:left w:val="nil"/>
              <w:bottom w:val="single" w:sz="4" w:space="0" w:color="auto"/>
              <w:right w:val="single" w:sz="4" w:space="0" w:color="auto"/>
            </w:tcBorders>
          </w:tcPr>
          <w:p w:rsidR="00122A85" w:rsidRDefault="00122A85" w:rsidP="00381F09">
            <w:pPr>
              <w:jc w:val="center"/>
            </w:pPr>
            <w:r w:rsidRPr="000E55D4">
              <w:rPr>
                <w:rFonts w:ascii="Calibri" w:eastAsia="Times New Roman" w:hAnsi="Calibri" w:cs="Calibri"/>
                <w:bCs/>
                <w:color w:val="FF0000"/>
                <w:lang w:eastAsia="ru-RU"/>
              </w:rPr>
              <w:t>Высокая</w:t>
            </w:r>
          </w:p>
        </w:tc>
      </w:tr>
      <w:tr w:rsidR="00122A85"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122A85" w:rsidRDefault="00122A85" w:rsidP="00381F09">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122A85" w:rsidRPr="00D1492F" w:rsidRDefault="00122A85" w:rsidP="00381F09">
            <w:r w:rsidRPr="00D1492F">
              <w:t>5. Настройка вывода «хлебных крошек» на страницах кворков</w:t>
            </w:r>
          </w:p>
        </w:tc>
        <w:tc>
          <w:tcPr>
            <w:tcW w:w="2552" w:type="dxa"/>
            <w:tcBorders>
              <w:top w:val="single" w:sz="4" w:space="0" w:color="auto"/>
              <w:left w:val="nil"/>
              <w:bottom w:val="single" w:sz="4" w:space="0" w:color="auto"/>
              <w:right w:val="single" w:sz="4" w:space="0" w:color="auto"/>
            </w:tcBorders>
          </w:tcPr>
          <w:p w:rsidR="00122A85" w:rsidRDefault="00122A85" w:rsidP="00381F09">
            <w:pPr>
              <w:jc w:val="center"/>
            </w:pPr>
            <w:r w:rsidRPr="000E55D4">
              <w:rPr>
                <w:rFonts w:ascii="Calibri" w:eastAsia="Times New Roman" w:hAnsi="Calibri" w:cs="Calibri"/>
                <w:bCs/>
                <w:color w:val="FF0000"/>
                <w:lang w:eastAsia="ru-RU"/>
              </w:rPr>
              <w:t>Высокая</w:t>
            </w:r>
          </w:p>
        </w:tc>
      </w:tr>
      <w:tr w:rsidR="00122A85"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122A85" w:rsidRDefault="00122A85" w:rsidP="00381F09">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122A85" w:rsidRPr="00D1492F" w:rsidRDefault="00122A85" w:rsidP="00381F09">
            <w:r w:rsidRPr="00D1492F">
              <w:t>2. Доработка меню</w:t>
            </w:r>
          </w:p>
        </w:tc>
        <w:tc>
          <w:tcPr>
            <w:tcW w:w="2552" w:type="dxa"/>
            <w:tcBorders>
              <w:top w:val="single" w:sz="4" w:space="0" w:color="auto"/>
              <w:left w:val="nil"/>
              <w:bottom w:val="single" w:sz="4" w:space="0" w:color="auto"/>
              <w:right w:val="single" w:sz="4" w:space="0" w:color="auto"/>
            </w:tcBorders>
          </w:tcPr>
          <w:p w:rsidR="00122A85" w:rsidRDefault="00122A85" w:rsidP="00381F09">
            <w:pPr>
              <w:jc w:val="center"/>
            </w:pPr>
            <w:r w:rsidRPr="000E55D4">
              <w:rPr>
                <w:rFonts w:ascii="Calibri" w:eastAsia="Times New Roman" w:hAnsi="Calibri" w:cs="Calibri"/>
                <w:bCs/>
                <w:color w:val="FF0000"/>
                <w:lang w:eastAsia="ru-RU"/>
              </w:rPr>
              <w:t>Высокая</w:t>
            </w:r>
          </w:p>
        </w:tc>
      </w:tr>
      <w:tr w:rsidR="00122A85"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122A85" w:rsidRDefault="00122A85" w:rsidP="00381F09">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122A85" w:rsidRDefault="00122A85" w:rsidP="00381F09">
            <w:r w:rsidRPr="00D1492F">
              <w:t>1. Добавление кнопки «наверх».</w:t>
            </w:r>
          </w:p>
        </w:tc>
        <w:tc>
          <w:tcPr>
            <w:tcW w:w="2552" w:type="dxa"/>
            <w:tcBorders>
              <w:top w:val="single" w:sz="4" w:space="0" w:color="auto"/>
              <w:left w:val="nil"/>
              <w:bottom w:val="single" w:sz="4" w:space="0" w:color="auto"/>
              <w:right w:val="single" w:sz="4" w:space="0" w:color="auto"/>
            </w:tcBorders>
          </w:tcPr>
          <w:p w:rsidR="00122A85" w:rsidRDefault="00122A85" w:rsidP="00381F09">
            <w:pPr>
              <w:jc w:val="center"/>
            </w:pPr>
            <w:bookmarkStart w:id="116" w:name="_Hlk32431542"/>
            <w:r w:rsidRPr="000E55D4">
              <w:rPr>
                <w:rFonts w:ascii="Calibri" w:eastAsia="Times New Roman" w:hAnsi="Calibri" w:cs="Calibri"/>
                <w:bCs/>
                <w:color w:val="FF0000"/>
                <w:lang w:eastAsia="ru-RU"/>
              </w:rPr>
              <w:t>Высокая</w:t>
            </w:r>
            <w:bookmarkEnd w:id="116"/>
          </w:p>
        </w:tc>
      </w:tr>
      <w:tr w:rsidR="00122A85" w:rsidRPr="00C65CAD" w:rsidTr="00B90228">
        <w:trPr>
          <w:trHeight w:val="300"/>
        </w:trPr>
        <w:tc>
          <w:tcPr>
            <w:tcW w:w="3261" w:type="dxa"/>
            <w:vMerge/>
            <w:tcBorders>
              <w:left w:val="single" w:sz="4" w:space="0" w:color="auto"/>
              <w:right w:val="single" w:sz="4" w:space="0" w:color="auto"/>
            </w:tcBorders>
            <w:shd w:val="clear" w:color="auto" w:fill="auto"/>
            <w:noWrap/>
            <w:vAlign w:val="center"/>
          </w:tcPr>
          <w:p w:rsidR="00122A85" w:rsidRDefault="00122A85" w:rsidP="00B153B1">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122A85" w:rsidRPr="00D36A01" w:rsidRDefault="00122A85" w:rsidP="00B153B1">
            <w:r w:rsidRPr="00D36A01">
              <w:t>3. Замена текстового элемента интерфейса на графический элемент</w:t>
            </w:r>
          </w:p>
        </w:tc>
        <w:tc>
          <w:tcPr>
            <w:tcW w:w="2552" w:type="dxa"/>
            <w:tcBorders>
              <w:top w:val="single" w:sz="4" w:space="0" w:color="auto"/>
              <w:left w:val="nil"/>
              <w:bottom w:val="single" w:sz="4" w:space="0" w:color="auto"/>
              <w:right w:val="single" w:sz="4" w:space="0" w:color="auto"/>
            </w:tcBorders>
          </w:tcPr>
          <w:p w:rsidR="00122A85" w:rsidRDefault="00122A85" w:rsidP="00B153B1">
            <w:pPr>
              <w:jc w:val="center"/>
            </w:pPr>
            <w:r w:rsidRPr="00EA78E6">
              <w:rPr>
                <w:rFonts w:ascii="Calibri" w:eastAsia="Times New Roman" w:hAnsi="Calibri" w:cs="Calibri"/>
                <w:bCs/>
                <w:color w:val="BF8F00" w:themeColor="accent4" w:themeShade="BF"/>
                <w:lang w:eastAsia="ru-RU"/>
              </w:rPr>
              <w:t>Средняя</w:t>
            </w:r>
          </w:p>
        </w:tc>
      </w:tr>
      <w:tr w:rsidR="00122A85" w:rsidRPr="00C65CAD" w:rsidTr="00B90228">
        <w:trPr>
          <w:trHeight w:val="300"/>
        </w:trPr>
        <w:tc>
          <w:tcPr>
            <w:tcW w:w="3261" w:type="dxa"/>
            <w:vMerge/>
            <w:tcBorders>
              <w:left w:val="single" w:sz="4" w:space="0" w:color="auto"/>
              <w:bottom w:val="single" w:sz="4" w:space="0" w:color="auto"/>
              <w:right w:val="single" w:sz="4" w:space="0" w:color="auto"/>
            </w:tcBorders>
            <w:shd w:val="clear" w:color="auto" w:fill="auto"/>
            <w:noWrap/>
            <w:vAlign w:val="center"/>
          </w:tcPr>
          <w:p w:rsidR="00122A85" w:rsidRDefault="00122A85" w:rsidP="00B153B1">
            <w:pPr>
              <w:spacing w:after="0" w:line="240" w:lineRule="auto"/>
              <w:rPr>
                <w:rFonts w:ascii="Calibri" w:eastAsia="Times New Roman" w:hAnsi="Calibri" w:cs="Calibri"/>
                <w:bCs/>
                <w:color w:val="000000"/>
                <w:lang w:eastAsia="ru-RU"/>
              </w:rPr>
            </w:pPr>
          </w:p>
        </w:tc>
        <w:tc>
          <w:tcPr>
            <w:tcW w:w="4961" w:type="dxa"/>
            <w:tcBorders>
              <w:top w:val="single" w:sz="4" w:space="0" w:color="auto"/>
              <w:left w:val="nil"/>
              <w:bottom w:val="single" w:sz="4" w:space="0" w:color="auto"/>
              <w:right w:val="single" w:sz="4" w:space="0" w:color="auto"/>
            </w:tcBorders>
            <w:shd w:val="clear" w:color="auto" w:fill="auto"/>
            <w:noWrap/>
          </w:tcPr>
          <w:p w:rsidR="00122A85" w:rsidRDefault="00122A85" w:rsidP="00B153B1">
            <w:r w:rsidRPr="00D36A01">
              <w:t>6. Группировка позиций в блоке «Рекомендуем также» на страницах кворков.</w:t>
            </w:r>
          </w:p>
        </w:tc>
        <w:tc>
          <w:tcPr>
            <w:tcW w:w="2552" w:type="dxa"/>
            <w:tcBorders>
              <w:top w:val="single" w:sz="4" w:space="0" w:color="auto"/>
              <w:left w:val="nil"/>
              <w:bottom w:val="single" w:sz="4" w:space="0" w:color="auto"/>
              <w:right w:val="single" w:sz="4" w:space="0" w:color="auto"/>
            </w:tcBorders>
          </w:tcPr>
          <w:p w:rsidR="00122A85" w:rsidRDefault="00122A85" w:rsidP="00B153B1">
            <w:pPr>
              <w:jc w:val="center"/>
            </w:pPr>
            <w:r w:rsidRPr="00EA78E6">
              <w:rPr>
                <w:rFonts w:ascii="Calibri" w:eastAsia="Times New Roman" w:hAnsi="Calibri" w:cs="Calibri"/>
                <w:bCs/>
                <w:color w:val="BF8F00" w:themeColor="accent4" w:themeShade="BF"/>
                <w:lang w:eastAsia="ru-RU"/>
              </w:rPr>
              <w:t>Средняя</w:t>
            </w:r>
          </w:p>
        </w:tc>
      </w:tr>
      <w:tr w:rsidR="00C044FE" w:rsidRPr="00C65CAD" w:rsidTr="00782F7B">
        <w:trPr>
          <w:trHeight w:val="300"/>
        </w:trPr>
        <w:tc>
          <w:tcPr>
            <w:tcW w:w="32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044FE" w:rsidRPr="00EB437D" w:rsidRDefault="00EB437D" w:rsidP="0064713F">
            <w:pPr>
              <w:spacing w:after="0" w:line="240" w:lineRule="auto"/>
              <w:rPr>
                <w:rFonts w:ascii="Calibri" w:eastAsia="Times New Roman" w:hAnsi="Calibri" w:cs="Calibri"/>
                <w:bCs/>
                <w:color w:val="000000"/>
                <w:lang w:eastAsia="ru-RU"/>
              </w:rPr>
            </w:pPr>
            <w:r>
              <w:rPr>
                <w:rFonts w:ascii="Calibri" w:eastAsia="Times New Roman" w:hAnsi="Calibri" w:cs="Calibri"/>
                <w:bCs/>
                <w:color w:val="000000"/>
                <w:lang w:eastAsia="ru-RU"/>
              </w:rPr>
              <w:lastRenderedPageBreak/>
              <w:t xml:space="preserve">Файл </w:t>
            </w:r>
            <w:r>
              <w:rPr>
                <w:rFonts w:ascii="Calibri" w:eastAsia="Times New Roman" w:hAnsi="Calibri" w:cs="Calibri"/>
                <w:bCs/>
                <w:color w:val="000000"/>
                <w:lang w:val="en-US" w:eastAsia="ru-RU"/>
              </w:rPr>
              <w:t>kwork</w:t>
            </w:r>
            <w:r w:rsidRPr="00EB437D">
              <w:rPr>
                <w:rFonts w:ascii="Calibri" w:eastAsia="Times New Roman" w:hAnsi="Calibri" w:cs="Calibri"/>
                <w:bCs/>
                <w:color w:val="000000"/>
                <w:lang w:eastAsia="ru-RU"/>
              </w:rPr>
              <w:t>.</w:t>
            </w:r>
            <w:r>
              <w:rPr>
                <w:rFonts w:ascii="Calibri" w:eastAsia="Times New Roman" w:hAnsi="Calibri" w:cs="Calibri"/>
                <w:bCs/>
                <w:color w:val="000000"/>
                <w:lang w:val="en-US" w:eastAsia="ru-RU"/>
              </w:rPr>
              <w:t>ru</w:t>
            </w:r>
            <w:r w:rsidRPr="00EB437D">
              <w:rPr>
                <w:rFonts w:ascii="Calibri" w:eastAsia="Times New Roman" w:hAnsi="Calibri" w:cs="Calibri"/>
                <w:bCs/>
                <w:color w:val="000000"/>
                <w:lang w:eastAsia="ru-RU"/>
              </w:rPr>
              <w:t xml:space="preserve"> – </w:t>
            </w:r>
            <w:r>
              <w:rPr>
                <w:rFonts w:ascii="Calibri" w:eastAsia="Times New Roman" w:hAnsi="Calibri" w:cs="Calibri"/>
                <w:bCs/>
                <w:color w:val="000000"/>
                <w:lang w:eastAsia="ru-RU"/>
              </w:rPr>
              <w:t>пользовательский аудит</w:t>
            </w:r>
          </w:p>
        </w:tc>
        <w:tc>
          <w:tcPr>
            <w:tcW w:w="4961" w:type="dxa"/>
            <w:tcBorders>
              <w:top w:val="single" w:sz="4" w:space="0" w:color="auto"/>
              <w:left w:val="nil"/>
              <w:bottom w:val="single" w:sz="4" w:space="0" w:color="auto"/>
              <w:right w:val="single" w:sz="4" w:space="0" w:color="auto"/>
            </w:tcBorders>
            <w:shd w:val="clear" w:color="auto" w:fill="auto"/>
            <w:noWrap/>
            <w:vAlign w:val="center"/>
          </w:tcPr>
          <w:p w:rsidR="00C044FE" w:rsidRPr="004C2247" w:rsidRDefault="00EB437D" w:rsidP="009D4B55">
            <w:pPr>
              <w:spacing w:after="0" w:line="240" w:lineRule="auto"/>
              <w:rPr>
                <w:rFonts w:ascii="Calibri" w:eastAsia="Times New Roman" w:hAnsi="Calibri" w:cs="Calibri"/>
                <w:bCs/>
                <w:color w:val="000000"/>
                <w:lang w:eastAsia="ru-RU"/>
              </w:rPr>
            </w:pPr>
            <w:r>
              <w:rPr>
                <w:rFonts w:ascii="Calibri" w:eastAsia="Times New Roman" w:hAnsi="Calibri" w:cs="Calibri"/>
                <w:bCs/>
                <w:color w:val="000000"/>
                <w:lang w:eastAsia="ru-RU"/>
              </w:rPr>
              <w:t xml:space="preserve">Полный список ошибок </w:t>
            </w:r>
            <w:r w:rsidR="00F34FD7">
              <w:rPr>
                <w:rFonts w:ascii="Calibri" w:eastAsia="Times New Roman" w:hAnsi="Calibri" w:cs="Calibri"/>
                <w:bCs/>
                <w:color w:val="000000"/>
                <w:lang w:eastAsia="ru-RU"/>
              </w:rPr>
              <w:t>и замечаний обозначен в файле.</w:t>
            </w:r>
          </w:p>
        </w:tc>
        <w:tc>
          <w:tcPr>
            <w:tcW w:w="2552" w:type="dxa"/>
            <w:tcBorders>
              <w:top w:val="single" w:sz="4" w:space="0" w:color="auto"/>
              <w:left w:val="nil"/>
              <w:bottom w:val="single" w:sz="4" w:space="0" w:color="auto"/>
              <w:right w:val="single" w:sz="4" w:space="0" w:color="auto"/>
            </w:tcBorders>
          </w:tcPr>
          <w:p w:rsidR="00C044FE" w:rsidRDefault="00F34FD7" w:rsidP="007234ED">
            <w:pPr>
              <w:spacing w:after="0" w:line="240" w:lineRule="auto"/>
              <w:jc w:val="center"/>
              <w:rPr>
                <w:rFonts w:ascii="Calibri" w:eastAsia="Times New Roman" w:hAnsi="Calibri" w:cs="Calibri"/>
                <w:bCs/>
                <w:color w:val="000000"/>
                <w:lang w:eastAsia="ru-RU"/>
              </w:rPr>
            </w:pPr>
            <w:r w:rsidRPr="000E55D4">
              <w:rPr>
                <w:rFonts w:ascii="Calibri" w:eastAsia="Times New Roman" w:hAnsi="Calibri" w:cs="Calibri"/>
                <w:bCs/>
                <w:color w:val="FF0000"/>
                <w:lang w:eastAsia="ru-RU"/>
              </w:rPr>
              <w:t>Высокая</w:t>
            </w:r>
          </w:p>
        </w:tc>
      </w:tr>
    </w:tbl>
    <w:p w:rsidR="00C863C6" w:rsidRPr="00C65CAD" w:rsidRDefault="00C863C6" w:rsidP="00B35138">
      <w:pPr>
        <w:pStyle w:val="PixelPlus"/>
      </w:pPr>
    </w:p>
    <w:sectPr w:rsidR="00C863C6" w:rsidRPr="00C65CAD" w:rsidSect="0051275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D5E" w:rsidRDefault="00E06D5E" w:rsidP="00F35524">
      <w:pPr>
        <w:spacing w:after="0" w:line="240" w:lineRule="auto"/>
      </w:pPr>
      <w:r>
        <w:separator/>
      </w:r>
    </w:p>
  </w:endnote>
  <w:endnote w:type="continuationSeparator" w:id="0">
    <w:p w:rsidR="00E06D5E" w:rsidRDefault="00E06D5E" w:rsidP="00F3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6130426"/>
      <w:docPartObj>
        <w:docPartGallery w:val="Page Numbers (Bottom of Page)"/>
        <w:docPartUnique/>
      </w:docPartObj>
    </w:sdtPr>
    <w:sdtContent>
      <w:p w:rsidR="0038014E" w:rsidRDefault="0038014E">
        <w:pPr>
          <w:pStyle w:val="a6"/>
          <w:jc w:val="right"/>
        </w:pPr>
        <w:r>
          <w:fldChar w:fldCharType="begin"/>
        </w:r>
        <w:r>
          <w:instrText>PAGE   \* MERGEFORMAT</w:instrText>
        </w:r>
        <w:r>
          <w:fldChar w:fldCharType="separate"/>
        </w:r>
        <w:r w:rsidR="0084222A">
          <w:rPr>
            <w:noProof/>
          </w:rPr>
          <w:t>24</w:t>
        </w:r>
        <w:r>
          <w:fldChar w:fldCharType="end"/>
        </w:r>
      </w:p>
    </w:sdtContent>
  </w:sdt>
  <w:p w:rsidR="0038014E" w:rsidRDefault="0038014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D5E" w:rsidRDefault="00E06D5E" w:rsidP="00F35524">
      <w:pPr>
        <w:spacing w:after="0" w:line="240" w:lineRule="auto"/>
      </w:pPr>
      <w:r>
        <w:separator/>
      </w:r>
    </w:p>
  </w:footnote>
  <w:footnote w:type="continuationSeparator" w:id="0">
    <w:p w:rsidR="00E06D5E" w:rsidRDefault="00E06D5E" w:rsidP="00F35524">
      <w:pPr>
        <w:spacing w:after="0" w:line="240" w:lineRule="auto"/>
      </w:pPr>
      <w:r>
        <w:continuationSeparator/>
      </w:r>
    </w:p>
  </w:footnote>
  <w:footnote w:id="1">
    <w:p w:rsidR="0038014E" w:rsidRDefault="0038014E" w:rsidP="000A0071">
      <w:pPr>
        <w:pStyle w:val="ab"/>
        <w:jc w:val="both"/>
      </w:pPr>
      <w:r>
        <w:rPr>
          <w:rStyle w:val="ad"/>
        </w:rPr>
        <w:footnoteRef/>
      </w:r>
      <w:r>
        <w:t xml:space="preserve"> </w:t>
      </w:r>
      <w:r w:rsidRPr="005D0FC6">
        <w:t>Customer Journey Map</w:t>
      </w:r>
      <w:r>
        <w:t xml:space="preserve"> (перевод: </w:t>
      </w:r>
      <w:r w:rsidRPr="005D0FC6">
        <w:t>карта путешествия клиента</w:t>
      </w:r>
      <w:r>
        <w:t xml:space="preserve">) — </w:t>
      </w:r>
      <w:r w:rsidRPr="005D0FC6">
        <w:t>визуализированный опыт клиента, история его коммуникации с компанией с учётом мыслей, эмоций, целей, мотивов.</w:t>
      </w:r>
      <w:r>
        <w:t xml:space="preserve"> </w:t>
      </w:r>
    </w:p>
  </w:footnote>
  <w:footnote w:id="2">
    <w:p w:rsidR="0038014E" w:rsidRDefault="0038014E" w:rsidP="000D2A60">
      <w:pPr>
        <w:pStyle w:val="ab"/>
        <w:jc w:val="both"/>
      </w:pPr>
      <w:r>
        <w:rPr>
          <w:rStyle w:val="ad"/>
        </w:rPr>
        <w:footnoteRef/>
      </w:r>
      <w:r>
        <w:t xml:space="preserve"> Проработка данного кластера запросов позволит за короткий промежуток времени добиться значимых показателей по видимости, т.к. эти запросы находятся около ТОПа и проблемы по релевантным страницам, исходя из нашего опыта, в 90% связаны с недостаточной качественной текстовой оптимизацией. Такие проблемы в большинстве случаев решаются через автоматизацию.</w:t>
      </w:r>
    </w:p>
  </w:footnote>
  <w:footnote w:id="3">
    <w:p w:rsidR="0038014E" w:rsidRPr="00E15605" w:rsidRDefault="0038014E" w:rsidP="00E15605">
      <w:pPr>
        <w:pStyle w:val="ab"/>
        <w:jc w:val="both"/>
      </w:pPr>
      <w:r>
        <w:rPr>
          <w:rStyle w:val="ad"/>
        </w:rPr>
        <w:footnoteRef/>
      </w:r>
      <w:r>
        <w:t xml:space="preserve"> С более подробной информацией и возможностями модуля ведения проекта можно ознакомиться в </w:t>
      </w:r>
      <w:hyperlink r:id="rId1" w:history="1">
        <w:r w:rsidRPr="00E15605">
          <w:rPr>
            <w:rStyle w:val="a8"/>
          </w:rPr>
          <w:t>независимом обзоре</w:t>
        </w:r>
      </w:hyperlink>
      <w:r>
        <w:t xml:space="preserve"> эксперта-аналитика в области поисковой оптимизации С. Кокшарова на ресурсе </w:t>
      </w:r>
      <w:r>
        <w:rPr>
          <w:lang w:val="en-US"/>
        </w:rPr>
        <w:t>Devaka</w:t>
      </w:r>
      <w:r w:rsidRPr="00E15605">
        <w:t>.</w:t>
      </w:r>
      <w:r>
        <w:rPr>
          <w:lang w:val="en-US"/>
        </w:rPr>
        <w:t>ru</w:t>
      </w:r>
      <w:r w:rsidRPr="00E15605">
        <w:t xml:space="preserve">, </w:t>
      </w:r>
      <w:r>
        <w:t xml:space="preserve">а также в </w:t>
      </w:r>
      <w:hyperlink r:id="rId2" w:history="1">
        <w:r w:rsidRPr="00E15605">
          <w:rPr>
            <w:rStyle w:val="a8"/>
          </w:rPr>
          <w:t>обзорной статье</w:t>
        </w:r>
      </w:hyperlink>
      <w:r>
        <w:t xml:space="preserve"> сетевого издания «</w:t>
      </w:r>
      <w:r>
        <w:rPr>
          <w:lang w:val="en-US"/>
        </w:rPr>
        <w:t>SEOnews</w:t>
      </w:r>
      <w:r>
        <w:t>».</w:t>
      </w:r>
    </w:p>
  </w:footnote>
  <w:footnote w:id="4">
    <w:p w:rsidR="0038014E" w:rsidRDefault="0038014E">
      <w:pPr>
        <w:pStyle w:val="ab"/>
      </w:pPr>
      <w:r>
        <w:rPr>
          <w:rStyle w:val="ad"/>
        </w:rPr>
        <w:footnoteRef/>
      </w:r>
      <w:r>
        <w:t xml:space="preserve"> Под целевым трафиком рассматривается только тип пользователей «Заказчик».</w:t>
      </w:r>
    </w:p>
  </w:footnote>
  <w:footnote w:id="5">
    <w:p w:rsidR="0038014E" w:rsidRDefault="0038014E" w:rsidP="004D4A92">
      <w:pPr>
        <w:pStyle w:val="ab"/>
        <w:jc w:val="both"/>
      </w:pPr>
      <w:r>
        <w:rPr>
          <w:rStyle w:val="ad"/>
        </w:rPr>
        <w:footnoteRef/>
      </w:r>
      <w:r>
        <w:t xml:space="preserve"> По многолетнему опыту работы с крупными проектами в решении сложных задач по доработкам часто наблюдаются «поломки» или незначительные сбои в базовом функционале/оптимизации ресурса, которые в целом негативно сказываются как на видимость/трафик проекта, так и на показатели конверсии.</w:t>
      </w:r>
    </w:p>
  </w:footnote>
  <w:footnote w:id="6">
    <w:p w:rsidR="0038014E" w:rsidRDefault="0038014E">
      <w:pPr>
        <w:pStyle w:val="ab"/>
      </w:pPr>
      <w:bookmarkStart w:id="56" w:name="_Hlk32420775"/>
      <w:r>
        <w:rPr>
          <w:rStyle w:val="ad"/>
        </w:rPr>
        <w:footnoteRef/>
      </w:r>
      <w:r>
        <w:t xml:space="preserve"> Список прорабатываемых разделов определяется исходя из текущего показателя конверсии.</w:t>
      </w:r>
      <w:bookmarkEnd w:id="56"/>
    </w:p>
  </w:footnote>
  <w:footnote w:id="7">
    <w:p w:rsidR="0038014E" w:rsidRDefault="0038014E">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 w:id="8">
    <w:p w:rsidR="0038014E" w:rsidRDefault="0038014E">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 w:id="9">
    <w:p w:rsidR="0038014E" w:rsidRDefault="0038014E">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 w:id="10">
    <w:p w:rsidR="0038014E" w:rsidRDefault="0038014E" w:rsidP="005C1439">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 w:id="11">
    <w:p w:rsidR="0038014E" w:rsidRDefault="0038014E" w:rsidP="005C1439">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 w:id="12">
    <w:p w:rsidR="0038014E" w:rsidRDefault="0038014E" w:rsidP="00590052">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 w:id="13">
    <w:p w:rsidR="0038014E" w:rsidRDefault="0038014E" w:rsidP="00590052">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 w:id="14">
    <w:p w:rsidR="0038014E" w:rsidRDefault="0038014E" w:rsidP="00B30389">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 w:id="15">
    <w:p w:rsidR="0038014E" w:rsidRDefault="0038014E" w:rsidP="00B30389">
      <w:pPr>
        <w:pStyle w:val="ab"/>
      </w:pPr>
      <w:r>
        <w:rPr>
          <w:rStyle w:val="ad"/>
        </w:rPr>
        <w:footnoteRef/>
      </w:r>
      <w:r>
        <w:t xml:space="preserve"> Список прорабатываемых разделов определяется исходя из текущего показателя конверсии.</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37" w:type="dxa"/>
      <w:jc w:val="center"/>
      <w:tblLook w:val="04A0" w:firstRow="1" w:lastRow="0" w:firstColumn="1" w:lastColumn="0" w:noHBand="0" w:noVBand="1"/>
    </w:tblPr>
    <w:tblGrid>
      <w:gridCol w:w="7196"/>
      <w:gridCol w:w="3341"/>
    </w:tblGrid>
    <w:tr w:rsidR="0038014E" w:rsidRPr="00E50956" w:rsidTr="001C26CC">
      <w:trPr>
        <w:jc w:val="center"/>
      </w:trPr>
      <w:tc>
        <w:tcPr>
          <w:tcW w:w="7196" w:type="dxa"/>
        </w:tcPr>
        <w:p w:rsidR="0038014E" w:rsidRPr="00E50956" w:rsidRDefault="0038014E" w:rsidP="00F35524">
          <w:pPr>
            <w:pStyle w:val="a4"/>
            <w:rPr>
              <w:lang w:val="en-US"/>
            </w:rPr>
          </w:pPr>
          <w:r>
            <w:rPr>
              <w:noProof/>
              <w:lang w:eastAsia="ru-RU"/>
            </w:rPr>
            <w:drawing>
              <wp:inline distT="0" distB="0" distL="0" distR="0" wp14:anchorId="7148DEA1" wp14:editId="1391C19A">
                <wp:extent cx="2066925" cy="495300"/>
                <wp:effectExtent l="0" t="0" r="9525" b="0"/>
                <wp:docPr id="19" name="Рисунок 1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495300"/>
                        </a:xfrm>
                        <a:prstGeom prst="rect">
                          <a:avLst/>
                        </a:prstGeom>
                        <a:noFill/>
                        <a:ln>
                          <a:noFill/>
                        </a:ln>
                      </pic:spPr>
                    </pic:pic>
                  </a:graphicData>
                </a:graphic>
              </wp:inline>
            </w:drawing>
          </w:r>
        </w:p>
      </w:tc>
      <w:tc>
        <w:tcPr>
          <w:tcW w:w="3341" w:type="dxa"/>
        </w:tcPr>
        <w:p w:rsidR="0038014E" w:rsidRPr="002151CD" w:rsidRDefault="0038014E" w:rsidP="00F35524">
          <w:pPr>
            <w:pStyle w:val="11"/>
            <w:spacing w:before="0" w:after="0"/>
            <w:ind w:left="17"/>
            <w:rPr>
              <w:rFonts w:cs="Arial"/>
              <w:b/>
              <w:sz w:val="16"/>
              <w:szCs w:val="16"/>
            </w:rPr>
          </w:pPr>
          <w:r w:rsidRPr="002151CD">
            <w:rPr>
              <w:rFonts w:cs="Arial"/>
              <w:b/>
              <w:sz w:val="16"/>
              <w:szCs w:val="16"/>
            </w:rPr>
            <w:t>Компания «Пиксель Промо»</w:t>
          </w:r>
        </w:p>
        <w:p w:rsidR="0038014E" w:rsidRPr="002151CD" w:rsidRDefault="0038014E" w:rsidP="00F35524">
          <w:pPr>
            <w:pStyle w:val="11"/>
            <w:spacing w:before="0" w:after="0"/>
            <w:ind w:left="17"/>
            <w:rPr>
              <w:rFonts w:cs="Arial"/>
              <w:sz w:val="16"/>
              <w:szCs w:val="16"/>
            </w:rPr>
          </w:pPr>
          <w:r w:rsidRPr="002151CD">
            <w:rPr>
              <w:rFonts w:cs="Arial"/>
              <w:sz w:val="16"/>
              <w:szCs w:val="16"/>
            </w:rPr>
            <w:t>+7 (499) 346-21-31</w:t>
          </w:r>
        </w:p>
        <w:p w:rsidR="0038014E" w:rsidRPr="002151CD" w:rsidRDefault="0038014E" w:rsidP="00F35524">
          <w:pPr>
            <w:pStyle w:val="11"/>
            <w:spacing w:before="0" w:after="0"/>
            <w:ind w:left="17"/>
            <w:rPr>
              <w:rFonts w:cs="Arial"/>
              <w:sz w:val="16"/>
              <w:szCs w:val="16"/>
            </w:rPr>
          </w:pPr>
          <w:r w:rsidRPr="002151CD">
            <w:rPr>
              <w:rFonts w:cs="Arial"/>
              <w:sz w:val="16"/>
              <w:szCs w:val="16"/>
            </w:rPr>
            <w:t>+7 (495) 764-37-70</w:t>
          </w:r>
        </w:p>
        <w:p w:rsidR="0038014E" w:rsidRPr="00E50956" w:rsidRDefault="0038014E" w:rsidP="00F35524">
          <w:pPr>
            <w:pStyle w:val="a9"/>
            <w:spacing w:after="0"/>
            <w:rPr>
              <w:rFonts w:ascii="Arial" w:hAnsi="Arial" w:cs="Arial"/>
              <w:sz w:val="16"/>
              <w:szCs w:val="16"/>
            </w:rPr>
          </w:pPr>
          <w:r w:rsidRPr="00E50956">
            <w:rPr>
              <w:rFonts w:ascii="Arial" w:hAnsi="Arial" w:cs="Arial"/>
              <w:sz w:val="16"/>
              <w:szCs w:val="16"/>
              <w:lang w:val="en-US"/>
            </w:rPr>
            <w:t>manager</w:t>
          </w:r>
          <w:r w:rsidRPr="00E50956">
            <w:rPr>
              <w:rFonts w:ascii="Arial" w:hAnsi="Arial" w:cs="Arial"/>
              <w:sz w:val="16"/>
              <w:szCs w:val="16"/>
            </w:rPr>
            <w:t>@</w:t>
          </w:r>
          <w:r w:rsidRPr="00E50956">
            <w:rPr>
              <w:rFonts w:ascii="Arial" w:hAnsi="Arial" w:cs="Arial"/>
              <w:sz w:val="16"/>
              <w:szCs w:val="16"/>
              <w:lang w:val="en-US"/>
            </w:rPr>
            <w:t>pixelplus</w:t>
          </w:r>
          <w:r w:rsidRPr="00E50956">
            <w:rPr>
              <w:rFonts w:ascii="Arial" w:hAnsi="Arial" w:cs="Arial"/>
              <w:sz w:val="16"/>
              <w:szCs w:val="16"/>
            </w:rPr>
            <w:t>.</w:t>
          </w:r>
          <w:r w:rsidRPr="00E50956">
            <w:rPr>
              <w:rFonts w:ascii="Arial" w:hAnsi="Arial" w:cs="Arial"/>
              <w:sz w:val="16"/>
              <w:szCs w:val="16"/>
              <w:lang w:val="en-US"/>
            </w:rPr>
            <w:t>ru</w:t>
          </w:r>
        </w:p>
        <w:p w:rsidR="0038014E" w:rsidRPr="00E50956" w:rsidRDefault="0038014E" w:rsidP="00F35524">
          <w:pPr>
            <w:pStyle w:val="a4"/>
            <w:rPr>
              <w:rFonts w:ascii="Arial" w:hAnsi="Arial" w:cs="Arial"/>
              <w:sz w:val="16"/>
              <w:szCs w:val="16"/>
            </w:rPr>
          </w:pPr>
          <w:hyperlink r:id="rId2" w:history="1">
            <w:r w:rsidRPr="00E50956">
              <w:rPr>
                <w:rStyle w:val="a8"/>
                <w:rFonts w:ascii="Arial" w:hAnsi="Arial" w:cs="Arial"/>
                <w:sz w:val="16"/>
                <w:szCs w:val="16"/>
              </w:rPr>
              <w:t>www.pixelplus.ru</w:t>
            </w:r>
          </w:hyperlink>
        </w:p>
      </w:tc>
    </w:tr>
  </w:tbl>
  <w:p w:rsidR="0038014E" w:rsidRDefault="0038014E">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D06AE"/>
    <w:multiLevelType w:val="hybridMultilevel"/>
    <w:tmpl w:val="FDFC6DA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484A88"/>
    <w:multiLevelType w:val="hybridMultilevel"/>
    <w:tmpl w:val="2438DA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D20887"/>
    <w:multiLevelType w:val="hybridMultilevel"/>
    <w:tmpl w:val="8206B5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AA6A33"/>
    <w:multiLevelType w:val="hybridMultilevel"/>
    <w:tmpl w:val="80026C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2B51B2A"/>
    <w:multiLevelType w:val="hybridMultilevel"/>
    <w:tmpl w:val="97983E20"/>
    <w:lvl w:ilvl="0" w:tplc="04190003">
      <w:start w:val="1"/>
      <w:numFmt w:val="bullet"/>
      <w:lvlText w:val="o"/>
      <w:lvlJc w:val="left"/>
      <w:pPr>
        <w:ind w:left="780" w:hanging="360"/>
      </w:pPr>
      <w:rPr>
        <w:rFonts w:ascii="Courier New" w:hAnsi="Courier New" w:cs="Courier New"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5" w15:restartNumberingAfterBreak="0">
    <w:nsid w:val="037E3577"/>
    <w:multiLevelType w:val="hybridMultilevel"/>
    <w:tmpl w:val="CB9CDC8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04FF4BA8"/>
    <w:multiLevelType w:val="hybridMultilevel"/>
    <w:tmpl w:val="5CEC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53B672A"/>
    <w:multiLevelType w:val="hybridMultilevel"/>
    <w:tmpl w:val="D5C0D3D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95581F"/>
    <w:multiLevelType w:val="hybridMultilevel"/>
    <w:tmpl w:val="E49008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718419D"/>
    <w:multiLevelType w:val="hybridMultilevel"/>
    <w:tmpl w:val="DA6282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B9F1220"/>
    <w:multiLevelType w:val="hybridMultilevel"/>
    <w:tmpl w:val="2E5874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D3C731D"/>
    <w:multiLevelType w:val="hybridMultilevel"/>
    <w:tmpl w:val="F490D1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2587A80"/>
    <w:multiLevelType w:val="hybridMultilevel"/>
    <w:tmpl w:val="82F698B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12B14020"/>
    <w:multiLevelType w:val="hybridMultilevel"/>
    <w:tmpl w:val="394444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8301E57"/>
    <w:multiLevelType w:val="hybridMultilevel"/>
    <w:tmpl w:val="56E4F584"/>
    <w:lvl w:ilvl="0" w:tplc="EAA6928E">
      <w:start w:val="1"/>
      <w:numFmt w:val="decimal"/>
      <w:pStyle w:val="2"/>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AD64642"/>
    <w:multiLevelType w:val="hybridMultilevel"/>
    <w:tmpl w:val="3AEA8F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BA13028"/>
    <w:multiLevelType w:val="hybridMultilevel"/>
    <w:tmpl w:val="4CC8F9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C6E668D"/>
    <w:multiLevelType w:val="hybridMultilevel"/>
    <w:tmpl w:val="04B602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0075DF5"/>
    <w:multiLevelType w:val="hybridMultilevel"/>
    <w:tmpl w:val="716228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25716D7"/>
    <w:multiLevelType w:val="hybridMultilevel"/>
    <w:tmpl w:val="F854779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27171EA"/>
    <w:multiLevelType w:val="hybridMultilevel"/>
    <w:tmpl w:val="9746E5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2BD6B8A"/>
    <w:multiLevelType w:val="hybridMultilevel"/>
    <w:tmpl w:val="992CA7D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33A2BA9"/>
    <w:multiLevelType w:val="hybridMultilevel"/>
    <w:tmpl w:val="CE60B11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43B2AE9"/>
    <w:multiLevelType w:val="hybridMultilevel"/>
    <w:tmpl w:val="DACC81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45F76E1"/>
    <w:multiLevelType w:val="hybridMultilevel"/>
    <w:tmpl w:val="3B92A7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62040F5"/>
    <w:multiLevelType w:val="hybridMultilevel"/>
    <w:tmpl w:val="6F00CE0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C4D5083"/>
    <w:multiLevelType w:val="hybridMultilevel"/>
    <w:tmpl w:val="DB305C9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E720EC5"/>
    <w:multiLevelType w:val="hybridMultilevel"/>
    <w:tmpl w:val="ABA4367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F063D69"/>
    <w:multiLevelType w:val="hybridMultilevel"/>
    <w:tmpl w:val="415E45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0FD1EFB"/>
    <w:multiLevelType w:val="hybridMultilevel"/>
    <w:tmpl w:val="5EAEB72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3865CC7"/>
    <w:multiLevelType w:val="hybridMultilevel"/>
    <w:tmpl w:val="1C70675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A103D6E"/>
    <w:multiLevelType w:val="hybridMultilevel"/>
    <w:tmpl w:val="D67256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B0B5986"/>
    <w:multiLevelType w:val="hybridMultilevel"/>
    <w:tmpl w:val="11868F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E2A2075"/>
    <w:multiLevelType w:val="hybridMultilevel"/>
    <w:tmpl w:val="CC2E85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F196337"/>
    <w:multiLevelType w:val="hybridMultilevel"/>
    <w:tmpl w:val="DE424B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1DB1F74"/>
    <w:multiLevelType w:val="hybridMultilevel"/>
    <w:tmpl w:val="A37EB7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4495557C"/>
    <w:multiLevelType w:val="hybridMultilevel"/>
    <w:tmpl w:val="7640133E"/>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6A157C9"/>
    <w:multiLevelType w:val="hybridMultilevel"/>
    <w:tmpl w:val="17543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9DD7862"/>
    <w:multiLevelType w:val="hybridMultilevel"/>
    <w:tmpl w:val="4F54D3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F511CD6"/>
    <w:multiLevelType w:val="hybridMultilevel"/>
    <w:tmpl w:val="D07E241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2827E2F"/>
    <w:multiLevelType w:val="hybridMultilevel"/>
    <w:tmpl w:val="481CDD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3582A07"/>
    <w:multiLevelType w:val="hybridMultilevel"/>
    <w:tmpl w:val="2896550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39B221C"/>
    <w:multiLevelType w:val="hybridMultilevel"/>
    <w:tmpl w:val="A95222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55487CBE"/>
    <w:multiLevelType w:val="hybridMultilevel"/>
    <w:tmpl w:val="AD66A7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674681C"/>
    <w:multiLevelType w:val="hybridMultilevel"/>
    <w:tmpl w:val="029C70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DBA7BA2"/>
    <w:multiLevelType w:val="hybridMultilevel"/>
    <w:tmpl w:val="81842116"/>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15:restartNumberingAfterBreak="0">
    <w:nsid w:val="5DF07BCF"/>
    <w:multiLevelType w:val="hybridMultilevel"/>
    <w:tmpl w:val="EC3C5A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5F4E0317"/>
    <w:multiLevelType w:val="hybridMultilevel"/>
    <w:tmpl w:val="72D24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1C346F4"/>
    <w:multiLevelType w:val="hybridMultilevel"/>
    <w:tmpl w:val="694018C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33E7B8C"/>
    <w:multiLevelType w:val="hybridMultilevel"/>
    <w:tmpl w:val="F99C8CB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64DB63FC"/>
    <w:multiLevelType w:val="hybridMultilevel"/>
    <w:tmpl w:val="E91ED53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660524A5"/>
    <w:multiLevelType w:val="hybridMultilevel"/>
    <w:tmpl w:val="070CADC2"/>
    <w:lvl w:ilvl="0" w:tplc="4F18D26C">
      <w:start w:val="1"/>
      <w:numFmt w:val="lowerLetter"/>
      <w:pStyle w:val="3"/>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66DB32D9"/>
    <w:multiLevelType w:val="hybridMultilevel"/>
    <w:tmpl w:val="BC823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6802674F"/>
    <w:multiLevelType w:val="hybridMultilevel"/>
    <w:tmpl w:val="3DF8D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689B4AD3"/>
    <w:multiLevelType w:val="hybridMultilevel"/>
    <w:tmpl w:val="A0E8677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8F42162"/>
    <w:multiLevelType w:val="hybridMultilevel"/>
    <w:tmpl w:val="0428B022"/>
    <w:lvl w:ilvl="0" w:tplc="CE8A07B8">
      <w:start w:val="1"/>
      <w:numFmt w:val="upperRoman"/>
      <w:pStyle w:val="1"/>
      <w:lvlText w:val="%1."/>
      <w:lvlJc w:val="right"/>
      <w:pPr>
        <w:ind w:left="720" w:hanging="360"/>
      </w:pPr>
      <w:rPr>
        <w:sz w:val="40"/>
        <w:szCs w:val="4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9B45A61"/>
    <w:multiLevelType w:val="hybridMultilevel"/>
    <w:tmpl w:val="0D04B6A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6AF92738"/>
    <w:multiLevelType w:val="hybridMultilevel"/>
    <w:tmpl w:val="B02AA746"/>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CB24432"/>
    <w:multiLevelType w:val="hybridMultilevel"/>
    <w:tmpl w:val="E39441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729B7E22"/>
    <w:multiLevelType w:val="hybridMultilevel"/>
    <w:tmpl w:val="463AA14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39E4004"/>
    <w:multiLevelType w:val="hybridMultilevel"/>
    <w:tmpl w:val="530EBD5C"/>
    <w:lvl w:ilvl="0" w:tplc="04190003">
      <w:start w:val="1"/>
      <w:numFmt w:val="bullet"/>
      <w:lvlText w:val="o"/>
      <w:lvlJc w:val="left"/>
      <w:pPr>
        <w:ind w:left="1644" w:hanging="360"/>
      </w:pPr>
      <w:rPr>
        <w:rFonts w:ascii="Courier New" w:hAnsi="Courier New" w:cs="Courier New" w:hint="default"/>
      </w:rPr>
    </w:lvl>
    <w:lvl w:ilvl="1" w:tplc="04190003" w:tentative="1">
      <w:start w:val="1"/>
      <w:numFmt w:val="bullet"/>
      <w:lvlText w:val="o"/>
      <w:lvlJc w:val="left"/>
      <w:pPr>
        <w:ind w:left="2364" w:hanging="360"/>
      </w:pPr>
      <w:rPr>
        <w:rFonts w:ascii="Courier New" w:hAnsi="Courier New" w:cs="Courier New" w:hint="default"/>
      </w:rPr>
    </w:lvl>
    <w:lvl w:ilvl="2" w:tplc="04190005" w:tentative="1">
      <w:start w:val="1"/>
      <w:numFmt w:val="bullet"/>
      <w:lvlText w:val=""/>
      <w:lvlJc w:val="left"/>
      <w:pPr>
        <w:ind w:left="3084" w:hanging="360"/>
      </w:pPr>
      <w:rPr>
        <w:rFonts w:ascii="Wingdings" w:hAnsi="Wingdings" w:hint="default"/>
      </w:rPr>
    </w:lvl>
    <w:lvl w:ilvl="3" w:tplc="04190001" w:tentative="1">
      <w:start w:val="1"/>
      <w:numFmt w:val="bullet"/>
      <w:lvlText w:val=""/>
      <w:lvlJc w:val="left"/>
      <w:pPr>
        <w:ind w:left="3804" w:hanging="360"/>
      </w:pPr>
      <w:rPr>
        <w:rFonts w:ascii="Symbol" w:hAnsi="Symbol" w:hint="default"/>
      </w:rPr>
    </w:lvl>
    <w:lvl w:ilvl="4" w:tplc="04190003" w:tentative="1">
      <w:start w:val="1"/>
      <w:numFmt w:val="bullet"/>
      <w:lvlText w:val="o"/>
      <w:lvlJc w:val="left"/>
      <w:pPr>
        <w:ind w:left="4524" w:hanging="360"/>
      </w:pPr>
      <w:rPr>
        <w:rFonts w:ascii="Courier New" w:hAnsi="Courier New" w:cs="Courier New" w:hint="default"/>
      </w:rPr>
    </w:lvl>
    <w:lvl w:ilvl="5" w:tplc="04190005" w:tentative="1">
      <w:start w:val="1"/>
      <w:numFmt w:val="bullet"/>
      <w:lvlText w:val=""/>
      <w:lvlJc w:val="left"/>
      <w:pPr>
        <w:ind w:left="5244" w:hanging="360"/>
      </w:pPr>
      <w:rPr>
        <w:rFonts w:ascii="Wingdings" w:hAnsi="Wingdings" w:hint="default"/>
      </w:rPr>
    </w:lvl>
    <w:lvl w:ilvl="6" w:tplc="04190001" w:tentative="1">
      <w:start w:val="1"/>
      <w:numFmt w:val="bullet"/>
      <w:lvlText w:val=""/>
      <w:lvlJc w:val="left"/>
      <w:pPr>
        <w:ind w:left="5964" w:hanging="360"/>
      </w:pPr>
      <w:rPr>
        <w:rFonts w:ascii="Symbol" w:hAnsi="Symbol" w:hint="default"/>
      </w:rPr>
    </w:lvl>
    <w:lvl w:ilvl="7" w:tplc="04190003" w:tentative="1">
      <w:start w:val="1"/>
      <w:numFmt w:val="bullet"/>
      <w:lvlText w:val="o"/>
      <w:lvlJc w:val="left"/>
      <w:pPr>
        <w:ind w:left="6684" w:hanging="360"/>
      </w:pPr>
      <w:rPr>
        <w:rFonts w:ascii="Courier New" w:hAnsi="Courier New" w:cs="Courier New" w:hint="default"/>
      </w:rPr>
    </w:lvl>
    <w:lvl w:ilvl="8" w:tplc="04190005" w:tentative="1">
      <w:start w:val="1"/>
      <w:numFmt w:val="bullet"/>
      <w:lvlText w:val=""/>
      <w:lvlJc w:val="left"/>
      <w:pPr>
        <w:ind w:left="7404" w:hanging="360"/>
      </w:pPr>
      <w:rPr>
        <w:rFonts w:ascii="Wingdings" w:hAnsi="Wingdings" w:hint="default"/>
      </w:rPr>
    </w:lvl>
  </w:abstractNum>
  <w:abstractNum w:abstractNumId="61" w15:restartNumberingAfterBreak="0">
    <w:nsid w:val="7BF404DA"/>
    <w:multiLevelType w:val="hybridMultilevel"/>
    <w:tmpl w:val="7E087A4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C0D45E6"/>
    <w:multiLevelType w:val="hybridMultilevel"/>
    <w:tmpl w:val="F2008CE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E2B0182"/>
    <w:multiLevelType w:val="hybridMultilevel"/>
    <w:tmpl w:val="40CC58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5"/>
  </w:num>
  <w:num w:numId="2">
    <w:abstractNumId w:val="14"/>
  </w:num>
  <w:num w:numId="3">
    <w:abstractNumId w:val="51"/>
  </w:num>
  <w:num w:numId="4">
    <w:abstractNumId w:val="28"/>
  </w:num>
  <w:num w:numId="5">
    <w:abstractNumId w:val="46"/>
  </w:num>
  <w:num w:numId="6">
    <w:abstractNumId w:val="9"/>
  </w:num>
  <w:num w:numId="7">
    <w:abstractNumId w:val="42"/>
  </w:num>
  <w:num w:numId="8">
    <w:abstractNumId w:val="15"/>
  </w:num>
  <w:num w:numId="9">
    <w:abstractNumId w:val="41"/>
  </w:num>
  <w:num w:numId="10">
    <w:abstractNumId w:val="32"/>
  </w:num>
  <w:num w:numId="11">
    <w:abstractNumId w:val="25"/>
  </w:num>
  <w:num w:numId="12">
    <w:abstractNumId w:val="26"/>
  </w:num>
  <w:num w:numId="13">
    <w:abstractNumId w:val="57"/>
  </w:num>
  <w:num w:numId="14">
    <w:abstractNumId w:val="49"/>
  </w:num>
  <w:num w:numId="15">
    <w:abstractNumId w:val="6"/>
  </w:num>
  <w:num w:numId="16">
    <w:abstractNumId w:val="54"/>
  </w:num>
  <w:num w:numId="17">
    <w:abstractNumId w:val="62"/>
  </w:num>
  <w:num w:numId="18">
    <w:abstractNumId w:val="45"/>
  </w:num>
  <w:num w:numId="19">
    <w:abstractNumId w:val="60"/>
  </w:num>
  <w:num w:numId="20">
    <w:abstractNumId w:val="22"/>
  </w:num>
  <w:num w:numId="21">
    <w:abstractNumId w:val="50"/>
  </w:num>
  <w:num w:numId="22">
    <w:abstractNumId w:val="23"/>
  </w:num>
  <w:num w:numId="23">
    <w:abstractNumId w:val="11"/>
  </w:num>
  <w:num w:numId="24">
    <w:abstractNumId w:val="59"/>
  </w:num>
  <w:num w:numId="25">
    <w:abstractNumId w:val="52"/>
  </w:num>
  <w:num w:numId="26">
    <w:abstractNumId w:val="21"/>
  </w:num>
  <w:num w:numId="27">
    <w:abstractNumId w:val="34"/>
  </w:num>
  <w:num w:numId="28">
    <w:abstractNumId w:val="2"/>
  </w:num>
  <w:num w:numId="29">
    <w:abstractNumId w:val="40"/>
  </w:num>
  <w:num w:numId="30">
    <w:abstractNumId w:val="33"/>
  </w:num>
  <w:num w:numId="31">
    <w:abstractNumId w:val="24"/>
  </w:num>
  <w:num w:numId="32">
    <w:abstractNumId w:val="17"/>
  </w:num>
  <w:num w:numId="33">
    <w:abstractNumId w:val="0"/>
  </w:num>
  <w:num w:numId="34">
    <w:abstractNumId w:val="31"/>
  </w:num>
  <w:num w:numId="35">
    <w:abstractNumId w:val="58"/>
  </w:num>
  <w:num w:numId="36">
    <w:abstractNumId w:val="29"/>
  </w:num>
  <w:num w:numId="37">
    <w:abstractNumId w:val="51"/>
    <w:lvlOverride w:ilvl="0">
      <w:startOverride w:val="1"/>
    </w:lvlOverride>
  </w:num>
  <w:num w:numId="38">
    <w:abstractNumId w:val="12"/>
  </w:num>
  <w:num w:numId="39">
    <w:abstractNumId w:val="1"/>
  </w:num>
  <w:num w:numId="40">
    <w:abstractNumId w:val="13"/>
  </w:num>
  <w:num w:numId="41">
    <w:abstractNumId w:val="48"/>
  </w:num>
  <w:num w:numId="42">
    <w:abstractNumId w:val="3"/>
  </w:num>
  <w:num w:numId="43">
    <w:abstractNumId w:val="4"/>
  </w:num>
  <w:num w:numId="44">
    <w:abstractNumId w:val="35"/>
  </w:num>
  <w:num w:numId="45">
    <w:abstractNumId w:val="8"/>
  </w:num>
  <w:num w:numId="46">
    <w:abstractNumId w:val="63"/>
  </w:num>
  <w:num w:numId="47">
    <w:abstractNumId w:val="43"/>
  </w:num>
  <w:num w:numId="48">
    <w:abstractNumId w:val="53"/>
  </w:num>
  <w:num w:numId="49">
    <w:abstractNumId w:val="44"/>
  </w:num>
  <w:num w:numId="50">
    <w:abstractNumId w:val="10"/>
  </w:num>
  <w:num w:numId="51">
    <w:abstractNumId w:val="16"/>
  </w:num>
  <w:num w:numId="52">
    <w:abstractNumId w:val="14"/>
    <w:lvlOverride w:ilvl="0">
      <w:startOverride w:val="1"/>
    </w:lvlOverride>
  </w:num>
  <w:num w:numId="53">
    <w:abstractNumId w:val="18"/>
  </w:num>
  <w:num w:numId="54">
    <w:abstractNumId w:val="56"/>
  </w:num>
  <w:num w:numId="55">
    <w:abstractNumId w:val="39"/>
  </w:num>
  <w:num w:numId="56">
    <w:abstractNumId w:val="7"/>
  </w:num>
  <w:num w:numId="57">
    <w:abstractNumId w:val="30"/>
  </w:num>
  <w:num w:numId="58">
    <w:abstractNumId w:val="36"/>
  </w:num>
  <w:num w:numId="59">
    <w:abstractNumId w:val="37"/>
  </w:num>
  <w:num w:numId="60">
    <w:abstractNumId w:val="61"/>
  </w:num>
  <w:num w:numId="61">
    <w:abstractNumId w:val="20"/>
  </w:num>
  <w:num w:numId="62">
    <w:abstractNumId w:val="27"/>
  </w:num>
  <w:num w:numId="63">
    <w:abstractNumId w:val="47"/>
  </w:num>
  <w:num w:numId="64">
    <w:abstractNumId w:val="19"/>
  </w:num>
  <w:num w:numId="65">
    <w:abstractNumId w:val="5"/>
  </w:num>
  <w:num w:numId="66">
    <w:abstractNumId w:val="3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135"/>
    <w:rsid w:val="00004199"/>
    <w:rsid w:val="0000756A"/>
    <w:rsid w:val="00014996"/>
    <w:rsid w:val="00017704"/>
    <w:rsid w:val="00021277"/>
    <w:rsid w:val="00032BF5"/>
    <w:rsid w:val="0004370D"/>
    <w:rsid w:val="000461FC"/>
    <w:rsid w:val="000564BE"/>
    <w:rsid w:val="00063805"/>
    <w:rsid w:val="00073D18"/>
    <w:rsid w:val="00081BD5"/>
    <w:rsid w:val="000929CB"/>
    <w:rsid w:val="000A0071"/>
    <w:rsid w:val="000A482C"/>
    <w:rsid w:val="000B0103"/>
    <w:rsid w:val="000B595B"/>
    <w:rsid w:val="000C665F"/>
    <w:rsid w:val="000D08DC"/>
    <w:rsid w:val="000D22FF"/>
    <w:rsid w:val="000D2A60"/>
    <w:rsid w:val="000E3083"/>
    <w:rsid w:val="000E7616"/>
    <w:rsid w:val="001108C7"/>
    <w:rsid w:val="00111683"/>
    <w:rsid w:val="001123FD"/>
    <w:rsid w:val="00116635"/>
    <w:rsid w:val="00117F4C"/>
    <w:rsid w:val="00122A85"/>
    <w:rsid w:val="00125321"/>
    <w:rsid w:val="00125677"/>
    <w:rsid w:val="00134556"/>
    <w:rsid w:val="001362A8"/>
    <w:rsid w:val="00145894"/>
    <w:rsid w:val="0015566A"/>
    <w:rsid w:val="001573B9"/>
    <w:rsid w:val="00160B13"/>
    <w:rsid w:val="00170073"/>
    <w:rsid w:val="001705EA"/>
    <w:rsid w:val="0018262B"/>
    <w:rsid w:val="00182839"/>
    <w:rsid w:val="0018367E"/>
    <w:rsid w:val="001855C7"/>
    <w:rsid w:val="00185DD1"/>
    <w:rsid w:val="0018798F"/>
    <w:rsid w:val="001908B0"/>
    <w:rsid w:val="001A04EA"/>
    <w:rsid w:val="001A6536"/>
    <w:rsid w:val="001B2FE3"/>
    <w:rsid w:val="001B3FB1"/>
    <w:rsid w:val="001C05AE"/>
    <w:rsid w:val="001C26CC"/>
    <w:rsid w:val="001C279A"/>
    <w:rsid w:val="001C465C"/>
    <w:rsid w:val="001C7317"/>
    <w:rsid w:val="001D171C"/>
    <w:rsid w:val="001D3790"/>
    <w:rsid w:val="001D3908"/>
    <w:rsid w:val="001D7C51"/>
    <w:rsid w:val="001E217D"/>
    <w:rsid w:val="001E2C1C"/>
    <w:rsid w:val="001F488C"/>
    <w:rsid w:val="001F653C"/>
    <w:rsid w:val="00204194"/>
    <w:rsid w:val="00204895"/>
    <w:rsid w:val="00210B8D"/>
    <w:rsid w:val="00213897"/>
    <w:rsid w:val="00222E1E"/>
    <w:rsid w:val="00222FF7"/>
    <w:rsid w:val="0022551C"/>
    <w:rsid w:val="0023769F"/>
    <w:rsid w:val="00240C5C"/>
    <w:rsid w:val="002564FC"/>
    <w:rsid w:val="00256749"/>
    <w:rsid w:val="00256EA9"/>
    <w:rsid w:val="00260256"/>
    <w:rsid w:val="002657AC"/>
    <w:rsid w:val="002702D4"/>
    <w:rsid w:val="0027636F"/>
    <w:rsid w:val="00281B00"/>
    <w:rsid w:val="002862F7"/>
    <w:rsid w:val="002A6187"/>
    <w:rsid w:val="002B35EE"/>
    <w:rsid w:val="002B6632"/>
    <w:rsid w:val="002D1F91"/>
    <w:rsid w:val="002E1B28"/>
    <w:rsid w:val="002F179B"/>
    <w:rsid w:val="002F28BB"/>
    <w:rsid w:val="002F3179"/>
    <w:rsid w:val="002F72B5"/>
    <w:rsid w:val="00300D91"/>
    <w:rsid w:val="00312CB8"/>
    <w:rsid w:val="003139C8"/>
    <w:rsid w:val="00314962"/>
    <w:rsid w:val="003224FF"/>
    <w:rsid w:val="00322BB8"/>
    <w:rsid w:val="00323018"/>
    <w:rsid w:val="00325C17"/>
    <w:rsid w:val="003418CA"/>
    <w:rsid w:val="003424CA"/>
    <w:rsid w:val="003668AF"/>
    <w:rsid w:val="003754DC"/>
    <w:rsid w:val="0038014E"/>
    <w:rsid w:val="00380292"/>
    <w:rsid w:val="00381F09"/>
    <w:rsid w:val="0038250F"/>
    <w:rsid w:val="00382A78"/>
    <w:rsid w:val="0038523C"/>
    <w:rsid w:val="003969CF"/>
    <w:rsid w:val="00397A1E"/>
    <w:rsid w:val="003A032A"/>
    <w:rsid w:val="003A5E85"/>
    <w:rsid w:val="003B4B61"/>
    <w:rsid w:val="003C4B2C"/>
    <w:rsid w:val="003C6E60"/>
    <w:rsid w:val="003C7438"/>
    <w:rsid w:val="003D3196"/>
    <w:rsid w:val="003E2438"/>
    <w:rsid w:val="003E42CB"/>
    <w:rsid w:val="003F0FE6"/>
    <w:rsid w:val="003F21FD"/>
    <w:rsid w:val="00401CA7"/>
    <w:rsid w:val="004054DA"/>
    <w:rsid w:val="00406EFC"/>
    <w:rsid w:val="00421ED1"/>
    <w:rsid w:val="0042369F"/>
    <w:rsid w:val="00423917"/>
    <w:rsid w:val="004271E2"/>
    <w:rsid w:val="0043223F"/>
    <w:rsid w:val="00433F02"/>
    <w:rsid w:val="00445D6C"/>
    <w:rsid w:val="00454392"/>
    <w:rsid w:val="00456BB1"/>
    <w:rsid w:val="004645C3"/>
    <w:rsid w:val="00470DF3"/>
    <w:rsid w:val="004722D7"/>
    <w:rsid w:val="00475BF5"/>
    <w:rsid w:val="00496131"/>
    <w:rsid w:val="004965A9"/>
    <w:rsid w:val="004A43A2"/>
    <w:rsid w:val="004C1BAE"/>
    <w:rsid w:val="004C2247"/>
    <w:rsid w:val="004C27FD"/>
    <w:rsid w:val="004D1788"/>
    <w:rsid w:val="004D1B43"/>
    <w:rsid w:val="004D4A92"/>
    <w:rsid w:val="004D53D3"/>
    <w:rsid w:val="004D5C94"/>
    <w:rsid w:val="004E4CDB"/>
    <w:rsid w:val="004E604A"/>
    <w:rsid w:val="004E6BDA"/>
    <w:rsid w:val="004E77EB"/>
    <w:rsid w:val="004F5D3C"/>
    <w:rsid w:val="004F611B"/>
    <w:rsid w:val="005048FC"/>
    <w:rsid w:val="00505CDA"/>
    <w:rsid w:val="0051275F"/>
    <w:rsid w:val="00516D76"/>
    <w:rsid w:val="005229AD"/>
    <w:rsid w:val="005265F5"/>
    <w:rsid w:val="00536CC6"/>
    <w:rsid w:val="0054277C"/>
    <w:rsid w:val="0054302D"/>
    <w:rsid w:val="005465D7"/>
    <w:rsid w:val="00554CDB"/>
    <w:rsid w:val="00556336"/>
    <w:rsid w:val="00556AFA"/>
    <w:rsid w:val="005718FD"/>
    <w:rsid w:val="00576034"/>
    <w:rsid w:val="00580CA5"/>
    <w:rsid w:val="00590052"/>
    <w:rsid w:val="00593699"/>
    <w:rsid w:val="005B42C3"/>
    <w:rsid w:val="005C1439"/>
    <w:rsid w:val="005C1EA6"/>
    <w:rsid w:val="005C2186"/>
    <w:rsid w:val="005D0FC6"/>
    <w:rsid w:val="005E1237"/>
    <w:rsid w:val="005E4362"/>
    <w:rsid w:val="005E5B41"/>
    <w:rsid w:val="005E5CDF"/>
    <w:rsid w:val="005E7D71"/>
    <w:rsid w:val="005F0701"/>
    <w:rsid w:val="005F1532"/>
    <w:rsid w:val="005F627A"/>
    <w:rsid w:val="005F7AB9"/>
    <w:rsid w:val="006017B7"/>
    <w:rsid w:val="00610CF8"/>
    <w:rsid w:val="006124B0"/>
    <w:rsid w:val="006132B8"/>
    <w:rsid w:val="006159A4"/>
    <w:rsid w:val="00617465"/>
    <w:rsid w:val="006274B5"/>
    <w:rsid w:val="00627C39"/>
    <w:rsid w:val="00641EEF"/>
    <w:rsid w:val="00642E6F"/>
    <w:rsid w:val="00646AA3"/>
    <w:rsid w:val="0064713F"/>
    <w:rsid w:val="006531F6"/>
    <w:rsid w:val="00655978"/>
    <w:rsid w:val="00656ED5"/>
    <w:rsid w:val="006723FC"/>
    <w:rsid w:val="00672434"/>
    <w:rsid w:val="006726F2"/>
    <w:rsid w:val="0067713C"/>
    <w:rsid w:val="0068592A"/>
    <w:rsid w:val="00687150"/>
    <w:rsid w:val="00690CF3"/>
    <w:rsid w:val="00691E01"/>
    <w:rsid w:val="00692BF5"/>
    <w:rsid w:val="006953B5"/>
    <w:rsid w:val="006A1AE7"/>
    <w:rsid w:val="006A3363"/>
    <w:rsid w:val="006A74F1"/>
    <w:rsid w:val="006B30E9"/>
    <w:rsid w:val="006B7BFB"/>
    <w:rsid w:val="006C3986"/>
    <w:rsid w:val="006D184B"/>
    <w:rsid w:val="006E20B9"/>
    <w:rsid w:val="006E26A5"/>
    <w:rsid w:val="006E7A11"/>
    <w:rsid w:val="006F5877"/>
    <w:rsid w:val="006F7274"/>
    <w:rsid w:val="006F7ABD"/>
    <w:rsid w:val="0070205D"/>
    <w:rsid w:val="007046DB"/>
    <w:rsid w:val="007234ED"/>
    <w:rsid w:val="00723CF7"/>
    <w:rsid w:val="007248B9"/>
    <w:rsid w:val="00725873"/>
    <w:rsid w:val="0072593B"/>
    <w:rsid w:val="00726B77"/>
    <w:rsid w:val="00731B5E"/>
    <w:rsid w:val="007360E4"/>
    <w:rsid w:val="0075003A"/>
    <w:rsid w:val="007519B5"/>
    <w:rsid w:val="00755FC3"/>
    <w:rsid w:val="00767370"/>
    <w:rsid w:val="00770FA4"/>
    <w:rsid w:val="007725FD"/>
    <w:rsid w:val="00776877"/>
    <w:rsid w:val="00776D9A"/>
    <w:rsid w:val="007816E8"/>
    <w:rsid w:val="00782F7B"/>
    <w:rsid w:val="00783262"/>
    <w:rsid w:val="00790AAE"/>
    <w:rsid w:val="00792009"/>
    <w:rsid w:val="007A11EA"/>
    <w:rsid w:val="007B05BD"/>
    <w:rsid w:val="007B6464"/>
    <w:rsid w:val="007B6B62"/>
    <w:rsid w:val="007C46CA"/>
    <w:rsid w:val="007D0CCD"/>
    <w:rsid w:val="007D72B0"/>
    <w:rsid w:val="007E4DF8"/>
    <w:rsid w:val="007F1C45"/>
    <w:rsid w:val="007F5081"/>
    <w:rsid w:val="007F6508"/>
    <w:rsid w:val="00806DCC"/>
    <w:rsid w:val="0081152D"/>
    <w:rsid w:val="00825008"/>
    <w:rsid w:val="008316B6"/>
    <w:rsid w:val="008400CB"/>
    <w:rsid w:val="0084222A"/>
    <w:rsid w:val="008533B4"/>
    <w:rsid w:val="00861C03"/>
    <w:rsid w:val="00862D2F"/>
    <w:rsid w:val="00866B5E"/>
    <w:rsid w:val="00866E44"/>
    <w:rsid w:val="0087462D"/>
    <w:rsid w:val="00874CA6"/>
    <w:rsid w:val="00882565"/>
    <w:rsid w:val="008838FE"/>
    <w:rsid w:val="008A6634"/>
    <w:rsid w:val="008B7CEB"/>
    <w:rsid w:val="008C3CAF"/>
    <w:rsid w:val="008C4C4B"/>
    <w:rsid w:val="008C4D1A"/>
    <w:rsid w:val="008C52B6"/>
    <w:rsid w:val="008E05DC"/>
    <w:rsid w:val="008E2D7C"/>
    <w:rsid w:val="009027EB"/>
    <w:rsid w:val="00903CA0"/>
    <w:rsid w:val="0090544A"/>
    <w:rsid w:val="00910AFE"/>
    <w:rsid w:val="00923DC2"/>
    <w:rsid w:val="00926094"/>
    <w:rsid w:val="00930CEE"/>
    <w:rsid w:val="0096087A"/>
    <w:rsid w:val="00973C2F"/>
    <w:rsid w:val="009837EE"/>
    <w:rsid w:val="00984310"/>
    <w:rsid w:val="009A13CD"/>
    <w:rsid w:val="009B0915"/>
    <w:rsid w:val="009B2A06"/>
    <w:rsid w:val="009B4262"/>
    <w:rsid w:val="009B6B76"/>
    <w:rsid w:val="009C1319"/>
    <w:rsid w:val="009D3469"/>
    <w:rsid w:val="009D4B55"/>
    <w:rsid w:val="009E090B"/>
    <w:rsid w:val="009E4081"/>
    <w:rsid w:val="009E5135"/>
    <w:rsid w:val="00A04F78"/>
    <w:rsid w:val="00A12E2F"/>
    <w:rsid w:val="00A1664F"/>
    <w:rsid w:val="00A251F9"/>
    <w:rsid w:val="00A31543"/>
    <w:rsid w:val="00A31F4E"/>
    <w:rsid w:val="00A3494F"/>
    <w:rsid w:val="00A37429"/>
    <w:rsid w:val="00A469BA"/>
    <w:rsid w:val="00A472D8"/>
    <w:rsid w:val="00A611DF"/>
    <w:rsid w:val="00A70F0E"/>
    <w:rsid w:val="00A77005"/>
    <w:rsid w:val="00A82B22"/>
    <w:rsid w:val="00A904D4"/>
    <w:rsid w:val="00A92CF0"/>
    <w:rsid w:val="00A9501A"/>
    <w:rsid w:val="00AA0AD7"/>
    <w:rsid w:val="00AB112D"/>
    <w:rsid w:val="00AB79D1"/>
    <w:rsid w:val="00AC3BC2"/>
    <w:rsid w:val="00AC7BEA"/>
    <w:rsid w:val="00AD1FD6"/>
    <w:rsid w:val="00AD42C8"/>
    <w:rsid w:val="00AF1F16"/>
    <w:rsid w:val="00AF2E6E"/>
    <w:rsid w:val="00AF3979"/>
    <w:rsid w:val="00AF54DB"/>
    <w:rsid w:val="00AF7A97"/>
    <w:rsid w:val="00AF7F7D"/>
    <w:rsid w:val="00B01266"/>
    <w:rsid w:val="00B153B1"/>
    <w:rsid w:val="00B20AE9"/>
    <w:rsid w:val="00B270A8"/>
    <w:rsid w:val="00B27212"/>
    <w:rsid w:val="00B30389"/>
    <w:rsid w:val="00B31E4E"/>
    <w:rsid w:val="00B331BC"/>
    <w:rsid w:val="00B33D67"/>
    <w:rsid w:val="00B35138"/>
    <w:rsid w:val="00B3760D"/>
    <w:rsid w:val="00B424CC"/>
    <w:rsid w:val="00B4283F"/>
    <w:rsid w:val="00B50A3F"/>
    <w:rsid w:val="00B57D23"/>
    <w:rsid w:val="00B70646"/>
    <w:rsid w:val="00B8583B"/>
    <w:rsid w:val="00B90228"/>
    <w:rsid w:val="00B9093F"/>
    <w:rsid w:val="00B913CB"/>
    <w:rsid w:val="00B932F8"/>
    <w:rsid w:val="00BA0AAB"/>
    <w:rsid w:val="00BA5CEC"/>
    <w:rsid w:val="00BA7B52"/>
    <w:rsid w:val="00BB1A0F"/>
    <w:rsid w:val="00BB5718"/>
    <w:rsid w:val="00BB7DF2"/>
    <w:rsid w:val="00BC1994"/>
    <w:rsid w:val="00BC58C2"/>
    <w:rsid w:val="00BC5FF5"/>
    <w:rsid w:val="00BD51ED"/>
    <w:rsid w:val="00BD70BB"/>
    <w:rsid w:val="00BE4B91"/>
    <w:rsid w:val="00BE4FE5"/>
    <w:rsid w:val="00BE55DF"/>
    <w:rsid w:val="00BE6614"/>
    <w:rsid w:val="00BF39D6"/>
    <w:rsid w:val="00BF6C63"/>
    <w:rsid w:val="00C044FE"/>
    <w:rsid w:val="00C11493"/>
    <w:rsid w:val="00C159BC"/>
    <w:rsid w:val="00C22392"/>
    <w:rsid w:val="00C25D67"/>
    <w:rsid w:val="00C26583"/>
    <w:rsid w:val="00C353C9"/>
    <w:rsid w:val="00C471B8"/>
    <w:rsid w:val="00C478B6"/>
    <w:rsid w:val="00C5041A"/>
    <w:rsid w:val="00C530C4"/>
    <w:rsid w:val="00C538F2"/>
    <w:rsid w:val="00C54418"/>
    <w:rsid w:val="00C613E1"/>
    <w:rsid w:val="00C65CAD"/>
    <w:rsid w:val="00C71872"/>
    <w:rsid w:val="00C7484E"/>
    <w:rsid w:val="00C8008E"/>
    <w:rsid w:val="00C81656"/>
    <w:rsid w:val="00C863C6"/>
    <w:rsid w:val="00C92F63"/>
    <w:rsid w:val="00C93FB1"/>
    <w:rsid w:val="00CA1006"/>
    <w:rsid w:val="00CA1690"/>
    <w:rsid w:val="00CA2252"/>
    <w:rsid w:val="00CA3D28"/>
    <w:rsid w:val="00CA4CF3"/>
    <w:rsid w:val="00CB751B"/>
    <w:rsid w:val="00CC1151"/>
    <w:rsid w:val="00CC3C1C"/>
    <w:rsid w:val="00CD4451"/>
    <w:rsid w:val="00CD6343"/>
    <w:rsid w:val="00CD6C67"/>
    <w:rsid w:val="00CD75C1"/>
    <w:rsid w:val="00CD7DB6"/>
    <w:rsid w:val="00CF57FD"/>
    <w:rsid w:val="00D01EBF"/>
    <w:rsid w:val="00D03C88"/>
    <w:rsid w:val="00D054CE"/>
    <w:rsid w:val="00D05643"/>
    <w:rsid w:val="00D11A8B"/>
    <w:rsid w:val="00D12F01"/>
    <w:rsid w:val="00D20676"/>
    <w:rsid w:val="00D20CDE"/>
    <w:rsid w:val="00D23181"/>
    <w:rsid w:val="00D23744"/>
    <w:rsid w:val="00D353BA"/>
    <w:rsid w:val="00D40F44"/>
    <w:rsid w:val="00D46ECB"/>
    <w:rsid w:val="00D50B25"/>
    <w:rsid w:val="00D5369A"/>
    <w:rsid w:val="00D65EC7"/>
    <w:rsid w:val="00D67404"/>
    <w:rsid w:val="00D74ACC"/>
    <w:rsid w:val="00D8661C"/>
    <w:rsid w:val="00D8775C"/>
    <w:rsid w:val="00D87DC0"/>
    <w:rsid w:val="00D91DDE"/>
    <w:rsid w:val="00D953DF"/>
    <w:rsid w:val="00DA40BB"/>
    <w:rsid w:val="00DA483E"/>
    <w:rsid w:val="00DA7FBE"/>
    <w:rsid w:val="00DB0E15"/>
    <w:rsid w:val="00DB17CC"/>
    <w:rsid w:val="00DB595E"/>
    <w:rsid w:val="00DC6E41"/>
    <w:rsid w:val="00DC6F96"/>
    <w:rsid w:val="00DC788B"/>
    <w:rsid w:val="00DD3E43"/>
    <w:rsid w:val="00DD6A86"/>
    <w:rsid w:val="00DE0D46"/>
    <w:rsid w:val="00DE5BDB"/>
    <w:rsid w:val="00DF0EFF"/>
    <w:rsid w:val="00DF2F97"/>
    <w:rsid w:val="00E016CF"/>
    <w:rsid w:val="00E06D5E"/>
    <w:rsid w:val="00E12859"/>
    <w:rsid w:val="00E14AB8"/>
    <w:rsid w:val="00E15572"/>
    <w:rsid w:val="00E15605"/>
    <w:rsid w:val="00E16331"/>
    <w:rsid w:val="00E24426"/>
    <w:rsid w:val="00E325DA"/>
    <w:rsid w:val="00E35C77"/>
    <w:rsid w:val="00E42763"/>
    <w:rsid w:val="00E50494"/>
    <w:rsid w:val="00E516C6"/>
    <w:rsid w:val="00E53646"/>
    <w:rsid w:val="00E56B70"/>
    <w:rsid w:val="00E63691"/>
    <w:rsid w:val="00E72BF0"/>
    <w:rsid w:val="00E767F0"/>
    <w:rsid w:val="00E83DDB"/>
    <w:rsid w:val="00EA3CEA"/>
    <w:rsid w:val="00EA76B0"/>
    <w:rsid w:val="00EB433F"/>
    <w:rsid w:val="00EB437D"/>
    <w:rsid w:val="00EC54B7"/>
    <w:rsid w:val="00ED12E7"/>
    <w:rsid w:val="00ED471A"/>
    <w:rsid w:val="00EF16BC"/>
    <w:rsid w:val="00EF310A"/>
    <w:rsid w:val="00EF44E3"/>
    <w:rsid w:val="00F023D3"/>
    <w:rsid w:val="00F07677"/>
    <w:rsid w:val="00F142A1"/>
    <w:rsid w:val="00F1540E"/>
    <w:rsid w:val="00F178DA"/>
    <w:rsid w:val="00F31D17"/>
    <w:rsid w:val="00F34FD7"/>
    <w:rsid w:val="00F35524"/>
    <w:rsid w:val="00F4312A"/>
    <w:rsid w:val="00F82F1C"/>
    <w:rsid w:val="00FA5E22"/>
    <w:rsid w:val="00FB6AF2"/>
    <w:rsid w:val="00FB765D"/>
    <w:rsid w:val="00FC0281"/>
    <w:rsid w:val="00FC5BCE"/>
    <w:rsid w:val="00FE2F52"/>
    <w:rsid w:val="00FE5761"/>
    <w:rsid w:val="00FE5D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94A2"/>
  <w15:chartTrackingRefBased/>
  <w15:docId w15:val="{01EC190B-E8DD-48F7-BC8E-9777CB9D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B30389"/>
  </w:style>
  <w:style w:type="paragraph" w:styleId="1">
    <w:name w:val="heading 1"/>
    <w:basedOn w:val="PixelPlus"/>
    <w:next w:val="a"/>
    <w:link w:val="10"/>
    <w:uiPriority w:val="9"/>
    <w:qFormat/>
    <w:rsid w:val="00433F02"/>
    <w:pPr>
      <w:keepNext/>
      <w:keepLines/>
      <w:numPr>
        <w:numId w:val="1"/>
      </w:numPr>
      <w:spacing w:after="0"/>
      <w:outlineLvl w:val="0"/>
    </w:pPr>
    <w:rPr>
      <w:rFonts w:asciiTheme="majorHAnsi" w:eastAsiaTheme="majorEastAsia" w:hAnsiTheme="majorHAnsi" w:cstheme="majorBidi"/>
      <w:b/>
      <w:color w:val="2E74B5" w:themeColor="accent1" w:themeShade="BF"/>
      <w:sz w:val="40"/>
      <w:szCs w:val="32"/>
    </w:rPr>
  </w:style>
  <w:style w:type="paragraph" w:styleId="2">
    <w:name w:val="heading 2"/>
    <w:basedOn w:val="PixelPlus"/>
    <w:next w:val="a"/>
    <w:link w:val="20"/>
    <w:uiPriority w:val="9"/>
    <w:unhideWhenUsed/>
    <w:qFormat/>
    <w:rsid w:val="00433F02"/>
    <w:pPr>
      <w:keepNext/>
      <w:keepLines/>
      <w:numPr>
        <w:numId w:val="2"/>
      </w:numPr>
      <w:spacing w:before="120" w:after="120" w:line="240" w:lineRule="auto"/>
      <w:outlineLvl w:val="1"/>
    </w:pPr>
    <w:rPr>
      <w:rFonts w:eastAsiaTheme="majorEastAsia" w:cstheme="majorBidi"/>
      <w:b/>
      <w:color w:val="1F4E79" w:themeColor="accent1" w:themeShade="80"/>
      <w:sz w:val="36"/>
      <w:szCs w:val="26"/>
    </w:rPr>
  </w:style>
  <w:style w:type="paragraph" w:styleId="3">
    <w:name w:val="heading 3"/>
    <w:basedOn w:val="a"/>
    <w:next w:val="a"/>
    <w:link w:val="30"/>
    <w:uiPriority w:val="9"/>
    <w:unhideWhenUsed/>
    <w:qFormat/>
    <w:rsid w:val="00433F02"/>
    <w:pPr>
      <w:keepNext/>
      <w:keepLines/>
      <w:numPr>
        <w:numId w:val="3"/>
      </w:numPr>
      <w:spacing w:before="40" w:after="0"/>
      <w:ind w:left="1776"/>
      <w:jc w:val="both"/>
      <w:outlineLvl w:val="2"/>
    </w:pPr>
    <w:rPr>
      <w:rFonts w:asciiTheme="majorHAnsi" w:eastAsiaTheme="majorEastAsia" w:hAnsiTheme="majorHAnsi" w:cstheme="majorBidi"/>
      <w:b/>
      <w:color w:val="2F5496" w:themeColor="accent5" w:themeShade="BF"/>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ixelPlus">
    <w:name w:val="PixelPlus"/>
    <w:link w:val="PixelPlus0"/>
    <w:qFormat/>
    <w:rsid w:val="0090544A"/>
    <w:pPr>
      <w:spacing w:before="240" w:after="240" w:line="276" w:lineRule="auto"/>
      <w:jc w:val="both"/>
    </w:pPr>
    <w:rPr>
      <w:rFonts w:cs="Times New Roman"/>
      <w:sz w:val="28"/>
      <w:szCs w:val="28"/>
    </w:rPr>
  </w:style>
  <w:style w:type="character" w:customStyle="1" w:styleId="PixelPlus0">
    <w:name w:val="PixelPlus Знак"/>
    <w:basedOn w:val="a0"/>
    <w:link w:val="PixelPlus"/>
    <w:rsid w:val="0090544A"/>
    <w:rPr>
      <w:rFonts w:cs="Times New Roman"/>
      <w:sz w:val="28"/>
      <w:szCs w:val="28"/>
    </w:rPr>
  </w:style>
  <w:style w:type="paragraph" w:styleId="a3">
    <w:name w:val="No Spacing"/>
    <w:uiPriority w:val="1"/>
    <w:rsid w:val="00D953DF"/>
    <w:pPr>
      <w:spacing w:after="0" w:line="240" w:lineRule="auto"/>
    </w:pPr>
  </w:style>
  <w:style w:type="paragraph" w:styleId="a4">
    <w:name w:val="header"/>
    <w:basedOn w:val="a"/>
    <w:link w:val="a5"/>
    <w:uiPriority w:val="99"/>
    <w:unhideWhenUsed/>
    <w:rsid w:val="00F3552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35524"/>
  </w:style>
  <w:style w:type="paragraph" w:styleId="a6">
    <w:name w:val="footer"/>
    <w:basedOn w:val="a"/>
    <w:link w:val="a7"/>
    <w:uiPriority w:val="99"/>
    <w:unhideWhenUsed/>
    <w:rsid w:val="00F3552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35524"/>
  </w:style>
  <w:style w:type="character" w:styleId="a8">
    <w:name w:val="Hyperlink"/>
    <w:basedOn w:val="a0"/>
    <w:uiPriority w:val="99"/>
    <w:unhideWhenUsed/>
    <w:rsid w:val="00F35524"/>
    <w:rPr>
      <w:color w:val="0563C1" w:themeColor="hyperlink"/>
      <w:u w:val="single"/>
    </w:rPr>
  </w:style>
  <w:style w:type="paragraph" w:customStyle="1" w:styleId="11">
    <w:name w:val="Заголовок1"/>
    <w:basedOn w:val="a"/>
    <w:next w:val="a9"/>
    <w:rsid w:val="00F35524"/>
    <w:pPr>
      <w:keepNext/>
      <w:suppressAutoHyphens/>
      <w:spacing w:before="240" w:after="120" w:line="240" w:lineRule="auto"/>
    </w:pPr>
    <w:rPr>
      <w:rFonts w:ascii="Arial" w:eastAsia="MS Mincho" w:hAnsi="Arial" w:cs="Tahoma"/>
      <w:sz w:val="28"/>
      <w:szCs w:val="28"/>
      <w:lang w:eastAsia="ar-SA"/>
    </w:rPr>
  </w:style>
  <w:style w:type="paragraph" w:styleId="a9">
    <w:name w:val="Body Text"/>
    <w:basedOn w:val="a"/>
    <w:link w:val="aa"/>
    <w:uiPriority w:val="99"/>
    <w:rsid w:val="00F35524"/>
    <w:pPr>
      <w:suppressAutoHyphens/>
      <w:spacing w:after="120" w:line="240" w:lineRule="auto"/>
    </w:pPr>
    <w:rPr>
      <w:rFonts w:ascii="Times New Roman" w:eastAsia="Times New Roman" w:hAnsi="Times New Roman" w:cs="Times New Roman"/>
      <w:sz w:val="24"/>
      <w:szCs w:val="24"/>
      <w:lang w:eastAsia="ar-SA"/>
    </w:rPr>
  </w:style>
  <w:style w:type="character" w:customStyle="1" w:styleId="aa">
    <w:name w:val="Основной текст Знак"/>
    <w:basedOn w:val="a0"/>
    <w:link w:val="a9"/>
    <w:uiPriority w:val="99"/>
    <w:rsid w:val="00F35524"/>
    <w:rPr>
      <w:rFonts w:ascii="Times New Roman" w:eastAsia="Times New Roman" w:hAnsi="Times New Roman" w:cs="Times New Roman"/>
      <w:sz w:val="24"/>
      <w:szCs w:val="24"/>
      <w:lang w:eastAsia="ar-SA"/>
    </w:rPr>
  </w:style>
  <w:style w:type="character" w:customStyle="1" w:styleId="10">
    <w:name w:val="Заголовок 1 Знак"/>
    <w:basedOn w:val="a0"/>
    <w:link w:val="1"/>
    <w:uiPriority w:val="9"/>
    <w:rsid w:val="00433F02"/>
    <w:rPr>
      <w:rFonts w:asciiTheme="majorHAnsi" w:eastAsiaTheme="majorEastAsia" w:hAnsiTheme="majorHAnsi" w:cstheme="majorBidi"/>
      <w:b/>
      <w:color w:val="2E74B5" w:themeColor="accent1" w:themeShade="BF"/>
      <w:sz w:val="40"/>
      <w:szCs w:val="32"/>
    </w:rPr>
  </w:style>
  <w:style w:type="paragraph" w:customStyle="1" w:styleId="PP">
    <w:name w:val="Заголовок основной PP"/>
    <w:basedOn w:val="a"/>
    <w:link w:val="PP0"/>
    <w:qFormat/>
    <w:rsid w:val="001B3FB1"/>
    <w:pPr>
      <w:spacing w:line="276" w:lineRule="auto"/>
      <w:jc w:val="center"/>
    </w:pPr>
    <w:rPr>
      <w:rFonts w:ascii="Calibri" w:hAnsi="Calibri"/>
      <w:b/>
      <w:sz w:val="48"/>
      <w:szCs w:val="28"/>
    </w:rPr>
  </w:style>
  <w:style w:type="paragraph" w:customStyle="1" w:styleId="PP1">
    <w:name w:val="Рисунок PP"/>
    <w:basedOn w:val="PixelPlus"/>
    <w:link w:val="PP2"/>
    <w:qFormat/>
    <w:rsid w:val="00D12F01"/>
    <w:pPr>
      <w:jc w:val="center"/>
    </w:pPr>
    <w:rPr>
      <w:rFonts w:ascii="Calibri" w:hAnsi="Calibri"/>
      <w:i/>
      <w:sz w:val="24"/>
    </w:rPr>
  </w:style>
  <w:style w:type="character" w:customStyle="1" w:styleId="PP0">
    <w:name w:val="Заголовок основной PP Знак"/>
    <w:basedOn w:val="a0"/>
    <w:link w:val="PP"/>
    <w:rsid w:val="001B3FB1"/>
    <w:rPr>
      <w:rFonts w:ascii="Calibri" w:hAnsi="Calibri"/>
      <w:b/>
      <w:sz w:val="48"/>
      <w:szCs w:val="28"/>
    </w:rPr>
  </w:style>
  <w:style w:type="paragraph" w:customStyle="1" w:styleId="PP3">
    <w:name w:val="Таблица PP"/>
    <w:basedOn w:val="PixelPlus"/>
    <w:link w:val="PP4"/>
    <w:qFormat/>
    <w:rsid w:val="00D12F01"/>
    <w:pPr>
      <w:jc w:val="right"/>
    </w:pPr>
    <w:rPr>
      <w:rFonts w:ascii="Calibri" w:hAnsi="Calibri"/>
      <w:sz w:val="24"/>
    </w:rPr>
  </w:style>
  <w:style w:type="character" w:customStyle="1" w:styleId="PP2">
    <w:name w:val="Рисунок PP Знак"/>
    <w:basedOn w:val="PixelPlus0"/>
    <w:link w:val="PP1"/>
    <w:rsid w:val="00D12F01"/>
    <w:rPr>
      <w:rFonts w:ascii="Calibri" w:hAnsi="Calibri" w:cs="Times New Roman"/>
      <w:i/>
      <w:sz w:val="24"/>
      <w:szCs w:val="28"/>
    </w:rPr>
  </w:style>
  <w:style w:type="paragraph" w:customStyle="1" w:styleId="PP5">
    <w:name w:val="Английские слова PP"/>
    <w:basedOn w:val="PixelPlus"/>
    <w:link w:val="PP6"/>
    <w:qFormat/>
    <w:rsid w:val="00D12F01"/>
    <w:rPr>
      <w:rFonts w:ascii="Calibri" w:hAnsi="Calibri"/>
      <w:i/>
    </w:rPr>
  </w:style>
  <w:style w:type="character" w:customStyle="1" w:styleId="PP4">
    <w:name w:val="Таблица PP Знак"/>
    <w:basedOn w:val="PixelPlus0"/>
    <w:link w:val="PP3"/>
    <w:rsid w:val="00D12F01"/>
    <w:rPr>
      <w:rFonts w:ascii="Calibri" w:hAnsi="Calibri" w:cs="Times New Roman"/>
      <w:sz w:val="24"/>
      <w:szCs w:val="28"/>
    </w:rPr>
  </w:style>
  <w:style w:type="character" w:customStyle="1" w:styleId="20">
    <w:name w:val="Заголовок 2 Знак"/>
    <w:basedOn w:val="a0"/>
    <w:link w:val="2"/>
    <w:uiPriority w:val="9"/>
    <w:rsid w:val="00433F02"/>
    <w:rPr>
      <w:rFonts w:eastAsiaTheme="majorEastAsia" w:cstheme="majorBidi"/>
      <w:b/>
      <w:color w:val="1F4E79" w:themeColor="accent1" w:themeShade="80"/>
      <w:sz w:val="36"/>
      <w:szCs w:val="26"/>
    </w:rPr>
  </w:style>
  <w:style w:type="character" w:customStyle="1" w:styleId="PP6">
    <w:name w:val="Английские слова PP Знак"/>
    <w:basedOn w:val="PixelPlus0"/>
    <w:link w:val="PP5"/>
    <w:rsid w:val="00D12F01"/>
    <w:rPr>
      <w:rFonts w:ascii="Calibri" w:hAnsi="Calibri" w:cs="Times New Roman"/>
      <w:i/>
      <w:sz w:val="28"/>
      <w:szCs w:val="28"/>
    </w:rPr>
  </w:style>
  <w:style w:type="character" w:customStyle="1" w:styleId="30">
    <w:name w:val="Заголовок 3 Знак"/>
    <w:basedOn w:val="a0"/>
    <w:link w:val="3"/>
    <w:uiPriority w:val="9"/>
    <w:rsid w:val="00433F02"/>
    <w:rPr>
      <w:rFonts w:asciiTheme="majorHAnsi" w:eastAsiaTheme="majorEastAsia" w:hAnsiTheme="majorHAnsi" w:cstheme="majorBidi"/>
      <w:b/>
      <w:color w:val="2F5496" w:themeColor="accent5" w:themeShade="BF"/>
      <w:sz w:val="32"/>
      <w:szCs w:val="24"/>
    </w:rPr>
  </w:style>
  <w:style w:type="character" w:customStyle="1" w:styleId="12">
    <w:name w:val="Неразрешенное упоминание1"/>
    <w:basedOn w:val="a0"/>
    <w:uiPriority w:val="99"/>
    <w:semiHidden/>
    <w:unhideWhenUsed/>
    <w:rsid w:val="00256749"/>
    <w:rPr>
      <w:color w:val="605E5C"/>
      <w:shd w:val="clear" w:color="auto" w:fill="E1DFDD"/>
    </w:rPr>
  </w:style>
  <w:style w:type="paragraph" w:styleId="ab">
    <w:name w:val="footnote text"/>
    <w:basedOn w:val="a"/>
    <w:link w:val="ac"/>
    <w:uiPriority w:val="99"/>
    <w:semiHidden/>
    <w:unhideWhenUsed/>
    <w:rsid w:val="00E15605"/>
    <w:pPr>
      <w:spacing w:after="0" w:line="240" w:lineRule="auto"/>
    </w:pPr>
    <w:rPr>
      <w:sz w:val="20"/>
      <w:szCs w:val="20"/>
    </w:rPr>
  </w:style>
  <w:style w:type="character" w:customStyle="1" w:styleId="ac">
    <w:name w:val="Текст сноски Знак"/>
    <w:basedOn w:val="a0"/>
    <w:link w:val="ab"/>
    <w:uiPriority w:val="99"/>
    <w:semiHidden/>
    <w:rsid w:val="00E15605"/>
    <w:rPr>
      <w:sz w:val="20"/>
      <w:szCs w:val="20"/>
    </w:rPr>
  </w:style>
  <w:style w:type="character" w:styleId="ad">
    <w:name w:val="footnote reference"/>
    <w:basedOn w:val="a0"/>
    <w:uiPriority w:val="99"/>
    <w:semiHidden/>
    <w:unhideWhenUsed/>
    <w:rsid w:val="00E15605"/>
    <w:rPr>
      <w:vertAlign w:val="superscript"/>
    </w:rPr>
  </w:style>
  <w:style w:type="character" w:styleId="ae">
    <w:name w:val="FollowedHyperlink"/>
    <w:basedOn w:val="a0"/>
    <w:uiPriority w:val="99"/>
    <w:semiHidden/>
    <w:unhideWhenUsed/>
    <w:rsid w:val="008A6634"/>
    <w:rPr>
      <w:color w:val="954F72" w:themeColor="followedHyperlink"/>
      <w:u w:val="single"/>
    </w:rPr>
  </w:style>
  <w:style w:type="paragraph" w:styleId="af">
    <w:name w:val="List Paragraph"/>
    <w:basedOn w:val="a"/>
    <w:uiPriority w:val="34"/>
    <w:rsid w:val="00C353C9"/>
    <w:pPr>
      <w:ind w:left="720"/>
      <w:contextualSpacing/>
    </w:pPr>
  </w:style>
  <w:style w:type="paragraph" w:styleId="af0">
    <w:name w:val="TOC Heading"/>
    <w:basedOn w:val="1"/>
    <w:next w:val="a"/>
    <w:uiPriority w:val="39"/>
    <w:unhideWhenUsed/>
    <w:qFormat/>
    <w:rsid w:val="00B90228"/>
    <w:pPr>
      <w:numPr>
        <w:numId w:val="0"/>
      </w:numPr>
      <w:spacing w:line="259" w:lineRule="auto"/>
      <w:jc w:val="left"/>
      <w:outlineLvl w:val="9"/>
    </w:pPr>
    <w:rPr>
      <w:b w:val="0"/>
      <w:sz w:val="32"/>
      <w:lang w:eastAsia="ru-RU"/>
    </w:rPr>
  </w:style>
  <w:style w:type="paragraph" w:styleId="13">
    <w:name w:val="toc 1"/>
    <w:basedOn w:val="a"/>
    <w:next w:val="a"/>
    <w:autoRedefine/>
    <w:uiPriority w:val="39"/>
    <w:unhideWhenUsed/>
    <w:rsid w:val="00B90228"/>
    <w:pPr>
      <w:spacing w:after="100"/>
    </w:pPr>
  </w:style>
  <w:style w:type="paragraph" w:styleId="21">
    <w:name w:val="toc 2"/>
    <w:basedOn w:val="a"/>
    <w:next w:val="a"/>
    <w:autoRedefine/>
    <w:uiPriority w:val="39"/>
    <w:unhideWhenUsed/>
    <w:rsid w:val="00B90228"/>
    <w:pPr>
      <w:spacing w:after="100"/>
      <w:ind w:left="220"/>
    </w:pPr>
  </w:style>
  <w:style w:type="paragraph" w:styleId="31">
    <w:name w:val="toc 3"/>
    <w:basedOn w:val="a"/>
    <w:next w:val="a"/>
    <w:autoRedefine/>
    <w:uiPriority w:val="39"/>
    <w:unhideWhenUsed/>
    <w:rsid w:val="00B902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85">
      <w:bodyDiv w:val="1"/>
      <w:marLeft w:val="0"/>
      <w:marRight w:val="0"/>
      <w:marTop w:val="0"/>
      <w:marBottom w:val="0"/>
      <w:divBdr>
        <w:top w:val="none" w:sz="0" w:space="0" w:color="auto"/>
        <w:left w:val="none" w:sz="0" w:space="0" w:color="auto"/>
        <w:bottom w:val="none" w:sz="0" w:space="0" w:color="auto"/>
        <w:right w:val="none" w:sz="0" w:space="0" w:color="auto"/>
      </w:divBdr>
    </w:div>
    <w:div w:id="44723814">
      <w:bodyDiv w:val="1"/>
      <w:marLeft w:val="0"/>
      <w:marRight w:val="0"/>
      <w:marTop w:val="0"/>
      <w:marBottom w:val="0"/>
      <w:divBdr>
        <w:top w:val="none" w:sz="0" w:space="0" w:color="auto"/>
        <w:left w:val="none" w:sz="0" w:space="0" w:color="auto"/>
        <w:bottom w:val="none" w:sz="0" w:space="0" w:color="auto"/>
        <w:right w:val="none" w:sz="0" w:space="0" w:color="auto"/>
      </w:divBdr>
    </w:div>
    <w:div w:id="53704736">
      <w:bodyDiv w:val="1"/>
      <w:marLeft w:val="0"/>
      <w:marRight w:val="0"/>
      <w:marTop w:val="0"/>
      <w:marBottom w:val="0"/>
      <w:divBdr>
        <w:top w:val="none" w:sz="0" w:space="0" w:color="auto"/>
        <w:left w:val="none" w:sz="0" w:space="0" w:color="auto"/>
        <w:bottom w:val="none" w:sz="0" w:space="0" w:color="auto"/>
        <w:right w:val="none" w:sz="0" w:space="0" w:color="auto"/>
      </w:divBdr>
    </w:div>
    <w:div w:id="201944893">
      <w:bodyDiv w:val="1"/>
      <w:marLeft w:val="0"/>
      <w:marRight w:val="0"/>
      <w:marTop w:val="0"/>
      <w:marBottom w:val="0"/>
      <w:divBdr>
        <w:top w:val="none" w:sz="0" w:space="0" w:color="auto"/>
        <w:left w:val="none" w:sz="0" w:space="0" w:color="auto"/>
        <w:bottom w:val="none" w:sz="0" w:space="0" w:color="auto"/>
        <w:right w:val="none" w:sz="0" w:space="0" w:color="auto"/>
      </w:divBdr>
    </w:div>
    <w:div w:id="226116947">
      <w:bodyDiv w:val="1"/>
      <w:marLeft w:val="0"/>
      <w:marRight w:val="0"/>
      <w:marTop w:val="0"/>
      <w:marBottom w:val="0"/>
      <w:divBdr>
        <w:top w:val="none" w:sz="0" w:space="0" w:color="auto"/>
        <w:left w:val="none" w:sz="0" w:space="0" w:color="auto"/>
        <w:bottom w:val="none" w:sz="0" w:space="0" w:color="auto"/>
        <w:right w:val="none" w:sz="0" w:space="0" w:color="auto"/>
      </w:divBdr>
    </w:div>
    <w:div w:id="326398943">
      <w:bodyDiv w:val="1"/>
      <w:marLeft w:val="0"/>
      <w:marRight w:val="0"/>
      <w:marTop w:val="0"/>
      <w:marBottom w:val="0"/>
      <w:divBdr>
        <w:top w:val="none" w:sz="0" w:space="0" w:color="auto"/>
        <w:left w:val="none" w:sz="0" w:space="0" w:color="auto"/>
        <w:bottom w:val="none" w:sz="0" w:space="0" w:color="auto"/>
        <w:right w:val="none" w:sz="0" w:space="0" w:color="auto"/>
      </w:divBdr>
    </w:div>
    <w:div w:id="376587689">
      <w:bodyDiv w:val="1"/>
      <w:marLeft w:val="0"/>
      <w:marRight w:val="0"/>
      <w:marTop w:val="0"/>
      <w:marBottom w:val="0"/>
      <w:divBdr>
        <w:top w:val="none" w:sz="0" w:space="0" w:color="auto"/>
        <w:left w:val="none" w:sz="0" w:space="0" w:color="auto"/>
        <w:bottom w:val="none" w:sz="0" w:space="0" w:color="auto"/>
        <w:right w:val="none" w:sz="0" w:space="0" w:color="auto"/>
      </w:divBdr>
    </w:div>
    <w:div w:id="377702309">
      <w:bodyDiv w:val="1"/>
      <w:marLeft w:val="0"/>
      <w:marRight w:val="0"/>
      <w:marTop w:val="0"/>
      <w:marBottom w:val="0"/>
      <w:divBdr>
        <w:top w:val="none" w:sz="0" w:space="0" w:color="auto"/>
        <w:left w:val="none" w:sz="0" w:space="0" w:color="auto"/>
        <w:bottom w:val="none" w:sz="0" w:space="0" w:color="auto"/>
        <w:right w:val="none" w:sz="0" w:space="0" w:color="auto"/>
      </w:divBdr>
    </w:div>
    <w:div w:id="392584036">
      <w:bodyDiv w:val="1"/>
      <w:marLeft w:val="0"/>
      <w:marRight w:val="0"/>
      <w:marTop w:val="0"/>
      <w:marBottom w:val="0"/>
      <w:divBdr>
        <w:top w:val="none" w:sz="0" w:space="0" w:color="auto"/>
        <w:left w:val="none" w:sz="0" w:space="0" w:color="auto"/>
        <w:bottom w:val="none" w:sz="0" w:space="0" w:color="auto"/>
        <w:right w:val="none" w:sz="0" w:space="0" w:color="auto"/>
      </w:divBdr>
    </w:div>
    <w:div w:id="393621282">
      <w:bodyDiv w:val="1"/>
      <w:marLeft w:val="0"/>
      <w:marRight w:val="0"/>
      <w:marTop w:val="0"/>
      <w:marBottom w:val="0"/>
      <w:divBdr>
        <w:top w:val="none" w:sz="0" w:space="0" w:color="auto"/>
        <w:left w:val="none" w:sz="0" w:space="0" w:color="auto"/>
        <w:bottom w:val="none" w:sz="0" w:space="0" w:color="auto"/>
        <w:right w:val="none" w:sz="0" w:space="0" w:color="auto"/>
      </w:divBdr>
    </w:div>
    <w:div w:id="413862871">
      <w:bodyDiv w:val="1"/>
      <w:marLeft w:val="0"/>
      <w:marRight w:val="0"/>
      <w:marTop w:val="0"/>
      <w:marBottom w:val="0"/>
      <w:divBdr>
        <w:top w:val="none" w:sz="0" w:space="0" w:color="auto"/>
        <w:left w:val="none" w:sz="0" w:space="0" w:color="auto"/>
        <w:bottom w:val="none" w:sz="0" w:space="0" w:color="auto"/>
        <w:right w:val="none" w:sz="0" w:space="0" w:color="auto"/>
      </w:divBdr>
    </w:div>
    <w:div w:id="418217879">
      <w:bodyDiv w:val="1"/>
      <w:marLeft w:val="0"/>
      <w:marRight w:val="0"/>
      <w:marTop w:val="0"/>
      <w:marBottom w:val="0"/>
      <w:divBdr>
        <w:top w:val="none" w:sz="0" w:space="0" w:color="auto"/>
        <w:left w:val="none" w:sz="0" w:space="0" w:color="auto"/>
        <w:bottom w:val="none" w:sz="0" w:space="0" w:color="auto"/>
        <w:right w:val="none" w:sz="0" w:space="0" w:color="auto"/>
      </w:divBdr>
    </w:div>
    <w:div w:id="430659841">
      <w:bodyDiv w:val="1"/>
      <w:marLeft w:val="0"/>
      <w:marRight w:val="0"/>
      <w:marTop w:val="0"/>
      <w:marBottom w:val="0"/>
      <w:divBdr>
        <w:top w:val="none" w:sz="0" w:space="0" w:color="auto"/>
        <w:left w:val="none" w:sz="0" w:space="0" w:color="auto"/>
        <w:bottom w:val="none" w:sz="0" w:space="0" w:color="auto"/>
        <w:right w:val="none" w:sz="0" w:space="0" w:color="auto"/>
      </w:divBdr>
    </w:div>
    <w:div w:id="457334884">
      <w:bodyDiv w:val="1"/>
      <w:marLeft w:val="0"/>
      <w:marRight w:val="0"/>
      <w:marTop w:val="0"/>
      <w:marBottom w:val="0"/>
      <w:divBdr>
        <w:top w:val="none" w:sz="0" w:space="0" w:color="auto"/>
        <w:left w:val="none" w:sz="0" w:space="0" w:color="auto"/>
        <w:bottom w:val="none" w:sz="0" w:space="0" w:color="auto"/>
        <w:right w:val="none" w:sz="0" w:space="0" w:color="auto"/>
      </w:divBdr>
    </w:div>
    <w:div w:id="480972756">
      <w:bodyDiv w:val="1"/>
      <w:marLeft w:val="0"/>
      <w:marRight w:val="0"/>
      <w:marTop w:val="0"/>
      <w:marBottom w:val="0"/>
      <w:divBdr>
        <w:top w:val="none" w:sz="0" w:space="0" w:color="auto"/>
        <w:left w:val="none" w:sz="0" w:space="0" w:color="auto"/>
        <w:bottom w:val="none" w:sz="0" w:space="0" w:color="auto"/>
        <w:right w:val="none" w:sz="0" w:space="0" w:color="auto"/>
      </w:divBdr>
    </w:div>
    <w:div w:id="539823087">
      <w:bodyDiv w:val="1"/>
      <w:marLeft w:val="0"/>
      <w:marRight w:val="0"/>
      <w:marTop w:val="0"/>
      <w:marBottom w:val="0"/>
      <w:divBdr>
        <w:top w:val="none" w:sz="0" w:space="0" w:color="auto"/>
        <w:left w:val="none" w:sz="0" w:space="0" w:color="auto"/>
        <w:bottom w:val="none" w:sz="0" w:space="0" w:color="auto"/>
        <w:right w:val="none" w:sz="0" w:space="0" w:color="auto"/>
      </w:divBdr>
    </w:div>
    <w:div w:id="563830639">
      <w:bodyDiv w:val="1"/>
      <w:marLeft w:val="0"/>
      <w:marRight w:val="0"/>
      <w:marTop w:val="0"/>
      <w:marBottom w:val="0"/>
      <w:divBdr>
        <w:top w:val="none" w:sz="0" w:space="0" w:color="auto"/>
        <w:left w:val="none" w:sz="0" w:space="0" w:color="auto"/>
        <w:bottom w:val="none" w:sz="0" w:space="0" w:color="auto"/>
        <w:right w:val="none" w:sz="0" w:space="0" w:color="auto"/>
      </w:divBdr>
    </w:div>
    <w:div w:id="587347734">
      <w:bodyDiv w:val="1"/>
      <w:marLeft w:val="0"/>
      <w:marRight w:val="0"/>
      <w:marTop w:val="0"/>
      <w:marBottom w:val="0"/>
      <w:divBdr>
        <w:top w:val="none" w:sz="0" w:space="0" w:color="auto"/>
        <w:left w:val="none" w:sz="0" w:space="0" w:color="auto"/>
        <w:bottom w:val="none" w:sz="0" w:space="0" w:color="auto"/>
        <w:right w:val="none" w:sz="0" w:space="0" w:color="auto"/>
      </w:divBdr>
    </w:div>
    <w:div w:id="663314591">
      <w:bodyDiv w:val="1"/>
      <w:marLeft w:val="0"/>
      <w:marRight w:val="0"/>
      <w:marTop w:val="0"/>
      <w:marBottom w:val="0"/>
      <w:divBdr>
        <w:top w:val="none" w:sz="0" w:space="0" w:color="auto"/>
        <w:left w:val="none" w:sz="0" w:space="0" w:color="auto"/>
        <w:bottom w:val="none" w:sz="0" w:space="0" w:color="auto"/>
        <w:right w:val="none" w:sz="0" w:space="0" w:color="auto"/>
      </w:divBdr>
    </w:div>
    <w:div w:id="674498460">
      <w:bodyDiv w:val="1"/>
      <w:marLeft w:val="0"/>
      <w:marRight w:val="0"/>
      <w:marTop w:val="0"/>
      <w:marBottom w:val="0"/>
      <w:divBdr>
        <w:top w:val="none" w:sz="0" w:space="0" w:color="auto"/>
        <w:left w:val="none" w:sz="0" w:space="0" w:color="auto"/>
        <w:bottom w:val="none" w:sz="0" w:space="0" w:color="auto"/>
        <w:right w:val="none" w:sz="0" w:space="0" w:color="auto"/>
      </w:divBdr>
    </w:div>
    <w:div w:id="784423000">
      <w:bodyDiv w:val="1"/>
      <w:marLeft w:val="0"/>
      <w:marRight w:val="0"/>
      <w:marTop w:val="0"/>
      <w:marBottom w:val="0"/>
      <w:divBdr>
        <w:top w:val="none" w:sz="0" w:space="0" w:color="auto"/>
        <w:left w:val="none" w:sz="0" w:space="0" w:color="auto"/>
        <w:bottom w:val="none" w:sz="0" w:space="0" w:color="auto"/>
        <w:right w:val="none" w:sz="0" w:space="0" w:color="auto"/>
      </w:divBdr>
    </w:div>
    <w:div w:id="784429167">
      <w:bodyDiv w:val="1"/>
      <w:marLeft w:val="0"/>
      <w:marRight w:val="0"/>
      <w:marTop w:val="0"/>
      <w:marBottom w:val="0"/>
      <w:divBdr>
        <w:top w:val="none" w:sz="0" w:space="0" w:color="auto"/>
        <w:left w:val="none" w:sz="0" w:space="0" w:color="auto"/>
        <w:bottom w:val="none" w:sz="0" w:space="0" w:color="auto"/>
        <w:right w:val="none" w:sz="0" w:space="0" w:color="auto"/>
      </w:divBdr>
    </w:div>
    <w:div w:id="802506646">
      <w:bodyDiv w:val="1"/>
      <w:marLeft w:val="0"/>
      <w:marRight w:val="0"/>
      <w:marTop w:val="0"/>
      <w:marBottom w:val="0"/>
      <w:divBdr>
        <w:top w:val="none" w:sz="0" w:space="0" w:color="auto"/>
        <w:left w:val="none" w:sz="0" w:space="0" w:color="auto"/>
        <w:bottom w:val="none" w:sz="0" w:space="0" w:color="auto"/>
        <w:right w:val="none" w:sz="0" w:space="0" w:color="auto"/>
      </w:divBdr>
    </w:div>
    <w:div w:id="912350116">
      <w:bodyDiv w:val="1"/>
      <w:marLeft w:val="0"/>
      <w:marRight w:val="0"/>
      <w:marTop w:val="0"/>
      <w:marBottom w:val="0"/>
      <w:divBdr>
        <w:top w:val="none" w:sz="0" w:space="0" w:color="auto"/>
        <w:left w:val="none" w:sz="0" w:space="0" w:color="auto"/>
        <w:bottom w:val="none" w:sz="0" w:space="0" w:color="auto"/>
        <w:right w:val="none" w:sz="0" w:space="0" w:color="auto"/>
      </w:divBdr>
    </w:div>
    <w:div w:id="968585068">
      <w:bodyDiv w:val="1"/>
      <w:marLeft w:val="0"/>
      <w:marRight w:val="0"/>
      <w:marTop w:val="0"/>
      <w:marBottom w:val="0"/>
      <w:divBdr>
        <w:top w:val="none" w:sz="0" w:space="0" w:color="auto"/>
        <w:left w:val="none" w:sz="0" w:space="0" w:color="auto"/>
        <w:bottom w:val="none" w:sz="0" w:space="0" w:color="auto"/>
        <w:right w:val="none" w:sz="0" w:space="0" w:color="auto"/>
      </w:divBdr>
    </w:div>
    <w:div w:id="995765328">
      <w:bodyDiv w:val="1"/>
      <w:marLeft w:val="0"/>
      <w:marRight w:val="0"/>
      <w:marTop w:val="0"/>
      <w:marBottom w:val="0"/>
      <w:divBdr>
        <w:top w:val="none" w:sz="0" w:space="0" w:color="auto"/>
        <w:left w:val="none" w:sz="0" w:space="0" w:color="auto"/>
        <w:bottom w:val="none" w:sz="0" w:space="0" w:color="auto"/>
        <w:right w:val="none" w:sz="0" w:space="0" w:color="auto"/>
      </w:divBdr>
    </w:div>
    <w:div w:id="1019509082">
      <w:bodyDiv w:val="1"/>
      <w:marLeft w:val="0"/>
      <w:marRight w:val="0"/>
      <w:marTop w:val="0"/>
      <w:marBottom w:val="0"/>
      <w:divBdr>
        <w:top w:val="none" w:sz="0" w:space="0" w:color="auto"/>
        <w:left w:val="none" w:sz="0" w:space="0" w:color="auto"/>
        <w:bottom w:val="none" w:sz="0" w:space="0" w:color="auto"/>
        <w:right w:val="none" w:sz="0" w:space="0" w:color="auto"/>
      </w:divBdr>
    </w:div>
    <w:div w:id="1026515524">
      <w:bodyDiv w:val="1"/>
      <w:marLeft w:val="0"/>
      <w:marRight w:val="0"/>
      <w:marTop w:val="0"/>
      <w:marBottom w:val="0"/>
      <w:divBdr>
        <w:top w:val="none" w:sz="0" w:space="0" w:color="auto"/>
        <w:left w:val="none" w:sz="0" w:space="0" w:color="auto"/>
        <w:bottom w:val="none" w:sz="0" w:space="0" w:color="auto"/>
        <w:right w:val="none" w:sz="0" w:space="0" w:color="auto"/>
      </w:divBdr>
    </w:div>
    <w:div w:id="1054310345">
      <w:bodyDiv w:val="1"/>
      <w:marLeft w:val="0"/>
      <w:marRight w:val="0"/>
      <w:marTop w:val="0"/>
      <w:marBottom w:val="0"/>
      <w:divBdr>
        <w:top w:val="none" w:sz="0" w:space="0" w:color="auto"/>
        <w:left w:val="none" w:sz="0" w:space="0" w:color="auto"/>
        <w:bottom w:val="none" w:sz="0" w:space="0" w:color="auto"/>
        <w:right w:val="none" w:sz="0" w:space="0" w:color="auto"/>
      </w:divBdr>
    </w:div>
    <w:div w:id="1092893978">
      <w:bodyDiv w:val="1"/>
      <w:marLeft w:val="0"/>
      <w:marRight w:val="0"/>
      <w:marTop w:val="0"/>
      <w:marBottom w:val="0"/>
      <w:divBdr>
        <w:top w:val="none" w:sz="0" w:space="0" w:color="auto"/>
        <w:left w:val="none" w:sz="0" w:space="0" w:color="auto"/>
        <w:bottom w:val="none" w:sz="0" w:space="0" w:color="auto"/>
        <w:right w:val="none" w:sz="0" w:space="0" w:color="auto"/>
      </w:divBdr>
    </w:div>
    <w:div w:id="1268463429">
      <w:bodyDiv w:val="1"/>
      <w:marLeft w:val="0"/>
      <w:marRight w:val="0"/>
      <w:marTop w:val="0"/>
      <w:marBottom w:val="0"/>
      <w:divBdr>
        <w:top w:val="none" w:sz="0" w:space="0" w:color="auto"/>
        <w:left w:val="none" w:sz="0" w:space="0" w:color="auto"/>
        <w:bottom w:val="none" w:sz="0" w:space="0" w:color="auto"/>
        <w:right w:val="none" w:sz="0" w:space="0" w:color="auto"/>
      </w:divBdr>
    </w:div>
    <w:div w:id="1504200590">
      <w:bodyDiv w:val="1"/>
      <w:marLeft w:val="0"/>
      <w:marRight w:val="0"/>
      <w:marTop w:val="0"/>
      <w:marBottom w:val="0"/>
      <w:divBdr>
        <w:top w:val="none" w:sz="0" w:space="0" w:color="auto"/>
        <w:left w:val="none" w:sz="0" w:space="0" w:color="auto"/>
        <w:bottom w:val="none" w:sz="0" w:space="0" w:color="auto"/>
        <w:right w:val="none" w:sz="0" w:space="0" w:color="auto"/>
      </w:divBdr>
    </w:div>
    <w:div w:id="1517495651">
      <w:bodyDiv w:val="1"/>
      <w:marLeft w:val="0"/>
      <w:marRight w:val="0"/>
      <w:marTop w:val="0"/>
      <w:marBottom w:val="0"/>
      <w:divBdr>
        <w:top w:val="none" w:sz="0" w:space="0" w:color="auto"/>
        <w:left w:val="none" w:sz="0" w:space="0" w:color="auto"/>
        <w:bottom w:val="none" w:sz="0" w:space="0" w:color="auto"/>
        <w:right w:val="none" w:sz="0" w:space="0" w:color="auto"/>
      </w:divBdr>
    </w:div>
    <w:div w:id="1581214025">
      <w:bodyDiv w:val="1"/>
      <w:marLeft w:val="0"/>
      <w:marRight w:val="0"/>
      <w:marTop w:val="0"/>
      <w:marBottom w:val="0"/>
      <w:divBdr>
        <w:top w:val="none" w:sz="0" w:space="0" w:color="auto"/>
        <w:left w:val="none" w:sz="0" w:space="0" w:color="auto"/>
        <w:bottom w:val="none" w:sz="0" w:space="0" w:color="auto"/>
        <w:right w:val="none" w:sz="0" w:space="0" w:color="auto"/>
      </w:divBdr>
    </w:div>
    <w:div w:id="1620602881">
      <w:bodyDiv w:val="1"/>
      <w:marLeft w:val="0"/>
      <w:marRight w:val="0"/>
      <w:marTop w:val="0"/>
      <w:marBottom w:val="0"/>
      <w:divBdr>
        <w:top w:val="none" w:sz="0" w:space="0" w:color="auto"/>
        <w:left w:val="none" w:sz="0" w:space="0" w:color="auto"/>
        <w:bottom w:val="none" w:sz="0" w:space="0" w:color="auto"/>
        <w:right w:val="none" w:sz="0" w:space="0" w:color="auto"/>
      </w:divBdr>
    </w:div>
    <w:div w:id="1658341619">
      <w:bodyDiv w:val="1"/>
      <w:marLeft w:val="0"/>
      <w:marRight w:val="0"/>
      <w:marTop w:val="0"/>
      <w:marBottom w:val="0"/>
      <w:divBdr>
        <w:top w:val="none" w:sz="0" w:space="0" w:color="auto"/>
        <w:left w:val="none" w:sz="0" w:space="0" w:color="auto"/>
        <w:bottom w:val="none" w:sz="0" w:space="0" w:color="auto"/>
        <w:right w:val="none" w:sz="0" w:space="0" w:color="auto"/>
      </w:divBdr>
    </w:div>
    <w:div w:id="1672172716">
      <w:bodyDiv w:val="1"/>
      <w:marLeft w:val="0"/>
      <w:marRight w:val="0"/>
      <w:marTop w:val="0"/>
      <w:marBottom w:val="0"/>
      <w:divBdr>
        <w:top w:val="none" w:sz="0" w:space="0" w:color="auto"/>
        <w:left w:val="none" w:sz="0" w:space="0" w:color="auto"/>
        <w:bottom w:val="none" w:sz="0" w:space="0" w:color="auto"/>
        <w:right w:val="none" w:sz="0" w:space="0" w:color="auto"/>
      </w:divBdr>
    </w:div>
    <w:div w:id="1694840505">
      <w:bodyDiv w:val="1"/>
      <w:marLeft w:val="0"/>
      <w:marRight w:val="0"/>
      <w:marTop w:val="0"/>
      <w:marBottom w:val="0"/>
      <w:divBdr>
        <w:top w:val="none" w:sz="0" w:space="0" w:color="auto"/>
        <w:left w:val="none" w:sz="0" w:space="0" w:color="auto"/>
        <w:bottom w:val="none" w:sz="0" w:space="0" w:color="auto"/>
        <w:right w:val="none" w:sz="0" w:space="0" w:color="auto"/>
      </w:divBdr>
    </w:div>
    <w:div w:id="1731002660">
      <w:bodyDiv w:val="1"/>
      <w:marLeft w:val="0"/>
      <w:marRight w:val="0"/>
      <w:marTop w:val="0"/>
      <w:marBottom w:val="0"/>
      <w:divBdr>
        <w:top w:val="none" w:sz="0" w:space="0" w:color="auto"/>
        <w:left w:val="none" w:sz="0" w:space="0" w:color="auto"/>
        <w:bottom w:val="none" w:sz="0" w:space="0" w:color="auto"/>
        <w:right w:val="none" w:sz="0" w:space="0" w:color="auto"/>
      </w:divBdr>
    </w:div>
    <w:div w:id="1764718219">
      <w:bodyDiv w:val="1"/>
      <w:marLeft w:val="0"/>
      <w:marRight w:val="0"/>
      <w:marTop w:val="0"/>
      <w:marBottom w:val="0"/>
      <w:divBdr>
        <w:top w:val="none" w:sz="0" w:space="0" w:color="auto"/>
        <w:left w:val="none" w:sz="0" w:space="0" w:color="auto"/>
        <w:bottom w:val="none" w:sz="0" w:space="0" w:color="auto"/>
        <w:right w:val="none" w:sz="0" w:space="0" w:color="auto"/>
      </w:divBdr>
    </w:div>
    <w:div w:id="1900020757">
      <w:bodyDiv w:val="1"/>
      <w:marLeft w:val="0"/>
      <w:marRight w:val="0"/>
      <w:marTop w:val="0"/>
      <w:marBottom w:val="0"/>
      <w:divBdr>
        <w:top w:val="none" w:sz="0" w:space="0" w:color="auto"/>
        <w:left w:val="none" w:sz="0" w:space="0" w:color="auto"/>
        <w:bottom w:val="none" w:sz="0" w:space="0" w:color="auto"/>
        <w:right w:val="none" w:sz="0" w:space="0" w:color="auto"/>
      </w:divBdr>
    </w:div>
    <w:div w:id="200200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kwork.ru/categories/smm/vkontakte" TargetMode="External"/><Relationship Id="rId39" Type="http://schemas.openxmlformats.org/officeDocument/2006/relationships/hyperlink" Target="https://kwork.ru/categories/.*"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kwork.ru/land/.*" TargetMode="External"/><Relationship Id="rId42" Type="http://schemas.openxmlformats.org/officeDocument/2006/relationships/hyperlink" Target="https://kwork.ru/categories/.*" TargetMode="External"/><Relationship Id="rId47" Type="http://schemas.openxmlformats.org/officeDocument/2006/relationships/hyperlink" Target="https://kwork.ru/categori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kwork.ru/categories/information-bases/gotovie-bazy" TargetMode="External"/><Relationship Id="rId33" Type="http://schemas.openxmlformats.org/officeDocument/2006/relationships/hyperlink" Target="https://kwork.ru/categories/scenario/dlya-rolika" TargetMode="External"/><Relationship Id="rId38" Type="http://schemas.openxmlformats.org/officeDocument/2006/relationships/hyperlink" Target="https://kwork.ru/land/" TargetMode="External"/><Relationship Id="rId46" Type="http://schemas.openxmlformats.org/officeDocument/2006/relationships/hyperlink" Target="https://kwork.ru/categories/" TargetMode="External"/><Relationship Id="rId2" Type="http://schemas.openxmlformats.org/officeDocument/2006/relationships/numbering" Target="numbering.xml"/><Relationship Id="rId16" Type="http://schemas.openxmlformats.org/officeDocument/2006/relationships/hyperlink" Target="https://qna.habr.com/q/703226" TargetMode="External"/><Relationship Id="rId20" Type="http://schemas.openxmlformats.org/officeDocument/2006/relationships/image" Target="media/image12.png"/><Relationship Id="rId29" Type="http://schemas.openxmlformats.org/officeDocument/2006/relationships/hyperlink" Target="https://kwork.ru/categories/training-consulting/obuchayushchie-materialy" TargetMode="External"/><Relationship Id="rId41" Type="http://schemas.openxmlformats.org/officeDocument/2006/relationships/hyperlink" Target="https://kwork.ru/categor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kwork.ru/categories/links" TargetMode="External"/><Relationship Id="rId32" Type="http://schemas.openxmlformats.org/officeDocument/2006/relationships/hyperlink" Target="https://kwork.ru/land/stsenariy-videorolika" TargetMode="External"/><Relationship Id="rId37" Type="http://schemas.openxmlformats.org/officeDocument/2006/relationships/hyperlink" Target="https://kwork.ru/land/stsenariy-videorolika" TargetMode="External"/><Relationship Id="rId40" Type="http://schemas.openxmlformats.org/officeDocument/2006/relationships/hyperlink" Target="https://kwork.ru/categories/.*"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kwork.ru/categories/editing-media" TargetMode="External"/><Relationship Id="rId36" Type="http://schemas.openxmlformats.org/officeDocument/2006/relationships/hyperlink" Target="https://kwork.ru/categories/scenario/dlya-rolika"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tools.pixelplus.ru/"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kwork.ru/categories/entertainment" TargetMode="External"/><Relationship Id="rId30" Type="http://schemas.openxmlformats.org/officeDocument/2006/relationships/hyperlink" Target="https://tools.pixelplus.ru/projects/" TargetMode="External"/><Relationship Id="rId35" Type="http://schemas.openxmlformats.org/officeDocument/2006/relationships/hyperlink" Target="https://kwork.ru/land/" TargetMode="External"/><Relationship Id="rId43" Type="http://schemas.openxmlformats.org/officeDocument/2006/relationships/hyperlink" Target="https://kwork.ru/user/recvoice" TargetMode="External"/><Relationship Id="rId48" Type="http://schemas.openxmlformats.org/officeDocument/2006/relationships/fontTable" Target="fontTable.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2" Type="http://schemas.openxmlformats.org/officeDocument/2006/relationships/hyperlink" Target="https://www.seonews.ru/events/piksel-tuls-anonsiruet-zapusk-modulya-vedeniya-seo-proektov-crm/" TargetMode="External"/><Relationship Id="rId1" Type="http://schemas.openxmlformats.org/officeDocument/2006/relationships/hyperlink" Target="https://devaka.ru/pr/pixeltools-cr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pixelplus.ru" TargetMode="External"/><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ya\AppData\Roaming\Microsoft\Templates\&#1064;&#1072;&#1073;&#1083;&#1086;&#1085;%20Pixel%20Plus.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54B5E-381A-40C3-B6CC-07A8223AA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Pixel Plus.dotx</Template>
  <TotalTime>1164</TotalTime>
  <Pages>101</Pages>
  <Words>14840</Words>
  <Characters>84592</Characters>
  <Application>Microsoft Office Word</Application>
  <DocSecurity>0</DocSecurity>
  <Lines>704</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 Специалист</dc:creator>
  <cp:keywords/>
  <dc:description/>
  <cp:lastModifiedBy>SEO Специалист</cp:lastModifiedBy>
  <cp:revision>127</cp:revision>
  <dcterms:created xsi:type="dcterms:W3CDTF">2020-02-11T12:06:00Z</dcterms:created>
  <dcterms:modified xsi:type="dcterms:W3CDTF">2020-02-13T09:52:00Z</dcterms:modified>
</cp:coreProperties>
</file>