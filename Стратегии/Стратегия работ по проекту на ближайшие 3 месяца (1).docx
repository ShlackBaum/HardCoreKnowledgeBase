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B02" w:rsidRDefault="00730B02" w:rsidP="00730B02">
      <w:pPr>
        <w:pStyle w:val="PP"/>
      </w:pPr>
    </w:p>
    <w:p w:rsidR="00730B02" w:rsidRDefault="00730B02" w:rsidP="00730B02">
      <w:pPr>
        <w:pStyle w:val="PP"/>
      </w:pPr>
    </w:p>
    <w:p w:rsidR="00730B02" w:rsidRDefault="00730B02" w:rsidP="00730B02">
      <w:pPr>
        <w:pStyle w:val="PP"/>
      </w:pPr>
    </w:p>
    <w:p w:rsidR="00730B02" w:rsidRDefault="00730B02" w:rsidP="00730B02">
      <w:pPr>
        <w:pStyle w:val="PP"/>
      </w:pPr>
    </w:p>
    <w:p w:rsidR="00730B02" w:rsidRDefault="00730B02" w:rsidP="00730B02">
      <w:pPr>
        <w:pStyle w:val="PP"/>
      </w:pPr>
    </w:p>
    <w:p w:rsidR="00730B02" w:rsidRDefault="00730B02" w:rsidP="00730B02">
      <w:pPr>
        <w:pStyle w:val="PP"/>
      </w:pPr>
    </w:p>
    <w:p w:rsidR="00E35C77" w:rsidRDefault="00730B02" w:rsidP="00730B02">
      <w:pPr>
        <w:pStyle w:val="PP"/>
      </w:pPr>
      <w:r>
        <w:t xml:space="preserve">Стратегия работ по проекту </w:t>
      </w:r>
      <w:r w:rsidRPr="00730B02">
        <w:t>garda-estate.ru</w:t>
      </w:r>
      <w:r>
        <w:t xml:space="preserve"> на ближайшие 3 месяца</w:t>
      </w:r>
    </w:p>
    <w:p w:rsidR="00730B02" w:rsidRDefault="00730B02">
      <w:pPr>
        <w:rPr>
          <w:rFonts w:cs="Times New Roman"/>
          <w:sz w:val="28"/>
          <w:szCs w:val="28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34930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5181F" w:rsidRDefault="0085181F">
          <w:pPr>
            <w:pStyle w:val="af1"/>
          </w:pPr>
          <w:r>
            <w:t>Оглавление</w:t>
          </w:r>
        </w:p>
        <w:p w:rsidR="00B5063B" w:rsidRDefault="0085181F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326538" w:history="1">
            <w:r w:rsidR="00B5063B" w:rsidRPr="00F14272">
              <w:rPr>
                <w:rStyle w:val="a8"/>
                <w:noProof/>
              </w:rPr>
              <w:t>I.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Вводная часть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_Toc34326538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39" w:history="1">
            <w:r w:rsidR="00B5063B" w:rsidRPr="00F14272">
              <w:rPr>
                <w:rStyle w:val="a8"/>
                <w:noProof/>
              </w:rPr>
              <w:t>II.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Оценка и анализ текущего состояния проекта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_Toc34326539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4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0" w:history="1">
            <w:r w:rsidR="00B5063B" w:rsidRPr="00F14272">
              <w:rPr>
                <w:rStyle w:val="a8"/>
                <w:noProof/>
              </w:rPr>
              <w:t>1.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Анализ органического трафика и видимости по проекту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_Toc34326540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4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1" w:history="1">
            <w:r w:rsidR="00B5063B" w:rsidRPr="00F14272">
              <w:rPr>
                <w:rStyle w:val="a8"/>
                <w:noProof/>
              </w:rPr>
              <w:t>2.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Оценка функционала, общего дизайна сайта, представление информации на страницах сайта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_Toc34326541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14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3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2" w:history="1">
            <w:r w:rsidR="00B5063B" w:rsidRPr="00F14272">
              <w:rPr>
                <w:rStyle w:val="a8"/>
                <w:noProof/>
              </w:rPr>
              <w:t>a.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Общие рекомендации на доработки к сайту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_Toc34326542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18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3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3" w:history="1">
            <w:r w:rsidR="00B5063B" w:rsidRPr="00F14272">
              <w:rPr>
                <w:rStyle w:val="a8"/>
                <w:noProof/>
              </w:rPr>
              <w:t>b.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Рекомендации к главной странице сайта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_Toc34326543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20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3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4" w:history="1">
            <w:r w:rsidR="00B5063B" w:rsidRPr="00F14272">
              <w:rPr>
                <w:rStyle w:val="a8"/>
                <w:noProof/>
              </w:rPr>
              <w:t>c.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Рекомендации к странице листинга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_Toc34326544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22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3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5" w:history="1">
            <w:r w:rsidR="00B5063B" w:rsidRPr="00F14272">
              <w:rPr>
                <w:rStyle w:val="a8"/>
                <w:noProof/>
              </w:rPr>
              <w:t>d.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Рекомендации к страницам с подробной информацией о коттеджных поселках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_Toc34326545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24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3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6" w:history="1">
            <w:r w:rsidR="00B5063B" w:rsidRPr="00F14272">
              <w:rPr>
                <w:rStyle w:val="a8"/>
                <w:noProof/>
              </w:rPr>
              <w:t>e.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Рекомендации к страницам карточек товаров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_Toc34326546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26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1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7" w:history="1">
            <w:r w:rsidR="00B5063B" w:rsidRPr="00F14272">
              <w:rPr>
                <w:rStyle w:val="a8"/>
                <w:noProof/>
              </w:rPr>
              <w:t>III.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Конкурентный анализ факторов, имеющих корреляцию с позицией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_Toc34326547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31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1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8" w:history="1">
            <w:r w:rsidR="00B5063B" w:rsidRPr="00F14272">
              <w:rPr>
                <w:rStyle w:val="a8"/>
                <w:noProof/>
              </w:rPr>
              <w:t>IV.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Описательная часть стратегии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_Toc34326548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33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9" w:history="1">
            <w:r w:rsidR="00B5063B" w:rsidRPr="00F14272">
              <w:rPr>
                <w:rStyle w:val="a8"/>
                <w:noProof/>
              </w:rPr>
              <w:t>V.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План работ на 3 месяца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_Toc34326549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36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50" w:history="1">
            <w:r w:rsidR="00B5063B" w:rsidRPr="00F14272">
              <w:rPr>
                <w:rStyle w:val="a8"/>
                <w:noProof/>
              </w:rPr>
              <w:t>1.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План работ на март 2020 г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_Toc34326550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36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51" w:history="1">
            <w:r w:rsidR="00B5063B" w:rsidRPr="00F14272">
              <w:rPr>
                <w:rStyle w:val="a8"/>
                <w:noProof/>
              </w:rPr>
              <w:t>2.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План работ на апрель 2020 г.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_Toc34326551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38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B5063B" w:rsidRDefault="00753510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52" w:history="1">
            <w:r w:rsidR="00B5063B" w:rsidRPr="00F14272">
              <w:rPr>
                <w:rStyle w:val="a8"/>
                <w:noProof/>
              </w:rPr>
              <w:t>3.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План работ на май 2020 г.</w:t>
            </w:r>
            <w:r w:rsidR="00B5063B">
              <w:rPr>
                <w:noProof/>
                <w:webHidden/>
              </w:rPr>
              <w:tab/>
            </w:r>
            <w:r w:rsidR="00B5063B"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_Toc34326552 \h </w:instrText>
            </w:r>
            <w:r w:rsidR="00B5063B">
              <w:rPr>
                <w:noProof/>
                <w:webHidden/>
              </w:rPr>
            </w:r>
            <w:r w:rsidR="00B5063B"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39</w:t>
            </w:r>
            <w:r w:rsidR="00B5063B">
              <w:rPr>
                <w:noProof/>
                <w:webHidden/>
              </w:rPr>
              <w:fldChar w:fldCharType="end"/>
            </w:r>
          </w:hyperlink>
        </w:p>
        <w:p w:rsidR="0085181F" w:rsidRDefault="0085181F">
          <w:r>
            <w:rPr>
              <w:b/>
              <w:bCs/>
            </w:rPr>
            <w:fldChar w:fldCharType="end"/>
          </w:r>
        </w:p>
      </w:sdtContent>
    </w:sdt>
    <w:p w:rsidR="00730B02" w:rsidRDefault="00730B02" w:rsidP="0085181F">
      <w:pPr>
        <w:pStyle w:val="PixelPlus"/>
      </w:pPr>
      <w:r>
        <w:br w:type="page"/>
      </w:r>
    </w:p>
    <w:p w:rsidR="00730B02" w:rsidRDefault="00730B02" w:rsidP="00730B02">
      <w:pPr>
        <w:pStyle w:val="1"/>
      </w:pPr>
      <w:bookmarkStart w:id="0" w:name="_Toc34326538"/>
      <w:r>
        <w:lastRenderedPageBreak/>
        <w:t>Вводная часть</w:t>
      </w:r>
      <w:bookmarkEnd w:id="0"/>
    </w:p>
    <w:p w:rsidR="00730B02" w:rsidRDefault="00B263F8" w:rsidP="00B263F8">
      <w:pPr>
        <w:pStyle w:val="PixelPlus"/>
        <w:ind w:firstLine="720"/>
      </w:pPr>
      <w:r>
        <w:t xml:space="preserve">Данный файл стратегии содержит в себе описательную часть ключевых работ, которые необходимо провести в промежуток с марта 2020 г. по май 2020 г. включительно. Помимо этого, представлен план работ на обозначенный период, в котором список работ </w:t>
      </w:r>
      <w:bookmarkStart w:id="1" w:name="_Hlk34141543"/>
      <w:proofErr w:type="spellStart"/>
      <w:r>
        <w:t>отранжирован</w:t>
      </w:r>
      <w:proofErr w:type="spellEnd"/>
      <w:r>
        <w:t xml:space="preserve"> </w:t>
      </w:r>
      <w:bookmarkEnd w:id="1"/>
      <w:r>
        <w:t xml:space="preserve">в соответствии с критичностью необходимости проведения </w:t>
      </w:r>
      <w:r w:rsidR="00F44D48">
        <w:t xml:space="preserve">доработок/мер </w:t>
      </w:r>
      <w:r>
        <w:t>на данном этапе развития проекта</w:t>
      </w:r>
      <w:r w:rsidR="00F44D48">
        <w:t xml:space="preserve"> в соответствии с его </w:t>
      </w:r>
      <w:r w:rsidR="00F44D48">
        <w:rPr>
          <w:lang w:val="en-US"/>
        </w:rPr>
        <w:t>KPI</w:t>
      </w:r>
      <w:r w:rsidR="00F44D48">
        <w:t>.</w:t>
      </w:r>
    </w:p>
    <w:p w:rsidR="00F44D48" w:rsidRPr="00F44D48" w:rsidRDefault="00F44D48" w:rsidP="00B263F8">
      <w:pPr>
        <w:pStyle w:val="PixelPlus"/>
        <w:ind w:firstLine="720"/>
      </w:pPr>
      <w:r>
        <w:t xml:space="preserve">В рамках построения </w:t>
      </w:r>
      <w:r>
        <w:rPr>
          <w:lang w:val="en-US"/>
        </w:rPr>
        <w:t>SEO</w:t>
      </w:r>
      <w:r w:rsidRPr="00F44D48">
        <w:t>-</w:t>
      </w:r>
      <w:r>
        <w:t>стратегии проведен комплексный анализ состояния проект</w:t>
      </w:r>
      <w:r w:rsidR="00562494">
        <w:t>а</w:t>
      </w:r>
      <w:r>
        <w:t>, трафика, конкурентов.</w:t>
      </w:r>
    </w:p>
    <w:p w:rsidR="00F44D48" w:rsidRDefault="00F44D48" w:rsidP="00F44D48">
      <w:pPr>
        <w:pStyle w:val="PixelPlus"/>
        <w:ind w:firstLine="720"/>
      </w:pPr>
      <w:r>
        <w:t xml:space="preserve">Файл в первую очередь предназначен для </w:t>
      </w:r>
      <w:r>
        <w:rPr>
          <w:lang w:val="en-US"/>
        </w:rPr>
        <w:t>SEO</w:t>
      </w:r>
      <w:r w:rsidRPr="00F44D48">
        <w:t>-</w:t>
      </w:r>
      <w:r>
        <w:t xml:space="preserve">команды, работающей над проектом. </w:t>
      </w:r>
    </w:p>
    <w:p w:rsidR="00B038F0" w:rsidRDefault="00B038F0">
      <w:pPr>
        <w:rPr>
          <w:rFonts w:cs="Times New Roman"/>
          <w:sz w:val="28"/>
          <w:szCs w:val="28"/>
        </w:rPr>
      </w:pPr>
      <w:r>
        <w:br w:type="page"/>
      </w:r>
    </w:p>
    <w:p w:rsidR="00F44D48" w:rsidRDefault="00A96401" w:rsidP="00B038F0">
      <w:pPr>
        <w:pStyle w:val="1"/>
      </w:pPr>
      <w:bookmarkStart w:id="2" w:name="_Toc34326539"/>
      <w:r>
        <w:lastRenderedPageBreak/>
        <w:t>Оценка и анализ текущего состояния проекта</w:t>
      </w:r>
      <w:bookmarkEnd w:id="2"/>
    </w:p>
    <w:p w:rsidR="00B038F0" w:rsidRDefault="005B6DE9" w:rsidP="001F171D">
      <w:pPr>
        <w:pStyle w:val="2"/>
      </w:pPr>
      <w:bookmarkStart w:id="3" w:name="_Toc34326540"/>
      <w:r>
        <w:t>Анализ</w:t>
      </w:r>
      <w:r w:rsidR="001F171D">
        <w:t xml:space="preserve"> органического трафика</w:t>
      </w:r>
      <w:r w:rsidR="001C70C4">
        <w:t xml:space="preserve"> и видимости по проекту</w:t>
      </w:r>
      <w:bookmarkEnd w:id="3"/>
    </w:p>
    <w:p w:rsidR="001F171D" w:rsidRDefault="005B6DE9" w:rsidP="005B6DE9">
      <w:pPr>
        <w:pStyle w:val="PixelPlus"/>
        <w:ind w:firstLine="708"/>
      </w:pPr>
      <w:r>
        <w:t>Анализ динамики органического трафика производился за период 1.01.2018 г. по 31.01.2020 г., ниже представлен график с результатами:</w:t>
      </w:r>
    </w:p>
    <w:p w:rsidR="005B6DE9" w:rsidRDefault="005B6DE9" w:rsidP="005B6DE9">
      <w:pPr>
        <w:pStyle w:val="PixelPlus"/>
      </w:pPr>
      <w:r>
        <w:rPr>
          <w:noProof/>
          <w:lang w:eastAsia="ru-RU"/>
        </w:rPr>
        <w:drawing>
          <wp:inline distT="0" distB="0" distL="0" distR="0" wp14:anchorId="7D08D312" wp14:editId="569661AF">
            <wp:extent cx="5940425" cy="2038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E9" w:rsidRDefault="005B6DE9" w:rsidP="005B6DE9">
      <w:pPr>
        <w:pStyle w:val="PP1"/>
      </w:pPr>
      <w:r>
        <w:t>Рис. 1. График динамики органического трафика за период 01.01.18-31.01.20 г.</w:t>
      </w:r>
    </w:p>
    <w:p w:rsidR="005B6DE9" w:rsidRDefault="005B6DE9" w:rsidP="005B6DE9">
      <w:pPr>
        <w:pStyle w:val="PixelPlus"/>
      </w:pPr>
      <w:r>
        <w:t>Как видно из графика</w:t>
      </w:r>
      <w:r w:rsidR="00562494">
        <w:t>,</w:t>
      </w:r>
      <w:r>
        <w:t xml:space="preserve"> Яндекс показывает отрицательную динамику, в то время как </w:t>
      </w:r>
      <w:r>
        <w:rPr>
          <w:lang w:val="en-US"/>
        </w:rPr>
        <w:t>Google</w:t>
      </w:r>
      <w:r w:rsidRPr="005B6DE9">
        <w:t xml:space="preserve"> </w:t>
      </w:r>
      <w:r>
        <w:t>уверенно растет, в цифрах это выглядит следующим образом:</w:t>
      </w:r>
    </w:p>
    <w:p w:rsidR="005B6DE9" w:rsidRDefault="005B6DE9" w:rsidP="005B6DE9">
      <w:pPr>
        <w:pStyle w:val="PP3"/>
      </w:pPr>
      <w:r>
        <w:t xml:space="preserve">Табл. 1. Данные по динамике органического трафика в относительных и абсолютных значениях.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24"/>
        <w:gridCol w:w="2869"/>
        <w:gridCol w:w="2489"/>
        <w:gridCol w:w="1963"/>
      </w:tblGrid>
      <w:tr w:rsidR="00BD5E0B" w:rsidTr="00BD5E0B">
        <w:tc>
          <w:tcPr>
            <w:tcW w:w="2024" w:type="dxa"/>
            <w:shd w:val="clear" w:color="auto" w:fill="F4B083" w:themeFill="accent2" w:themeFillTint="99"/>
          </w:tcPr>
          <w:p w:rsidR="00BD5E0B" w:rsidRPr="00BD5E0B" w:rsidRDefault="00BD5E0B" w:rsidP="005B6DE9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BD5E0B">
              <w:rPr>
                <w:b/>
                <w:bCs/>
                <w:sz w:val="24"/>
                <w:szCs w:val="24"/>
              </w:rPr>
              <w:t>ПС</w:t>
            </w:r>
          </w:p>
        </w:tc>
        <w:tc>
          <w:tcPr>
            <w:tcW w:w="2869" w:type="dxa"/>
            <w:shd w:val="clear" w:color="auto" w:fill="F4B083" w:themeFill="accent2" w:themeFillTint="99"/>
          </w:tcPr>
          <w:p w:rsidR="00BD5E0B" w:rsidRPr="00BD5E0B" w:rsidRDefault="00BD5E0B" w:rsidP="005B6DE9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BD5E0B">
              <w:rPr>
                <w:b/>
                <w:bCs/>
                <w:sz w:val="24"/>
                <w:szCs w:val="24"/>
              </w:rPr>
              <w:t>Относительные значения, %</w:t>
            </w:r>
          </w:p>
        </w:tc>
        <w:tc>
          <w:tcPr>
            <w:tcW w:w="2489" w:type="dxa"/>
            <w:shd w:val="clear" w:color="auto" w:fill="F4B083" w:themeFill="accent2" w:themeFillTint="99"/>
          </w:tcPr>
          <w:p w:rsidR="00BD5E0B" w:rsidRPr="00BD5E0B" w:rsidRDefault="00BD5E0B" w:rsidP="005B6DE9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BD5E0B">
              <w:rPr>
                <w:b/>
                <w:bCs/>
                <w:sz w:val="24"/>
                <w:szCs w:val="24"/>
              </w:rPr>
              <w:t>Абсолютные значения, кол-во визитов</w:t>
            </w:r>
          </w:p>
        </w:tc>
        <w:tc>
          <w:tcPr>
            <w:tcW w:w="1963" w:type="dxa"/>
            <w:shd w:val="clear" w:color="auto" w:fill="F4B083" w:themeFill="accent2" w:themeFillTint="99"/>
          </w:tcPr>
          <w:p w:rsidR="00BD5E0B" w:rsidRPr="00BD5E0B" w:rsidRDefault="00BD5E0B" w:rsidP="005B6DE9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Динамика, кол-во визитов (%)</w:t>
            </w:r>
          </w:p>
        </w:tc>
      </w:tr>
      <w:tr w:rsidR="00BD5E0B" w:rsidTr="00BD5E0B">
        <w:tc>
          <w:tcPr>
            <w:tcW w:w="2024" w:type="dxa"/>
          </w:tcPr>
          <w:p w:rsidR="00BD5E0B" w:rsidRPr="00BD5E0B" w:rsidRDefault="00BD5E0B" w:rsidP="00BD5E0B">
            <w:pPr>
              <w:pStyle w:val="PixelPlus"/>
              <w:jc w:val="right"/>
              <w:rPr>
                <w:sz w:val="20"/>
                <w:szCs w:val="20"/>
              </w:rPr>
            </w:pPr>
            <w:r w:rsidRPr="00BD5E0B">
              <w:rPr>
                <w:sz w:val="20"/>
                <w:szCs w:val="20"/>
              </w:rPr>
              <w:t>Суммарный показатель</w:t>
            </w:r>
          </w:p>
        </w:tc>
        <w:tc>
          <w:tcPr>
            <w:tcW w:w="286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 w:rsidRPr="00BD5E0B">
              <w:rPr>
                <w:sz w:val="20"/>
                <w:szCs w:val="20"/>
                <w:lang w:val="en-US"/>
              </w:rPr>
              <w:t>100%</w:t>
            </w:r>
          </w:p>
        </w:tc>
        <w:tc>
          <w:tcPr>
            <w:tcW w:w="248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58 145</w:t>
            </w:r>
          </w:p>
        </w:tc>
        <w:tc>
          <w:tcPr>
            <w:tcW w:w="1963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–418 (-12%)</w:t>
            </w:r>
          </w:p>
        </w:tc>
      </w:tr>
      <w:tr w:rsidR="00BD5E0B" w:rsidTr="00BD5E0B">
        <w:tc>
          <w:tcPr>
            <w:tcW w:w="2024" w:type="dxa"/>
          </w:tcPr>
          <w:p w:rsidR="00BD5E0B" w:rsidRPr="00BD5E0B" w:rsidRDefault="00BD5E0B" w:rsidP="00BD5E0B">
            <w:pPr>
              <w:pStyle w:val="PixelPlus"/>
              <w:jc w:val="right"/>
              <w:rPr>
                <w:sz w:val="20"/>
                <w:szCs w:val="20"/>
              </w:rPr>
            </w:pPr>
            <w:r w:rsidRPr="00BD5E0B">
              <w:rPr>
                <w:sz w:val="20"/>
                <w:szCs w:val="20"/>
              </w:rPr>
              <w:t>Яндекс</w:t>
            </w:r>
          </w:p>
        </w:tc>
        <w:tc>
          <w:tcPr>
            <w:tcW w:w="286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44,3%</w:t>
            </w:r>
          </w:p>
        </w:tc>
        <w:tc>
          <w:tcPr>
            <w:tcW w:w="248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25 760</w:t>
            </w:r>
          </w:p>
        </w:tc>
        <w:tc>
          <w:tcPr>
            <w:tcW w:w="1963" w:type="dxa"/>
          </w:tcPr>
          <w:p w:rsid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–1 604 (75,8%)</w:t>
            </w:r>
          </w:p>
        </w:tc>
      </w:tr>
      <w:tr w:rsidR="00BD5E0B" w:rsidTr="00BD5E0B">
        <w:tc>
          <w:tcPr>
            <w:tcW w:w="2024" w:type="dxa"/>
          </w:tcPr>
          <w:p w:rsidR="00BD5E0B" w:rsidRPr="00BD5E0B" w:rsidRDefault="00BD5E0B" w:rsidP="00BD5E0B">
            <w:pPr>
              <w:pStyle w:val="PixelPlus"/>
              <w:jc w:val="right"/>
              <w:rPr>
                <w:sz w:val="20"/>
                <w:szCs w:val="20"/>
                <w:lang w:val="en-US"/>
              </w:rPr>
            </w:pPr>
            <w:r w:rsidRPr="00BD5E0B">
              <w:rPr>
                <w:sz w:val="20"/>
                <w:szCs w:val="20"/>
                <w:lang w:val="en-US"/>
              </w:rPr>
              <w:t>Google</w:t>
            </w:r>
          </w:p>
        </w:tc>
        <w:tc>
          <w:tcPr>
            <w:tcW w:w="286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51,6%</w:t>
            </w:r>
          </w:p>
        </w:tc>
        <w:tc>
          <w:tcPr>
            <w:tcW w:w="248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30 014</w:t>
            </w:r>
          </w:p>
        </w:tc>
        <w:tc>
          <w:tcPr>
            <w:tcW w:w="1963" w:type="dxa"/>
          </w:tcPr>
          <w:p w:rsidR="00BD5E0B" w:rsidRPr="00BD5E0B" w:rsidRDefault="00495BA0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+1 277 (+111%)</w:t>
            </w:r>
          </w:p>
        </w:tc>
      </w:tr>
    </w:tbl>
    <w:p w:rsidR="00E45CEF" w:rsidRDefault="00AA14D4" w:rsidP="00AA14D4">
      <w:pPr>
        <w:pStyle w:val="PixelPlus"/>
        <w:ind w:firstLine="851"/>
      </w:pPr>
      <w:r>
        <w:lastRenderedPageBreak/>
        <w:t>Падения трафика из Яндекса составляет 75,8%, что является критическим показателем.</w:t>
      </w:r>
      <w:r w:rsidRPr="00AA14D4">
        <w:t xml:space="preserve"> </w:t>
      </w:r>
      <w:r>
        <w:t>Ниже представлена история по</w:t>
      </w:r>
      <w:r w:rsidR="0010715D">
        <w:t xml:space="preserve"> динамике</w:t>
      </w:r>
      <w:r>
        <w:t xml:space="preserve"> видимости </w:t>
      </w:r>
      <w:r w:rsidR="0010715D">
        <w:t>семантического ядра</w:t>
      </w:r>
      <w:r w:rsidR="0010715D">
        <w:rPr>
          <w:rStyle w:val="ae"/>
        </w:rPr>
        <w:footnoteReference w:id="1"/>
      </w:r>
      <w:r w:rsidR="0010715D">
        <w:t xml:space="preserve"> (далее СЯ)</w:t>
      </w:r>
      <w:r w:rsidR="00E45CEF">
        <w:t xml:space="preserve"> за период с </w:t>
      </w:r>
      <w:bookmarkStart w:id="4" w:name="_Hlk34145864"/>
      <w:r w:rsidR="00E45CEF">
        <w:t>13.02.2018 по 31.01.2020 г</w:t>
      </w:r>
      <w:bookmarkEnd w:id="4"/>
      <w:r w:rsidR="0010715D">
        <w:t>.</w:t>
      </w:r>
    </w:p>
    <w:p w:rsidR="00E45CEF" w:rsidRDefault="00E45CEF" w:rsidP="00E45CEF">
      <w:pPr>
        <w:pStyle w:val="PixelPlus"/>
      </w:pPr>
      <w:r>
        <w:rPr>
          <w:noProof/>
          <w:lang w:eastAsia="ru-RU"/>
        </w:rPr>
        <w:drawing>
          <wp:inline distT="0" distB="0" distL="0" distR="0" wp14:anchorId="622E520F" wp14:editId="260F0156">
            <wp:extent cx="5940425" cy="3049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E9" w:rsidRDefault="00E45CEF" w:rsidP="00E45CEF">
      <w:pPr>
        <w:pStyle w:val="PP1"/>
      </w:pPr>
      <w:bookmarkStart w:id="5" w:name="_Hlk34146172"/>
      <w:r>
        <w:t>Рис. 2. Динамика видимости проекта по всем ПС за период 13.02.18 по 31.01.20 г., где синяя линия тренд</w:t>
      </w:r>
      <w:r w:rsidR="001B3DC3">
        <w:t>а</w:t>
      </w:r>
      <w:r>
        <w:t xml:space="preserve"> — это видимость, зеленая — количество запросов в ТОП-10.</w:t>
      </w:r>
      <w:bookmarkEnd w:id="5"/>
    </w:p>
    <w:p w:rsidR="00E45CEF" w:rsidRDefault="00712815" w:rsidP="00E45CEF">
      <w:pPr>
        <w:pStyle w:val="PixelPlus"/>
      </w:pPr>
      <w:r>
        <w:t>Общая видимость проекта по ПС показывает отрицательную динамику, падение составило 4,56% с 21,8% до 17,24%. Детализация по ПС представлена в графиках ниже.</w:t>
      </w:r>
    </w:p>
    <w:p w:rsidR="00712815" w:rsidRDefault="00712815" w:rsidP="00E45CEF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 wp14:anchorId="28B30BB2" wp14:editId="77D48221">
            <wp:extent cx="5940425" cy="30981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815" w:rsidRDefault="00712815" w:rsidP="003C7E9D">
      <w:pPr>
        <w:pStyle w:val="PP1"/>
      </w:pPr>
      <w:bookmarkStart w:id="6" w:name="_Hlk34146443"/>
      <w:r>
        <w:t>Рис. 3. Динамика видимости проекта по ПС Яндекс за период 13.02.18 по 31.01.20 г., где синяя линия тренд</w:t>
      </w:r>
      <w:r w:rsidR="001B3DC3">
        <w:t>а</w:t>
      </w:r>
      <w:r>
        <w:t xml:space="preserve"> — это видимость, зеленая — количество запросов в ТОП-10.</w:t>
      </w:r>
      <w:bookmarkEnd w:id="6"/>
    </w:p>
    <w:p w:rsidR="00712815" w:rsidRDefault="003C7E9D" w:rsidP="00E45CEF">
      <w:pPr>
        <w:pStyle w:val="PixelPlus"/>
      </w:pPr>
      <w:r>
        <w:t>В видимости по ПС Яндекс фиксируется также сильное падение, как и с органическим трафиком. Падение составило 15,6% с 23% до 7,39%.</w:t>
      </w:r>
    </w:p>
    <w:p w:rsidR="003C7E9D" w:rsidRDefault="003C7E9D" w:rsidP="00E45CEF">
      <w:pPr>
        <w:pStyle w:val="PixelPlus"/>
      </w:pPr>
      <w:r>
        <w:rPr>
          <w:noProof/>
          <w:lang w:eastAsia="ru-RU"/>
        </w:rPr>
        <w:drawing>
          <wp:inline distT="0" distB="0" distL="0" distR="0" wp14:anchorId="2E911D5B" wp14:editId="101FFF28">
            <wp:extent cx="5940425" cy="29883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E9D" w:rsidRDefault="003C7E9D" w:rsidP="001B3DC3">
      <w:pPr>
        <w:pStyle w:val="PP1"/>
      </w:pPr>
      <w:r>
        <w:t xml:space="preserve">Рис. 4. Динамика видимости проекта по ПС </w:t>
      </w:r>
      <w:r w:rsidR="001B3DC3">
        <w:rPr>
          <w:lang w:val="en-US"/>
        </w:rPr>
        <w:t>Google</w:t>
      </w:r>
      <w:r>
        <w:t xml:space="preserve"> за период 13.02.18 по 31.01.20 г., где синяя линия тренд</w:t>
      </w:r>
      <w:r w:rsidR="001B3DC3">
        <w:t>а</w:t>
      </w:r>
      <w:r>
        <w:t xml:space="preserve"> — это видимость, зеленая — количество запросов в ТОП-10.</w:t>
      </w:r>
    </w:p>
    <w:p w:rsidR="001B3DC3" w:rsidRDefault="001B3DC3" w:rsidP="00E45CEF">
      <w:pPr>
        <w:pStyle w:val="PixelPlus"/>
      </w:pPr>
      <w:r>
        <w:lastRenderedPageBreak/>
        <w:t xml:space="preserve">Видимость из ПС </w:t>
      </w:r>
      <w:r>
        <w:rPr>
          <w:lang w:val="en-US"/>
        </w:rPr>
        <w:t>Google</w:t>
      </w:r>
      <w:r w:rsidRPr="001B3DC3">
        <w:t xml:space="preserve"> </w:t>
      </w:r>
      <w:r>
        <w:t>выросла на 7,56% с 19,5% до 27,06%.</w:t>
      </w:r>
      <w:r w:rsidR="00EA15FF">
        <w:t xml:space="preserve"> В таблице №2 представлены агрегированные данные.</w:t>
      </w:r>
    </w:p>
    <w:p w:rsidR="00EA15FF" w:rsidRDefault="001E6467" w:rsidP="001E6467">
      <w:pPr>
        <w:pStyle w:val="PP3"/>
      </w:pPr>
      <w:r>
        <w:t>Табл. 2. Агрегированные данные по динамике видимости по СЯ за период 13.02.18–31.01.20 г.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A15FF" w:rsidTr="00EA15FF">
        <w:tc>
          <w:tcPr>
            <w:tcW w:w="2336" w:type="dxa"/>
            <w:shd w:val="clear" w:color="auto" w:fill="F4B083" w:themeFill="accent2" w:themeFillTint="99"/>
          </w:tcPr>
          <w:p w:rsidR="00EA15FF" w:rsidRPr="00EA15FF" w:rsidRDefault="00EA15FF" w:rsidP="00EA15FF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A15FF">
              <w:rPr>
                <w:b/>
                <w:bCs/>
                <w:sz w:val="24"/>
                <w:szCs w:val="24"/>
              </w:rPr>
              <w:t>ПС</w:t>
            </w:r>
          </w:p>
        </w:tc>
        <w:tc>
          <w:tcPr>
            <w:tcW w:w="2336" w:type="dxa"/>
            <w:shd w:val="clear" w:color="auto" w:fill="F4B083" w:themeFill="accent2" w:themeFillTint="99"/>
          </w:tcPr>
          <w:p w:rsidR="00EA15FF" w:rsidRPr="00EA15FF" w:rsidRDefault="00EA15FF" w:rsidP="00EA15FF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A15FF">
              <w:rPr>
                <w:b/>
                <w:bCs/>
                <w:sz w:val="24"/>
                <w:szCs w:val="24"/>
              </w:rPr>
              <w:t>Начальная точка</w:t>
            </w:r>
          </w:p>
        </w:tc>
        <w:tc>
          <w:tcPr>
            <w:tcW w:w="2336" w:type="dxa"/>
            <w:shd w:val="clear" w:color="auto" w:fill="F4B083" w:themeFill="accent2" w:themeFillTint="99"/>
          </w:tcPr>
          <w:p w:rsidR="00EA15FF" w:rsidRPr="00EA15FF" w:rsidRDefault="00EA15FF" w:rsidP="00EA15FF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A15FF">
              <w:rPr>
                <w:b/>
                <w:bCs/>
                <w:sz w:val="24"/>
                <w:szCs w:val="24"/>
              </w:rPr>
              <w:t>Конечная точка</w:t>
            </w:r>
          </w:p>
        </w:tc>
        <w:tc>
          <w:tcPr>
            <w:tcW w:w="2337" w:type="dxa"/>
            <w:shd w:val="clear" w:color="auto" w:fill="F4B083" w:themeFill="accent2" w:themeFillTint="99"/>
          </w:tcPr>
          <w:p w:rsidR="00EA15FF" w:rsidRPr="00EA15FF" w:rsidRDefault="00EA15FF" w:rsidP="00EA15FF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A15FF">
              <w:rPr>
                <w:b/>
                <w:bCs/>
                <w:sz w:val="24"/>
                <w:szCs w:val="24"/>
              </w:rPr>
              <w:t>Динамика</w:t>
            </w:r>
          </w:p>
        </w:tc>
      </w:tr>
      <w:tr w:rsidR="00EA15FF" w:rsidTr="00EA15FF"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Суммарный показатель</w:t>
            </w:r>
          </w:p>
        </w:tc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21,8%</w:t>
            </w:r>
          </w:p>
        </w:tc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17,24%</w:t>
            </w:r>
          </w:p>
        </w:tc>
        <w:tc>
          <w:tcPr>
            <w:tcW w:w="2337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–4,56%</w:t>
            </w:r>
          </w:p>
        </w:tc>
      </w:tr>
      <w:tr w:rsidR="00EA15FF" w:rsidTr="00EA15FF"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Яндекс</w:t>
            </w:r>
          </w:p>
        </w:tc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23%</w:t>
            </w:r>
          </w:p>
        </w:tc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7,39%</w:t>
            </w:r>
          </w:p>
        </w:tc>
        <w:tc>
          <w:tcPr>
            <w:tcW w:w="2337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–15,6%</w:t>
            </w:r>
          </w:p>
        </w:tc>
      </w:tr>
      <w:tr w:rsidR="00EA15FF" w:rsidTr="00EA15FF"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Google</w:t>
            </w:r>
          </w:p>
        </w:tc>
        <w:tc>
          <w:tcPr>
            <w:tcW w:w="2336" w:type="dxa"/>
          </w:tcPr>
          <w:p w:rsidR="00EA15FF" w:rsidRPr="00EA15FF" w:rsidRDefault="001E6467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19,5%</w:t>
            </w:r>
          </w:p>
        </w:tc>
        <w:tc>
          <w:tcPr>
            <w:tcW w:w="2336" w:type="dxa"/>
          </w:tcPr>
          <w:p w:rsidR="00EA15FF" w:rsidRPr="00EA15FF" w:rsidRDefault="001E6467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27,06%</w:t>
            </w:r>
          </w:p>
        </w:tc>
        <w:tc>
          <w:tcPr>
            <w:tcW w:w="2337" w:type="dxa"/>
          </w:tcPr>
          <w:p w:rsidR="00EA15FF" w:rsidRPr="00EA15FF" w:rsidRDefault="001E6467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+7,56%</w:t>
            </w:r>
          </w:p>
        </w:tc>
      </w:tr>
    </w:tbl>
    <w:p w:rsidR="00EA15FF" w:rsidRDefault="00E269AD" w:rsidP="00E269AD">
      <w:pPr>
        <w:pStyle w:val="PixelPlus"/>
        <w:ind w:firstLine="851"/>
      </w:pPr>
      <w:r>
        <w:t>По многим ВЧ запросам, по которым на январь 2020 года позиция в ПС Яндексе находится в ТОП-20+, фиксируется</w:t>
      </w:r>
      <w:r w:rsidRPr="00E269AD">
        <w:t xml:space="preserve"> </w:t>
      </w:r>
      <w:r>
        <w:t>наличие минимальной позиции в ТОП-10, что означает:</w:t>
      </w:r>
    </w:p>
    <w:p w:rsidR="00E269AD" w:rsidRDefault="00E269AD" w:rsidP="00E269AD">
      <w:pPr>
        <w:pStyle w:val="PixelPlus"/>
        <w:numPr>
          <w:ilvl w:val="0"/>
          <w:numId w:val="18"/>
        </w:numPr>
      </w:pPr>
      <w:r>
        <w:t>наличие проблем в базовой оптимизации страницы;</w:t>
      </w:r>
    </w:p>
    <w:p w:rsidR="00E269AD" w:rsidRDefault="00E269AD" w:rsidP="00E269AD">
      <w:pPr>
        <w:pStyle w:val="PixelPlus"/>
        <w:numPr>
          <w:ilvl w:val="0"/>
          <w:numId w:val="18"/>
        </w:numPr>
      </w:pPr>
      <w:r>
        <w:t>наличие проблем в поведенческих метриках.</w:t>
      </w:r>
    </w:p>
    <w:p w:rsidR="00E269AD" w:rsidRDefault="00E269AD" w:rsidP="00E269AD">
      <w:pPr>
        <w:pStyle w:val="PixelPlus"/>
      </w:pPr>
      <w:r>
        <w:t>В таблице №4 представлен</w:t>
      </w:r>
      <w:r w:rsidR="004E2CD6">
        <w:t>о несколько примеров</w:t>
      </w:r>
      <w:r>
        <w:t xml:space="preserve"> ВЧ и СЧ запрос</w:t>
      </w:r>
      <w:r w:rsidR="004E2CD6">
        <w:t>ов</w:t>
      </w:r>
      <w:r>
        <w:t xml:space="preserve"> с максимальной и минимальной</w:t>
      </w:r>
      <w:r>
        <w:rPr>
          <w:rStyle w:val="ae"/>
        </w:rPr>
        <w:footnoteReference w:id="2"/>
      </w:r>
      <w:r>
        <w:t xml:space="preserve"> позицией в ПС Яндекс, а также релевантны</w:t>
      </w:r>
      <w:r w:rsidR="004E2CD6">
        <w:t>м</w:t>
      </w:r>
      <w:r>
        <w:t xml:space="preserve"> </w:t>
      </w:r>
      <w:r>
        <w:rPr>
          <w:lang w:val="en-US"/>
        </w:rPr>
        <w:t>URL</w:t>
      </w:r>
      <w:r>
        <w:t>.</w:t>
      </w:r>
    </w:p>
    <w:p w:rsidR="00E269AD" w:rsidRPr="00E269AD" w:rsidRDefault="00E269AD" w:rsidP="00E269AD">
      <w:pPr>
        <w:pStyle w:val="PP3"/>
      </w:pPr>
      <w:r>
        <w:t xml:space="preserve">Табл. 4. </w:t>
      </w:r>
      <w:r w:rsidR="004E2CD6">
        <w:t>Пример д</w:t>
      </w:r>
      <w:r>
        <w:t>анны</w:t>
      </w:r>
      <w:r w:rsidR="004E2CD6">
        <w:t>х</w:t>
      </w:r>
      <w:r>
        <w:t xml:space="preserve"> по максимальной и минимальной позициям в ПС Яндекс по ВЧ и СЧ запросам.</w:t>
      </w:r>
    </w:p>
    <w:tbl>
      <w:tblPr>
        <w:tblStyle w:val="ab"/>
        <w:tblW w:w="9493" w:type="dxa"/>
        <w:tblLook w:val="04A0" w:firstRow="1" w:lastRow="0" w:firstColumn="1" w:lastColumn="0" w:noHBand="0" w:noVBand="1"/>
      </w:tblPr>
      <w:tblGrid>
        <w:gridCol w:w="1509"/>
        <w:gridCol w:w="1098"/>
        <w:gridCol w:w="2952"/>
        <w:gridCol w:w="1098"/>
        <w:gridCol w:w="2836"/>
      </w:tblGrid>
      <w:tr w:rsidR="00E269AD" w:rsidTr="006939BA">
        <w:tc>
          <w:tcPr>
            <w:tcW w:w="1806" w:type="dxa"/>
            <w:shd w:val="clear" w:color="auto" w:fill="F4B083" w:themeFill="accent2" w:themeFillTint="99"/>
          </w:tcPr>
          <w:p w:rsidR="00E269AD" w:rsidRPr="00E269AD" w:rsidRDefault="00E269AD" w:rsidP="00E269AD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269AD">
              <w:rPr>
                <w:b/>
                <w:bCs/>
                <w:sz w:val="24"/>
                <w:szCs w:val="24"/>
              </w:rPr>
              <w:t>Запрос</w:t>
            </w:r>
            <w:r>
              <w:rPr>
                <w:b/>
                <w:bCs/>
                <w:sz w:val="24"/>
                <w:szCs w:val="24"/>
              </w:rPr>
              <w:t xml:space="preserve"> (частота)</w:t>
            </w:r>
          </w:p>
        </w:tc>
        <w:tc>
          <w:tcPr>
            <w:tcW w:w="1098" w:type="dxa"/>
            <w:shd w:val="clear" w:color="auto" w:fill="F4B083" w:themeFill="accent2" w:themeFillTint="99"/>
          </w:tcPr>
          <w:p w:rsidR="00E269AD" w:rsidRPr="00E269AD" w:rsidRDefault="006939BA" w:rsidP="00E269AD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bookmarkStart w:id="7" w:name="_Hlk34150056"/>
            <w:r>
              <w:rPr>
                <w:b/>
                <w:bCs/>
                <w:sz w:val="24"/>
                <w:szCs w:val="24"/>
                <w:lang w:val="en-US"/>
              </w:rPr>
              <w:t>Max</w:t>
            </w:r>
            <w:r w:rsidR="00E269AD" w:rsidRPr="00E269A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E269AD" w:rsidRPr="00E269AD">
              <w:rPr>
                <w:b/>
                <w:bCs/>
                <w:sz w:val="24"/>
                <w:szCs w:val="24"/>
              </w:rPr>
              <w:t>позиция</w:t>
            </w:r>
            <w:bookmarkEnd w:id="7"/>
          </w:p>
        </w:tc>
        <w:tc>
          <w:tcPr>
            <w:tcW w:w="3045" w:type="dxa"/>
            <w:shd w:val="clear" w:color="auto" w:fill="F4B083" w:themeFill="accent2" w:themeFillTint="99"/>
          </w:tcPr>
          <w:p w:rsidR="00E269AD" w:rsidRPr="00E269AD" w:rsidRDefault="00E269AD" w:rsidP="00E269AD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bookmarkStart w:id="8" w:name="_Hlk34150058"/>
            <w:r w:rsidRPr="00E269AD">
              <w:rPr>
                <w:b/>
                <w:bCs/>
                <w:sz w:val="24"/>
                <w:szCs w:val="24"/>
              </w:rPr>
              <w:t xml:space="preserve">Рел. </w:t>
            </w:r>
            <w:r w:rsidRPr="00E269AD">
              <w:rPr>
                <w:b/>
                <w:bCs/>
                <w:sz w:val="24"/>
                <w:szCs w:val="24"/>
                <w:lang w:val="en-US"/>
              </w:rPr>
              <w:t>URL</w:t>
            </w:r>
            <w:r w:rsidRPr="00E269AD">
              <w:rPr>
                <w:b/>
                <w:bCs/>
                <w:sz w:val="24"/>
                <w:szCs w:val="24"/>
              </w:rPr>
              <w:t xml:space="preserve"> для </w:t>
            </w:r>
            <w:r w:rsidR="006939BA">
              <w:rPr>
                <w:b/>
                <w:bCs/>
                <w:sz w:val="24"/>
                <w:szCs w:val="24"/>
                <w:lang w:val="en-US"/>
              </w:rPr>
              <w:t>max</w:t>
            </w:r>
            <w:r w:rsidRPr="00E269AD">
              <w:rPr>
                <w:b/>
                <w:bCs/>
                <w:sz w:val="24"/>
                <w:szCs w:val="24"/>
              </w:rPr>
              <w:t xml:space="preserve"> позиции</w:t>
            </w:r>
            <w:bookmarkEnd w:id="8"/>
          </w:p>
        </w:tc>
        <w:tc>
          <w:tcPr>
            <w:tcW w:w="1098" w:type="dxa"/>
            <w:shd w:val="clear" w:color="auto" w:fill="F4B083" w:themeFill="accent2" w:themeFillTint="99"/>
          </w:tcPr>
          <w:p w:rsidR="00E269AD" w:rsidRPr="00E269AD" w:rsidRDefault="006939BA" w:rsidP="00E269AD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Min</w:t>
            </w:r>
            <w:r w:rsidR="00E269AD" w:rsidRPr="00E269A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E269AD" w:rsidRPr="00E269AD">
              <w:rPr>
                <w:b/>
                <w:bCs/>
                <w:sz w:val="24"/>
                <w:szCs w:val="24"/>
              </w:rPr>
              <w:t>позиция</w:t>
            </w:r>
          </w:p>
        </w:tc>
        <w:tc>
          <w:tcPr>
            <w:tcW w:w="2446" w:type="dxa"/>
            <w:shd w:val="clear" w:color="auto" w:fill="F4B083" w:themeFill="accent2" w:themeFillTint="99"/>
          </w:tcPr>
          <w:p w:rsidR="00E269AD" w:rsidRPr="00E269AD" w:rsidRDefault="00E269AD" w:rsidP="00E269AD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269AD">
              <w:rPr>
                <w:b/>
                <w:bCs/>
                <w:sz w:val="24"/>
                <w:szCs w:val="24"/>
              </w:rPr>
              <w:t xml:space="preserve">Рел. </w:t>
            </w:r>
            <w:r w:rsidRPr="00E269AD">
              <w:rPr>
                <w:b/>
                <w:bCs/>
                <w:sz w:val="24"/>
                <w:szCs w:val="24"/>
                <w:lang w:val="en-US"/>
              </w:rPr>
              <w:t>URL</w:t>
            </w:r>
            <w:r w:rsidRPr="00E269AD">
              <w:rPr>
                <w:b/>
                <w:bCs/>
                <w:sz w:val="24"/>
                <w:szCs w:val="24"/>
              </w:rPr>
              <w:t xml:space="preserve"> для </w:t>
            </w:r>
            <w:r w:rsidR="006939BA">
              <w:rPr>
                <w:b/>
                <w:bCs/>
                <w:sz w:val="24"/>
                <w:szCs w:val="24"/>
                <w:lang w:val="en-US"/>
              </w:rPr>
              <w:t>min</w:t>
            </w:r>
            <w:r w:rsidRPr="00E269AD">
              <w:rPr>
                <w:b/>
                <w:bCs/>
                <w:sz w:val="24"/>
                <w:szCs w:val="24"/>
              </w:rPr>
              <w:t xml:space="preserve"> позиции</w:t>
            </w:r>
          </w:p>
        </w:tc>
      </w:tr>
      <w:tr w:rsidR="00E269AD" w:rsidRPr="00124AA7" w:rsidTr="00D06E8F">
        <w:tc>
          <w:tcPr>
            <w:tcW w:w="1806" w:type="dxa"/>
            <w:vAlign w:val="center"/>
          </w:tcPr>
          <w:p w:rsidR="00E269AD" w:rsidRPr="00E269AD" w:rsidRDefault="00E269AD" w:rsidP="00D06E8F">
            <w:pPr>
              <w:pStyle w:val="PixelPlus"/>
              <w:jc w:val="center"/>
              <w:rPr>
                <w:sz w:val="20"/>
                <w:szCs w:val="20"/>
              </w:rPr>
            </w:pPr>
            <w:bookmarkStart w:id="9" w:name="_Hlk34151925"/>
            <w:r w:rsidRPr="00E269AD">
              <w:rPr>
                <w:sz w:val="20"/>
                <w:szCs w:val="20"/>
              </w:rPr>
              <w:t>дом на рублевке купить</w:t>
            </w:r>
            <w:r>
              <w:rPr>
                <w:sz w:val="20"/>
                <w:szCs w:val="20"/>
              </w:rPr>
              <w:t xml:space="preserve"> (460)</w:t>
            </w:r>
            <w:bookmarkEnd w:id="9"/>
          </w:p>
        </w:tc>
        <w:tc>
          <w:tcPr>
            <w:tcW w:w="1098" w:type="dxa"/>
            <w:vAlign w:val="center"/>
          </w:tcPr>
          <w:p w:rsidR="00E269AD" w:rsidRPr="006939BA" w:rsidRDefault="006939BA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bookmarkStart w:id="10" w:name="_Hlk34151581"/>
        <w:tc>
          <w:tcPr>
            <w:tcW w:w="3045" w:type="dxa"/>
            <w:vAlign w:val="center"/>
          </w:tcPr>
          <w:p w:rsidR="00E269AD" w:rsidRPr="006939BA" w:rsidRDefault="006939BA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HYPERLINK "</w:instrText>
            </w:r>
            <w:r w:rsidRPr="006939BA">
              <w:rPr>
                <w:sz w:val="20"/>
                <w:szCs w:val="20"/>
                <w:lang w:val="en-US"/>
              </w:rPr>
              <w:instrText>https://garda-estate.ru/zagorodnaya-nedvizhimost/rublevo-uspenskoe/doma/</w:instrText>
            </w:r>
            <w:r>
              <w:rPr>
                <w:sz w:val="20"/>
                <w:szCs w:val="20"/>
                <w:lang w:val="en-US"/>
              </w:rPr>
              <w:instrText xml:space="preserve">"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 w:rsidRPr="000318FD">
              <w:rPr>
                <w:rStyle w:val="a8"/>
                <w:sz w:val="20"/>
                <w:szCs w:val="20"/>
                <w:lang w:val="en-US"/>
              </w:rPr>
              <w:t>https://garda-estate.ru/zagorodnaya-nedvizhimost/rublevo-uspenskoe/doma/</w:t>
            </w:r>
            <w:r>
              <w:rPr>
                <w:sz w:val="20"/>
                <w:szCs w:val="20"/>
                <w:lang w:val="en-US"/>
              </w:rPr>
              <w:fldChar w:fldCharType="end"/>
            </w:r>
            <w:bookmarkEnd w:id="10"/>
          </w:p>
        </w:tc>
        <w:tc>
          <w:tcPr>
            <w:tcW w:w="1098" w:type="dxa"/>
            <w:vAlign w:val="center"/>
          </w:tcPr>
          <w:p w:rsidR="00E269AD" w:rsidRPr="006939BA" w:rsidRDefault="006939BA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2446" w:type="dxa"/>
            <w:vAlign w:val="center"/>
          </w:tcPr>
          <w:p w:rsidR="00E269AD" w:rsidRPr="006939BA" w:rsidRDefault="00753510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hyperlink r:id="rId12" w:history="1">
              <w:r w:rsidR="006939BA" w:rsidRPr="006939BA">
                <w:rPr>
                  <w:rFonts w:cstheme="minorBidi"/>
                  <w:color w:val="0000FF"/>
                  <w:sz w:val="20"/>
                  <w:szCs w:val="20"/>
                  <w:u w:val="single"/>
                  <w:lang w:val="en-US"/>
                </w:rPr>
                <w:t>https://garda-estate.ru/zagorodnaya-nedvizhimost/rublevo-uspenskoe/doma/</w:t>
              </w:r>
            </w:hyperlink>
          </w:p>
        </w:tc>
      </w:tr>
      <w:tr w:rsidR="006939BA" w:rsidRPr="00124AA7" w:rsidTr="00D06E8F">
        <w:tc>
          <w:tcPr>
            <w:tcW w:w="1806" w:type="dxa"/>
            <w:vAlign w:val="center"/>
          </w:tcPr>
          <w:p w:rsidR="006939BA" w:rsidRPr="006939BA" w:rsidRDefault="006939BA" w:rsidP="00D06E8F">
            <w:pPr>
              <w:pStyle w:val="PixelPlus"/>
              <w:jc w:val="center"/>
              <w:rPr>
                <w:sz w:val="20"/>
                <w:szCs w:val="20"/>
              </w:rPr>
            </w:pPr>
            <w:r w:rsidRPr="006939BA">
              <w:rPr>
                <w:sz w:val="20"/>
                <w:szCs w:val="20"/>
              </w:rPr>
              <w:lastRenderedPageBreak/>
              <w:t>поселок 10 ярдов (</w:t>
            </w:r>
            <w:r>
              <w:rPr>
                <w:sz w:val="20"/>
                <w:szCs w:val="20"/>
                <w:lang w:val="en-US"/>
              </w:rPr>
              <w:t>167</w:t>
            </w:r>
            <w:r w:rsidRPr="006939BA">
              <w:rPr>
                <w:sz w:val="20"/>
                <w:szCs w:val="20"/>
              </w:rPr>
              <w:t>)</w:t>
            </w:r>
          </w:p>
        </w:tc>
        <w:tc>
          <w:tcPr>
            <w:tcW w:w="1098" w:type="dxa"/>
            <w:vAlign w:val="center"/>
          </w:tcPr>
          <w:p w:rsidR="006939BA" w:rsidRPr="006939BA" w:rsidRDefault="006939BA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3045" w:type="dxa"/>
            <w:vAlign w:val="center"/>
          </w:tcPr>
          <w:p w:rsidR="006939BA" w:rsidRPr="006939BA" w:rsidRDefault="00753510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hyperlink r:id="rId13" w:history="1">
              <w:r w:rsidR="006939BA" w:rsidRPr="006939BA">
                <w:rPr>
                  <w:rStyle w:val="a8"/>
                  <w:rFonts w:cstheme="minorBidi"/>
                  <w:sz w:val="20"/>
                  <w:szCs w:val="20"/>
                  <w:lang w:val="en-US"/>
                </w:rPr>
                <w:t>https://garda-estate.ru/zagorodnaya-nedvizhimost/rublevo-uspenskoe/razdory/10-jardov/</w:t>
              </w:r>
            </w:hyperlink>
          </w:p>
        </w:tc>
        <w:tc>
          <w:tcPr>
            <w:tcW w:w="1098" w:type="dxa"/>
            <w:vAlign w:val="center"/>
          </w:tcPr>
          <w:p w:rsidR="006939BA" w:rsidRPr="006939BA" w:rsidRDefault="006939BA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bookmarkStart w:id="11" w:name="_Hlk34150913"/>
        <w:tc>
          <w:tcPr>
            <w:tcW w:w="2446" w:type="dxa"/>
            <w:vAlign w:val="center"/>
          </w:tcPr>
          <w:p w:rsidR="006939BA" w:rsidRPr="006939BA" w:rsidRDefault="006939BA" w:rsidP="00D06E8F">
            <w:pPr>
              <w:pStyle w:val="PixelPlus"/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</w:rPr>
              <w:fldChar w:fldCharType="begin"/>
            </w:r>
            <w:r w:rsidRPr="006939BA">
              <w:rPr>
                <w:rFonts w:cstheme="minorBidi"/>
                <w:sz w:val="20"/>
                <w:szCs w:val="20"/>
                <w:lang w:val="en-US"/>
              </w:rPr>
              <w:instrText xml:space="preserve"> HYPERLINK "https://garda-estate.ru/zagorodnaya-nedvizhimost/rublevo-uspenskoe/razdory/10-jardov/" </w:instrText>
            </w:r>
            <w:r>
              <w:rPr>
                <w:rFonts w:cstheme="minorBidi"/>
                <w:sz w:val="20"/>
                <w:szCs w:val="20"/>
              </w:rPr>
              <w:fldChar w:fldCharType="separate"/>
            </w:r>
            <w:r w:rsidRPr="006939BA">
              <w:rPr>
                <w:rStyle w:val="a8"/>
                <w:rFonts w:cstheme="minorBidi"/>
                <w:sz w:val="20"/>
                <w:szCs w:val="20"/>
                <w:lang w:val="en-US"/>
              </w:rPr>
              <w:t>https://garda-estate.ru/zagorodnaya-nedvizhimost/rublevo-uspenskoe/razdory/10-jardov/</w:t>
            </w:r>
            <w:r>
              <w:rPr>
                <w:rFonts w:cstheme="minorBidi"/>
                <w:sz w:val="20"/>
                <w:szCs w:val="20"/>
              </w:rPr>
              <w:fldChar w:fldCharType="end"/>
            </w:r>
            <w:bookmarkEnd w:id="11"/>
          </w:p>
        </w:tc>
      </w:tr>
      <w:tr w:rsidR="006939BA" w:rsidRPr="003B51EA" w:rsidTr="00D06E8F">
        <w:tc>
          <w:tcPr>
            <w:tcW w:w="1806" w:type="dxa"/>
            <w:vAlign w:val="center"/>
          </w:tcPr>
          <w:p w:rsidR="006939BA" w:rsidRPr="006939B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proofErr w:type="spellStart"/>
            <w:r w:rsidRPr="003B51EA">
              <w:rPr>
                <w:sz w:val="20"/>
                <w:szCs w:val="20"/>
              </w:rPr>
              <w:t>грибово</w:t>
            </w:r>
            <w:proofErr w:type="spellEnd"/>
            <w:r w:rsidRPr="003B51EA">
              <w:rPr>
                <w:sz w:val="20"/>
                <w:szCs w:val="20"/>
              </w:rPr>
              <w:t xml:space="preserve"> минское шоссе</w:t>
            </w:r>
            <w:r>
              <w:rPr>
                <w:sz w:val="20"/>
                <w:szCs w:val="20"/>
              </w:rPr>
              <w:t xml:space="preserve"> (146)</w:t>
            </w:r>
          </w:p>
        </w:tc>
        <w:tc>
          <w:tcPr>
            <w:tcW w:w="1098" w:type="dxa"/>
            <w:vAlign w:val="center"/>
          </w:tcPr>
          <w:p w:rsidR="006939BA" w:rsidRPr="003B51E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45" w:type="dxa"/>
            <w:vAlign w:val="center"/>
          </w:tcPr>
          <w:p w:rsidR="006939BA" w:rsidRDefault="00753510" w:rsidP="00D06E8F">
            <w:pPr>
              <w:pStyle w:val="PixelPlus"/>
              <w:jc w:val="center"/>
              <w:rPr>
                <w:rFonts w:cstheme="minorBidi"/>
                <w:sz w:val="20"/>
                <w:szCs w:val="20"/>
              </w:rPr>
            </w:pPr>
            <w:hyperlink r:id="rId14" w:history="1">
              <w:r w:rsidR="003B51EA" w:rsidRPr="000318FD">
                <w:rPr>
                  <w:rStyle w:val="a8"/>
                  <w:rFonts w:cstheme="minorBidi"/>
                  <w:sz w:val="20"/>
                  <w:szCs w:val="20"/>
                </w:rPr>
                <w:t>https://garda-estate.ru/zagorodnaya-nedvizhimost/minskoe/gribovo/</w:t>
              </w:r>
            </w:hyperlink>
          </w:p>
        </w:tc>
        <w:tc>
          <w:tcPr>
            <w:tcW w:w="1098" w:type="dxa"/>
            <w:vAlign w:val="center"/>
          </w:tcPr>
          <w:p w:rsidR="006939BA" w:rsidRPr="003B51E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446" w:type="dxa"/>
            <w:vAlign w:val="center"/>
          </w:tcPr>
          <w:p w:rsidR="006939BA" w:rsidRDefault="00753510" w:rsidP="00D06E8F">
            <w:pPr>
              <w:pStyle w:val="PixelPlus"/>
              <w:jc w:val="center"/>
              <w:rPr>
                <w:rFonts w:cstheme="minorBidi"/>
                <w:sz w:val="20"/>
                <w:szCs w:val="20"/>
              </w:rPr>
            </w:pPr>
            <w:hyperlink r:id="rId15" w:history="1">
              <w:r w:rsidR="003B51EA" w:rsidRPr="000318FD">
                <w:rPr>
                  <w:rStyle w:val="a8"/>
                  <w:rFonts w:cstheme="minorBidi"/>
                  <w:sz w:val="20"/>
                  <w:szCs w:val="20"/>
                </w:rPr>
                <w:t>https://garda-estate.ru/zagorodnaya-nedvizhimost/minskoe/gribovo/</w:t>
              </w:r>
            </w:hyperlink>
          </w:p>
        </w:tc>
      </w:tr>
      <w:tr w:rsidR="003B51EA" w:rsidRPr="003B51EA" w:rsidTr="00D06E8F">
        <w:tc>
          <w:tcPr>
            <w:tcW w:w="1806" w:type="dxa"/>
            <w:vAlign w:val="center"/>
          </w:tcPr>
          <w:p w:rsidR="003B51EA" w:rsidRPr="003B51E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3B51EA">
              <w:rPr>
                <w:sz w:val="20"/>
                <w:szCs w:val="20"/>
              </w:rPr>
              <w:t xml:space="preserve">упить дом в </w:t>
            </w:r>
            <w:proofErr w:type="spellStart"/>
            <w:r w:rsidRPr="003B51EA">
              <w:rPr>
                <w:sz w:val="20"/>
                <w:szCs w:val="20"/>
              </w:rPr>
              <w:t>барвихе</w:t>
            </w:r>
            <w:proofErr w:type="spellEnd"/>
            <w:r>
              <w:rPr>
                <w:sz w:val="20"/>
                <w:szCs w:val="20"/>
              </w:rPr>
              <w:t xml:space="preserve"> (104)</w:t>
            </w:r>
          </w:p>
        </w:tc>
        <w:tc>
          <w:tcPr>
            <w:tcW w:w="1098" w:type="dxa"/>
            <w:vAlign w:val="center"/>
          </w:tcPr>
          <w:p w:rsidR="003B51E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45" w:type="dxa"/>
            <w:vAlign w:val="center"/>
          </w:tcPr>
          <w:p w:rsidR="003B51EA" w:rsidRDefault="00753510" w:rsidP="00D06E8F">
            <w:pPr>
              <w:pStyle w:val="PixelPlus"/>
              <w:jc w:val="center"/>
              <w:rPr>
                <w:rFonts w:cstheme="minorBidi"/>
                <w:sz w:val="20"/>
                <w:szCs w:val="20"/>
              </w:rPr>
            </w:pPr>
            <w:hyperlink r:id="rId16" w:history="1">
              <w:r w:rsidR="003B51EA" w:rsidRPr="000318FD">
                <w:rPr>
                  <w:rStyle w:val="a8"/>
                  <w:rFonts w:cstheme="minorBidi"/>
                  <w:sz w:val="20"/>
                  <w:szCs w:val="20"/>
                </w:rPr>
                <w:t>https://garda-estate.ru/zagorodnaya-nedvizhimost/rublevo-uspenskoe/barviha/</w:t>
              </w:r>
            </w:hyperlink>
          </w:p>
        </w:tc>
        <w:tc>
          <w:tcPr>
            <w:tcW w:w="1098" w:type="dxa"/>
            <w:vAlign w:val="center"/>
          </w:tcPr>
          <w:p w:rsidR="003B51E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446" w:type="dxa"/>
            <w:vAlign w:val="center"/>
          </w:tcPr>
          <w:p w:rsidR="003B51EA" w:rsidRDefault="00753510" w:rsidP="00D06E8F">
            <w:pPr>
              <w:pStyle w:val="PixelPlus"/>
              <w:jc w:val="center"/>
              <w:rPr>
                <w:rFonts w:cstheme="minorBidi"/>
                <w:sz w:val="20"/>
                <w:szCs w:val="20"/>
              </w:rPr>
            </w:pPr>
            <w:hyperlink r:id="rId17" w:history="1">
              <w:r w:rsidR="003B51EA" w:rsidRPr="000318FD">
                <w:rPr>
                  <w:rStyle w:val="a8"/>
                  <w:rFonts w:cstheme="minorBidi"/>
                  <w:sz w:val="20"/>
                  <w:szCs w:val="20"/>
                </w:rPr>
                <w:t>https://garda-estate.ru/zagorodnaya-nedvizhimost/rublevo-uspenskoe/barviha/</w:t>
              </w:r>
            </w:hyperlink>
          </w:p>
        </w:tc>
      </w:tr>
    </w:tbl>
    <w:p w:rsidR="00E269AD" w:rsidRDefault="0099708A" w:rsidP="0099708A">
      <w:pPr>
        <w:pStyle w:val="PixelPlus"/>
        <w:ind w:firstLine="851"/>
      </w:pPr>
      <w:r>
        <w:t xml:space="preserve">Проанализировав эти и другие пары </w:t>
      </w:r>
      <w:r>
        <w:rPr>
          <w:lang w:val="en-US"/>
        </w:rPr>
        <w:t>URL</w:t>
      </w:r>
      <w:r>
        <w:t>-запрос</w:t>
      </w:r>
      <w:r w:rsidR="00562494">
        <w:t>ов,</w:t>
      </w:r>
      <w:r>
        <w:t xml:space="preserve"> зафиксированы проблемы в текущей оптимизации релевантных страниц, </w:t>
      </w:r>
      <w:r w:rsidR="00C42DC7">
        <w:t>примеры наиболее частых</w:t>
      </w:r>
      <w:r>
        <w:t>:</w:t>
      </w:r>
    </w:p>
    <w:p w:rsidR="0099708A" w:rsidRDefault="0099708A" w:rsidP="0099708A">
      <w:pPr>
        <w:pStyle w:val="PixelPlus"/>
        <w:numPr>
          <w:ilvl w:val="0"/>
          <w:numId w:val="19"/>
        </w:numPr>
      </w:pPr>
      <w:r>
        <w:rPr>
          <w:lang w:val="en-US"/>
        </w:rPr>
        <w:t>Title</w:t>
      </w:r>
      <w:r w:rsidRPr="0099708A">
        <w:t xml:space="preserve"> </w:t>
      </w:r>
      <w:r>
        <w:t>не содержит все вхождения слов из запроса;</w:t>
      </w:r>
    </w:p>
    <w:p w:rsidR="00E775CC" w:rsidRDefault="00753510" w:rsidP="0099708A">
      <w:pPr>
        <w:pStyle w:val="PixelPlus"/>
        <w:numPr>
          <w:ilvl w:val="0"/>
          <w:numId w:val="19"/>
        </w:numPr>
      </w:pPr>
      <w:hyperlink r:id="rId18" w:history="1">
        <w:r w:rsidR="00E775CC" w:rsidRPr="00E775CC">
          <w:rPr>
            <w:rStyle w:val="a8"/>
            <w:lang w:val="en-US"/>
          </w:rPr>
          <w:t>H</w:t>
        </w:r>
        <w:r w:rsidR="00E775CC" w:rsidRPr="00E775CC">
          <w:rPr>
            <w:rStyle w:val="a8"/>
          </w:rPr>
          <w:t>1</w:t>
        </w:r>
      </w:hyperlink>
      <w:r w:rsidR="00E775CC" w:rsidRPr="00E775CC">
        <w:t xml:space="preserve"> </w:t>
      </w:r>
      <w:r w:rsidR="00E775CC">
        <w:t>не отражает проблематику продвигаемых запросов;</w:t>
      </w:r>
    </w:p>
    <w:p w:rsidR="0099708A" w:rsidRDefault="00A3558C" w:rsidP="0099708A">
      <w:pPr>
        <w:pStyle w:val="PixelPlus"/>
        <w:numPr>
          <w:ilvl w:val="0"/>
          <w:numId w:val="19"/>
        </w:numPr>
      </w:pPr>
      <w:r>
        <w:t xml:space="preserve">показатели </w:t>
      </w:r>
      <w:r w:rsidR="0099708A">
        <w:t>объе</w:t>
      </w:r>
      <w:r>
        <w:t>ма</w:t>
      </w:r>
      <w:r w:rsidR="0099708A">
        <w:t xml:space="preserve"> текстов и количеств</w:t>
      </w:r>
      <w:r>
        <w:t>а</w:t>
      </w:r>
      <w:r w:rsidR="0099708A">
        <w:t xml:space="preserve"> вхождени</w:t>
      </w:r>
      <w:r>
        <w:t>й</w:t>
      </w:r>
      <w:r w:rsidR="0099708A">
        <w:t xml:space="preserve"> в них меньше</w:t>
      </w:r>
      <w:r>
        <w:t>, чем в среднем по ТОП-10;</w:t>
      </w:r>
    </w:p>
    <w:p w:rsidR="009B2B33" w:rsidRDefault="009B2B33" w:rsidP="0099708A">
      <w:pPr>
        <w:pStyle w:val="PixelPlus"/>
        <w:numPr>
          <w:ilvl w:val="0"/>
          <w:numId w:val="19"/>
        </w:numPr>
      </w:pPr>
      <w:r>
        <w:t xml:space="preserve">несовпадения </w:t>
      </w:r>
      <w:hyperlink r:id="rId19" w:history="1">
        <w:r w:rsidRPr="009B2B33">
          <w:rPr>
            <w:rStyle w:val="a8"/>
          </w:rPr>
          <w:t>продвигаемого</w:t>
        </w:r>
      </w:hyperlink>
      <w:r>
        <w:t xml:space="preserve"> с релевантным </w:t>
      </w:r>
      <w:r>
        <w:rPr>
          <w:lang w:val="en-US"/>
        </w:rPr>
        <w:t>URL</w:t>
      </w:r>
      <w:r>
        <w:t>;</w:t>
      </w:r>
    </w:p>
    <w:p w:rsidR="00A3558C" w:rsidRDefault="00A3558C" w:rsidP="0099708A">
      <w:pPr>
        <w:pStyle w:val="PixelPlus"/>
        <w:numPr>
          <w:ilvl w:val="0"/>
          <w:numId w:val="19"/>
        </w:numPr>
      </w:pPr>
      <w:r>
        <w:t xml:space="preserve">наличие логических дублей под КП: </w:t>
      </w:r>
      <w:hyperlink r:id="rId20" w:history="1">
        <w:r w:rsidRPr="009C219E">
          <w:rPr>
            <w:rStyle w:val="a8"/>
          </w:rPr>
          <w:t>страницы листинга</w:t>
        </w:r>
      </w:hyperlink>
      <w:r>
        <w:t xml:space="preserve"> и </w:t>
      </w:r>
      <w:hyperlink r:id="rId21" w:history="1">
        <w:r w:rsidRPr="009C219E">
          <w:rPr>
            <w:rStyle w:val="a8"/>
          </w:rPr>
          <w:t>страницы подробного описания</w:t>
        </w:r>
      </w:hyperlink>
      <w:r w:rsidR="00102A97">
        <w:t>;</w:t>
      </w:r>
    </w:p>
    <w:p w:rsidR="00102A97" w:rsidRDefault="00753510" w:rsidP="0099708A">
      <w:pPr>
        <w:pStyle w:val="PixelPlus"/>
        <w:numPr>
          <w:ilvl w:val="0"/>
          <w:numId w:val="19"/>
        </w:numPr>
      </w:pPr>
      <w:hyperlink r:id="rId22" w:history="1">
        <w:r w:rsidR="00102A97" w:rsidRPr="00102A97">
          <w:rPr>
            <w:rStyle w:val="a8"/>
          </w:rPr>
          <w:t>недостаточный ассортимент</w:t>
        </w:r>
      </w:hyperlink>
      <w:r w:rsidR="00102A97">
        <w:t xml:space="preserve"> на страницах листинга.</w:t>
      </w:r>
    </w:p>
    <w:p w:rsidR="00C42DC7" w:rsidRDefault="001C70C4" w:rsidP="001C70C4">
      <w:pPr>
        <w:pStyle w:val="PixelPlus"/>
        <w:ind w:firstLine="720"/>
      </w:pPr>
      <w:r>
        <w:t>Далее в таблице №5 представлены ТОП-15 страниц, потерявших максимальное количество визитов из ПС Яндекс за 2018 и 2019 года.</w:t>
      </w:r>
    </w:p>
    <w:p w:rsidR="00110287" w:rsidRDefault="00110287">
      <w:pPr>
        <w:rPr>
          <w:rFonts w:cs="Times New Roman"/>
          <w:sz w:val="28"/>
          <w:szCs w:val="28"/>
        </w:rPr>
      </w:pPr>
      <w:r>
        <w:br w:type="page"/>
      </w:r>
    </w:p>
    <w:p w:rsidR="002038CE" w:rsidRDefault="002038CE" w:rsidP="002038CE">
      <w:pPr>
        <w:pStyle w:val="PP3"/>
      </w:pPr>
      <w:r>
        <w:lastRenderedPageBreak/>
        <w:t>Табл. 5. ТОП-15 страниц, потерявших трафик из ПС Яндекс в 2019 году относительно 2018 года.</w:t>
      </w:r>
    </w:p>
    <w:tbl>
      <w:tblPr>
        <w:tblW w:w="9697" w:type="dxa"/>
        <w:tblLook w:val="04A0" w:firstRow="1" w:lastRow="0" w:firstColumn="1" w:lastColumn="0" w:noHBand="0" w:noVBand="1"/>
      </w:tblPr>
      <w:tblGrid>
        <w:gridCol w:w="4957"/>
        <w:gridCol w:w="1580"/>
        <w:gridCol w:w="1580"/>
        <w:gridCol w:w="1580"/>
      </w:tblGrid>
      <w:tr w:rsidR="001C70C4" w:rsidRPr="001C70C4" w:rsidTr="00E94DAA">
        <w:trPr>
          <w:trHeight w:val="300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1C70C4" w:rsidRPr="001C70C4" w:rsidRDefault="001C70C4" w:rsidP="00E94D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1C70C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Страница входа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1C70C4" w:rsidRPr="001C70C4" w:rsidRDefault="001C70C4" w:rsidP="00E94D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1C70C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Визиты 2018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1C70C4" w:rsidRPr="001C70C4" w:rsidRDefault="002038CE" w:rsidP="00E94D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Потеря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1C70C4" w:rsidRPr="001C70C4" w:rsidRDefault="002038CE" w:rsidP="00E94D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Визиты 2019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3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https://garda-estate.ru/zagorodnaya-nedvizhimost/doma/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1676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-804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872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4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https://garda-estate.ru/zagorodnaya-nedvizhimost/rublevo-uspenskoe/doma/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1533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-782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751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5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https://garda-estate.ru/zagorodnaya-nedvizhimost/rublevo-uspenskoe/barviha/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506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-236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270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6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https://garda-estate.ru/zagorodnaya-nedvizhimost/rublevo-uspenskoe/nikolina-gora/sosnovyj-bor-nikolina-gora/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289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-186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103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7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https://garda-estate.ru/zagorodnaya-nedvizhimost/rublevo-uspenskoe/nikolina-gora/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272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-149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123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8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https://garda-estate.ru/zagorodnaya-nedvizhimost/ilinskoe/nikolo-urjupino/novahovo/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162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-139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9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https://garda-estate.ru/zagorodnaya-nedvizhimost/rublevo-uspenskoe/kottedzhy/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-134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82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0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https://garda-estate.ru/zagorodnaya-nedvizhimost/doma/tag-s-basseynom/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-131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125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1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https://garda-estate.ru/zagorodnaya-nedvizhimost/rublevo-uspenskoe/barviha/sady-majendorf/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228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-130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98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2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https://garda-estate.ru/zagorodnaya-nedvizhimost/arenda/rublevo-uspenskoe/zhukovka/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139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-113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3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https://garda-estate.ru/zagorodnaya-nedvizhimost/rublevo-uspenskoe/tag-uchastok-na-rublevke/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-101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4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https://garda-estate.ru/zagorodnaya-nedvizhimost/rublevo-uspenskoe/barviha/barviha-village/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99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-99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5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https://garda-estate.ru/zagorodnaya-nedvizhimost/novorizhskoe/mjakinino/beresta/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151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-98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53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6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https://garda-estate.ru/zagorodnaya-nedvizhimost/novorizhskoe/chesnokovo/millenium-park/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-96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753510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7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https://garda-estate.ru/zagorodnaya-nedvizhimost/novorizhskoe/pavlovskaja-sloboda/knjazhe-ozero/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184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-90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94</w:t>
            </w:r>
          </w:p>
        </w:tc>
      </w:tr>
    </w:tbl>
    <w:p w:rsidR="001C70C4" w:rsidRDefault="00B17AB1" w:rsidP="00C42DC7">
      <w:pPr>
        <w:pStyle w:val="PixelPlus"/>
      </w:pPr>
      <w:r>
        <w:t xml:space="preserve">3 из 15 </w:t>
      </w:r>
      <w:r>
        <w:rPr>
          <w:lang w:val="en-US"/>
        </w:rPr>
        <w:t>URL</w:t>
      </w:r>
      <w:r w:rsidRPr="00B17AB1">
        <w:t xml:space="preserve"> </w:t>
      </w:r>
      <w:r>
        <w:t xml:space="preserve">отсутствуют во вкладке «Распределение» </w:t>
      </w:r>
      <w:r>
        <w:rPr>
          <w:lang w:val="en-US"/>
        </w:rPr>
        <w:t>Tools</w:t>
      </w:r>
      <w:r>
        <w:t>, что означает</w:t>
      </w:r>
      <w:r w:rsidR="003039E7">
        <w:t xml:space="preserve"> наличие</w:t>
      </w:r>
      <w:r>
        <w:t xml:space="preserve"> глобальной проблемы в отсутствии охвата трафиковых страниц.</w:t>
      </w:r>
      <w:r w:rsidR="00102A97">
        <w:t xml:space="preserve"> При экспресс-анализе общего списка страниц, потерявших трафик, фиксируются следующие проблемы:</w:t>
      </w:r>
    </w:p>
    <w:p w:rsidR="00102A97" w:rsidRDefault="00102A97" w:rsidP="00102A97">
      <w:pPr>
        <w:pStyle w:val="PixelPlus"/>
        <w:numPr>
          <w:ilvl w:val="0"/>
          <w:numId w:val="20"/>
        </w:numPr>
      </w:pPr>
      <w:r>
        <w:lastRenderedPageBreak/>
        <w:t>отсутствие ассортимента на странице;</w:t>
      </w:r>
    </w:p>
    <w:p w:rsidR="00102A97" w:rsidRDefault="00102A97" w:rsidP="00102A97">
      <w:pPr>
        <w:pStyle w:val="PixelPlus"/>
        <w:numPr>
          <w:ilvl w:val="0"/>
          <w:numId w:val="20"/>
        </w:numPr>
      </w:pPr>
      <w:r>
        <w:t>страница отдает код ответа 404;</w:t>
      </w:r>
    </w:p>
    <w:p w:rsidR="00102A97" w:rsidRDefault="00102A97" w:rsidP="00102A97">
      <w:pPr>
        <w:pStyle w:val="PixelPlus"/>
        <w:numPr>
          <w:ilvl w:val="0"/>
          <w:numId w:val="20"/>
        </w:numPr>
      </w:pPr>
      <w:r>
        <w:t>недостаточное количество ассортимента, которое вспомо</w:t>
      </w:r>
      <w:r w:rsidR="002E3FBE">
        <w:t>г</w:t>
      </w:r>
      <w:r>
        <w:t>ательный блок</w:t>
      </w:r>
      <w:r w:rsidR="002E3FBE">
        <w:t xml:space="preserve"> «Похожие поселки» не восполняет.</w:t>
      </w:r>
    </w:p>
    <w:p w:rsidR="002E3FBE" w:rsidRDefault="002E3FBE" w:rsidP="002E3FBE">
      <w:pPr>
        <w:pStyle w:val="PixelPlus"/>
      </w:pPr>
      <w:r>
        <w:t>В целом наблюдается отсутствие работ по контролю и аналитике трафика и трафиковых страниц.</w:t>
      </w:r>
    </w:p>
    <w:p w:rsidR="00402FD7" w:rsidRPr="000D6A87" w:rsidRDefault="00402FD7" w:rsidP="007C79DA">
      <w:pPr>
        <w:pStyle w:val="PixelPlus"/>
        <w:ind w:firstLine="851"/>
      </w:pPr>
      <w:r>
        <w:t xml:space="preserve">В рамках анализа трафика определены ТОП-175 </w:t>
      </w:r>
      <w:r>
        <w:rPr>
          <w:lang w:val="en-US"/>
        </w:rPr>
        <w:t>URL</w:t>
      </w:r>
      <w:r w:rsidRPr="00402FD7">
        <w:t xml:space="preserve">, </w:t>
      </w:r>
      <w:r>
        <w:t>являющи</w:t>
      </w:r>
      <w:r w:rsidR="007C79DA">
        <w:t>еся</w:t>
      </w:r>
      <w:r>
        <w:t xml:space="preserve"> страницами входа, которые в совокупности привлекли более 80% трафика </w:t>
      </w:r>
      <w:r w:rsidR="007C79DA">
        <w:t xml:space="preserve">на сайт из каждой поисковой системы за период </w:t>
      </w:r>
      <w:bookmarkStart w:id="12" w:name="_Hlk34210928"/>
      <w:r w:rsidR="007C79DA">
        <w:t xml:space="preserve">01.31.2018–31.01.2020 г. </w:t>
      </w:r>
      <w:bookmarkEnd w:id="12"/>
      <w:r w:rsidR="007C79DA">
        <w:t xml:space="preserve">Далее построено их пересечение, в результате которого </w:t>
      </w:r>
      <w:r w:rsidR="00F83C9F">
        <w:t>выявлены</w:t>
      </w:r>
      <w:r w:rsidR="007C79DA">
        <w:t xml:space="preserve"> 166</w:t>
      </w:r>
      <w:r w:rsidR="00F83C9F">
        <w:t xml:space="preserve"> общих</w:t>
      </w:r>
      <w:r w:rsidR="007C79DA">
        <w:t xml:space="preserve"> документов</w:t>
      </w:r>
      <w:r w:rsidR="00F83C9F">
        <w:t xml:space="preserve">, т.е. эти страницы являются страницами входа и в ПС Яндекс, и в ПС </w:t>
      </w:r>
      <w:r w:rsidR="00F83C9F">
        <w:rPr>
          <w:lang w:val="en-US"/>
        </w:rPr>
        <w:t>Google</w:t>
      </w:r>
      <w:r w:rsidR="00F83C9F">
        <w:t>,</w:t>
      </w:r>
      <w:r w:rsidR="007C79DA">
        <w:t xml:space="preserve"> </w:t>
      </w:r>
      <w:r w:rsidR="00F83C9F">
        <w:t xml:space="preserve">после был рассчитан коэффициент </w:t>
      </w:r>
      <w:r w:rsidR="00F83C9F" w:rsidRPr="00F83C9F">
        <w:t>осцилляции</w:t>
      </w:r>
      <w:r w:rsidR="00F83C9F">
        <w:rPr>
          <w:rStyle w:val="ae"/>
        </w:rPr>
        <w:footnoteReference w:id="3"/>
      </w:r>
      <w:r w:rsidR="000D6A87">
        <w:t xml:space="preserve"> (далее </w:t>
      </w:r>
      <w:bookmarkStart w:id="13" w:name="_Hlk34210483"/>
      <w:r w:rsidR="000D6A87">
        <w:rPr>
          <w:lang w:val="en-US"/>
        </w:rPr>
        <w:t>V</w:t>
      </w:r>
      <w:r w:rsidR="000D6A87">
        <w:rPr>
          <w:vertAlign w:val="subscript"/>
          <w:lang w:val="en-US"/>
        </w:rPr>
        <w:t>R</w:t>
      </w:r>
      <w:bookmarkEnd w:id="13"/>
      <w:r w:rsidR="000D6A87">
        <w:t>)</w:t>
      </w:r>
      <w:r w:rsidR="00EC21CE">
        <w:t xml:space="preserve"> (значение признака «Посетители»)</w:t>
      </w:r>
      <w:r w:rsidR="00F83C9F">
        <w:t xml:space="preserve"> для каждого </w:t>
      </w:r>
      <w:r w:rsidR="00F83C9F">
        <w:rPr>
          <w:lang w:val="en-US"/>
        </w:rPr>
        <w:t>URL</w:t>
      </w:r>
      <w:r w:rsidR="00F83C9F">
        <w:t>.</w:t>
      </w:r>
    </w:p>
    <w:p w:rsidR="000D6A87" w:rsidRPr="000D6A87" w:rsidRDefault="000D6A87" w:rsidP="000D6A87">
      <w:pPr>
        <w:pStyle w:val="PP3"/>
      </w:pPr>
      <w:r>
        <w:t xml:space="preserve">Табл. 6. Страницы с максимальным значением </w:t>
      </w:r>
      <w:r>
        <w:rPr>
          <w:lang w:val="en-US"/>
        </w:rPr>
        <w:t>V</w:t>
      </w:r>
      <w:r>
        <w:rPr>
          <w:vertAlign w:val="subscript"/>
          <w:lang w:val="en-US"/>
        </w:rPr>
        <w:t>R</w:t>
      </w:r>
      <w:r>
        <w:t>.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217"/>
        <w:gridCol w:w="1560"/>
      </w:tblGrid>
      <w:tr w:rsidR="000D6A87" w:rsidRPr="000D6A87" w:rsidTr="000D6A87">
        <w:trPr>
          <w:trHeight w:val="377"/>
        </w:trPr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D6A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Страница входа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vertAlign w:val="subscript"/>
                <w:lang w:val="en-US" w:eastAsia="ru-RU"/>
              </w:rPr>
            </w:pPr>
            <w:r w:rsidRPr="000D6A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V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vertAlign w:val="subscript"/>
                <w:lang w:val="en-US" w:eastAsia="ru-RU"/>
              </w:rPr>
              <w:t>R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https://garda-estate.ru/zagorodnaya-nedvizhimost/arenda/rublevo-uspenskoe/barviha/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1,78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https://garda-estate.ru/zagorodnaya-nedvizhimost/arenda/rublevo-uspenskoe/doma/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6F6D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1,73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https://garda-estate.ru/zagorodnaya-nedvizhimost/arenda/rublevo-uspenskoe/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786E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1,65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https://garda-estate.ru/zagorodnaya-nedvizhimost/minskoe/moscow/meshcherskiy/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7E6F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1,60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https://garda-estate.ru/sovety/yuridicheskie-voprosy/proveryem-zakonnost-postroiki-doma/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8471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1,55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https://garda-estate.ru/contacts/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9173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1,43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https://garda-estate.ru/zagorodnaya-nedvizhimost/doma/tag-les/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9474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1,41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9D75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1,33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https://garda-estate.ru/zagorodnaya-nedvizhimost/ilinskoe/nikolo-urjupino/novahovo/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9E76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1,32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https://garda-estate.ru/zagorodnaya-nedvizhimost/poselki/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176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1,29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https://garda-estate.ru/specialoffer/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377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1,28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https://garda-estate.ru/zagorodnaya-nedvizhimost/rublevo-uspenskoe/zhukovka/zhukovka-xxi/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677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1,25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https://garda-estate.ru/zagorodnaya-nedvizhimost/rublevo-uspenskoe/zhukovka/xxi/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D78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1,19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https://garda-estate.ru/zagorodnaya-nedvizhimost/rublevo-uspenskoe/nikolina-gora/zareche/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B079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1,16</w:t>
            </w:r>
          </w:p>
        </w:tc>
      </w:tr>
    </w:tbl>
    <w:p w:rsidR="00FD641F" w:rsidRDefault="00872519" w:rsidP="00FD641F">
      <w:pPr>
        <w:pStyle w:val="PixelPlus"/>
      </w:pPr>
      <w:r>
        <w:lastRenderedPageBreak/>
        <w:t xml:space="preserve">С полными данными таблицы можно ознакомиться в файле приложения </w:t>
      </w:r>
      <w:r w:rsidRPr="00872519">
        <w:rPr>
          <w:b/>
          <w:bCs/>
          <w:i/>
          <w:iCs/>
        </w:rPr>
        <w:t>«Данные по сайту.</w:t>
      </w:r>
      <w:proofErr w:type="spellStart"/>
      <w:r w:rsidRPr="00872519">
        <w:rPr>
          <w:b/>
          <w:bCs/>
          <w:i/>
          <w:iCs/>
          <w:lang w:val="en-US"/>
        </w:rPr>
        <w:t>xlsx</w:t>
      </w:r>
      <w:proofErr w:type="spellEnd"/>
      <w:r w:rsidRPr="00872519">
        <w:rPr>
          <w:b/>
          <w:bCs/>
          <w:i/>
          <w:iCs/>
        </w:rPr>
        <w:t>»</w:t>
      </w:r>
      <w:r>
        <w:t xml:space="preserve">, вкладка </w:t>
      </w:r>
      <w:r w:rsidRPr="00872519">
        <w:rPr>
          <w:b/>
          <w:bCs/>
          <w:i/>
          <w:iCs/>
        </w:rPr>
        <w:t>«Пересечение страниц входа»</w:t>
      </w:r>
      <w:r>
        <w:t>.</w:t>
      </w:r>
      <w:r w:rsidR="00FD641F">
        <w:t xml:space="preserve"> </w:t>
      </w:r>
    </w:p>
    <w:p w:rsidR="00815BA3" w:rsidRDefault="00986C55" w:rsidP="00FD641F">
      <w:pPr>
        <w:pStyle w:val="PixelPlus"/>
      </w:pPr>
      <w:r>
        <w:t xml:space="preserve">Страницы с высоким показателем </w:t>
      </w:r>
      <w:r>
        <w:rPr>
          <w:lang w:val="en-US"/>
        </w:rPr>
        <w:t>V</w:t>
      </w:r>
      <w:r>
        <w:rPr>
          <w:vertAlign w:val="subscript"/>
          <w:lang w:val="en-US"/>
        </w:rPr>
        <w:t>R</w:t>
      </w:r>
      <w:r w:rsidRPr="00986C55">
        <w:t xml:space="preserve"> </w:t>
      </w:r>
      <w:r>
        <w:t>необходимо брать в проработку, с целью оптимизации под ПС с низким показателем признака.</w:t>
      </w:r>
    </w:p>
    <w:p w:rsidR="00986C55" w:rsidRDefault="0046186E" w:rsidP="00FE2963">
      <w:pPr>
        <w:pStyle w:val="PixelPlus"/>
        <w:ind w:firstLine="851"/>
      </w:pPr>
      <w:r>
        <w:t xml:space="preserve">В таблице №7 представлено распределение </w:t>
      </w:r>
      <w:bookmarkStart w:id="14" w:name="_Hlk34210950"/>
      <w:r w:rsidR="00C77282">
        <w:t>посетителей</w:t>
      </w:r>
      <w:r>
        <w:t xml:space="preserve"> по источникам трафика за период 01.31.2018–31.01.2020 г.</w:t>
      </w:r>
      <w:bookmarkEnd w:id="14"/>
    </w:p>
    <w:p w:rsidR="0046186E" w:rsidRDefault="00FE2963" w:rsidP="00FE2963">
      <w:pPr>
        <w:pStyle w:val="PP3"/>
      </w:pPr>
      <w:r>
        <w:t xml:space="preserve">Табл. 7. Распределение </w:t>
      </w:r>
      <w:bookmarkStart w:id="15" w:name="_Hlk34211097"/>
      <w:r w:rsidR="00C77282">
        <w:t>посетителей</w:t>
      </w:r>
      <w:r>
        <w:t xml:space="preserve"> по источникам трафика за период </w:t>
      </w:r>
      <w:r w:rsidR="00C77282">
        <w:t>0</w:t>
      </w:r>
      <w:r>
        <w:t>1.31.2018–31.01.2020 г.</w:t>
      </w:r>
      <w:bookmarkEnd w:id="15"/>
    </w:p>
    <w:tbl>
      <w:tblPr>
        <w:tblW w:w="9452" w:type="dxa"/>
        <w:tblLook w:val="04A0" w:firstRow="1" w:lastRow="0" w:firstColumn="1" w:lastColumn="0" w:noHBand="0" w:noVBand="1"/>
      </w:tblPr>
      <w:tblGrid>
        <w:gridCol w:w="2689"/>
        <w:gridCol w:w="1300"/>
        <w:gridCol w:w="1419"/>
        <w:gridCol w:w="1220"/>
        <w:gridCol w:w="1344"/>
        <w:gridCol w:w="1480"/>
      </w:tblGrid>
      <w:tr w:rsidR="00FE2963" w:rsidRPr="00FE2963" w:rsidTr="00FE2963">
        <w:trPr>
          <w:trHeight w:val="60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Источник трафика, Источник трафика (детально)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Визиты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Посетители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Отказы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Глубина просмотра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Время на сайте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Итого и средние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141 525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77745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16,3 %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5,66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5:15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из поисковых систем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58 145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45606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13,1 %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5,04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3:48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Прямые заходы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36 600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14982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23,1 %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6:11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по рекламе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27 081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15864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13,4 %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5,72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4:21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Внутренние переходы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15 692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5282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15,7 %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9,34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9:41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по ссылкам на сайтах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2 992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1589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17 %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7:34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из социальных сетей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673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581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31,5 %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2,65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2:00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с сохранённых страниц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221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13,6 %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5,24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6:49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Не определено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78,6 %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1,77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1:05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из мессенджеров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1,33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0:35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из рекомендательных систем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33,3 %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0:12</w:t>
            </w:r>
          </w:p>
        </w:tc>
      </w:tr>
    </w:tbl>
    <w:p w:rsidR="00FE2963" w:rsidRPr="0046186E" w:rsidRDefault="00FE2963" w:rsidP="006D00DB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 wp14:anchorId="368C65DE" wp14:editId="432CC24D">
            <wp:extent cx="4210685" cy="2000250"/>
            <wp:effectExtent l="0" t="0" r="0" b="0"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8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:rsidR="002E3FBE" w:rsidRDefault="00FE2963" w:rsidP="00C0332E">
      <w:pPr>
        <w:pStyle w:val="PP1"/>
      </w:pPr>
      <w:r>
        <w:t xml:space="preserve">Рис. </w:t>
      </w:r>
      <w:r w:rsidR="000C5E4C">
        <w:t xml:space="preserve">5. </w:t>
      </w:r>
      <w:r w:rsidR="00C0332E">
        <w:t xml:space="preserve">Круговая диаграмма с распределением </w:t>
      </w:r>
      <w:r w:rsidR="00C77282" w:rsidRPr="00C77282">
        <w:t>посетителей</w:t>
      </w:r>
      <w:r w:rsidR="00C0332E">
        <w:t xml:space="preserve"> по источникам трафика за период 1.31.2018–31.01.2020 г.</w:t>
      </w:r>
    </w:p>
    <w:p w:rsidR="00C0332E" w:rsidRDefault="00B3395B" w:rsidP="00B3395B">
      <w:pPr>
        <w:pStyle w:val="PixelPlus"/>
        <w:ind w:firstLine="851"/>
      </w:pPr>
      <w:r>
        <w:lastRenderedPageBreak/>
        <w:t>На основании проведенного анализа трафика и видимости сформулированы следующие выводы</w:t>
      </w:r>
      <w:r w:rsidR="00581574">
        <w:t>.</w:t>
      </w:r>
    </w:p>
    <w:p w:rsidR="00B3395B" w:rsidRDefault="00581574" w:rsidP="00581574">
      <w:pPr>
        <w:pStyle w:val="PixelPlus"/>
      </w:pPr>
      <w:r>
        <w:t xml:space="preserve">Совокупная доля органического трафика показывает отрицательную динамику. Трафик из ПС Яндекс имеет сильное падение, при этом </w:t>
      </w:r>
      <w:r>
        <w:rPr>
          <w:lang w:val="en-US"/>
        </w:rPr>
        <w:t>Google</w:t>
      </w:r>
      <w:r w:rsidRPr="00581574">
        <w:t xml:space="preserve"> </w:t>
      </w:r>
      <w:r>
        <w:t xml:space="preserve">показывает уверенный рост, который, предположительно, сможет компенсировать сокращающуюся долю трафика на непродолжительное время из ПС Яндекса. В связи с этим необходимо </w:t>
      </w:r>
      <w:r w:rsidR="005D0FC6">
        <w:t xml:space="preserve">выполнить </w:t>
      </w:r>
      <w:r>
        <w:t>следующие работы:</w:t>
      </w:r>
    </w:p>
    <w:p w:rsidR="00581574" w:rsidRDefault="00581574" w:rsidP="00581574">
      <w:pPr>
        <w:pStyle w:val="PixelPlus"/>
        <w:numPr>
          <w:ilvl w:val="0"/>
          <w:numId w:val="23"/>
        </w:numPr>
      </w:pPr>
      <w:bookmarkStart w:id="16" w:name="Работы_on_page"/>
      <w:bookmarkStart w:id="17" w:name="_Hlk34253673"/>
      <w:r>
        <w:t>Проведение</w:t>
      </w:r>
      <w:bookmarkEnd w:id="16"/>
      <w:r>
        <w:t xml:space="preserve"> </w:t>
      </w:r>
      <w:r>
        <w:rPr>
          <w:lang w:val="en-US"/>
        </w:rPr>
        <w:t>on</w:t>
      </w:r>
      <w:r w:rsidRPr="00581574">
        <w:t>-</w:t>
      </w:r>
      <w:r>
        <w:rPr>
          <w:lang w:val="en-US"/>
        </w:rPr>
        <w:t>page</w:t>
      </w:r>
      <w:r w:rsidRPr="00581574">
        <w:t xml:space="preserve"> </w:t>
      </w:r>
      <w:r>
        <w:t xml:space="preserve">оптимизации по парам </w:t>
      </w:r>
      <w:r>
        <w:rPr>
          <w:lang w:val="en-US"/>
        </w:rPr>
        <w:t>URL</w:t>
      </w:r>
      <w:r w:rsidRPr="00581574">
        <w:t>-</w:t>
      </w:r>
      <w:r>
        <w:t>запрос, где присутству</w:t>
      </w:r>
      <w:r w:rsidR="005D0FC6">
        <w:t>ю</w:t>
      </w:r>
      <w:r>
        <w:t>т ошибки в оптимизации под поисковые запросы (теги, мета-теги).</w:t>
      </w:r>
      <w:bookmarkEnd w:id="17"/>
      <w:r>
        <w:t xml:space="preserve"> </w:t>
      </w:r>
      <w:r w:rsidR="004E088A">
        <w:t>В рамках этого блока работ требуется протестировать влияние текста на видимость страницы по продвигаемым запросам, варианты реализации:</w:t>
      </w:r>
    </w:p>
    <w:p w:rsidR="004E088A" w:rsidRDefault="004E088A" w:rsidP="004E088A">
      <w:pPr>
        <w:pStyle w:val="PixelPlus"/>
        <w:numPr>
          <w:ilvl w:val="1"/>
          <w:numId w:val="23"/>
        </w:numPr>
      </w:pPr>
      <w:bookmarkStart w:id="18" w:name="_Hlk34253727"/>
      <w:r>
        <w:t>полное или частичное (не менее 60%) удаление текста с последующим замером показателей;</w:t>
      </w:r>
    </w:p>
    <w:p w:rsidR="004E088A" w:rsidRDefault="004E088A" w:rsidP="004E088A">
      <w:pPr>
        <w:pStyle w:val="PixelPlus"/>
        <w:numPr>
          <w:ilvl w:val="1"/>
          <w:numId w:val="23"/>
        </w:numPr>
      </w:pPr>
      <w:r>
        <w:t>проверка качества оптимизации текста через тестовый инструмент «</w:t>
      </w:r>
      <w:hyperlink r:id="rId39" w:history="1">
        <w:r w:rsidRPr="004E088A">
          <w:rPr>
            <w:rStyle w:val="a8"/>
          </w:rPr>
          <w:t>Проверка нахождения отрезков текста в выдаче Яндекса</w:t>
        </w:r>
      </w:hyperlink>
      <w:r>
        <w:t>»;</w:t>
      </w:r>
    </w:p>
    <w:p w:rsidR="004E088A" w:rsidRDefault="004E088A" w:rsidP="004E088A">
      <w:pPr>
        <w:pStyle w:val="PixelPlus"/>
        <w:numPr>
          <w:ilvl w:val="1"/>
          <w:numId w:val="23"/>
        </w:numPr>
      </w:pPr>
      <w:r>
        <w:t>оценка риска наложения фильтра «Баден-Баден» через сервис «</w:t>
      </w:r>
      <w:hyperlink r:id="rId40" w:history="1">
        <w:r w:rsidRPr="004E088A">
          <w:rPr>
            <w:rStyle w:val="a8"/>
          </w:rPr>
          <w:t>Тургенев</w:t>
        </w:r>
      </w:hyperlink>
      <w:r>
        <w:t>».</w:t>
      </w:r>
    </w:p>
    <w:p w:rsidR="00013A85" w:rsidRDefault="008A4EDD" w:rsidP="00BC4224">
      <w:pPr>
        <w:pStyle w:val="PixelPlus"/>
        <w:numPr>
          <w:ilvl w:val="0"/>
          <w:numId w:val="23"/>
        </w:numPr>
      </w:pPr>
      <w:bookmarkStart w:id="19" w:name="_Hlk34253766"/>
      <w:bookmarkStart w:id="20" w:name="_Hlk34253755"/>
      <w:bookmarkEnd w:id="18"/>
      <w:r>
        <w:t>Устранение логических дублей КП: страниц листинга и страниц с подробным описанием.</w:t>
      </w:r>
    </w:p>
    <w:p w:rsidR="00BC4224" w:rsidRDefault="00110287" w:rsidP="00BC4224">
      <w:pPr>
        <w:pStyle w:val="PixelPlus"/>
        <w:numPr>
          <w:ilvl w:val="0"/>
          <w:numId w:val="23"/>
        </w:numPr>
      </w:pPr>
      <w:r>
        <w:t xml:space="preserve">Оценка и устранение </w:t>
      </w:r>
      <w:proofErr w:type="spellStart"/>
      <w:r>
        <w:t>переспама</w:t>
      </w:r>
      <w:proofErr w:type="spellEnd"/>
      <w:r>
        <w:t xml:space="preserve"> в</w:t>
      </w:r>
      <w:r w:rsidR="00BC4224">
        <w:t xml:space="preserve"> </w:t>
      </w:r>
      <w:proofErr w:type="spellStart"/>
      <w:r w:rsidR="00BC4224">
        <w:t>анкорах</w:t>
      </w:r>
      <w:proofErr w:type="spellEnd"/>
      <w:r w:rsidR="00BC4224">
        <w:t>.</w:t>
      </w:r>
    </w:p>
    <w:p w:rsidR="00581574" w:rsidRDefault="00475418" w:rsidP="00581574">
      <w:pPr>
        <w:pStyle w:val="PixelPlus"/>
        <w:numPr>
          <w:ilvl w:val="0"/>
          <w:numId w:val="23"/>
        </w:numPr>
      </w:pPr>
      <w:r>
        <w:t xml:space="preserve">Постраничная оценка количества выведенных предложений на страницах продвигаемого сайта относительно конкурентов по группе продвигаемых запросов. Вывод дополнительных товарных предложений на </w:t>
      </w:r>
      <w:r w:rsidR="000F3CF9">
        <w:t>проигрышных страницах за счет расширени</w:t>
      </w:r>
      <w:r w:rsidR="005D0FC6">
        <w:t>я</w:t>
      </w:r>
      <w:r w:rsidR="000F3CF9">
        <w:t xml:space="preserve"> ассортимента как реального, так и искусственного.</w:t>
      </w:r>
    </w:p>
    <w:bookmarkEnd w:id="19"/>
    <w:p w:rsidR="00013A85" w:rsidRDefault="00475418" w:rsidP="00013A85">
      <w:pPr>
        <w:pStyle w:val="PixelPlus"/>
        <w:numPr>
          <w:ilvl w:val="0"/>
          <w:numId w:val="23"/>
        </w:numPr>
      </w:pPr>
      <w:r>
        <w:lastRenderedPageBreak/>
        <w:t>Проведение работ по аналитике органического трафика и трафиковых страниц</w:t>
      </w:r>
      <w:r w:rsidR="000F3CF9">
        <w:t>, в рамках которого будут выявляться и устраняться проблемы в потер</w:t>
      </w:r>
      <w:r w:rsidR="00017FFC">
        <w:t>е</w:t>
      </w:r>
      <w:r w:rsidR="000F3CF9">
        <w:t xml:space="preserve"> трафика.</w:t>
      </w:r>
    </w:p>
    <w:bookmarkEnd w:id="20"/>
    <w:p w:rsidR="009D4A6D" w:rsidRDefault="009D4A6D">
      <w:pPr>
        <w:rPr>
          <w:rFonts w:cs="Times New Roman"/>
          <w:sz w:val="28"/>
          <w:szCs w:val="28"/>
        </w:rPr>
      </w:pPr>
      <w:r>
        <w:br w:type="page"/>
      </w:r>
    </w:p>
    <w:p w:rsidR="00C77282" w:rsidRDefault="00013A85" w:rsidP="00FE5029">
      <w:pPr>
        <w:pStyle w:val="2"/>
      </w:pPr>
      <w:bookmarkStart w:id="21" w:name="_Toc34326541"/>
      <w:r>
        <w:lastRenderedPageBreak/>
        <w:t>Оценка функционала, общего дизайна сайта, представление информации на страницах сайта</w:t>
      </w:r>
      <w:bookmarkEnd w:id="21"/>
    </w:p>
    <w:p w:rsidR="006D00DB" w:rsidRDefault="00E16AB7" w:rsidP="0040168E">
      <w:pPr>
        <w:pStyle w:val="PixelPlus"/>
        <w:ind w:firstLine="851"/>
      </w:pPr>
      <w:r>
        <w:t xml:space="preserve">В </w:t>
      </w:r>
      <w:r w:rsidR="0040168E">
        <w:t>таблице №8 представлен список существующих типов страниц на сайте с кратким пояснением для некоторых из них:</w:t>
      </w:r>
    </w:p>
    <w:p w:rsidR="0040168E" w:rsidRDefault="00A86970" w:rsidP="00A86970">
      <w:pPr>
        <w:pStyle w:val="PP3"/>
      </w:pPr>
      <w:r>
        <w:t xml:space="preserve">Табл. 8. Список типов страниц по данными из </w:t>
      </w:r>
      <w:proofErr w:type="spellStart"/>
      <w:r>
        <w:t>Я.Метрике</w:t>
      </w:r>
      <w:proofErr w:type="spellEnd"/>
      <w:r>
        <w:t xml:space="preserve"> по всем источникам трафика.</w:t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2830"/>
        <w:gridCol w:w="3260"/>
        <w:gridCol w:w="851"/>
        <w:gridCol w:w="850"/>
        <w:gridCol w:w="919"/>
        <w:gridCol w:w="1066"/>
      </w:tblGrid>
      <w:tr w:rsidR="0040168E" w:rsidRPr="0040168E" w:rsidTr="0040168E">
        <w:trPr>
          <w:trHeight w:val="75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Типы страниц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Описательная часть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Виз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Посет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.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Отказы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Гл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.</w:t>
            </w: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просм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.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1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Главная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17 500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10 241</w:t>
            </w:r>
          </w:p>
        </w:tc>
        <w:tc>
          <w:tcPr>
            <w:tcW w:w="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19,1 %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5,82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2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Листинг с фильтром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115 624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65 855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16 %</w:t>
            </w:r>
          </w:p>
        </w:tc>
        <w:tc>
          <w:tcPr>
            <w:tcW w:w="10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5,45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3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Листинг без фильтра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0168E" w:rsidRPr="0040168E" w:rsidTr="0040168E">
        <w:trPr>
          <w:trHeight w:val="15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4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Листинг предложений у поселков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Листинг посвящен всем возможным предложениям (аренда, покупка домов/участков) конкретного поселка. Страница имеет большой блок изображений, предложения разбиты по группам, нет фильтра, для получения информации о поселке нужно перейти на отдельную страницу. Также доступна </w:t>
            </w:r>
            <w:proofErr w:type="spellStart"/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Я.Карта</w:t>
            </w:r>
            <w:proofErr w:type="spellEnd"/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с обозначением поселка, SEO-текст.</w:t>
            </w: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0168E" w:rsidRPr="0040168E" w:rsidTr="0040168E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5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Листинг поселков</w:t>
              </w:r>
            </w:hyperlink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Разводная страницам по поселкам, оформление листинга отличается от других страница данного типа.</w:t>
            </w: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6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Карточка товаров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32 690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14 590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17,8 %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4,43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7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Страница инф о поселке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Оформлена как карточка товаров.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689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548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23,1 %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5,47</w:t>
            </w:r>
          </w:p>
        </w:tc>
      </w:tr>
      <w:tr w:rsidR="0040168E" w:rsidRPr="0040168E" w:rsidTr="0040168E">
        <w:trPr>
          <w:trHeight w:val="9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8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Страница для Собственников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Страница с формой обратной связи и описанием в 1 предложение. В низу страницы </w:t>
            </w:r>
            <w:proofErr w:type="spellStart"/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инфографика</w:t>
            </w:r>
            <w:proofErr w:type="spellEnd"/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о том, как работает компания, преимуществ, блок быстрых ссылок, SEO-текстом.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16 %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5,02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9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Страница Услуг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Страница с текстом и навигационными блоками. Оформление отсутствует.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50 %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2,81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50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Навигационный раздел по инфо страницам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1 883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1 687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16,1 %</w:t>
            </w:r>
          </w:p>
        </w:tc>
        <w:tc>
          <w:tcPr>
            <w:tcW w:w="10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1,86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51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Информационные страницы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Страницы крайне низкой проработки</w:t>
            </w: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753510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52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Служебные страницы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Голый текст.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</w:tbl>
    <w:p w:rsidR="00F07574" w:rsidRDefault="00A86970" w:rsidP="002E3FBE">
      <w:pPr>
        <w:pStyle w:val="PixelPlus"/>
      </w:pPr>
      <w:r>
        <w:t>Каждая из имеющихся типов страниц имеет значительный список недостатков и недоработок, как относительно конкурентов, так и в целом.</w:t>
      </w:r>
    </w:p>
    <w:p w:rsidR="0036103C" w:rsidRDefault="0036103C" w:rsidP="00BE247A">
      <w:pPr>
        <w:pStyle w:val="PixelPlus"/>
        <w:ind w:firstLine="851"/>
      </w:pPr>
      <w:r>
        <w:t>В таблицах с 9 по 18 представлены данные по воронке проекта посетителей органического трафика.</w:t>
      </w:r>
    </w:p>
    <w:p w:rsidR="0036103C" w:rsidRDefault="0036103C" w:rsidP="0036103C">
      <w:pPr>
        <w:pStyle w:val="PP3"/>
      </w:pPr>
    </w:p>
    <w:p w:rsidR="0036103C" w:rsidRDefault="0036103C" w:rsidP="0036103C">
      <w:pPr>
        <w:pStyle w:val="PP3"/>
      </w:pPr>
      <w:bookmarkStart w:id="22" w:name="_Hlk34226821"/>
      <w:r>
        <w:lastRenderedPageBreak/>
        <w:t xml:space="preserve">Табл. 9. Воронка проекта </w:t>
      </w:r>
      <w:r w:rsidRPr="0036103C">
        <w:t>Страница входа (не карточка и не главная) =&gt; Карточка товара =&gt; Отправка заявки</w:t>
      </w:r>
      <w:r>
        <w:t>.</w:t>
      </w:r>
    </w:p>
    <w:tbl>
      <w:tblPr>
        <w:tblW w:w="9362" w:type="dxa"/>
        <w:tblLook w:val="04A0" w:firstRow="1" w:lastRow="0" w:firstColumn="1" w:lastColumn="0" w:noHBand="0" w:noVBand="1"/>
      </w:tblPr>
      <w:tblGrid>
        <w:gridCol w:w="446"/>
        <w:gridCol w:w="6070"/>
        <w:gridCol w:w="1701"/>
        <w:gridCol w:w="1134"/>
        <w:gridCol w:w="11"/>
      </w:tblGrid>
      <w:tr w:rsidR="0036103C" w:rsidRPr="0036103C" w:rsidTr="0036103C">
        <w:trPr>
          <w:trHeight w:val="690"/>
        </w:trPr>
        <w:tc>
          <w:tcPr>
            <w:tcW w:w="9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bookmarkEnd w:id="22"/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Страница входа (не карточка и не главная) =&gt; Карточка товара =&gt; Отправка заявки</w:t>
            </w:r>
          </w:p>
        </w:tc>
      </w:tr>
      <w:tr w:rsidR="0036103C" w:rsidRPr="0036103C" w:rsidTr="0036103C">
        <w:trPr>
          <w:gridAfter w:val="1"/>
          <w:wAfter w:w="11" w:type="dxa"/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gridAfter w:val="1"/>
          <w:wAfter w:w="11" w:type="dxa"/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38 920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gridAfter w:val="1"/>
          <w:wAfter w:w="11" w:type="dxa"/>
          <w:trHeight w:val="6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Переход на карточку товара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15 991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41,1</w:t>
            </w:r>
          </w:p>
        </w:tc>
      </w:tr>
      <w:tr w:rsidR="0036103C" w:rsidRPr="0036103C" w:rsidTr="0036103C">
        <w:trPr>
          <w:gridAfter w:val="1"/>
          <w:wAfter w:w="11" w:type="dxa"/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Отправка заявки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0,19</w:t>
            </w:r>
          </w:p>
        </w:tc>
      </w:tr>
    </w:tbl>
    <w:p w:rsidR="0036103C" w:rsidRDefault="0036103C" w:rsidP="0036103C">
      <w:pPr>
        <w:pStyle w:val="PP3"/>
      </w:pPr>
      <w:bookmarkStart w:id="23" w:name="_Hlk34226863"/>
      <w:r>
        <w:t xml:space="preserve">Табл. 10. Воронка проекта </w:t>
      </w:r>
      <w:r w:rsidRPr="0036103C">
        <w:t>Страница входа только Карточка товара =&gt; Отправка заявки</w:t>
      </w:r>
      <w:r>
        <w:t>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508"/>
        <w:gridCol w:w="6008"/>
        <w:gridCol w:w="1701"/>
        <w:gridCol w:w="1134"/>
      </w:tblGrid>
      <w:tr w:rsidR="0036103C" w:rsidRPr="0036103C" w:rsidTr="0036103C">
        <w:trPr>
          <w:trHeight w:val="69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24" w:name="_Hlk34226829"/>
            <w:bookmarkEnd w:id="23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Страница входа только Карточка товара =&gt; Отправка заявки</w:t>
            </w:r>
            <w:bookmarkEnd w:id="24"/>
          </w:p>
        </w:tc>
      </w:tr>
      <w:tr w:rsidR="0036103C" w:rsidRPr="0036103C" w:rsidTr="0036103C">
        <w:trPr>
          <w:trHeight w:val="300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Карточка товара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2 322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600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Отправка заявки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0,3</w:t>
            </w:r>
          </w:p>
        </w:tc>
      </w:tr>
    </w:tbl>
    <w:p w:rsidR="0036103C" w:rsidRDefault="0036103C" w:rsidP="0036103C">
      <w:pPr>
        <w:pStyle w:val="PP3"/>
      </w:pPr>
      <w:bookmarkStart w:id="25" w:name="_Hlk34226884"/>
      <w:r>
        <w:t xml:space="preserve">Табл. 11. Воронка проекта </w:t>
      </w:r>
      <w:r w:rsidRPr="0036103C">
        <w:t>Страница входа только главная =&gt; Карточка товара =&gt; Отправка заявки</w:t>
      </w:r>
      <w:r>
        <w:t>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476"/>
        <w:gridCol w:w="6040"/>
        <w:gridCol w:w="1701"/>
        <w:gridCol w:w="1134"/>
      </w:tblGrid>
      <w:tr w:rsidR="0036103C" w:rsidRPr="0036103C" w:rsidTr="0036103C">
        <w:trPr>
          <w:trHeight w:val="69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26" w:name="_Hlk34226907"/>
            <w:bookmarkEnd w:id="25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Страница входа только главная =&gt; Карточка товара =&gt; Отправка заявки</w:t>
            </w:r>
            <w:bookmarkEnd w:id="26"/>
          </w:p>
        </w:tc>
      </w:tr>
      <w:tr w:rsidR="0036103C" w:rsidRPr="0036103C" w:rsidTr="0036103C">
        <w:trPr>
          <w:trHeight w:val="30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Главная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4 655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60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Переход на карточку товара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1 321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28,4</w:t>
            </w:r>
          </w:p>
        </w:tc>
      </w:tr>
      <w:tr w:rsidR="0036103C" w:rsidRPr="0036103C" w:rsidTr="0036103C">
        <w:trPr>
          <w:trHeight w:val="30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Отправка заявки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0,61</w:t>
            </w:r>
          </w:p>
        </w:tc>
      </w:tr>
    </w:tbl>
    <w:p w:rsidR="0036103C" w:rsidRDefault="0036103C" w:rsidP="0036103C">
      <w:pPr>
        <w:pStyle w:val="PP3"/>
      </w:pPr>
      <w:bookmarkStart w:id="27" w:name="_Hlk34227002"/>
      <w:r>
        <w:t xml:space="preserve">Табл. 12. Воронка проекта </w:t>
      </w:r>
      <w:r w:rsidRPr="0036103C">
        <w:t>Форма обратного звонка: Страница входа =&gt; Клик на кнопку =&gt; Отправка формы</w:t>
      </w:r>
      <w:r>
        <w:t>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456"/>
        <w:gridCol w:w="6060"/>
        <w:gridCol w:w="1701"/>
        <w:gridCol w:w="1134"/>
      </w:tblGrid>
      <w:tr w:rsidR="0036103C" w:rsidRPr="0036103C" w:rsidTr="0036103C">
        <w:trPr>
          <w:trHeight w:val="69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28" w:name="_Hlk34226922"/>
            <w:bookmarkEnd w:id="27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 обратного звонка: Страница входа =&gt; Клик на кнопку =&gt; Отправка формы</w:t>
            </w:r>
            <w:bookmarkEnd w:id="28"/>
          </w:p>
        </w:tc>
      </w:tr>
      <w:tr w:rsidR="0036103C" w:rsidRPr="0036103C" w:rsidTr="0036103C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43 705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6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Клик на кнопку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0,1</w:t>
            </w:r>
          </w:p>
        </w:tc>
      </w:tr>
      <w:tr w:rsidR="0036103C" w:rsidRPr="0036103C" w:rsidTr="0036103C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Отправка формы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58,9</w:t>
            </w:r>
          </w:p>
        </w:tc>
      </w:tr>
    </w:tbl>
    <w:p w:rsidR="0036103C" w:rsidRDefault="0036103C" w:rsidP="009F3434">
      <w:pPr>
        <w:pStyle w:val="PixelPlus"/>
      </w:pPr>
    </w:p>
    <w:p w:rsidR="0036103C" w:rsidRDefault="0036103C" w:rsidP="0036103C">
      <w:pPr>
        <w:pStyle w:val="PP3"/>
      </w:pPr>
      <w:bookmarkStart w:id="29" w:name="_Hlk34227062"/>
      <w:r>
        <w:lastRenderedPageBreak/>
        <w:t xml:space="preserve">Табл. 13. Воронка проекта </w:t>
      </w:r>
      <w:r w:rsidRPr="0036103C">
        <w:t xml:space="preserve">Страница входа только Главная =&gt; </w:t>
      </w:r>
      <w:proofErr w:type="spellStart"/>
      <w:r w:rsidRPr="0036103C">
        <w:t>Calltouch</w:t>
      </w:r>
      <w:proofErr w:type="spellEnd"/>
      <w:r>
        <w:t>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446"/>
        <w:gridCol w:w="6070"/>
        <w:gridCol w:w="1701"/>
        <w:gridCol w:w="1134"/>
      </w:tblGrid>
      <w:tr w:rsidR="0036103C" w:rsidRPr="0036103C" w:rsidTr="0036103C">
        <w:trPr>
          <w:trHeight w:val="57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30" w:name="_Hlk34227015"/>
            <w:bookmarkEnd w:id="29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Страница входа только Главная =&gt; </w:t>
            </w:r>
            <w:proofErr w:type="spellStart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Calltouch</w:t>
            </w:r>
            <w:bookmarkEnd w:id="30"/>
            <w:proofErr w:type="spellEnd"/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4 655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Звонок </w:t>
            </w:r>
            <w:proofErr w:type="spellStart"/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Calltouh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0,9</w:t>
            </w:r>
          </w:p>
        </w:tc>
      </w:tr>
    </w:tbl>
    <w:p w:rsidR="0036103C" w:rsidRDefault="0036103C" w:rsidP="0036103C">
      <w:pPr>
        <w:pStyle w:val="PP3"/>
      </w:pPr>
      <w:bookmarkStart w:id="31" w:name="Табл_14"/>
      <w:bookmarkStart w:id="32" w:name="_Hlk34227079"/>
      <w:r>
        <w:t xml:space="preserve">Табл. 14. </w:t>
      </w:r>
      <w:bookmarkEnd w:id="31"/>
      <w:r>
        <w:t xml:space="preserve">Воронка проекта </w:t>
      </w:r>
      <w:r w:rsidRPr="0036103C">
        <w:t xml:space="preserve">Страница входа только </w:t>
      </w:r>
      <w:proofErr w:type="gramStart"/>
      <w:r w:rsidRPr="0036103C">
        <w:t>Листинг  =</w:t>
      </w:r>
      <w:proofErr w:type="gramEnd"/>
      <w:r w:rsidRPr="0036103C">
        <w:t xml:space="preserve">&gt; </w:t>
      </w:r>
      <w:proofErr w:type="spellStart"/>
      <w:r w:rsidRPr="0036103C">
        <w:t>Calltouch</w:t>
      </w:r>
      <w:proofErr w:type="spellEnd"/>
      <w:r>
        <w:t>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449"/>
        <w:gridCol w:w="6067"/>
        <w:gridCol w:w="1701"/>
        <w:gridCol w:w="1134"/>
      </w:tblGrid>
      <w:tr w:rsidR="0036103C" w:rsidRPr="0036103C" w:rsidTr="0036103C">
        <w:trPr>
          <w:trHeight w:val="57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33" w:name="_Hlk34227071"/>
            <w:bookmarkEnd w:id="32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Страница входа только Листинг  =&gt; </w:t>
            </w:r>
            <w:proofErr w:type="spellStart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Calltouch</w:t>
            </w:r>
            <w:bookmarkEnd w:id="33"/>
            <w:proofErr w:type="spellEnd"/>
          </w:p>
        </w:tc>
      </w:tr>
      <w:tr w:rsidR="0036103C" w:rsidRPr="0036103C" w:rsidTr="0036103C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36 938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Звонок </w:t>
            </w:r>
            <w:proofErr w:type="spellStart"/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Calltouh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0,4</w:t>
            </w:r>
          </w:p>
        </w:tc>
      </w:tr>
    </w:tbl>
    <w:p w:rsidR="0036103C" w:rsidRDefault="0036103C" w:rsidP="0036103C">
      <w:pPr>
        <w:pStyle w:val="PP3"/>
      </w:pPr>
      <w:bookmarkStart w:id="34" w:name="_Hlk34227124"/>
      <w:r>
        <w:t xml:space="preserve">Табл. 15. Воронка проекта </w:t>
      </w:r>
      <w:r w:rsidRPr="0036103C">
        <w:t xml:space="preserve">Страница входа только Карточка </w:t>
      </w:r>
      <w:proofErr w:type="gramStart"/>
      <w:r w:rsidRPr="0036103C">
        <w:t>товара  =</w:t>
      </w:r>
      <w:proofErr w:type="gramEnd"/>
      <w:r w:rsidRPr="0036103C">
        <w:t xml:space="preserve">&gt; </w:t>
      </w:r>
      <w:proofErr w:type="spellStart"/>
      <w:r w:rsidRPr="0036103C">
        <w:t>Calltouch</w:t>
      </w:r>
      <w:proofErr w:type="spellEnd"/>
      <w:r>
        <w:t>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484"/>
        <w:gridCol w:w="6032"/>
        <w:gridCol w:w="1701"/>
        <w:gridCol w:w="1134"/>
      </w:tblGrid>
      <w:tr w:rsidR="0036103C" w:rsidRPr="0036103C" w:rsidTr="0036103C">
        <w:trPr>
          <w:trHeight w:val="57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35" w:name="_Hlk34227088"/>
            <w:bookmarkEnd w:id="34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Страница входа только Карточка товара  =&gt; </w:t>
            </w:r>
            <w:proofErr w:type="spellStart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Calltouch</w:t>
            </w:r>
            <w:bookmarkEnd w:id="35"/>
            <w:proofErr w:type="spellEnd"/>
          </w:p>
        </w:tc>
      </w:tr>
      <w:tr w:rsidR="0036103C" w:rsidRPr="0036103C" w:rsidTr="0036103C">
        <w:trPr>
          <w:trHeight w:val="300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836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Звонок </w:t>
            </w:r>
            <w:proofErr w:type="spellStart"/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Calltouh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0,4</w:t>
            </w:r>
          </w:p>
        </w:tc>
      </w:tr>
    </w:tbl>
    <w:p w:rsidR="0036103C" w:rsidRDefault="0036103C" w:rsidP="0036103C">
      <w:pPr>
        <w:pStyle w:val="PP3"/>
      </w:pPr>
      <w:bookmarkStart w:id="36" w:name="_Hlk34227153"/>
      <w:r>
        <w:t xml:space="preserve">Табл. 16. Воронка проекта </w:t>
      </w:r>
      <w:r w:rsidRPr="0036103C">
        <w:t xml:space="preserve">Страница входа только </w:t>
      </w:r>
      <w:proofErr w:type="gramStart"/>
      <w:r w:rsidRPr="0036103C">
        <w:t>Инфо  =</w:t>
      </w:r>
      <w:proofErr w:type="gramEnd"/>
      <w:r w:rsidRPr="0036103C">
        <w:t xml:space="preserve">&gt; </w:t>
      </w:r>
      <w:proofErr w:type="spellStart"/>
      <w:r w:rsidRPr="0036103C">
        <w:t>Calltouch</w:t>
      </w:r>
      <w:proofErr w:type="spellEnd"/>
      <w:r>
        <w:t>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446"/>
        <w:gridCol w:w="6070"/>
        <w:gridCol w:w="1716"/>
        <w:gridCol w:w="1119"/>
      </w:tblGrid>
      <w:tr w:rsidR="0036103C" w:rsidRPr="0036103C" w:rsidTr="0036103C">
        <w:trPr>
          <w:trHeight w:val="57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37" w:name="_Hlk34227133"/>
            <w:bookmarkEnd w:id="36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Страница входа только Инфо  =&gt; </w:t>
            </w:r>
            <w:proofErr w:type="spellStart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Calltouch</w:t>
            </w:r>
            <w:bookmarkEnd w:id="37"/>
            <w:proofErr w:type="spellEnd"/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1 526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Звонок </w:t>
            </w:r>
            <w:proofErr w:type="spellStart"/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Calltouh</w:t>
            </w:r>
            <w:proofErr w:type="spellEnd"/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0,5</w:t>
            </w:r>
          </w:p>
        </w:tc>
      </w:tr>
    </w:tbl>
    <w:p w:rsidR="0036103C" w:rsidRDefault="0036103C" w:rsidP="0036103C">
      <w:pPr>
        <w:pStyle w:val="PP3"/>
      </w:pPr>
      <w:bookmarkStart w:id="38" w:name="_Hlk34227177"/>
      <w:r>
        <w:t xml:space="preserve">Табл. 17. Воронка проекта </w:t>
      </w:r>
      <w:r w:rsidRPr="0036103C">
        <w:t xml:space="preserve">Любая страница входа =&gt; </w:t>
      </w:r>
      <w:proofErr w:type="spellStart"/>
      <w:r w:rsidRPr="0036103C">
        <w:t>Calltouch</w:t>
      </w:r>
      <w:proofErr w:type="spellEnd"/>
      <w:r>
        <w:t>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446"/>
        <w:gridCol w:w="6070"/>
        <w:gridCol w:w="1701"/>
        <w:gridCol w:w="1134"/>
      </w:tblGrid>
      <w:tr w:rsidR="0036103C" w:rsidRPr="0036103C" w:rsidTr="0036103C">
        <w:trPr>
          <w:trHeight w:val="30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39" w:name="_Hlk34227161"/>
            <w:bookmarkEnd w:id="38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Любая страница входа =&gt; </w:t>
            </w:r>
            <w:proofErr w:type="spellStart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Calltouch</w:t>
            </w:r>
            <w:bookmarkEnd w:id="39"/>
            <w:proofErr w:type="spellEnd"/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43 705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Звонок </w:t>
            </w:r>
            <w:proofErr w:type="spellStart"/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Calltouh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0,5</w:t>
            </w:r>
          </w:p>
        </w:tc>
      </w:tr>
    </w:tbl>
    <w:p w:rsidR="0036103C" w:rsidRDefault="0036103C" w:rsidP="0036103C">
      <w:pPr>
        <w:pStyle w:val="PP3"/>
      </w:pPr>
      <w:r>
        <w:t xml:space="preserve">Табл. 18. </w:t>
      </w:r>
      <w:r w:rsidRPr="0036103C">
        <w:t>Любая страница входа =&gt; Отправка заявки</w:t>
      </w:r>
      <w:r>
        <w:t>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499"/>
        <w:gridCol w:w="6017"/>
        <w:gridCol w:w="1701"/>
        <w:gridCol w:w="1134"/>
      </w:tblGrid>
      <w:tr w:rsidR="0036103C" w:rsidRPr="0036103C" w:rsidTr="0036103C">
        <w:trPr>
          <w:trHeight w:val="30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40" w:name="_Hlk34227186"/>
            <w:bookmarkStart w:id="41" w:name="_Hlk34227188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Любая страница входа =&gt; Отправка з</w:t>
            </w:r>
            <w:bookmarkEnd w:id="40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аявки</w:t>
            </w:r>
            <w:bookmarkEnd w:id="41"/>
          </w:p>
        </w:tc>
      </w:tr>
      <w:tr w:rsidR="0036103C" w:rsidRPr="0036103C" w:rsidTr="0036103C">
        <w:trPr>
          <w:trHeight w:val="300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Карточка товара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43 705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Отправка заявки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0,08</w:t>
            </w:r>
          </w:p>
        </w:tc>
      </w:tr>
    </w:tbl>
    <w:p w:rsidR="009F3434" w:rsidRDefault="009F3434" w:rsidP="009F3434">
      <w:pPr>
        <w:pStyle w:val="PixelPlus"/>
      </w:pPr>
      <w:r>
        <w:br w:type="page"/>
      </w:r>
    </w:p>
    <w:p w:rsidR="00BE247A" w:rsidRDefault="005253E8" w:rsidP="009F3434">
      <w:pPr>
        <w:pStyle w:val="PixelPlus"/>
        <w:ind w:firstLine="720"/>
      </w:pPr>
      <w:r>
        <w:lastRenderedPageBreak/>
        <w:t>Из представленных выше данных видно, что у проекта крайне низкий показатель конверсии</w:t>
      </w:r>
      <w:r w:rsidR="007F07BD">
        <w:t>, который не позволяет конвертировать входящий поток трафика. Общие замечания к сайту: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мелкий шрифт;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некачественные фото;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ограниченный фильтр;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проблемы с навигацией;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отсутствие информативности на каждом из типов страниц;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неудачная цветовая схема;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отсутствие маркетинговых блоков/элементов.</w:t>
      </w:r>
    </w:p>
    <w:p w:rsidR="009F3434" w:rsidRDefault="007F07BD" w:rsidP="009F3434">
      <w:pPr>
        <w:pStyle w:val="PixelPlus"/>
        <w:ind w:firstLine="720"/>
      </w:pPr>
      <w:r>
        <w:t xml:space="preserve">На основании переговоров с Заказчиком и анализа конкурентов, </w:t>
      </w:r>
      <w:r w:rsidR="00017FFC">
        <w:t xml:space="preserve">их </w:t>
      </w:r>
      <w:r>
        <w:t>список представлен ниже,</w:t>
      </w:r>
      <w:r w:rsidR="009F3434">
        <w:t xml:space="preserve"> </w:t>
      </w:r>
      <w:r>
        <w:t xml:space="preserve">сформулированы </w:t>
      </w:r>
      <w:r w:rsidR="00E67211">
        <w:t>рекомендации на доработки</w:t>
      </w:r>
      <w:r>
        <w:t xml:space="preserve"> к каждому типу страниц</w:t>
      </w:r>
      <w:r w:rsidR="00A92052">
        <w:t xml:space="preserve"> и к сайту в целом.</w:t>
      </w:r>
    </w:p>
    <w:p w:rsidR="007F07BD" w:rsidRDefault="007F07BD" w:rsidP="007F07BD">
      <w:pPr>
        <w:pStyle w:val="PixelPlus"/>
      </w:pPr>
      <w:r>
        <w:t>Конкуренты, участвующие в анализе: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slrealty.ru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country.realtor.ru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BrightEstate.ru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choice-estate.ru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welhome.ru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proofErr w:type="spellStart"/>
      <w:proofErr w:type="gramStart"/>
      <w:r w:rsidRPr="009F3434">
        <w:rPr>
          <w:lang w:val="en-US"/>
        </w:rPr>
        <w:t>KF.expert</w:t>
      </w:r>
      <w:proofErr w:type="spellEnd"/>
      <w:proofErr w:type="gramEnd"/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metrium.ru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one-estate.ru</w:t>
      </w:r>
      <w:r>
        <w:t>;</w:t>
      </w:r>
    </w:p>
    <w:p w:rsidR="009F3434" w:rsidRPr="002F5E07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prime.su</w:t>
      </w:r>
      <w:r>
        <w:t>.</w:t>
      </w:r>
    </w:p>
    <w:p w:rsidR="002F5E07" w:rsidRDefault="00E67211" w:rsidP="00E67211">
      <w:pPr>
        <w:pStyle w:val="3"/>
      </w:pPr>
      <w:bookmarkStart w:id="42" w:name="_Toc34326542"/>
      <w:r>
        <w:lastRenderedPageBreak/>
        <w:t>Общие рекомендации на доработки к сайту</w:t>
      </w:r>
      <w:bookmarkEnd w:id="42"/>
    </w:p>
    <w:p w:rsidR="00E67211" w:rsidRDefault="00122520" w:rsidP="002F5E07">
      <w:pPr>
        <w:pStyle w:val="PixelPlus"/>
      </w:pPr>
      <w:bookmarkStart w:id="43" w:name="_Hlk34229862"/>
      <w:r>
        <w:t>В рекомендации к сайту в целом включены:</w:t>
      </w:r>
    </w:p>
    <w:p w:rsidR="00122520" w:rsidRPr="00846F2B" w:rsidRDefault="00122520" w:rsidP="00122520">
      <w:pPr>
        <w:pStyle w:val="PixelPlus"/>
        <w:numPr>
          <w:ilvl w:val="0"/>
          <w:numId w:val="27"/>
        </w:numPr>
      </w:pPr>
      <w:bookmarkStart w:id="44" w:name="_Hlk34252893"/>
      <w:bookmarkEnd w:id="43"/>
      <w:r w:rsidRPr="00846F2B">
        <w:t>изменение цветовой схемы сайта;</w:t>
      </w:r>
    </w:p>
    <w:p w:rsidR="00122520" w:rsidRPr="00846F2B" w:rsidRDefault="00122520" w:rsidP="00122520">
      <w:pPr>
        <w:pStyle w:val="PixelPlus"/>
        <w:numPr>
          <w:ilvl w:val="0"/>
          <w:numId w:val="27"/>
        </w:numPr>
      </w:pPr>
      <w:r w:rsidRPr="00846F2B">
        <w:t>визуальная корректировка меню;</w:t>
      </w:r>
    </w:p>
    <w:p w:rsidR="00122520" w:rsidRPr="00846F2B" w:rsidRDefault="00122520" w:rsidP="00122520">
      <w:pPr>
        <w:pStyle w:val="PixelPlus"/>
        <w:numPr>
          <w:ilvl w:val="0"/>
          <w:numId w:val="27"/>
        </w:numPr>
      </w:pPr>
      <w:r w:rsidRPr="00846F2B">
        <w:t>упрощение навигации по сайту (корректировка содержимого меню, внедрение дополнительных блоков);</w:t>
      </w:r>
    </w:p>
    <w:p w:rsidR="00122520" w:rsidRPr="00846F2B" w:rsidRDefault="00122520" w:rsidP="00122520">
      <w:pPr>
        <w:pStyle w:val="PixelPlus"/>
        <w:numPr>
          <w:ilvl w:val="0"/>
          <w:numId w:val="27"/>
        </w:numPr>
      </w:pPr>
      <w:bookmarkStart w:id="45" w:name="_Hlk34253043"/>
      <w:bookmarkStart w:id="46" w:name="_Hlk34248877"/>
      <w:bookmarkEnd w:id="44"/>
      <w:r w:rsidRPr="00846F2B">
        <w:t xml:space="preserve">добавление функционала, информирующего о том, что тот или иной объект посмотрело </w:t>
      </w:r>
      <w:r w:rsidRPr="00846F2B">
        <w:rPr>
          <w:lang w:val="en-US"/>
        </w:rPr>
        <w:t>N</w:t>
      </w:r>
      <w:r w:rsidRPr="00846F2B">
        <w:t>-</w:t>
      </w:r>
      <w:proofErr w:type="spellStart"/>
      <w:r w:rsidRPr="00846F2B">
        <w:t>ое</w:t>
      </w:r>
      <w:proofErr w:type="spellEnd"/>
      <w:r w:rsidRPr="00846F2B">
        <w:t xml:space="preserve"> количество человек;</w:t>
      </w:r>
      <w:bookmarkEnd w:id="45"/>
    </w:p>
    <w:p w:rsidR="00122520" w:rsidRPr="00846F2B" w:rsidRDefault="00122520" w:rsidP="00122520">
      <w:pPr>
        <w:pStyle w:val="PixelPlus"/>
        <w:numPr>
          <w:ilvl w:val="0"/>
          <w:numId w:val="27"/>
        </w:numPr>
      </w:pPr>
      <w:r w:rsidRPr="00846F2B">
        <w:t xml:space="preserve">внедрение формы обратной связи с текстом вида: «Нужна помощь с выбором? Наш специалист поможет подобрать </w:t>
      </w:r>
      <w:r w:rsidR="00554553" w:rsidRPr="00846F2B">
        <w:t>подходящий вариант</w:t>
      </w:r>
      <w:r w:rsidRPr="00846F2B">
        <w:t>»</w:t>
      </w:r>
      <w:r w:rsidR="00554553" w:rsidRPr="00846F2B">
        <w:t>;</w:t>
      </w:r>
    </w:p>
    <w:p w:rsidR="00554553" w:rsidRPr="00846F2B" w:rsidRDefault="00554553" w:rsidP="00122520">
      <w:pPr>
        <w:pStyle w:val="PixelPlus"/>
        <w:numPr>
          <w:ilvl w:val="0"/>
          <w:numId w:val="27"/>
        </w:numPr>
      </w:pPr>
      <w:r w:rsidRPr="00846F2B">
        <w:t xml:space="preserve">внедрение форм по сбору </w:t>
      </w:r>
      <w:r w:rsidRPr="00846F2B">
        <w:rPr>
          <w:lang w:val="en-US"/>
        </w:rPr>
        <w:t>e</w:t>
      </w:r>
      <w:r w:rsidRPr="00846F2B">
        <w:t>-</w:t>
      </w:r>
      <w:r w:rsidRPr="00846F2B">
        <w:rPr>
          <w:lang w:val="en-US"/>
        </w:rPr>
        <w:t>mail</w:t>
      </w:r>
      <w:r w:rsidRPr="00846F2B">
        <w:t xml:space="preserve"> адресов: оптимальный вариант — это предложение</w:t>
      </w:r>
      <w:r w:rsidR="00D504AD" w:rsidRPr="00846F2B">
        <w:t xml:space="preserve"> по</w:t>
      </w:r>
      <w:r w:rsidRPr="00846F2B">
        <w:t xml:space="preserve"> отправке каталога закрытых объектов</w:t>
      </w:r>
      <w:r w:rsidR="00832B0E" w:rsidRPr="00846F2B">
        <w:t xml:space="preserve"> или индивидуальное тестирование, с целью предложения клиенту </w:t>
      </w:r>
      <w:r w:rsidR="00D504AD" w:rsidRPr="00846F2B">
        <w:t>персональных</w:t>
      </w:r>
      <w:r w:rsidR="00832B0E" w:rsidRPr="00846F2B">
        <w:t xml:space="preserve"> вариантов, пример </w:t>
      </w:r>
      <w:hyperlink r:id="rId53" w:history="1">
        <w:r w:rsidR="00832B0E" w:rsidRPr="00846F2B">
          <w:rPr>
            <w:rStyle w:val="a8"/>
          </w:rPr>
          <w:t>https://country.realtor.ru/</w:t>
        </w:r>
      </w:hyperlink>
      <w:r w:rsidR="00832B0E" w:rsidRPr="00846F2B">
        <w:t>;</w:t>
      </w:r>
    </w:p>
    <w:p w:rsidR="00832B0E" w:rsidRPr="00846F2B" w:rsidRDefault="00832B0E" w:rsidP="00122520">
      <w:pPr>
        <w:pStyle w:val="PixelPlus"/>
        <w:numPr>
          <w:ilvl w:val="0"/>
          <w:numId w:val="27"/>
        </w:numPr>
      </w:pPr>
      <w:bookmarkStart w:id="47" w:name="_Hlk34253053"/>
      <w:r w:rsidRPr="00846F2B">
        <w:t>добавление на сайт предложения: «Нашли этот объект дешевле? Предложим меньше»;</w:t>
      </w:r>
    </w:p>
    <w:p w:rsidR="00832B0E" w:rsidRPr="00846F2B" w:rsidRDefault="00832B0E" w:rsidP="00122520">
      <w:pPr>
        <w:pStyle w:val="PixelPlus"/>
        <w:numPr>
          <w:ilvl w:val="0"/>
          <w:numId w:val="27"/>
        </w:numPr>
      </w:pPr>
      <w:bookmarkStart w:id="48" w:name="_Hlk34252826"/>
      <w:bookmarkEnd w:id="46"/>
      <w:bookmarkEnd w:id="47"/>
      <w:r w:rsidRPr="00846F2B">
        <w:t xml:space="preserve">изменение блоков больших изображений </w:t>
      </w:r>
      <w:bookmarkEnd w:id="48"/>
      <w:r w:rsidRPr="00846F2B">
        <w:t xml:space="preserve">на </w:t>
      </w:r>
      <w:bookmarkStart w:id="49" w:name="рис_6"/>
      <w:r w:rsidRPr="00846F2B">
        <w:t>варианты типа</w:t>
      </w:r>
      <w:bookmarkEnd w:id="49"/>
      <w:r w:rsidRPr="00846F2B">
        <w:t>:</w:t>
      </w:r>
    </w:p>
    <w:p w:rsidR="00832B0E" w:rsidRPr="00846F2B" w:rsidRDefault="00832B0E" w:rsidP="00832B0E">
      <w:pPr>
        <w:pStyle w:val="PixelPlus"/>
      </w:pPr>
      <w:r w:rsidRPr="00846F2B">
        <w:rPr>
          <w:noProof/>
          <w:lang w:eastAsia="ru-RU"/>
        </w:rPr>
        <w:drawing>
          <wp:inline distT="0" distB="0" distL="0" distR="0" wp14:anchorId="2726D6D8" wp14:editId="180CF244">
            <wp:extent cx="5940425" cy="18237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0E" w:rsidRPr="00846F2B" w:rsidRDefault="00832B0E" w:rsidP="00832B0E">
      <w:pPr>
        <w:pStyle w:val="PP1"/>
      </w:pPr>
      <w:r w:rsidRPr="00846F2B">
        <w:t xml:space="preserve">Рис. 6. Пример реализации фото на карточках товаров и листингах на примере сайта </w:t>
      </w:r>
      <w:hyperlink r:id="rId55" w:history="1">
        <w:r w:rsidRPr="00846F2B">
          <w:rPr>
            <w:rStyle w:val="a8"/>
          </w:rPr>
          <w:t>www.slrealty.ru</w:t>
        </w:r>
      </w:hyperlink>
      <w:r w:rsidRPr="00846F2B">
        <w:t>.</w:t>
      </w:r>
    </w:p>
    <w:p w:rsidR="00565EEF" w:rsidRPr="00846F2B" w:rsidRDefault="00D504AD" w:rsidP="00D504AD">
      <w:pPr>
        <w:pStyle w:val="PixelPlus"/>
      </w:pPr>
      <w:r w:rsidRPr="00846F2B">
        <w:lastRenderedPageBreak/>
        <w:t>Ф</w:t>
      </w:r>
      <w:r w:rsidR="00DB0122" w:rsidRPr="00846F2B">
        <w:t xml:space="preserve">отография должна всегда находиться в видимой части экрана без </w:t>
      </w:r>
      <w:r w:rsidR="00565EEF" w:rsidRPr="00846F2B">
        <w:t>дополнительного скроллинга;</w:t>
      </w:r>
    </w:p>
    <w:p w:rsidR="00D948FA" w:rsidRPr="00846F2B" w:rsidRDefault="00D948FA" w:rsidP="00BA016C">
      <w:pPr>
        <w:pStyle w:val="PixelPlus"/>
        <w:numPr>
          <w:ilvl w:val="0"/>
          <w:numId w:val="28"/>
        </w:numPr>
      </w:pPr>
      <w:r w:rsidRPr="00846F2B">
        <w:t>увеличение основного шрифта сайта;</w:t>
      </w:r>
    </w:p>
    <w:p w:rsidR="00DB0122" w:rsidRPr="00846F2B" w:rsidRDefault="00565EEF" w:rsidP="00BA016C">
      <w:pPr>
        <w:pStyle w:val="PixelPlus"/>
        <w:numPr>
          <w:ilvl w:val="0"/>
          <w:numId w:val="28"/>
        </w:numPr>
      </w:pPr>
      <w:bookmarkStart w:id="50" w:name="_Hlk34255346"/>
      <w:r w:rsidRPr="00846F2B">
        <w:t>добавление на карточки товаров и станицы коттеджных поселков видео;</w:t>
      </w:r>
      <w:r w:rsidR="00DB0122" w:rsidRPr="00846F2B">
        <w:t xml:space="preserve"> </w:t>
      </w:r>
    </w:p>
    <w:p w:rsidR="00554553" w:rsidRPr="00846F2B" w:rsidRDefault="00BA016C" w:rsidP="00BA016C">
      <w:pPr>
        <w:pStyle w:val="PixelPlus"/>
        <w:numPr>
          <w:ilvl w:val="0"/>
          <w:numId w:val="28"/>
        </w:numPr>
      </w:pPr>
      <w:r w:rsidRPr="00846F2B">
        <w:t xml:space="preserve">внедрение </w:t>
      </w:r>
      <w:r w:rsidR="00416C75" w:rsidRPr="00846F2B">
        <w:t>облака тегов на страницах листинга, исходя из спроса клиентов, материал присылает Заказчик (примеры: с выездом на платную дорогу, под ключ и т.д.);</w:t>
      </w:r>
    </w:p>
    <w:p w:rsidR="00416C75" w:rsidRPr="00846F2B" w:rsidRDefault="00416C75" w:rsidP="00BA016C">
      <w:pPr>
        <w:pStyle w:val="PixelPlus"/>
        <w:numPr>
          <w:ilvl w:val="0"/>
          <w:numId w:val="28"/>
        </w:numPr>
      </w:pPr>
      <w:bookmarkStart w:id="51" w:name="_Hlk34253256"/>
      <w:bookmarkEnd w:id="50"/>
      <w:r w:rsidRPr="00846F2B">
        <w:t xml:space="preserve">изменение количества </w:t>
      </w:r>
      <w:r w:rsidR="00F772AA" w:rsidRPr="00846F2B">
        <w:t>объектов в строке с 4 до 3;</w:t>
      </w:r>
    </w:p>
    <w:bookmarkEnd w:id="51"/>
    <w:p w:rsidR="00F772AA" w:rsidRPr="00846F2B" w:rsidRDefault="00F772AA" w:rsidP="00BA016C">
      <w:pPr>
        <w:pStyle w:val="PixelPlus"/>
        <w:numPr>
          <w:ilvl w:val="0"/>
          <w:numId w:val="28"/>
        </w:numPr>
      </w:pPr>
      <w:r w:rsidRPr="00846F2B">
        <w:t>внедрение карты на страницы листинга и карточки товара</w:t>
      </w:r>
      <w:r w:rsidR="00CE64CF" w:rsidRPr="00846F2B">
        <w:t>;</w:t>
      </w:r>
    </w:p>
    <w:p w:rsidR="00DB0122" w:rsidRDefault="00CE64CF" w:rsidP="00DB0122">
      <w:pPr>
        <w:pStyle w:val="PixelPlus"/>
        <w:numPr>
          <w:ilvl w:val="0"/>
          <w:numId w:val="28"/>
        </w:numPr>
      </w:pPr>
      <w:bookmarkStart w:id="52" w:name="_Hlk34252835"/>
      <w:r w:rsidRPr="00846F2B">
        <w:t>массовая обработка фотографий: увеличение яркости и насыщенности</w:t>
      </w:r>
      <w:bookmarkEnd w:id="52"/>
      <w:r w:rsidR="00DB0122" w:rsidRPr="00846F2B">
        <w:t>.</w:t>
      </w:r>
    </w:p>
    <w:p w:rsidR="009C0F40" w:rsidRDefault="009C0F40">
      <w:pPr>
        <w:rPr>
          <w:rFonts w:cs="Times New Roman"/>
          <w:sz w:val="28"/>
          <w:szCs w:val="28"/>
        </w:rPr>
      </w:pPr>
      <w:r>
        <w:br w:type="page"/>
      </w:r>
    </w:p>
    <w:p w:rsidR="009C0F40" w:rsidRDefault="009C0F40" w:rsidP="00541695">
      <w:pPr>
        <w:pStyle w:val="3"/>
      </w:pPr>
      <w:bookmarkStart w:id="53" w:name="_Toc34326543"/>
      <w:r>
        <w:lastRenderedPageBreak/>
        <w:t xml:space="preserve">Рекомендации </w:t>
      </w:r>
      <w:r w:rsidR="00541695">
        <w:t>к главной странице сайта</w:t>
      </w:r>
      <w:bookmarkEnd w:id="53"/>
    </w:p>
    <w:p w:rsidR="00541695" w:rsidRDefault="00541695" w:rsidP="00541695">
      <w:pPr>
        <w:pStyle w:val="PixelPlus"/>
      </w:pPr>
      <w:r>
        <w:t>В рекомендации к главной странице включены:</w:t>
      </w:r>
    </w:p>
    <w:p w:rsidR="00541695" w:rsidRDefault="00DB0122" w:rsidP="00DB0122">
      <w:pPr>
        <w:pStyle w:val="PixelPlus"/>
        <w:numPr>
          <w:ilvl w:val="0"/>
          <w:numId w:val="29"/>
        </w:numPr>
      </w:pPr>
      <w:r>
        <w:t>добавление лозунга на главну</w:t>
      </w:r>
      <w:r w:rsidR="00DD7D00">
        <w:t>ю страницу сайта, варианты:</w:t>
      </w:r>
    </w:p>
    <w:p w:rsidR="00DD7D00" w:rsidRDefault="00DD7D00" w:rsidP="00DD7D00">
      <w:pPr>
        <w:pStyle w:val="PixelPlus"/>
        <w:numPr>
          <w:ilvl w:val="1"/>
          <w:numId w:val="29"/>
        </w:numPr>
      </w:pPr>
      <w:bookmarkStart w:id="54" w:name="_Hlk34239667"/>
      <w:r>
        <w:t>Быстрый поиск элитной недвижимости;</w:t>
      </w:r>
    </w:p>
    <w:bookmarkEnd w:id="54"/>
    <w:p w:rsidR="00DD7D00" w:rsidRDefault="00DD7D00" w:rsidP="00DD7D00">
      <w:pPr>
        <w:pStyle w:val="PixelPlus"/>
        <w:numPr>
          <w:ilvl w:val="1"/>
          <w:numId w:val="29"/>
        </w:numPr>
      </w:pPr>
      <w:r>
        <w:t>Поиск недвижимости премиум класса;</w:t>
      </w:r>
    </w:p>
    <w:p w:rsidR="00DD7D00" w:rsidRDefault="00DD7D00" w:rsidP="00DD7D00">
      <w:pPr>
        <w:pStyle w:val="PixelPlus"/>
        <w:numPr>
          <w:ilvl w:val="1"/>
          <w:numId w:val="29"/>
        </w:numPr>
      </w:pPr>
      <w:r>
        <w:t>Надежный партнер в поиске элитной недвижимости;</w:t>
      </w:r>
    </w:p>
    <w:p w:rsidR="00DD7D00" w:rsidRDefault="00DD7D00" w:rsidP="00DD7D00">
      <w:pPr>
        <w:pStyle w:val="PixelPlus"/>
        <w:numPr>
          <w:ilvl w:val="1"/>
          <w:numId w:val="29"/>
        </w:numPr>
      </w:pPr>
      <w:r>
        <w:t>Главный поисковик элитной недвижимости;</w:t>
      </w:r>
    </w:p>
    <w:p w:rsidR="00DD7D00" w:rsidRDefault="00DD7D00" w:rsidP="00DD7D00">
      <w:pPr>
        <w:pStyle w:val="PixelPlus"/>
        <w:numPr>
          <w:ilvl w:val="1"/>
          <w:numId w:val="29"/>
        </w:numPr>
      </w:pPr>
      <w:bookmarkStart w:id="55" w:name="_Hlk34239664"/>
      <w:r>
        <w:t>Агентство элитной недвижимости №1;</w:t>
      </w:r>
    </w:p>
    <w:bookmarkEnd w:id="55"/>
    <w:p w:rsidR="00DD7D00" w:rsidRDefault="004C34C9" w:rsidP="00DD7D00">
      <w:pPr>
        <w:pStyle w:val="PixelPlus"/>
        <w:numPr>
          <w:ilvl w:val="1"/>
          <w:numId w:val="29"/>
        </w:numPr>
      </w:pPr>
      <w:r>
        <w:t>С нами просто найти мечту;</w:t>
      </w:r>
    </w:p>
    <w:p w:rsidR="004C34C9" w:rsidRDefault="004C34C9" w:rsidP="00DD7D00">
      <w:pPr>
        <w:pStyle w:val="PixelPlus"/>
        <w:numPr>
          <w:ilvl w:val="1"/>
          <w:numId w:val="29"/>
        </w:numPr>
      </w:pPr>
      <w:r>
        <w:t>Мы найдем то, что не могут другие;</w:t>
      </w:r>
    </w:p>
    <w:p w:rsidR="004C34C9" w:rsidRDefault="004C34C9" w:rsidP="002E6A3A">
      <w:pPr>
        <w:pStyle w:val="PixelPlus"/>
        <w:numPr>
          <w:ilvl w:val="1"/>
          <w:numId w:val="29"/>
        </w:numPr>
      </w:pPr>
      <w:r>
        <w:t>Поиск и продажа элитной недвижимости</w:t>
      </w:r>
      <w:r w:rsidR="002E6A3A">
        <w:t>;</w:t>
      </w:r>
    </w:p>
    <w:p w:rsidR="00DE125C" w:rsidRDefault="00DE125C" w:rsidP="002E6A3A">
      <w:pPr>
        <w:pStyle w:val="PixelPlus"/>
        <w:numPr>
          <w:ilvl w:val="1"/>
          <w:numId w:val="29"/>
        </w:numPr>
      </w:pPr>
      <w:r>
        <w:t>Поиск недвижимости №1;</w:t>
      </w:r>
    </w:p>
    <w:p w:rsidR="00846F2B" w:rsidRDefault="00846F2B" w:rsidP="00846F2B">
      <w:pPr>
        <w:pStyle w:val="PixelPlus"/>
        <w:numPr>
          <w:ilvl w:val="1"/>
          <w:numId w:val="29"/>
        </w:numPr>
      </w:pPr>
      <w:proofErr w:type="spellStart"/>
      <w:r>
        <w:t>luxury</w:t>
      </w:r>
      <w:proofErr w:type="spellEnd"/>
      <w:r>
        <w:t xml:space="preserve"> </w:t>
      </w:r>
      <w:proofErr w:type="spellStart"/>
      <w:r>
        <w:t>home</w:t>
      </w:r>
      <w:proofErr w:type="spellEnd"/>
      <w:r>
        <w:t>;</w:t>
      </w:r>
    </w:p>
    <w:p w:rsidR="00846F2B" w:rsidRDefault="00846F2B" w:rsidP="00846F2B">
      <w:pPr>
        <w:pStyle w:val="PixelPlus"/>
        <w:numPr>
          <w:ilvl w:val="1"/>
          <w:numId w:val="29"/>
        </w:numPr>
      </w:pPr>
      <w:r>
        <w:t>Лучшая недвижимость для Вас;</w:t>
      </w:r>
    </w:p>
    <w:p w:rsidR="00846F2B" w:rsidRDefault="00846F2B" w:rsidP="00846F2B">
      <w:pPr>
        <w:pStyle w:val="PixelPlus"/>
        <w:numPr>
          <w:ilvl w:val="1"/>
          <w:numId w:val="29"/>
        </w:numPr>
      </w:pPr>
      <w:r>
        <w:t>Поиск элитной недвижимости;</w:t>
      </w:r>
    </w:p>
    <w:p w:rsidR="00846F2B" w:rsidRDefault="00846F2B" w:rsidP="00846F2B">
      <w:pPr>
        <w:pStyle w:val="PixelPlus"/>
        <w:numPr>
          <w:ilvl w:val="1"/>
          <w:numId w:val="29"/>
        </w:numPr>
      </w:pPr>
      <w:r>
        <w:t>Поиск элитной недвижимости — это просто;</w:t>
      </w:r>
    </w:p>
    <w:p w:rsidR="00846F2B" w:rsidRDefault="00846F2B" w:rsidP="00846F2B">
      <w:pPr>
        <w:pStyle w:val="PixelPlus"/>
        <w:numPr>
          <w:ilvl w:val="1"/>
          <w:numId w:val="29"/>
        </w:numPr>
      </w:pPr>
      <w:r>
        <w:t>Недвижимость для особенных клиентов;</w:t>
      </w:r>
    </w:p>
    <w:p w:rsidR="00E83E10" w:rsidRDefault="00E83E10" w:rsidP="002E6A3A">
      <w:pPr>
        <w:pStyle w:val="PixelPlus"/>
        <w:numPr>
          <w:ilvl w:val="1"/>
          <w:numId w:val="29"/>
        </w:numPr>
      </w:pPr>
      <w:bookmarkStart w:id="56" w:name="_Hlk34239657"/>
      <w:r>
        <w:t>Коллекция лучшей недвижимости;</w:t>
      </w:r>
    </w:p>
    <w:p w:rsidR="00846F2B" w:rsidRDefault="00E83E10" w:rsidP="00846F2B">
      <w:pPr>
        <w:pStyle w:val="PixelPlus"/>
        <w:numPr>
          <w:ilvl w:val="1"/>
          <w:numId w:val="29"/>
        </w:numPr>
      </w:pPr>
      <w:r>
        <w:t>Недвижимость с комфортом;</w:t>
      </w:r>
    </w:p>
    <w:bookmarkEnd w:id="56"/>
    <w:p w:rsidR="002E6A3A" w:rsidRDefault="002E6A3A" w:rsidP="002E6A3A">
      <w:pPr>
        <w:pStyle w:val="PixelPlus"/>
        <w:numPr>
          <w:ilvl w:val="0"/>
          <w:numId w:val="29"/>
        </w:numPr>
      </w:pPr>
      <w:r>
        <w:t>внедрение поиска;</w:t>
      </w:r>
    </w:p>
    <w:p w:rsidR="002E6A3A" w:rsidRDefault="002E6A3A" w:rsidP="002E6A3A">
      <w:pPr>
        <w:pStyle w:val="PixelPlus"/>
        <w:numPr>
          <w:ilvl w:val="0"/>
          <w:numId w:val="29"/>
        </w:numPr>
      </w:pPr>
      <w:r>
        <w:t>внедрение фильтра.</w:t>
      </w:r>
    </w:p>
    <w:p w:rsidR="002E6A3A" w:rsidRDefault="002E6A3A" w:rsidP="002E6A3A">
      <w:pPr>
        <w:pStyle w:val="PixelPlus"/>
      </w:pPr>
      <w:r>
        <w:lastRenderedPageBreak/>
        <w:t>Ниже представлен прототип верхней части страницы:</w:t>
      </w:r>
    </w:p>
    <w:p w:rsidR="002E6A3A" w:rsidRDefault="002E6A3A" w:rsidP="00A55E5F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 wp14:anchorId="43B6CD5B" wp14:editId="56F0EDCE">
            <wp:extent cx="5192280" cy="202307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9655" cy="203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3A" w:rsidRDefault="00343B1A" w:rsidP="00AC189A">
      <w:pPr>
        <w:pStyle w:val="PP1"/>
      </w:pPr>
      <w:r>
        <w:t>Рис. 7.</w:t>
      </w:r>
      <w:r w:rsidR="00AC189A">
        <w:t xml:space="preserve"> Прототип верхней части главной страницы.</w:t>
      </w:r>
    </w:p>
    <w:p w:rsidR="002E6A3A" w:rsidRDefault="00A55E5F" w:rsidP="002E6A3A">
      <w:pPr>
        <w:pStyle w:val="PixelPlus"/>
      </w:pPr>
      <w:r>
        <w:t xml:space="preserve">С полной версией прототипа можно ознакомиться в файле вложения </w:t>
      </w:r>
      <w:r w:rsidRPr="00A55E5F">
        <w:rPr>
          <w:b/>
          <w:bCs/>
          <w:i/>
          <w:iCs/>
        </w:rPr>
        <w:t>«Прототип главной страницы сайта.png».</w:t>
      </w:r>
    </w:p>
    <w:p w:rsidR="00D504AD" w:rsidRDefault="00D504AD">
      <w:pPr>
        <w:rPr>
          <w:rFonts w:asciiTheme="majorHAnsi" w:eastAsiaTheme="majorEastAsia" w:hAnsiTheme="majorHAnsi" w:cstheme="majorBidi"/>
          <w:b/>
          <w:color w:val="2F5496" w:themeColor="accent5" w:themeShade="BF"/>
          <w:sz w:val="32"/>
          <w:szCs w:val="24"/>
        </w:rPr>
      </w:pPr>
      <w:r>
        <w:br w:type="page"/>
      </w:r>
    </w:p>
    <w:p w:rsidR="00541695" w:rsidRDefault="00E95C8E" w:rsidP="00F20288">
      <w:pPr>
        <w:pStyle w:val="3"/>
      </w:pPr>
      <w:bookmarkStart w:id="57" w:name="_Toc34326544"/>
      <w:r>
        <w:lastRenderedPageBreak/>
        <w:t xml:space="preserve">Рекомендации к </w:t>
      </w:r>
      <w:r w:rsidR="00F20288">
        <w:t>странице листинга</w:t>
      </w:r>
      <w:bookmarkEnd w:id="57"/>
    </w:p>
    <w:p w:rsidR="001405C2" w:rsidRDefault="001405C2" w:rsidP="001405C2">
      <w:pPr>
        <w:pStyle w:val="PixelPlus"/>
      </w:pPr>
      <w:r>
        <w:t>В рекомендации к главной странице включены:</w:t>
      </w:r>
    </w:p>
    <w:p w:rsidR="00F20288" w:rsidRDefault="00DF57EE" w:rsidP="00DF57EE">
      <w:pPr>
        <w:pStyle w:val="PixelPlus"/>
        <w:numPr>
          <w:ilvl w:val="0"/>
          <w:numId w:val="30"/>
        </w:numPr>
      </w:pPr>
      <w:r>
        <w:t>вывод фильтра на всех страницах листингов, требования к фильтру:</w:t>
      </w:r>
    </w:p>
    <w:p w:rsidR="00DF57EE" w:rsidRDefault="00DF57EE" w:rsidP="00DF57EE">
      <w:pPr>
        <w:pStyle w:val="PixelPlus"/>
        <w:numPr>
          <w:ilvl w:val="1"/>
          <w:numId w:val="30"/>
        </w:numPr>
      </w:pPr>
      <w:r w:rsidRPr="00DF57EE">
        <w:t>закреплен при скроллинге</w:t>
      </w:r>
      <w:r>
        <w:t>;</w:t>
      </w:r>
    </w:p>
    <w:p w:rsidR="00DF57EE" w:rsidRDefault="00DF57EE" w:rsidP="00DF57EE">
      <w:pPr>
        <w:pStyle w:val="PixelPlus"/>
        <w:numPr>
          <w:ilvl w:val="1"/>
          <w:numId w:val="30"/>
        </w:numPr>
      </w:pPr>
      <w:r w:rsidRPr="00DF57EE">
        <w:t>доступен по клику</w:t>
      </w:r>
      <w:r>
        <w:t>;</w:t>
      </w:r>
    </w:p>
    <w:p w:rsidR="00DF57EE" w:rsidRDefault="00DF57EE" w:rsidP="00DF57EE">
      <w:pPr>
        <w:pStyle w:val="PixelPlus"/>
        <w:numPr>
          <w:ilvl w:val="1"/>
          <w:numId w:val="30"/>
        </w:numPr>
      </w:pPr>
      <w:r w:rsidRPr="00DF57EE">
        <w:t>ориентация вертикальная справа</w:t>
      </w:r>
      <w:r>
        <w:t>;</w:t>
      </w:r>
    </w:p>
    <w:p w:rsidR="00DF57EE" w:rsidRDefault="00DF57EE" w:rsidP="00DF57EE">
      <w:pPr>
        <w:pStyle w:val="PixelPlus"/>
        <w:numPr>
          <w:ilvl w:val="1"/>
          <w:numId w:val="30"/>
        </w:numPr>
      </w:pPr>
      <w:r>
        <w:t>после ввода клика «Подобрать» фильтр скрывается;</w:t>
      </w:r>
    </w:p>
    <w:p w:rsidR="00DF57EE" w:rsidRDefault="00DF57EE" w:rsidP="00DF57EE">
      <w:pPr>
        <w:pStyle w:val="PixelPlus"/>
        <w:numPr>
          <w:ilvl w:val="0"/>
          <w:numId w:val="30"/>
        </w:numPr>
      </w:pPr>
      <w:r>
        <w:t>предоставление сводк</w:t>
      </w:r>
      <w:r w:rsidR="00D504AD">
        <w:t>и</w:t>
      </w:r>
      <w:r>
        <w:t xml:space="preserve"> о количестве доступных объектов для поиска на той или иной категории;</w:t>
      </w:r>
    </w:p>
    <w:p w:rsidR="00DF57EE" w:rsidRDefault="00DF57EE" w:rsidP="00DF57EE">
      <w:pPr>
        <w:pStyle w:val="PixelPlus"/>
        <w:numPr>
          <w:ilvl w:val="0"/>
          <w:numId w:val="30"/>
        </w:numPr>
      </w:pPr>
      <w:r>
        <w:t>внедрение блока сортировок:</w:t>
      </w:r>
    </w:p>
    <w:p w:rsidR="00DF57EE" w:rsidRDefault="00DF57EE" w:rsidP="00DF57EE">
      <w:pPr>
        <w:pStyle w:val="PixelPlus"/>
        <w:numPr>
          <w:ilvl w:val="1"/>
          <w:numId w:val="30"/>
        </w:numPr>
      </w:pPr>
      <w:r w:rsidRPr="00DF57EE">
        <w:t>по цене</w:t>
      </w:r>
      <w:r>
        <w:t xml:space="preserve">: </w:t>
      </w:r>
      <w:bookmarkStart w:id="58" w:name="_Hlk34233447"/>
      <w:r>
        <w:t>по возрастани</w:t>
      </w:r>
      <w:r w:rsidR="00017FFC">
        <w:t>ю</w:t>
      </w:r>
      <w:r>
        <w:t>/убыванию;</w:t>
      </w:r>
      <w:bookmarkEnd w:id="58"/>
    </w:p>
    <w:p w:rsidR="00DF57EE" w:rsidRDefault="00895480" w:rsidP="00DF57EE">
      <w:pPr>
        <w:pStyle w:val="PixelPlus"/>
        <w:numPr>
          <w:ilvl w:val="1"/>
          <w:numId w:val="30"/>
        </w:numPr>
      </w:pPr>
      <w:r>
        <w:t>по площади объекта: по возрастани</w:t>
      </w:r>
      <w:r w:rsidR="00DB070F">
        <w:t>ю</w:t>
      </w:r>
      <w:r>
        <w:t>/убыванию;</w:t>
      </w:r>
    </w:p>
    <w:p w:rsidR="00895480" w:rsidRDefault="00895480" w:rsidP="00DF57EE">
      <w:pPr>
        <w:pStyle w:val="PixelPlus"/>
        <w:numPr>
          <w:ilvl w:val="1"/>
          <w:numId w:val="30"/>
        </w:numPr>
      </w:pPr>
      <w:r>
        <w:t>дате публикации: свежие/старые объявления;</w:t>
      </w:r>
    </w:p>
    <w:p w:rsidR="00895480" w:rsidRDefault="00895480" w:rsidP="00895480">
      <w:pPr>
        <w:pStyle w:val="PixelPlus"/>
        <w:numPr>
          <w:ilvl w:val="0"/>
          <w:numId w:val="30"/>
        </w:numPr>
      </w:pPr>
      <w:r>
        <w:t>внедрени</w:t>
      </w:r>
      <w:r w:rsidR="000B0D57">
        <w:t>е</w:t>
      </w:r>
      <w:r>
        <w:t xml:space="preserve"> карты</w:t>
      </w:r>
      <w:r w:rsidR="00E82A07">
        <w:t xml:space="preserve"> (</w:t>
      </w:r>
      <w:hyperlink w:anchor="рис_8" w:history="1">
        <w:r w:rsidR="00E82A07" w:rsidRPr="00E82A07">
          <w:rPr>
            <w:rStyle w:val="a8"/>
          </w:rPr>
          <w:t>пример на рис 8.</w:t>
        </w:r>
      </w:hyperlink>
      <w:r w:rsidR="00E82A07">
        <w:t>)</w:t>
      </w:r>
      <w:r>
        <w:t xml:space="preserve"> аналогично конкуренту </w:t>
      </w:r>
      <w:hyperlink r:id="rId57" w:history="1">
        <w:r>
          <w:rPr>
            <w:rStyle w:val="a8"/>
          </w:rPr>
          <w:t>https://www.slrealty.ru/house/sale/</w:t>
        </w:r>
      </w:hyperlink>
      <w:r>
        <w:t>, требования к карте: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 w:rsidRPr="00895480">
        <w:t>закреплена при скроллинге</w:t>
      </w:r>
      <w:r>
        <w:t>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 w:rsidRPr="00895480">
        <w:t>доступна по клику</w:t>
      </w:r>
      <w:r>
        <w:t>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 w:rsidRPr="00895480">
        <w:t>ориентация вертикальная слева</w:t>
      </w:r>
      <w:r>
        <w:t>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>при наведении на превью той или иной карточки метка на карте становится активной (меняет цвет);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>возможность прокладки маршрута;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>отображение объектов инфраструктуры;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lastRenderedPageBreak/>
        <w:t>выделение цветом границ поселка, в котором находится просматриваемый объект;</w:t>
      </w:r>
    </w:p>
    <w:p w:rsidR="00310704" w:rsidRDefault="00310704" w:rsidP="00895480">
      <w:pPr>
        <w:pStyle w:val="PixelPlus"/>
        <w:numPr>
          <w:ilvl w:val="1"/>
          <w:numId w:val="30"/>
        </w:numPr>
      </w:pPr>
      <w:r>
        <w:t xml:space="preserve">добавление возможности </w:t>
      </w:r>
      <w:r w:rsidR="000437DB">
        <w:t xml:space="preserve">полной </w:t>
      </w:r>
      <w:r>
        <w:t xml:space="preserve">замены листинга </w:t>
      </w:r>
      <w:r w:rsidR="000437DB">
        <w:t xml:space="preserve">картой. Т.е. пользователь, используя фильтр отбирает объекты по необходимым критериям, </w:t>
      </w:r>
      <w:r w:rsidR="00CF2E16">
        <w:t>после ему доступны варианта просмотра предлагаемых объектов:</w:t>
      </w:r>
    </w:p>
    <w:p w:rsidR="00CF2E16" w:rsidRDefault="00CF2E16" w:rsidP="00CF2E16">
      <w:pPr>
        <w:pStyle w:val="PixelPlus"/>
        <w:numPr>
          <w:ilvl w:val="2"/>
          <w:numId w:val="30"/>
        </w:numPr>
      </w:pPr>
      <w:r>
        <w:t>только листинг;</w:t>
      </w:r>
    </w:p>
    <w:p w:rsidR="00CF2E16" w:rsidRDefault="00CF2E16" w:rsidP="00CF2E16">
      <w:pPr>
        <w:pStyle w:val="PixelPlus"/>
        <w:numPr>
          <w:ilvl w:val="2"/>
          <w:numId w:val="30"/>
        </w:numPr>
      </w:pPr>
      <w:r>
        <w:t>комбинированный: листинг и карта;</w:t>
      </w:r>
    </w:p>
    <w:p w:rsidR="00CF2E16" w:rsidRDefault="00CF2E16" w:rsidP="00CF2E16">
      <w:pPr>
        <w:pStyle w:val="PixelPlus"/>
        <w:numPr>
          <w:ilvl w:val="2"/>
          <w:numId w:val="30"/>
        </w:numPr>
      </w:pPr>
      <w:r>
        <w:t>только карта.</w:t>
      </w:r>
    </w:p>
    <w:p w:rsidR="00895480" w:rsidRDefault="00895480" w:rsidP="00895480">
      <w:pPr>
        <w:pStyle w:val="PixelPlus"/>
        <w:numPr>
          <w:ilvl w:val="0"/>
          <w:numId w:val="30"/>
        </w:numPr>
      </w:pPr>
      <w:r>
        <w:t>повышение информативности превью карточек товаров, а именно: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>внедрение маркеров: «эксклюзив», «лучшее предложение» и т.д.;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>указание принадлежности того или иного дома к поселку;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>добавление функционала просмотра нескольких фото того или иного объекта;</w:t>
      </w:r>
    </w:p>
    <w:p w:rsidR="00D702F7" w:rsidRDefault="00D702F7" w:rsidP="00895480">
      <w:pPr>
        <w:pStyle w:val="PixelPlus"/>
        <w:numPr>
          <w:ilvl w:val="1"/>
          <w:numId w:val="30"/>
        </w:numPr>
      </w:pPr>
      <w:r>
        <w:t>изменение размера шрифта, иконок с целью привлечения внимания пользователя к информации, влияющей на принятие решения;</w:t>
      </w:r>
    </w:p>
    <w:p w:rsidR="00895480" w:rsidRDefault="00054464" w:rsidP="00895480">
      <w:pPr>
        <w:pStyle w:val="PixelPlus"/>
        <w:numPr>
          <w:ilvl w:val="0"/>
          <w:numId w:val="30"/>
        </w:numPr>
      </w:pPr>
      <w:r>
        <w:t>внедрение в листинг рекламных баннеров «горячих</w:t>
      </w:r>
      <w:r w:rsidR="000C7E0A">
        <w:t>/выгодных</w:t>
      </w:r>
      <w:r>
        <w:t xml:space="preserve"> предложений </w:t>
      </w:r>
      <w:r w:rsidR="000C7E0A">
        <w:t>по объектам</w:t>
      </w:r>
      <w:r>
        <w:t>», «</w:t>
      </w:r>
      <w:r w:rsidR="000C7E0A">
        <w:t>предложение оставить контакты для получения индивидуальных предложений/каталога закрытых продаж»;</w:t>
      </w:r>
    </w:p>
    <w:p w:rsidR="008339EA" w:rsidRPr="00310704" w:rsidRDefault="000C7E0A" w:rsidP="00310704">
      <w:pPr>
        <w:pStyle w:val="PixelPlus"/>
        <w:numPr>
          <w:ilvl w:val="0"/>
          <w:numId w:val="30"/>
        </w:numPr>
      </w:pPr>
      <w:r>
        <w:t>внедрение облака тегов над листингом.</w:t>
      </w:r>
      <w:r w:rsidR="008339EA">
        <w:br w:type="page"/>
      </w:r>
    </w:p>
    <w:p w:rsidR="001C54AC" w:rsidRDefault="008339EA" w:rsidP="001C54AC">
      <w:pPr>
        <w:pStyle w:val="3"/>
      </w:pPr>
      <w:bookmarkStart w:id="59" w:name="_Рекомендация_к_страницам_1"/>
      <w:bookmarkStart w:id="60" w:name="_Toc34326545"/>
      <w:bookmarkEnd w:id="59"/>
      <w:r>
        <w:lastRenderedPageBreak/>
        <w:t>Рекомендаци</w:t>
      </w:r>
      <w:r w:rsidR="005A7A07">
        <w:t>и</w:t>
      </w:r>
      <w:r>
        <w:t xml:space="preserve"> к страниц</w:t>
      </w:r>
      <w:r w:rsidR="001C54AC">
        <w:t>ам с подробной информацией о коттеджн</w:t>
      </w:r>
      <w:r w:rsidR="007700EA">
        <w:t>ых</w:t>
      </w:r>
      <w:r w:rsidR="001C54AC">
        <w:t xml:space="preserve"> поселк</w:t>
      </w:r>
      <w:r w:rsidR="007700EA">
        <w:t>ах</w:t>
      </w:r>
      <w:bookmarkEnd w:id="60"/>
    </w:p>
    <w:p w:rsidR="007700EA" w:rsidRDefault="007700EA" w:rsidP="007700EA">
      <w:pPr>
        <w:pStyle w:val="PixelPlus"/>
        <w:ind w:firstLine="851"/>
      </w:pPr>
      <w:r>
        <w:t>В рекомендации к страницам с подробной информацией о коттеджных поселках включены:</w:t>
      </w:r>
    </w:p>
    <w:p w:rsidR="00F819B5" w:rsidRDefault="00F819B5" w:rsidP="00F819B5">
      <w:pPr>
        <w:pStyle w:val="PixelPlus"/>
        <w:numPr>
          <w:ilvl w:val="0"/>
          <w:numId w:val="31"/>
        </w:numPr>
      </w:pPr>
      <w:r>
        <w:t xml:space="preserve">изменение представления/отображения информации с «карточки товаров» на </w:t>
      </w:r>
      <w:proofErr w:type="spellStart"/>
      <w:r>
        <w:t>лендинг</w:t>
      </w:r>
      <w:proofErr w:type="spellEnd"/>
      <w:r>
        <w:t>;</w:t>
      </w:r>
    </w:p>
    <w:p w:rsidR="00F819B5" w:rsidRDefault="00F819B5" w:rsidP="00F819B5">
      <w:pPr>
        <w:pStyle w:val="PixelPlus"/>
        <w:numPr>
          <w:ilvl w:val="0"/>
          <w:numId w:val="31"/>
        </w:numPr>
      </w:pPr>
      <w:r>
        <w:t>акцент информации на странице должен быть сделан:</w:t>
      </w:r>
    </w:p>
    <w:p w:rsidR="00A80188" w:rsidRDefault="00FE08A8" w:rsidP="00F819B5">
      <w:pPr>
        <w:pStyle w:val="PixelPlus"/>
        <w:numPr>
          <w:ilvl w:val="1"/>
          <w:numId w:val="31"/>
        </w:numPr>
      </w:pPr>
      <w:r>
        <w:t xml:space="preserve">на </w:t>
      </w:r>
      <w:r w:rsidR="00F819B5">
        <w:t>удаленность от Москвы и удобств</w:t>
      </w:r>
      <w:r w:rsidR="00A80188">
        <w:t>о подъезда, преимущества тип</w:t>
      </w:r>
      <w:r>
        <w:t>а выезд на платную дорогу, отсутствие пробок должны быть отдельно выделены и очевидны для пользователя</w:t>
      </w:r>
      <w:r w:rsidR="00A80188">
        <w:t>;</w:t>
      </w:r>
    </w:p>
    <w:p w:rsidR="00A80188" w:rsidRDefault="00FE08A8" w:rsidP="00F819B5">
      <w:pPr>
        <w:pStyle w:val="PixelPlus"/>
        <w:numPr>
          <w:ilvl w:val="1"/>
          <w:numId w:val="31"/>
        </w:numPr>
      </w:pPr>
      <w:r>
        <w:t xml:space="preserve">на </w:t>
      </w:r>
      <w:r w:rsidR="00A80188">
        <w:t>развитость инфраструктуры</w:t>
      </w:r>
      <w:r>
        <w:t>: магазины, школы и т.д.</w:t>
      </w:r>
      <w:r w:rsidR="00A80188">
        <w:t>;</w:t>
      </w:r>
    </w:p>
    <w:p w:rsidR="001C54AC" w:rsidRDefault="00FE08A8" w:rsidP="00F819B5">
      <w:pPr>
        <w:pStyle w:val="PixelPlus"/>
        <w:numPr>
          <w:ilvl w:val="1"/>
          <w:numId w:val="31"/>
        </w:numPr>
      </w:pPr>
      <w:r>
        <w:t xml:space="preserve">на наличие рядом парков, лесных зон, водоемов и т.д. Обязателен упор на </w:t>
      </w:r>
      <w:proofErr w:type="spellStart"/>
      <w:r>
        <w:t>экологичность</w:t>
      </w:r>
      <w:proofErr w:type="spellEnd"/>
      <w:r>
        <w:t>;</w:t>
      </w:r>
    </w:p>
    <w:p w:rsidR="00FE08A8" w:rsidRDefault="00FE08A8" w:rsidP="00F819B5">
      <w:pPr>
        <w:pStyle w:val="PixelPlus"/>
        <w:numPr>
          <w:ilvl w:val="1"/>
          <w:numId w:val="31"/>
        </w:numPr>
      </w:pPr>
      <w:r>
        <w:t>упор на престижность поселка, возможная отсылка на прошлое, если в этом поселке жил известный деятель политики, культуры, науки;</w:t>
      </w:r>
    </w:p>
    <w:p w:rsidR="00FE08A8" w:rsidRDefault="00FE08A8" w:rsidP="00F819B5">
      <w:pPr>
        <w:pStyle w:val="PixelPlus"/>
        <w:numPr>
          <w:ilvl w:val="1"/>
          <w:numId w:val="31"/>
        </w:numPr>
      </w:pPr>
      <w:r>
        <w:t>упор на выгодное экономическое вложение денег, например, привести статистику динамики цен, обозначив, что жилье в данном поселке всегда востребовано;</w:t>
      </w:r>
    </w:p>
    <w:p w:rsidR="00FE08A8" w:rsidRDefault="00FE08A8" w:rsidP="00FE08A8">
      <w:pPr>
        <w:pStyle w:val="PixelPlus"/>
        <w:numPr>
          <w:ilvl w:val="0"/>
          <w:numId w:val="31"/>
        </w:numPr>
      </w:pPr>
      <w:r>
        <w:t>добавление большого количества фотографий и видео;</w:t>
      </w:r>
    </w:p>
    <w:p w:rsidR="00FE08A8" w:rsidRDefault="00E82A07" w:rsidP="00FE08A8">
      <w:pPr>
        <w:pStyle w:val="PixelPlus"/>
        <w:numPr>
          <w:ilvl w:val="0"/>
          <w:numId w:val="31"/>
        </w:numPr>
      </w:pPr>
      <w:r>
        <w:t>внедрение</w:t>
      </w:r>
      <w:r w:rsidR="00C12EA0">
        <w:t xml:space="preserve"> карты</w:t>
      </w:r>
      <w:r>
        <w:t xml:space="preserve"> вида:</w:t>
      </w:r>
    </w:p>
    <w:p w:rsidR="00E82A07" w:rsidRDefault="00E82A07" w:rsidP="00E82A07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 wp14:anchorId="73DFD831" wp14:editId="6D75C044">
            <wp:extent cx="5940425" cy="32607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A07" w:rsidRDefault="00E82A07" w:rsidP="00E82A07">
      <w:pPr>
        <w:pStyle w:val="PP1"/>
      </w:pPr>
      <w:bookmarkStart w:id="61" w:name="рис_8"/>
      <w:r>
        <w:t>Рис. 8</w:t>
      </w:r>
      <w:bookmarkEnd w:id="61"/>
      <w:r>
        <w:t>. Пример реализации карты с возможностью показа объектов инфраструктуры</w:t>
      </w:r>
      <w:r w:rsidR="001E29CC">
        <w:t xml:space="preserve"> на примере </w:t>
      </w:r>
      <w:hyperlink r:id="rId59" w:history="1">
        <w:r w:rsidR="001E29CC" w:rsidRPr="001E29CC">
          <w:rPr>
            <w:rStyle w:val="a8"/>
          </w:rPr>
          <w:t>страницы</w:t>
        </w:r>
      </w:hyperlink>
      <w:r>
        <w:t xml:space="preserve">. </w:t>
      </w:r>
    </w:p>
    <w:p w:rsidR="00C12EA0" w:rsidRDefault="00C12EA0" w:rsidP="00FE08A8">
      <w:pPr>
        <w:pStyle w:val="PixelPlus"/>
        <w:numPr>
          <w:ilvl w:val="0"/>
          <w:numId w:val="31"/>
        </w:numPr>
      </w:pPr>
      <w:r>
        <w:t>наличие выгодных предложений в поселке.</w:t>
      </w:r>
    </w:p>
    <w:p w:rsidR="00C12EA0" w:rsidRDefault="00C12EA0">
      <w:pPr>
        <w:rPr>
          <w:rFonts w:cs="Times New Roman"/>
          <w:sz w:val="28"/>
          <w:szCs w:val="28"/>
        </w:rPr>
      </w:pPr>
      <w:r>
        <w:br w:type="page"/>
      </w:r>
    </w:p>
    <w:p w:rsidR="00C12EA0" w:rsidRDefault="00B46BE1" w:rsidP="00B46BE1">
      <w:pPr>
        <w:pStyle w:val="3"/>
      </w:pPr>
      <w:bookmarkStart w:id="62" w:name="_Рекомендация_к_страницам"/>
      <w:bookmarkStart w:id="63" w:name="_Toc34326546"/>
      <w:bookmarkEnd w:id="62"/>
      <w:r>
        <w:lastRenderedPageBreak/>
        <w:t>Рекомендаци</w:t>
      </w:r>
      <w:r w:rsidR="000B0D57">
        <w:t>и</w:t>
      </w:r>
      <w:r>
        <w:t xml:space="preserve"> к страницам карточек товаров</w:t>
      </w:r>
      <w:bookmarkEnd w:id="63"/>
    </w:p>
    <w:p w:rsidR="00586CF5" w:rsidRDefault="00586CF5" w:rsidP="00586CF5">
      <w:pPr>
        <w:pStyle w:val="PixelPlus"/>
        <w:ind w:firstLine="851"/>
      </w:pPr>
      <w:r>
        <w:t>В рекомендации к страницам карточек товаров включены:</w:t>
      </w:r>
    </w:p>
    <w:p w:rsidR="00B46BE1" w:rsidRDefault="003D0099" w:rsidP="003D0099">
      <w:pPr>
        <w:pStyle w:val="PixelPlus"/>
        <w:numPr>
          <w:ilvl w:val="0"/>
          <w:numId w:val="32"/>
        </w:numPr>
      </w:pPr>
      <w:r>
        <w:t xml:space="preserve">изменение блоков больших изображений, </w:t>
      </w:r>
      <w:hyperlink w:anchor="рис_6" w:history="1">
        <w:r w:rsidRPr="009A293A">
          <w:rPr>
            <w:rStyle w:val="a8"/>
          </w:rPr>
          <w:t>пример на рис. 6</w:t>
        </w:r>
      </w:hyperlink>
      <w:r>
        <w:t>;</w:t>
      </w:r>
    </w:p>
    <w:p w:rsidR="009A293A" w:rsidRDefault="009A293A" w:rsidP="003D0099">
      <w:pPr>
        <w:pStyle w:val="PixelPlus"/>
        <w:numPr>
          <w:ilvl w:val="0"/>
          <w:numId w:val="32"/>
        </w:numPr>
      </w:pPr>
      <w:r>
        <w:t>внедрение блока «Ключевые особенности объекта»:</w:t>
      </w:r>
    </w:p>
    <w:p w:rsidR="009A293A" w:rsidRDefault="009A293A" w:rsidP="009A293A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 wp14:anchorId="595DE344" wp14:editId="01E49D92">
            <wp:extent cx="4360390" cy="2613437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68412" cy="261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E0A" w:rsidRDefault="009A293A" w:rsidP="009A293A">
      <w:pPr>
        <w:pStyle w:val="PP1"/>
      </w:pPr>
      <w:r>
        <w:t xml:space="preserve">Рис. </w:t>
      </w:r>
      <w:r w:rsidR="00E82A07">
        <w:t>9</w:t>
      </w:r>
      <w:r>
        <w:t>. Пример внедряемого блока «Ключевые особенности объекта».</w:t>
      </w:r>
    </w:p>
    <w:p w:rsidR="009A293A" w:rsidRDefault="00E82A07" w:rsidP="00B55A16">
      <w:pPr>
        <w:pStyle w:val="PixelPlus"/>
        <w:numPr>
          <w:ilvl w:val="0"/>
          <w:numId w:val="33"/>
        </w:numPr>
      </w:pPr>
      <w:r>
        <w:t>указание номера телефона крупным планом;</w:t>
      </w:r>
    </w:p>
    <w:p w:rsidR="00E82A07" w:rsidRDefault="00E82A07" w:rsidP="00B55A16">
      <w:pPr>
        <w:pStyle w:val="PixelPlus"/>
        <w:numPr>
          <w:ilvl w:val="0"/>
          <w:numId w:val="33"/>
        </w:numPr>
      </w:pPr>
      <w:r>
        <w:t>добавление кнопок: «</w:t>
      </w:r>
      <w:r w:rsidRPr="00E82A07">
        <w:t>Скачать/запросить презентацию</w:t>
      </w:r>
      <w:r>
        <w:t>»</w:t>
      </w:r>
      <w:r w:rsidRPr="00E82A07">
        <w:t xml:space="preserve">, </w:t>
      </w:r>
      <w:r>
        <w:t>«</w:t>
      </w:r>
      <w:r w:rsidRPr="00E82A07">
        <w:t>Поделиться</w:t>
      </w:r>
      <w:r>
        <w:t>»</w:t>
      </w:r>
      <w:r w:rsidRPr="00E82A07">
        <w:t xml:space="preserve">, </w:t>
      </w:r>
      <w:r>
        <w:t>«</w:t>
      </w:r>
      <w:r w:rsidRPr="00E82A07">
        <w:t xml:space="preserve">Заявка </w:t>
      </w:r>
      <w:proofErr w:type="spellStart"/>
      <w:r w:rsidRPr="00E82A07">
        <w:t>WhatsApp</w:t>
      </w:r>
      <w:proofErr w:type="spellEnd"/>
      <w:r w:rsidRPr="00E82A07">
        <w:t>/</w:t>
      </w:r>
      <w:r w:rsidR="0020738C">
        <w:rPr>
          <w:lang w:val="en-US"/>
        </w:rPr>
        <w:t>Vib</w:t>
      </w:r>
      <w:r>
        <w:rPr>
          <w:lang w:val="en-US"/>
        </w:rPr>
        <w:t>er</w:t>
      </w:r>
      <w:r w:rsidRPr="00E82A07">
        <w:t>/</w:t>
      </w:r>
      <w:proofErr w:type="spellStart"/>
      <w:r w:rsidRPr="00E82A07">
        <w:t>Telegram</w:t>
      </w:r>
      <w:proofErr w:type="spellEnd"/>
      <w:r>
        <w:t>», «Получить план объекта»</w:t>
      </w:r>
      <w:r w:rsidR="00DA66A3">
        <w:t>, «Добавить в закладки (браузера)»</w:t>
      </w:r>
      <w:r>
        <w:t>;</w:t>
      </w:r>
    </w:p>
    <w:p w:rsidR="00E82A07" w:rsidRDefault="00E82A07" w:rsidP="00B55A16">
      <w:pPr>
        <w:pStyle w:val="PixelPlus"/>
        <w:numPr>
          <w:ilvl w:val="0"/>
          <w:numId w:val="33"/>
        </w:numPr>
      </w:pPr>
      <w:r>
        <w:t>добавление плана участка;</w:t>
      </w:r>
    </w:p>
    <w:p w:rsidR="00DA66A3" w:rsidRDefault="001434C3" w:rsidP="00DA66A3">
      <w:pPr>
        <w:pStyle w:val="PixelPlus"/>
        <w:numPr>
          <w:ilvl w:val="0"/>
          <w:numId w:val="33"/>
        </w:numPr>
      </w:pPr>
      <w:r>
        <w:t>добавление наименований кнопок отправки заявки, варианты: «Хочу», «Покажите», «Хочу увидеть», «Записаться на просмотр»;</w:t>
      </w:r>
    </w:p>
    <w:p w:rsidR="00D25AF4" w:rsidRDefault="00D25AF4" w:rsidP="00DA66A3">
      <w:pPr>
        <w:pStyle w:val="PixelPlus"/>
        <w:numPr>
          <w:ilvl w:val="0"/>
          <w:numId w:val="33"/>
        </w:numPr>
      </w:pPr>
      <w:r>
        <w:t xml:space="preserve">добавление функционала «Предложить свою цену» на примере </w:t>
      </w:r>
      <w:hyperlink r:id="rId61" w:history="1">
        <w:r w:rsidRPr="00D25AF4">
          <w:rPr>
            <w:rStyle w:val="a8"/>
          </w:rPr>
          <w:t>metrium.ru</w:t>
        </w:r>
      </w:hyperlink>
      <w:r>
        <w:t xml:space="preserve">, </w:t>
      </w:r>
      <w:hyperlink r:id="rId62" w:history="1">
        <w:proofErr w:type="spellStart"/>
        <w:r w:rsidRPr="00D25AF4">
          <w:rPr>
            <w:rStyle w:val="a8"/>
            <w:lang w:val="en-US"/>
          </w:rPr>
          <w:t>mvideo</w:t>
        </w:r>
        <w:proofErr w:type="spellEnd"/>
        <w:r w:rsidRPr="00D25AF4">
          <w:rPr>
            <w:rStyle w:val="a8"/>
          </w:rPr>
          <w:t>.</w:t>
        </w:r>
        <w:r w:rsidRPr="00D25AF4">
          <w:rPr>
            <w:rStyle w:val="a8"/>
            <w:lang w:val="en-US"/>
          </w:rPr>
          <w:t>ru</w:t>
        </w:r>
      </w:hyperlink>
      <w:r w:rsidRPr="00D25AF4">
        <w:t>;</w:t>
      </w:r>
    </w:p>
    <w:p w:rsidR="00E82A07" w:rsidRDefault="001E29CC" w:rsidP="00B55A16">
      <w:pPr>
        <w:pStyle w:val="PixelPlus"/>
        <w:numPr>
          <w:ilvl w:val="0"/>
          <w:numId w:val="33"/>
        </w:numPr>
      </w:pPr>
      <w:r>
        <w:t xml:space="preserve">добавление информации </w:t>
      </w:r>
      <w:r w:rsidR="002E6E99">
        <w:t>о коттеджном поселке:</w:t>
      </w:r>
    </w:p>
    <w:p w:rsidR="002E6E99" w:rsidRDefault="002E6E99" w:rsidP="002E6E99">
      <w:pPr>
        <w:pStyle w:val="PixelPlus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A7D92CD" wp14:editId="7E75951E">
            <wp:extent cx="4343400" cy="28575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2AA" w:rsidRDefault="002E6E99" w:rsidP="002E6E99">
      <w:pPr>
        <w:pStyle w:val="PP1"/>
      </w:pPr>
      <w:r>
        <w:t>Рис. 10. Информаци</w:t>
      </w:r>
      <w:r w:rsidR="003D1F8F">
        <w:t>я</w:t>
      </w:r>
      <w:r>
        <w:t xml:space="preserve"> о коттеджном поселке в карточке товара на примере </w:t>
      </w:r>
      <w:hyperlink r:id="rId64" w:history="1">
        <w:r w:rsidRPr="002E6E99">
          <w:rPr>
            <w:rStyle w:val="a8"/>
          </w:rPr>
          <w:t>страницы</w:t>
        </w:r>
      </w:hyperlink>
      <w:r>
        <w:t>.</w:t>
      </w:r>
    </w:p>
    <w:p w:rsidR="002E6E99" w:rsidRDefault="00887D5B" w:rsidP="00887D5B">
      <w:pPr>
        <w:pStyle w:val="PixelPlus"/>
        <w:numPr>
          <w:ilvl w:val="0"/>
          <w:numId w:val="34"/>
        </w:numPr>
      </w:pPr>
      <w:r>
        <w:t>внедрение блока расчета ипотеки для просматриваемого объекта:</w:t>
      </w:r>
    </w:p>
    <w:p w:rsidR="00887D5B" w:rsidRDefault="00887D5B" w:rsidP="00887D5B">
      <w:pPr>
        <w:pStyle w:val="PixelPlus"/>
      </w:pPr>
      <w:r>
        <w:rPr>
          <w:noProof/>
          <w:lang w:eastAsia="ru-RU"/>
        </w:rPr>
        <w:drawing>
          <wp:inline distT="0" distB="0" distL="0" distR="0" wp14:anchorId="7FE69E26" wp14:editId="4D4E1A8E">
            <wp:extent cx="5940425" cy="39268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D5B" w:rsidRDefault="00887D5B" w:rsidP="00887D5B">
      <w:pPr>
        <w:pStyle w:val="PP1"/>
      </w:pPr>
      <w:r>
        <w:t xml:space="preserve">Рис. 11. Функционал расчета ипотеки на карточке товаров на примере </w:t>
      </w:r>
      <w:hyperlink r:id="rId66" w:history="1">
        <w:r w:rsidRPr="00887D5B">
          <w:rPr>
            <w:rStyle w:val="a8"/>
          </w:rPr>
          <w:t>страницы</w:t>
        </w:r>
      </w:hyperlink>
      <w:r>
        <w:t>.</w:t>
      </w:r>
    </w:p>
    <w:p w:rsidR="00887D5B" w:rsidRDefault="00887D5B" w:rsidP="00887D5B">
      <w:pPr>
        <w:pStyle w:val="PixelPlus"/>
        <w:numPr>
          <w:ilvl w:val="0"/>
          <w:numId w:val="34"/>
        </w:numPr>
      </w:pPr>
      <w:r>
        <w:lastRenderedPageBreak/>
        <w:t>внедрение информации не только о доме, но и о постройках на территории.</w:t>
      </w:r>
    </w:p>
    <w:p w:rsidR="00887D5B" w:rsidRDefault="00887D5B" w:rsidP="00887D5B">
      <w:pPr>
        <w:pStyle w:val="PixelPlus"/>
      </w:pPr>
      <w:r>
        <w:t>Ниже представлены примеры удачных вариантов описания объекта с точки зрения полноты:</w:t>
      </w:r>
    </w:p>
    <w:p w:rsidR="00887D5B" w:rsidRDefault="00887D5B" w:rsidP="0007681B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 wp14:anchorId="485D9213" wp14:editId="48B9D099">
            <wp:extent cx="5750420" cy="2763029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51185" cy="276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D5B" w:rsidRDefault="00887D5B" w:rsidP="00887D5B">
      <w:pPr>
        <w:pStyle w:val="PP1"/>
      </w:pPr>
      <w:r>
        <w:t xml:space="preserve">Рис. 12. Пример подробного описания объекта на </w:t>
      </w:r>
      <w:hyperlink r:id="rId68" w:history="1">
        <w:r w:rsidRPr="00887D5B">
          <w:rPr>
            <w:rStyle w:val="a8"/>
          </w:rPr>
          <w:t>карточке товара</w:t>
        </w:r>
      </w:hyperlink>
      <w:r>
        <w:t xml:space="preserve"> сайта </w:t>
      </w:r>
      <w:r w:rsidRPr="00887D5B">
        <w:t>welhome.ru</w:t>
      </w:r>
      <w:r>
        <w:t>.</w:t>
      </w:r>
    </w:p>
    <w:p w:rsidR="00887D5B" w:rsidRDefault="0007681B" w:rsidP="0007681B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 wp14:anchorId="1B84546D" wp14:editId="3EA7A114">
            <wp:extent cx="5429786" cy="3466821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31406" cy="34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81B" w:rsidRDefault="0007681B" w:rsidP="0007681B">
      <w:pPr>
        <w:pStyle w:val="PP1"/>
      </w:pPr>
      <w:bookmarkStart w:id="64" w:name="_Hlk34237386"/>
      <w:r>
        <w:t xml:space="preserve">Рис. 13. Пример информативной краткой сводки объекта  на </w:t>
      </w:r>
      <w:hyperlink r:id="rId70" w:history="1">
        <w:r w:rsidRPr="0007681B">
          <w:rPr>
            <w:rStyle w:val="a8"/>
          </w:rPr>
          <w:t>карточке товара</w:t>
        </w:r>
      </w:hyperlink>
      <w:r>
        <w:t xml:space="preserve"> сайта </w:t>
      </w:r>
      <w:r w:rsidRPr="0007681B">
        <w:t>choice-estate.ru</w:t>
      </w:r>
      <w:r>
        <w:t>.</w:t>
      </w:r>
      <w:bookmarkEnd w:id="64"/>
    </w:p>
    <w:p w:rsidR="0007681B" w:rsidRDefault="0007681B" w:rsidP="00887D5B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 wp14:anchorId="3FDB610B" wp14:editId="5E26C899">
            <wp:extent cx="5940425" cy="15151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81B" w:rsidRDefault="0007681B" w:rsidP="0007681B">
      <w:pPr>
        <w:pStyle w:val="PP1"/>
      </w:pPr>
      <w:r>
        <w:t>Рис. 1</w:t>
      </w:r>
      <w:r w:rsidR="00190D79">
        <w:t>4</w:t>
      </w:r>
      <w:r>
        <w:t xml:space="preserve">. Пример подробного </w:t>
      </w:r>
      <w:r w:rsidR="00190D79">
        <w:t>описания</w:t>
      </w:r>
      <w:r>
        <w:t xml:space="preserve"> объекта  на </w:t>
      </w:r>
      <w:hyperlink r:id="rId72" w:history="1">
        <w:r w:rsidRPr="0007681B">
          <w:rPr>
            <w:rStyle w:val="a8"/>
          </w:rPr>
          <w:t>карточке товара</w:t>
        </w:r>
      </w:hyperlink>
      <w:r>
        <w:t xml:space="preserve"> сайта </w:t>
      </w:r>
      <w:r w:rsidRPr="0007681B">
        <w:t>choice-estate.ru</w:t>
      </w:r>
      <w:r>
        <w:t>.</w:t>
      </w:r>
    </w:p>
    <w:p w:rsidR="0007681B" w:rsidRDefault="00D25AF4" w:rsidP="0007681B">
      <w:pPr>
        <w:pStyle w:val="PixelPlus"/>
      </w:pPr>
      <w:r>
        <w:rPr>
          <w:noProof/>
          <w:lang w:eastAsia="ru-RU"/>
        </w:rPr>
        <w:drawing>
          <wp:inline distT="0" distB="0" distL="0" distR="0" wp14:anchorId="10EA7B1D" wp14:editId="0E81BFBC">
            <wp:extent cx="5940425" cy="188277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F4" w:rsidRPr="00D25AF4" w:rsidRDefault="00D25AF4" w:rsidP="00D25AF4">
      <w:pPr>
        <w:pStyle w:val="PP1"/>
      </w:pPr>
      <w:bookmarkStart w:id="65" w:name="_Hlk34237917"/>
      <w:r>
        <w:t xml:space="preserve">Рис. 15. Пример краткой сводки об объекте на </w:t>
      </w:r>
      <w:hyperlink r:id="rId74" w:history="1">
        <w:r w:rsidRPr="00D25AF4">
          <w:rPr>
            <w:rStyle w:val="a8"/>
          </w:rPr>
          <w:t>карточке товара</w:t>
        </w:r>
      </w:hyperlink>
      <w:r>
        <w:t xml:space="preserve"> сайта </w:t>
      </w:r>
      <w:r w:rsidRPr="00D25AF4">
        <w:t>one-estate.ru</w:t>
      </w:r>
      <w:r>
        <w:t>.</w:t>
      </w:r>
    </w:p>
    <w:bookmarkEnd w:id="65"/>
    <w:p w:rsidR="00D25AF4" w:rsidRDefault="00D25AF4" w:rsidP="0007681B">
      <w:pPr>
        <w:pStyle w:val="PixelPlus"/>
      </w:pPr>
      <w:r>
        <w:rPr>
          <w:noProof/>
          <w:lang w:eastAsia="ru-RU"/>
        </w:rPr>
        <w:drawing>
          <wp:inline distT="0" distB="0" distL="0" distR="0" wp14:anchorId="22A54B9E" wp14:editId="3A52A857">
            <wp:extent cx="5940425" cy="20466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F4" w:rsidRPr="00D25AF4" w:rsidRDefault="00D25AF4" w:rsidP="00D25AF4">
      <w:pPr>
        <w:pStyle w:val="PP1"/>
      </w:pPr>
      <w:bookmarkStart w:id="66" w:name="_Hlk34237973"/>
      <w:r>
        <w:t xml:space="preserve">Рис. 16. Пример краткой сводки об инфраструктуре КП на </w:t>
      </w:r>
      <w:hyperlink r:id="rId76" w:history="1">
        <w:r w:rsidRPr="00D25AF4">
          <w:rPr>
            <w:rStyle w:val="a8"/>
          </w:rPr>
          <w:t>карточке товара</w:t>
        </w:r>
      </w:hyperlink>
      <w:r>
        <w:t xml:space="preserve"> сайта </w:t>
      </w:r>
      <w:r w:rsidRPr="00D25AF4">
        <w:t>one-estate.ru</w:t>
      </w:r>
      <w:r>
        <w:t>.</w:t>
      </w:r>
    </w:p>
    <w:bookmarkEnd w:id="66"/>
    <w:p w:rsidR="00D25AF4" w:rsidRDefault="00D25AF4" w:rsidP="0007681B">
      <w:pPr>
        <w:pStyle w:val="PixelPlus"/>
      </w:pPr>
    </w:p>
    <w:p w:rsidR="00D25AF4" w:rsidRDefault="00D25AF4" w:rsidP="0007681B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 wp14:anchorId="1010F770" wp14:editId="75F13164">
            <wp:extent cx="5940425" cy="149923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F4" w:rsidRPr="00D25AF4" w:rsidRDefault="00D25AF4" w:rsidP="00D25AF4">
      <w:pPr>
        <w:pStyle w:val="PP1"/>
      </w:pPr>
      <w:r>
        <w:t xml:space="preserve">Рис. 16. Пример краткой сводки о коммуникациях объекта на </w:t>
      </w:r>
      <w:hyperlink r:id="rId78" w:history="1">
        <w:r w:rsidRPr="00D25AF4">
          <w:rPr>
            <w:rStyle w:val="a8"/>
          </w:rPr>
          <w:t>карточке товара</w:t>
        </w:r>
      </w:hyperlink>
      <w:r>
        <w:t xml:space="preserve"> сайта </w:t>
      </w:r>
      <w:r w:rsidRPr="00D25AF4">
        <w:t>one-estate.ru</w:t>
      </w:r>
      <w:r>
        <w:t>.</w:t>
      </w:r>
    </w:p>
    <w:p w:rsidR="00D25AF4" w:rsidRDefault="00A02C53" w:rsidP="00A04618">
      <w:pPr>
        <w:pStyle w:val="PixelPlus"/>
        <w:ind w:firstLine="851"/>
      </w:pPr>
      <w:r>
        <w:t xml:space="preserve">На основании проведенного анализа </w:t>
      </w:r>
      <w:r w:rsidR="00A04618">
        <w:t>продвигаемого ресурса и конкурентов сформулированы следующие выводы:</w:t>
      </w:r>
    </w:p>
    <w:p w:rsidR="00A04618" w:rsidRDefault="00A04618" w:rsidP="00A04618">
      <w:pPr>
        <w:pStyle w:val="PixelPlus"/>
        <w:numPr>
          <w:ilvl w:val="0"/>
          <w:numId w:val="35"/>
        </w:numPr>
      </w:pPr>
      <w:r>
        <w:t>Прорабатываемый ресурс по функциональной и содержательной части проигрывает конкурентам.</w:t>
      </w:r>
    </w:p>
    <w:p w:rsidR="00A04618" w:rsidRDefault="00A04618" w:rsidP="00A04618">
      <w:pPr>
        <w:pStyle w:val="PixelPlus"/>
        <w:numPr>
          <w:ilvl w:val="0"/>
          <w:numId w:val="35"/>
        </w:numPr>
      </w:pPr>
      <w:r>
        <w:t>Падение видимости и трафика из ПС Яндекса стоит связывать с низкими показателями поведенческих метрик, учитывая то, что падение видимости по запросам преимущественно остановилось на ТОП-30;</w:t>
      </w:r>
    </w:p>
    <w:p w:rsidR="00A04618" w:rsidRDefault="00A04618" w:rsidP="00A04618">
      <w:pPr>
        <w:pStyle w:val="PixelPlus"/>
        <w:numPr>
          <w:ilvl w:val="0"/>
          <w:numId w:val="35"/>
        </w:numPr>
      </w:pPr>
      <w:r>
        <w:t>Совокупный объем доработок является внушительн</w:t>
      </w:r>
      <w:r w:rsidR="00AE3E91">
        <w:t>ы</w:t>
      </w:r>
      <w:r>
        <w:t>м, что не позволяет закрыть его в рамках 1-го месяца. Исходя из этого</w:t>
      </w:r>
      <w:r w:rsidR="00B70276">
        <w:t>,</w:t>
      </w:r>
      <w:r>
        <w:t xml:space="preserve"> требуется определить приоритетность как отдельным доработкам, так и полной проработке отдельных типов страниц. В формировании ТЗ на доработки необходимо дополнительно подключить специалистов по:</w:t>
      </w:r>
    </w:p>
    <w:p w:rsidR="00A04618" w:rsidRDefault="00A04618" w:rsidP="00A04618">
      <w:pPr>
        <w:pStyle w:val="PixelPlus"/>
        <w:numPr>
          <w:ilvl w:val="1"/>
          <w:numId w:val="35"/>
        </w:numPr>
      </w:pPr>
      <w:proofErr w:type="spellStart"/>
      <w:r>
        <w:t>прототипированию</w:t>
      </w:r>
      <w:proofErr w:type="spellEnd"/>
      <w:r>
        <w:t>;</w:t>
      </w:r>
    </w:p>
    <w:p w:rsidR="00A04618" w:rsidRDefault="00A04618" w:rsidP="00A04618">
      <w:pPr>
        <w:pStyle w:val="PixelPlus"/>
        <w:numPr>
          <w:ilvl w:val="1"/>
          <w:numId w:val="35"/>
        </w:numPr>
      </w:pPr>
      <w:r>
        <w:t>дизайну для предварительных консультаций;</w:t>
      </w:r>
    </w:p>
    <w:p w:rsidR="00A04618" w:rsidRDefault="00A04618" w:rsidP="00A04618">
      <w:pPr>
        <w:pStyle w:val="PixelPlus"/>
        <w:numPr>
          <w:ilvl w:val="1"/>
          <w:numId w:val="35"/>
        </w:numPr>
      </w:pPr>
      <w:r>
        <w:t>маркетинга для консультации по внедрению на страницу конверсионных блоков;</w:t>
      </w:r>
    </w:p>
    <w:p w:rsidR="00A04618" w:rsidRDefault="00A04618" w:rsidP="00A04618">
      <w:pPr>
        <w:pStyle w:val="PixelPlus"/>
        <w:numPr>
          <w:ilvl w:val="0"/>
          <w:numId w:val="35"/>
        </w:numPr>
      </w:pPr>
      <w:r>
        <w:t xml:space="preserve">ТЗ на доработки должны формироваться только на тщательном проведении анализа прямых конкурентов и косвенных, а также </w:t>
      </w:r>
      <w:proofErr w:type="spellStart"/>
      <w:r>
        <w:t>агрегаторов</w:t>
      </w:r>
      <w:proofErr w:type="spellEnd"/>
      <w:r>
        <w:t>.</w:t>
      </w:r>
    </w:p>
    <w:p w:rsidR="007F5FD2" w:rsidRDefault="007F5FD2">
      <w:pPr>
        <w:rPr>
          <w:rFonts w:cs="Times New Roman"/>
          <w:sz w:val="28"/>
          <w:szCs w:val="28"/>
        </w:rPr>
      </w:pPr>
      <w:r>
        <w:br w:type="page"/>
      </w:r>
    </w:p>
    <w:p w:rsidR="00A04618" w:rsidRDefault="007F5FD2" w:rsidP="001458B1">
      <w:pPr>
        <w:pStyle w:val="1"/>
      </w:pPr>
      <w:bookmarkStart w:id="67" w:name="_Toc34326547"/>
      <w:r>
        <w:lastRenderedPageBreak/>
        <w:t>Конкурентный анализ факторов, имеющих корреляцию с позицией</w:t>
      </w:r>
      <w:bookmarkEnd w:id="67"/>
    </w:p>
    <w:p w:rsidR="001F3976" w:rsidRDefault="00B235E6" w:rsidP="001F3976">
      <w:pPr>
        <w:pStyle w:val="PixelPlus"/>
        <w:ind w:firstLine="720"/>
      </w:pPr>
      <w:r>
        <w:t xml:space="preserve">В рамках данного блока работ был проведен </w:t>
      </w:r>
      <w:r w:rsidR="00094A99">
        <w:t xml:space="preserve">сравнительный анализ </w:t>
      </w:r>
      <w:bookmarkStart w:id="68" w:name="_Hlk34240372"/>
      <w:r w:rsidR="00094A99">
        <w:t xml:space="preserve">продвигаемого сайта и конкурентов по факторам, имеющих корреляцию </w:t>
      </w:r>
      <w:r w:rsidR="001F3976">
        <w:t xml:space="preserve">с позицией </w:t>
      </w:r>
      <w:r w:rsidR="00094A99">
        <w:t xml:space="preserve">согласно </w:t>
      </w:r>
      <w:hyperlink r:id="rId79" w:history="1">
        <w:r w:rsidR="001F3976" w:rsidRPr="001F3976">
          <w:rPr>
            <w:rStyle w:val="a8"/>
          </w:rPr>
          <w:t>аналитическому отчету</w:t>
        </w:r>
      </w:hyperlink>
      <w:r w:rsidR="001F3976">
        <w:t xml:space="preserve"> от «Ашманов и Партнеры»</w:t>
      </w:r>
      <w:bookmarkEnd w:id="68"/>
      <w:r w:rsidR="001F3976">
        <w:t xml:space="preserve">. </w:t>
      </w:r>
      <w:r w:rsidR="006E1F45">
        <w:t>Р</w:t>
      </w:r>
      <w:r w:rsidR="001F3976">
        <w:t>езультат</w:t>
      </w:r>
      <w:r w:rsidR="00B70276">
        <w:t>ы</w:t>
      </w:r>
      <w:r w:rsidR="001F3976">
        <w:t xml:space="preserve"> анализа </w:t>
      </w:r>
      <w:r w:rsidR="006E1F45">
        <w:t>представлены в</w:t>
      </w:r>
      <w:r w:rsidR="001F3976">
        <w:t xml:space="preserve"> таблице</w:t>
      </w:r>
      <w:r w:rsidR="006E1F45">
        <w:t xml:space="preserve"> №19.</w:t>
      </w:r>
    </w:p>
    <w:p w:rsidR="006E1F45" w:rsidRDefault="006E1F45" w:rsidP="00515A0D">
      <w:pPr>
        <w:pStyle w:val="PP3"/>
      </w:pPr>
      <w:r>
        <w:t xml:space="preserve">Табл. 19. </w:t>
      </w:r>
      <w:r w:rsidR="00515A0D">
        <w:t xml:space="preserve">Результаты по сравнительному анализу продвигаемого сайта и конкурентов по факторам, имеющих корреляцию с позицией согласно </w:t>
      </w:r>
      <w:hyperlink r:id="rId80" w:history="1">
        <w:r w:rsidR="00515A0D" w:rsidRPr="001F3976">
          <w:rPr>
            <w:rStyle w:val="a8"/>
          </w:rPr>
          <w:t>аналитическому отчету</w:t>
        </w:r>
      </w:hyperlink>
      <w:r w:rsidR="00515A0D">
        <w:t xml:space="preserve"> от «Ашманов и Партнеры».</w:t>
      </w:r>
    </w:p>
    <w:tbl>
      <w:tblPr>
        <w:tblW w:w="11307" w:type="dxa"/>
        <w:tblInd w:w="-1423" w:type="dxa"/>
        <w:tblLook w:val="04A0" w:firstRow="1" w:lastRow="0" w:firstColumn="1" w:lastColumn="0" w:noHBand="0" w:noVBand="1"/>
      </w:tblPr>
      <w:tblGrid>
        <w:gridCol w:w="3403"/>
        <w:gridCol w:w="892"/>
        <w:gridCol w:w="976"/>
        <w:gridCol w:w="1561"/>
        <w:gridCol w:w="1342"/>
        <w:gridCol w:w="1124"/>
        <w:gridCol w:w="933"/>
        <w:gridCol w:w="1076"/>
      </w:tblGrid>
      <w:tr w:rsidR="006E1F45" w:rsidRPr="006E1F45" w:rsidTr="006E1F45">
        <w:trPr>
          <w:trHeight w:val="60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garda-estate.ru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slrealty.ru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country.realtor.ru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BrightEstate.ru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welhome.ru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KF.expert</w:t>
            </w:r>
            <w:proofErr w:type="spellEnd"/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metrium.ru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ИКС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8E7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410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760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360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360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E4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430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Страниц в индексе Яндекса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TRUST RANK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16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8E7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AD78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E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770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B97A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28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DOMAIN RANK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57C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A676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37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Посещения: поиск 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E7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3 539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33268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E2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6846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E4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5415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2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7204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D9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13725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DCF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21011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Огромный ассортимент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5751E1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Ссылающихся</w:t>
            </w:r>
            <w:r w:rsidR="006E1F45"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на сайт доменов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1 380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16C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BD8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2 230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3 320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1 600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посещений сайта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10 530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80212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780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61273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A6E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15066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9C7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24062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44 720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7CD7E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68461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Alexa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Rank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580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3210468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7D17E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1251138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542759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8143244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780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3116648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2151748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FC67C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832157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Посещения: прямые переходы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2 303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9912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31510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2965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7879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12358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D5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1013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Посещения: почта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8F7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358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6227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B7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324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86E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77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883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1171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Уникальные ссылки на сайт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97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300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1 700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9D75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488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36C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2 620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4 510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2 330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Посещения: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соцсети</w:t>
            </w:r>
            <w:proofErr w:type="spell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16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226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1215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3828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BF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811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279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687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AB77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625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1171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Канал на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YouTube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E9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103 774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1 654 054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570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265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Группа в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Facebook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1 569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D07E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972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76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131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10 338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5 019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2 405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SimilarWeb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Global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Rank</w:t>
            </w:r>
            <w:proofErr w:type="spell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3 052 893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733,744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D78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2 214 025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F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1 591 405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5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1 271 020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702,828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Группа в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Twitter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Подбор по параметрам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Посещения: ссылки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964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1828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DB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3541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1127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46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CCF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5467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7989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Оплата картой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Оплата на странице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Посещения: реклама (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display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BB7A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614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078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528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D680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4341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16C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9D75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387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DD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3286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Группы в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соцсетях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Группа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ВКонтакте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F6C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0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2 684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Много регионов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2 (Москва и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Барвиха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 (В разных частях Москвы)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(В Москве и загородом)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(В Москве и загородом)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lastRenderedPageBreak/>
              <w:t>SimilarWeb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Country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Rank</w:t>
            </w:r>
            <w:proofErr w:type="spell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281,72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ACE7E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65,184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67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154,363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F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120,139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D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85,063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44,293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Более одного региона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Локализация в СПб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Продолжительность посещения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0:03:49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Страницы / Посещение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3,96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Показатель отказов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49,93%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По видимости в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рунете</w:t>
            </w:r>
            <w:proofErr w:type="spell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479 444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15 845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A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98 844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1CB7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23 334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8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107 461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58 913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D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88 370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 охвату ключей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480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121 545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AC97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22 170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42 616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E7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39 026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F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34 691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DC0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17 484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6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29 375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Запросов в ТОП-50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3 326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D1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27 199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77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12 815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D5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14 253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16 395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35 088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3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19 839</w:t>
            </w:r>
          </w:p>
        </w:tc>
      </w:tr>
    </w:tbl>
    <w:p w:rsidR="00B42905" w:rsidRDefault="00D61B3E" w:rsidP="006E1F45">
      <w:pPr>
        <w:pStyle w:val="PixelPlus"/>
      </w:pPr>
      <w:r>
        <w:t>Н</w:t>
      </w:r>
      <w:r w:rsidR="00B42905">
        <w:t>а основании проведенного анализа</w:t>
      </w:r>
      <w:r w:rsidR="00FF71CD">
        <w:t xml:space="preserve"> сформулированы следующие выводы</w:t>
      </w:r>
      <w:r w:rsidR="00B42905">
        <w:t>:</w:t>
      </w:r>
    </w:p>
    <w:p w:rsidR="006E1F45" w:rsidRDefault="005751E1" w:rsidP="00B42905">
      <w:pPr>
        <w:pStyle w:val="PixelPlus"/>
        <w:numPr>
          <w:ilvl w:val="0"/>
          <w:numId w:val="36"/>
        </w:numPr>
      </w:pPr>
      <w:r>
        <w:t>Прорабатываемый проект по подавляющему количеству позиций отстает, что говорит о необходимости проведения работ по повышению показателей.</w:t>
      </w:r>
    </w:p>
    <w:p w:rsidR="00B42905" w:rsidRDefault="00FF71CD" w:rsidP="00B42905">
      <w:pPr>
        <w:pStyle w:val="PixelPlus"/>
        <w:numPr>
          <w:ilvl w:val="0"/>
          <w:numId w:val="36"/>
        </w:numPr>
      </w:pPr>
      <w:r>
        <w:t>Требуется обязательное вовлечение Заказчика в процесс достижения показателей по ряду факторов:</w:t>
      </w:r>
    </w:p>
    <w:p w:rsidR="00FF71CD" w:rsidRDefault="00FF71CD" w:rsidP="00FF71CD">
      <w:pPr>
        <w:pStyle w:val="PixelPlus"/>
        <w:numPr>
          <w:ilvl w:val="1"/>
          <w:numId w:val="36"/>
        </w:numPr>
      </w:pPr>
      <w:r>
        <w:t>расширение ассортимента;</w:t>
      </w:r>
    </w:p>
    <w:p w:rsidR="00FF71CD" w:rsidRDefault="00FF71CD" w:rsidP="00FF71CD">
      <w:pPr>
        <w:pStyle w:val="PixelPlus"/>
        <w:numPr>
          <w:ilvl w:val="1"/>
          <w:numId w:val="36"/>
        </w:numPr>
      </w:pPr>
      <w:r>
        <w:t>формирование и в</w:t>
      </w:r>
      <w:r w:rsidR="00C6627C">
        <w:t>е</w:t>
      </w:r>
      <w:r>
        <w:t xml:space="preserve">дение каналов на </w:t>
      </w:r>
      <w:r>
        <w:rPr>
          <w:lang w:val="en-US"/>
        </w:rPr>
        <w:t>YouTube</w:t>
      </w:r>
      <w:r w:rsidRPr="00FF71CD">
        <w:t xml:space="preserve"> </w:t>
      </w:r>
      <w:r>
        <w:t xml:space="preserve">(подготовка видеоматериалов), </w:t>
      </w:r>
      <w:r>
        <w:rPr>
          <w:lang w:val="en-US"/>
        </w:rPr>
        <w:t>Facebook</w:t>
      </w:r>
      <w:r w:rsidRPr="00FF71CD">
        <w:t xml:space="preserve">, </w:t>
      </w:r>
      <w:proofErr w:type="spellStart"/>
      <w:r>
        <w:t>ВКонтакте</w:t>
      </w:r>
      <w:proofErr w:type="spellEnd"/>
      <w:r>
        <w:t xml:space="preserve"> (не приоритет);</w:t>
      </w:r>
    </w:p>
    <w:p w:rsidR="00FF71CD" w:rsidRDefault="00FF71CD" w:rsidP="00FF71CD">
      <w:pPr>
        <w:pStyle w:val="PixelPlus"/>
        <w:numPr>
          <w:ilvl w:val="1"/>
          <w:numId w:val="36"/>
        </w:numPr>
      </w:pPr>
      <w:r>
        <w:t xml:space="preserve">расширение </w:t>
      </w:r>
      <w:r>
        <w:rPr>
          <w:lang w:val="en-US"/>
        </w:rPr>
        <w:t>e</w:t>
      </w:r>
      <w:r w:rsidRPr="00FF71CD">
        <w:t>-</w:t>
      </w:r>
      <w:r>
        <w:rPr>
          <w:lang w:val="en-US"/>
        </w:rPr>
        <w:t>mail</w:t>
      </w:r>
      <w:r w:rsidRPr="00FF71CD">
        <w:t xml:space="preserve"> </w:t>
      </w:r>
      <w:r>
        <w:t>базы</w:t>
      </w:r>
      <w:r w:rsidRPr="00FF71CD">
        <w:t xml:space="preserve"> </w:t>
      </w:r>
      <w:r>
        <w:t>и рассылка писем;</w:t>
      </w:r>
    </w:p>
    <w:p w:rsidR="00FF71CD" w:rsidRDefault="00FF71CD" w:rsidP="00FF71CD">
      <w:pPr>
        <w:pStyle w:val="PixelPlus"/>
        <w:numPr>
          <w:ilvl w:val="1"/>
          <w:numId w:val="36"/>
        </w:numPr>
      </w:pPr>
      <w:r>
        <w:t>расширение регионов (в рамках МСК и области);</w:t>
      </w:r>
    </w:p>
    <w:p w:rsidR="00FF71CD" w:rsidRDefault="00FF71CD" w:rsidP="00FF71CD">
      <w:pPr>
        <w:pStyle w:val="PixelPlus"/>
        <w:numPr>
          <w:ilvl w:val="0"/>
          <w:numId w:val="36"/>
        </w:numPr>
      </w:pPr>
      <w:r>
        <w:t>Требуется проведение работ по увеличени</w:t>
      </w:r>
      <w:r w:rsidR="00C6627C">
        <w:t>ю</w:t>
      </w:r>
      <w:r>
        <w:t xml:space="preserve"> ссылочной массы, в том числе и рассмотрение покупки </w:t>
      </w:r>
      <w:proofErr w:type="spellStart"/>
      <w:r>
        <w:t>дропа</w:t>
      </w:r>
      <w:proofErr w:type="spellEnd"/>
      <w:r>
        <w:t>.</w:t>
      </w:r>
    </w:p>
    <w:p w:rsidR="00B73A59" w:rsidRDefault="00B73A59">
      <w:pPr>
        <w:rPr>
          <w:rFonts w:cs="Times New Roman"/>
          <w:sz w:val="28"/>
          <w:szCs w:val="28"/>
        </w:rPr>
      </w:pPr>
      <w:r>
        <w:br w:type="page"/>
      </w:r>
    </w:p>
    <w:p w:rsidR="00E42A79" w:rsidRDefault="00967DB0" w:rsidP="00967DB0">
      <w:pPr>
        <w:pStyle w:val="1"/>
      </w:pPr>
      <w:bookmarkStart w:id="69" w:name="_Toc34326548"/>
      <w:r>
        <w:lastRenderedPageBreak/>
        <w:t>Описательная часть стратегии</w:t>
      </w:r>
      <w:bookmarkEnd w:id="69"/>
    </w:p>
    <w:p w:rsidR="00967DB0" w:rsidRDefault="009F6AB3" w:rsidP="009F6AB3">
      <w:pPr>
        <w:pStyle w:val="PixelPlus"/>
        <w:ind w:firstLine="720"/>
      </w:pPr>
      <w:r>
        <w:t xml:space="preserve">В достижении </w:t>
      </w:r>
      <w:r>
        <w:rPr>
          <w:lang w:val="en-US"/>
        </w:rPr>
        <w:t>KPI</w:t>
      </w:r>
      <w:r>
        <w:rPr>
          <w:rStyle w:val="ae"/>
          <w:lang w:val="en-US"/>
        </w:rPr>
        <w:footnoteReference w:id="4"/>
      </w:r>
      <w:r w:rsidRPr="009F6AB3">
        <w:t xml:space="preserve"> </w:t>
      </w:r>
      <w:r>
        <w:t xml:space="preserve">по проекту </w:t>
      </w:r>
      <w:r>
        <w:rPr>
          <w:lang w:val="en-US"/>
        </w:rPr>
        <w:t>SEO</w:t>
      </w:r>
      <w:r w:rsidRPr="009F6AB3">
        <w:t>-</w:t>
      </w:r>
      <w:r>
        <w:t>работы должны</w:t>
      </w:r>
      <w:r w:rsidRPr="009F6AB3">
        <w:t xml:space="preserve"> </w:t>
      </w:r>
      <w:r>
        <w:t>быть ориентированы на:</w:t>
      </w:r>
    </w:p>
    <w:p w:rsidR="009F6AB3" w:rsidRDefault="009F6AB3" w:rsidP="009F6AB3">
      <w:pPr>
        <w:pStyle w:val="PixelPlus"/>
        <w:numPr>
          <w:ilvl w:val="0"/>
          <w:numId w:val="37"/>
        </w:numPr>
      </w:pPr>
      <w:r>
        <w:t>Внесение оперативных корректировок в общий функционал и дизайн сайта.</w:t>
      </w:r>
    </w:p>
    <w:p w:rsidR="009F6AB3" w:rsidRDefault="009F6AB3" w:rsidP="009F6AB3">
      <w:pPr>
        <w:pStyle w:val="PixelPlus"/>
        <w:numPr>
          <w:ilvl w:val="0"/>
          <w:numId w:val="37"/>
        </w:numPr>
      </w:pPr>
      <w:r>
        <w:t>Внесение оперативных корректировок в оптимизацию страниц под продвигаемые работы.</w:t>
      </w:r>
    </w:p>
    <w:p w:rsidR="00D868F5" w:rsidRDefault="00D868F5" w:rsidP="009F6AB3">
      <w:pPr>
        <w:pStyle w:val="PixelPlus"/>
        <w:numPr>
          <w:ilvl w:val="0"/>
          <w:numId w:val="37"/>
        </w:numPr>
      </w:pPr>
      <w:r>
        <w:t>Внедрение доработок по маркетинговой составляющей.</w:t>
      </w:r>
    </w:p>
    <w:p w:rsidR="00D868F5" w:rsidRDefault="00D868F5" w:rsidP="009F6AB3">
      <w:pPr>
        <w:pStyle w:val="PixelPlus"/>
        <w:numPr>
          <w:ilvl w:val="0"/>
          <w:numId w:val="37"/>
        </w:numPr>
      </w:pPr>
      <w:r>
        <w:t>Детальная проработка ключевых типов страниц.</w:t>
      </w:r>
    </w:p>
    <w:p w:rsidR="00D868F5" w:rsidRDefault="00D868F5" w:rsidP="00D868F5">
      <w:pPr>
        <w:pStyle w:val="PixelPlus"/>
        <w:numPr>
          <w:ilvl w:val="0"/>
          <w:numId w:val="37"/>
        </w:numPr>
      </w:pPr>
      <w:r>
        <w:t>Ежемесячное проведение аналитики трафика.</w:t>
      </w:r>
    </w:p>
    <w:p w:rsidR="00D868F5" w:rsidRDefault="00D868F5" w:rsidP="00D868F5">
      <w:pPr>
        <w:pStyle w:val="PixelPlus"/>
        <w:ind w:firstLine="720"/>
      </w:pPr>
      <w:r>
        <w:t>В вопросе приоритезации работ по каждому из направлений учитывается текущий объем трафика на сайт, который необходимо конвертировать в заявки. В связи с этим</w:t>
      </w:r>
      <w:r w:rsidR="00761B5E">
        <w:t>,</w:t>
      </w:r>
      <w:r>
        <w:t xml:space="preserve"> в первую очередь требуется сделать упор на внесение доработок в визуальную составляющую сайта и функционал, с целью исправления критически значимых ошибок, отрицательно влияющих на конверсию.</w:t>
      </w:r>
      <w:r w:rsidR="00761B5E">
        <w:t xml:space="preserve"> </w:t>
      </w:r>
      <w:r>
        <w:t>Параллельно</w:t>
      </w:r>
      <w:r w:rsidR="00993272">
        <w:t xml:space="preserve"> требуется выполн</w:t>
      </w:r>
      <w:r w:rsidR="00761B5E">
        <w:t xml:space="preserve">ить запуск работ по исправлению ошибок в базовой оптимизации (подробнее </w:t>
      </w:r>
      <w:hyperlink w:anchor="Работы_on_page" w:history="1">
        <w:r w:rsidR="00761B5E" w:rsidRPr="00761B5E">
          <w:rPr>
            <w:rStyle w:val="a8"/>
          </w:rPr>
          <w:t>здесь</w:t>
        </w:r>
      </w:hyperlink>
      <w:r w:rsidR="00761B5E">
        <w:t>). Такой подход позволит в период работы алгоритма «Многорукий Бандит</w:t>
      </w:r>
      <w:r w:rsidR="00761B5E">
        <w:rPr>
          <w:rStyle w:val="ae"/>
        </w:rPr>
        <w:footnoteReference w:id="5"/>
      </w:r>
      <w:r w:rsidR="00761B5E">
        <w:t>»</w:t>
      </w:r>
      <w:r w:rsidR="00A740E6">
        <w:t xml:space="preserve"> повысить показатели поведенческих метрик и закрепиться по части СЧ, НЧ запросов в ТОП-10.</w:t>
      </w:r>
    </w:p>
    <w:p w:rsidR="00A740E6" w:rsidRDefault="00A740E6" w:rsidP="00A740E6">
      <w:pPr>
        <w:pStyle w:val="PixelPlus"/>
        <w:ind w:firstLine="720"/>
      </w:pPr>
      <w:r>
        <w:t>Следующим важным этапом должно быть внедрение на сайт маркетинговых «фишек»,</w:t>
      </w:r>
      <w:r w:rsidR="009C009B">
        <w:t xml:space="preserve"> которые позволят в период сезонного спроса напрямую влиять на конверсию. </w:t>
      </w:r>
      <w:r w:rsidR="00D612C9">
        <w:t>Пример предлагаемых доработок:</w:t>
      </w:r>
    </w:p>
    <w:p w:rsidR="00D612C9" w:rsidRDefault="00D612C9" w:rsidP="00D612C9">
      <w:pPr>
        <w:pStyle w:val="PixelPlus"/>
      </w:pPr>
    </w:p>
    <w:p w:rsidR="00D612C9" w:rsidRDefault="00D612C9" w:rsidP="00D612C9">
      <w:pPr>
        <w:pStyle w:val="PixelPlus"/>
        <w:numPr>
          <w:ilvl w:val="0"/>
          <w:numId w:val="27"/>
        </w:numPr>
      </w:pPr>
      <w:r>
        <w:lastRenderedPageBreak/>
        <w:t>внедрение формы обратной связи с текстом вида: «Нужна помощь с выбором? Наш специалист поможет подобрать подходящий вариант»;</w:t>
      </w:r>
    </w:p>
    <w:p w:rsidR="00D612C9" w:rsidRDefault="00D612C9" w:rsidP="00D612C9">
      <w:pPr>
        <w:pStyle w:val="PixelPlus"/>
        <w:numPr>
          <w:ilvl w:val="0"/>
          <w:numId w:val="27"/>
        </w:numPr>
      </w:pPr>
      <w:r>
        <w:t xml:space="preserve">внедрение форм по сбору </w:t>
      </w:r>
      <w:r>
        <w:rPr>
          <w:lang w:val="en-US"/>
        </w:rPr>
        <w:t>e</w:t>
      </w:r>
      <w:r w:rsidRPr="00554553">
        <w:t>-</w:t>
      </w:r>
      <w:r>
        <w:rPr>
          <w:lang w:val="en-US"/>
        </w:rPr>
        <w:t>mail</w:t>
      </w:r>
      <w:r w:rsidRPr="00554553">
        <w:t xml:space="preserve"> </w:t>
      </w:r>
      <w:r>
        <w:t>адресов: оптимальный вариант — это предложение отправк</w:t>
      </w:r>
      <w:r w:rsidR="00C6627C">
        <w:t>и</w:t>
      </w:r>
      <w:r>
        <w:t xml:space="preserve"> каталога закрытых объектов или индивидуальное тестирование, с целью предложения клиенту индивидуальных вариантов, пример </w:t>
      </w:r>
      <w:hyperlink r:id="rId81" w:history="1">
        <w:r>
          <w:rPr>
            <w:rStyle w:val="a8"/>
          </w:rPr>
          <w:t>https://country.realtor.ru/</w:t>
        </w:r>
      </w:hyperlink>
      <w:r>
        <w:t>;</w:t>
      </w:r>
    </w:p>
    <w:p w:rsidR="00D612C9" w:rsidRDefault="00D612C9" w:rsidP="00D612C9">
      <w:pPr>
        <w:pStyle w:val="PixelPlus"/>
        <w:numPr>
          <w:ilvl w:val="0"/>
          <w:numId w:val="27"/>
        </w:numPr>
      </w:pPr>
      <w:r>
        <w:t>добавление на сайт предложения: «Нашли этот объект дешевле? Предложим меньше».</w:t>
      </w:r>
    </w:p>
    <w:p w:rsidR="00D612C9" w:rsidRDefault="001A18F7" w:rsidP="001A18F7">
      <w:pPr>
        <w:pStyle w:val="PixelPlus"/>
        <w:ind w:firstLine="720"/>
      </w:pPr>
      <w:r>
        <w:t>Самым объемным блоком работ является детальная проработка ключевых типов страниц. Из-за масштабности работ, которые включают: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t>аналитику прямых и косвенных конкурентов;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t>формирование ТЗ и разработку дополнительного функционала;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t>сбор и подготовку текстовых материалов;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t>формирование прототипа;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t>отрисовку дизайна;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t>верстку и программирование;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rPr>
          <w:lang w:val="en-US"/>
        </w:rPr>
        <w:t xml:space="preserve">A/B </w:t>
      </w:r>
      <w:r>
        <w:t>тестирование,</w:t>
      </w:r>
    </w:p>
    <w:p w:rsidR="001A18F7" w:rsidRDefault="001A18F7" w:rsidP="001A18F7">
      <w:pPr>
        <w:pStyle w:val="PixelPlus"/>
      </w:pPr>
      <w:r>
        <w:t xml:space="preserve">целесообразно приступить к этому этапу </w:t>
      </w:r>
      <w:r w:rsidR="00B064EB">
        <w:t>на 2-3 месяц работ</w:t>
      </w:r>
      <w:r>
        <w:t>.</w:t>
      </w:r>
    </w:p>
    <w:p w:rsidR="001A18F7" w:rsidRDefault="001A18F7" w:rsidP="001A18F7">
      <w:pPr>
        <w:pStyle w:val="PixelPlus"/>
        <w:ind w:firstLine="851"/>
      </w:pPr>
      <w:r>
        <w:t>Ниже обозначена приоритезация проработки типов страниц:</w:t>
      </w:r>
    </w:p>
    <w:p w:rsidR="001A18F7" w:rsidRDefault="001A18F7" w:rsidP="001A18F7">
      <w:pPr>
        <w:pStyle w:val="PixelPlus"/>
        <w:numPr>
          <w:ilvl w:val="0"/>
          <w:numId w:val="39"/>
        </w:numPr>
      </w:pPr>
      <w:r w:rsidRPr="00B064EB">
        <w:rPr>
          <w:b/>
          <w:bCs/>
        </w:rPr>
        <w:t>Страницы листинга.</w:t>
      </w:r>
      <w:r>
        <w:t xml:space="preserve"> Исходя из данных по воронке проекта, см. </w:t>
      </w:r>
      <w:hyperlink w:anchor="Табл_14" w:history="1">
        <w:r w:rsidRPr="007C1051">
          <w:rPr>
            <w:rStyle w:val="a8"/>
          </w:rPr>
          <w:t>таблиц</w:t>
        </w:r>
        <w:r w:rsidR="007C1051" w:rsidRPr="007C1051">
          <w:rPr>
            <w:rStyle w:val="a8"/>
          </w:rPr>
          <w:t>у</w:t>
        </w:r>
        <w:r w:rsidRPr="007C1051">
          <w:rPr>
            <w:rStyle w:val="a8"/>
          </w:rPr>
          <w:t xml:space="preserve"> №</w:t>
        </w:r>
        <w:r w:rsidR="007C1051" w:rsidRPr="007C1051">
          <w:rPr>
            <w:rStyle w:val="a8"/>
          </w:rPr>
          <w:t>14</w:t>
        </w:r>
      </w:hyperlink>
      <w:r w:rsidR="007C1051">
        <w:t xml:space="preserve">, именно этот тип страниц имеет наибольшее количество </w:t>
      </w:r>
      <w:r w:rsidR="00B064EB">
        <w:t>заходов на сайт. Т.е. именно с этой страницей и её функционалом пользователь начинает свое знакомство с сайтом, поэтому очень важно предоставить ему возможность простого поиска предложений.</w:t>
      </w:r>
    </w:p>
    <w:p w:rsidR="00B064EB" w:rsidRDefault="00B064EB" w:rsidP="001A18F7">
      <w:pPr>
        <w:pStyle w:val="PixelPlus"/>
        <w:numPr>
          <w:ilvl w:val="0"/>
          <w:numId w:val="39"/>
        </w:numPr>
      </w:pPr>
      <w:r w:rsidRPr="00600CA6">
        <w:rPr>
          <w:b/>
          <w:bCs/>
        </w:rPr>
        <w:t>Страницы карточек товаров.</w:t>
      </w:r>
      <w:r>
        <w:t xml:space="preserve"> </w:t>
      </w:r>
      <w:r w:rsidR="00011ED5">
        <w:t xml:space="preserve">Данный </w:t>
      </w:r>
      <w:r w:rsidR="00124AA7">
        <w:t>тип страниц,</w:t>
      </w:r>
      <w:r w:rsidR="00011ED5">
        <w:t xml:space="preserve"> и информация на нем</w:t>
      </w:r>
      <w:r w:rsidR="00124AA7">
        <w:t>,</w:t>
      </w:r>
      <w:r w:rsidR="00011ED5">
        <w:t xml:space="preserve"> явля</w:t>
      </w:r>
      <w:r w:rsidR="00C6627C">
        <w:t>ю</w:t>
      </w:r>
      <w:r w:rsidR="00011ED5">
        <w:t>тся ключевыми в принятии решени</w:t>
      </w:r>
      <w:r w:rsidR="00C6627C">
        <w:t>я</w:t>
      </w:r>
      <w:r w:rsidR="00011ED5">
        <w:t xml:space="preserve"> пользователем о </w:t>
      </w:r>
      <w:r w:rsidR="00011ED5">
        <w:lastRenderedPageBreak/>
        <w:t>целевом действии. Поэтому важно предоставить для пользователя максимум возможно полезной информации</w:t>
      </w:r>
      <w:r w:rsidR="0095280E">
        <w:t xml:space="preserve"> (подробно описано </w:t>
      </w:r>
      <w:hyperlink w:anchor="_Рекомендация_к_страницам" w:history="1">
        <w:r w:rsidR="0095280E" w:rsidRPr="00600CA6">
          <w:rPr>
            <w:rStyle w:val="a8"/>
          </w:rPr>
          <w:t>здесь</w:t>
        </w:r>
      </w:hyperlink>
      <w:r w:rsidR="0095280E">
        <w:t>).</w:t>
      </w:r>
    </w:p>
    <w:p w:rsidR="00600CA6" w:rsidRDefault="00600CA6" w:rsidP="001A18F7">
      <w:pPr>
        <w:pStyle w:val="PixelPlus"/>
        <w:numPr>
          <w:ilvl w:val="0"/>
          <w:numId w:val="39"/>
        </w:numPr>
      </w:pPr>
      <w:r w:rsidRPr="00600CA6">
        <w:rPr>
          <w:b/>
          <w:bCs/>
        </w:rPr>
        <w:t>Главная страница сайта.</w:t>
      </w:r>
      <w:r>
        <w:t xml:space="preserve"> Эта страница является второй по значимости привлечения трафика. </w:t>
      </w:r>
    </w:p>
    <w:p w:rsidR="00600CA6" w:rsidRDefault="004106EA" w:rsidP="001A18F7">
      <w:pPr>
        <w:pStyle w:val="PixelPlus"/>
        <w:numPr>
          <w:ilvl w:val="0"/>
          <w:numId w:val="39"/>
        </w:numPr>
      </w:pPr>
      <w:r>
        <w:rPr>
          <w:b/>
          <w:bCs/>
        </w:rPr>
        <w:t>Страницы детального описания КП.</w:t>
      </w:r>
      <w:r>
        <w:t xml:space="preserve"> Задача данных страниц — это помощь в определении </w:t>
      </w:r>
      <w:r w:rsidR="00BF2105">
        <w:t>коттеджного поселка, сузив круг поиска</w:t>
      </w:r>
      <w:r w:rsidR="00C6627C">
        <w:t>,</w:t>
      </w:r>
      <w:r w:rsidR="00BF2105">
        <w:t xml:space="preserve"> пользователь сможет перейти на следующий этап, поиск объектов недвижимости (подробно описано </w:t>
      </w:r>
      <w:hyperlink w:anchor="_Рекомендация_к_страницам_1" w:history="1">
        <w:r w:rsidR="00BF2105" w:rsidRPr="00BF2105">
          <w:rPr>
            <w:rStyle w:val="a8"/>
          </w:rPr>
          <w:t>здесь</w:t>
        </w:r>
      </w:hyperlink>
      <w:r w:rsidR="00BF2105">
        <w:t>).</w:t>
      </w:r>
    </w:p>
    <w:p w:rsidR="00BF2105" w:rsidRPr="00360C56" w:rsidRDefault="00BF2105" w:rsidP="00360C56">
      <w:pPr>
        <w:pStyle w:val="PixelPlus"/>
        <w:numPr>
          <w:ilvl w:val="0"/>
          <w:numId w:val="39"/>
        </w:numPr>
      </w:pPr>
      <w:r>
        <w:rPr>
          <w:b/>
          <w:bCs/>
        </w:rPr>
        <w:t>Внедрение служебных страниц сайта.</w:t>
      </w:r>
    </w:p>
    <w:p w:rsidR="00360C56" w:rsidRDefault="00360C56" w:rsidP="00360C56">
      <w:pPr>
        <w:pStyle w:val="PixelPlus"/>
        <w:sectPr w:rsidR="00360C56" w:rsidSect="0085181F">
          <w:headerReference w:type="default" r:id="rId82"/>
          <w:footerReference w:type="default" r:id="rId83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360C56" w:rsidRDefault="00360C56" w:rsidP="00360C56">
      <w:pPr>
        <w:pStyle w:val="1"/>
      </w:pPr>
      <w:bookmarkStart w:id="70" w:name="_Toc34326549"/>
      <w:r>
        <w:lastRenderedPageBreak/>
        <w:t>План работ на 3 месяца</w:t>
      </w:r>
      <w:bookmarkEnd w:id="70"/>
    </w:p>
    <w:p w:rsidR="00360C56" w:rsidRDefault="00360C56" w:rsidP="00360C56">
      <w:pPr>
        <w:pStyle w:val="2"/>
        <w:numPr>
          <w:ilvl w:val="0"/>
          <w:numId w:val="41"/>
        </w:numPr>
        <w:ind w:left="1134"/>
      </w:pPr>
      <w:bookmarkStart w:id="71" w:name="_Toc34326550"/>
      <w:r>
        <w:t>План работ на март 2020 г</w:t>
      </w:r>
      <w:bookmarkEnd w:id="71"/>
    </w:p>
    <w:p w:rsidR="00204059" w:rsidRPr="00204059" w:rsidRDefault="005103BD" w:rsidP="005103BD">
      <w:pPr>
        <w:pStyle w:val="PP3"/>
      </w:pPr>
      <w:r>
        <w:t>Табл. 20. План работ на март 2020 г.</w:t>
      </w:r>
    </w:p>
    <w:tbl>
      <w:tblPr>
        <w:tblW w:w="16302" w:type="dxa"/>
        <w:tblInd w:w="-856" w:type="dxa"/>
        <w:tblLook w:val="04A0" w:firstRow="1" w:lastRow="0" w:firstColumn="1" w:lastColumn="0" w:noHBand="0" w:noVBand="1"/>
      </w:tblPr>
      <w:tblGrid>
        <w:gridCol w:w="2978"/>
        <w:gridCol w:w="9922"/>
        <w:gridCol w:w="3402"/>
      </w:tblGrid>
      <w:tr w:rsidR="00BB7D8F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BB7D8F" w:rsidRPr="001E4D5A" w:rsidRDefault="00BB7D8F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bookmarkStart w:id="72" w:name="_Hlk34252446"/>
            <w:r w:rsidRPr="001E4D5A">
              <w:rPr>
                <w:b/>
                <w:sz w:val="18"/>
                <w:szCs w:val="18"/>
                <w:lang w:eastAsia="ru-RU"/>
              </w:rPr>
              <w:t>Блок работ</w:t>
            </w:r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BB7D8F" w:rsidRPr="001E4D5A" w:rsidRDefault="00BB7D8F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Детализация работ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:rsidR="00BB7D8F" w:rsidRPr="001E4D5A" w:rsidRDefault="00BB7D8F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Этапы работ</w:t>
            </w:r>
          </w:p>
        </w:tc>
      </w:tr>
      <w:tr w:rsidR="00BB7D8F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B7D8F" w:rsidRPr="001E4D5A" w:rsidRDefault="00BB7D8F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</w:rPr>
              <w:t>Внесение оперативных корректировок в общий функционал и дизайн сайта.</w:t>
            </w:r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увеличение основного шрифта сайта;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</w:rPr>
              <w:t>изменение блоков больших изображений;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</w:rPr>
              <w:t>массовая обработка фотографий: увеличение яркости и насыщенности;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изменение цветовой схемы сайта;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визуальная корректировка меню;</w:t>
            </w:r>
          </w:p>
          <w:p w:rsidR="00BB7D8F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изменение количества объектов в строке с 4 до 3;</w:t>
            </w:r>
          </w:p>
          <w:p w:rsidR="000102BB" w:rsidRDefault="002153F9" w:rsidP="00B92B2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проработка главной страницы;</w:t>
            </w:r>
          </w:p>
          <w:p w:rsidR="00B92B2F" w:rsidRPr="00B92B2F" w:rsidRDefault="00B92B2F" w:rsidP="00B92B2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формирование ТЗ на создание </w:t>
            </w:r>
            <w:r w:rsidR="009111EC">
              <w:rPr>
                <w:sz w:val="18"/>
                <w:szCs w:val="18"/>
              </w:rPr>
              <w:t xml:space="preserve">на доработку </w:t>
            </w:r>
            <w:r w:rsidR="009111EC">
              <w:rPr>
                <w:sz w:val="18"/>
                <w:szCs w:val="18"/>
                <w:lang w:val="en-US"/>
              </w:rPr>
              <w:t>CMS</w:t>
            </w:r>
            <w:r w:rsidR="009111EC" w:rsidRPr="009111EC">
              <w:rPr>
                <w:sz w:val="18"/>
                <w:szCs w:val="18"/>
              </w:rPr>
              <w:t xml:space="preserve"> </w:t>
            </w:r>
            <w:r w:rsidR="009111EC">
              <w:rPr>
                <w:sz w:val="18"/>
                <w:szCs w:val="18"/>
              </w:rPr>
              <w:t xml:space="preserve">по </w:t>
            </w:r>
            <w:r w:rsidR="000640C2">
              <w:rPr>
                <w:sz w:val="18"/>
                <w:szCs w:val="18"/>
              </w:rPr>
              <w:t xml:space="preserve">добавлению объектов новых разделов </w:t>
            </w:r>
            <w:r w:rsidR="0054358F">
              <w:rPr>
                <w:sz w:val="18"/>
                <w:szCs w:val="18"/>
              </w:rPr>
              <w:t>для городской и коммерческой нед</w:t>
            </w:r>
            <w:r w:rsidR="00337446">
              <w:rPr>
                <w:sz w:val="18"/>
                <w:szCs w:val="18"/>
              </w:rPr>
              <w:t>вижимости;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упрощение навигации по сайту (корректировка содержимого меню, внедрение дополнительных блоков).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формирование ТЗ на доработки;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отрисовка дизайн-макета;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верстака и программирование;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тестирование</w:t>
            </w:r>
            <w:r w:rsidR="00247226">
              <w:rPr>
                <w:sz w:val="18"/>
                <w:szCs w:val="18"/>
                <w:lang w:eastAsia="ru-RU"/>
              </w:rPr>
              <w:t xml:space="preserve"> корректности внесения доработок</w:t>
            </w:r>
            <w:r w:rsidRPr="001E4D5A">
              <w:rPr>
                <w:sz w:val="18"/>
                <w:szCs w:val="18"/>
                <w:lang w:eastAsia="ru-RU"/>
              </w:rPr>
              <w:t>.</w:t>
            </w:r>
          </w:p>
        </w:tc>
      </w:tr>
      <w:tr w:rsidR="00BB7D8F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B7D8F" w:rsidRPr="001E4D5A" w:rsidRDefault="00BB7D8F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на сайт маркетинговых «фишек» (1-я часть).</w:t>
            </w:r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добавление функционала, информирующего о том, что тот или иной объект посмотрело </w:t>
            </w:r>
            <w:r w:rsidRPr="001E4D5A">
              <w:rPr>
                <w:sz w:val="18"/>
                <w:szCs w:val="18"/>
                <w:lang w:val="en-US"/>
              </w:rPr>
              <w:t>N</w:t>
            </w:r>
            <w:r w:rsidRPr="001E4D5A">
              <w:rPr>
                <w:sz w:val="18"/>
                <w:szCs w:val="18"/>
              </w:rPr>
              <w:t>-</w:t>
            </w:r>
            <w:proofErr w:type="spellStart"/>
            <w:r w:rsidRPr="001E4D5A">
              <w:rPr>
                <w:sz w:val="18"/>
                <w:szCs w:val="18"/>
              </w:rPr>
              <w:t>ое</w:t>
            </w:r>
            <w:proofErr w:type="spellEnd"/>
            <w:r w:rsidRPr="001E4D5A">
              <w:rPr>
                <w:sz w:val="18"/>
                <w:szCs w:val="18"/>
              </w:rPr>
              <w:t xml:space="preserve"> количество человек;</w:t>
            </w:r>
          </w:p>
          <w:p w:rsidR="00BB7D8F" w:rsidRPr="008C0199" w:rsidRDefault="008C0199" w:rsidP="00CD4652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формы обратной связи с текстом вида: «Нужна помощь с выбором? Наш специалист поможе</w:t>
            </w:r>
            <w:r>
              <w:rPr>
                <w:sz w:val="18"/>
                <w:szCs w:val="18"/>
              </w:rPr>
              <w:t>т подобрать подходящий вариант».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формирование ТЗ на доработки;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отрисовка дизайн-макета;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верстака и программирование;</w:t>
            </w:r>
          </w:p>
          <w:p w:rsidR="00BB7D8F" w:rsidRPr="001E4D5A" w:rsidRDefault="00247226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тестирование</w:t>
            </w:r>
            <w:r>
              <w:rPr>
                <w:sz w:val="18"/>
                <w:szCs w:val="18"/>
                <w:lang w:eastAsia="ru-RU"/>
              </w:rPr>
              <w:t xml:space="preserve"> корректности внесения доработок</w:t>
            </w:r>
            <w:r w:rsidR="00BB7D8F" w:rsidRPr="001E4D5A">
              <w:rPr>
                <w:sz w:val="18"/>
                <w:szCs w:val="18"/>
                <w:lang w:eastAsia="ru-RU"/>
              </w:rPr>
              <w:t>.</w:t>
            </w:r>
          </w:p>
        </w:tc>
      </w:tr>
      <w:tr w:rsidR="00111F4D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1F4D" w:rsidRPr="001E4D5A" w:rsidRDefault="00111F4D" w:rsidP="00111F4D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  <w:lang w:val="en-US"/>
              </w:rPr>
            </w:pPr>
            <w:r w:rsidRPr="001E4D5A">
              <w:rPr>
                <w:sz w:val="18"/>
                <w:szCs w:val="18"/>
              </w:rPr>
              <w:t xml:space="preserve">Увеличение показателя </w:t>
            </w:r>
            <w:r w:rsidRPr="001E4D5A">
              <w:rPr>
                <w:sz w:val="18"/>
                <w:szCs w:val="18"/>
                <w:lang w:val="en-US"/>
              </w:rPr>
              <w:t>CTR</w:t>
            </w:r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сбор данных по всем запросам из Яндекс Метрики и распределения;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сбор позиций и частотности по всем запросам;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группировка запросов по совпадению релевантного </w:t>
            </w:r>
            <w:r w:rsidRPr="001E4D5A">
              <w:rPr>
                <w:sz w:val="18"/>
                <w:szCs w:val="18"/>
                <w:lang w:val="en-US"/>
              </w:rPr>
              <w:t>URL</w:t>
            </w:r>
            <w:r w:rsidRPr="001E4D5A">
              <w:rPr>
                <w:sz w:val="18"/>
                <w:szCs w:val="18"/>
              </w:rPr>
              <w:t>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вычленение кластеров, содержащих ВЧ-СЧ запросы;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интеграция кластеров в группы Яндекс Вебмастер для получения данных о массиве запросов входящих в кластер с ВЧ-СЧ запросами;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формирование гипотез и страниц для внесения безопасных изменений для влияния на CTR, способных положительно повлиять на видимость и </w:t>
            </w:r>
            <w:proofErr w:type="spellStart"/>
            <w:r w:rsidRPr="001E4D5A">
              <w:rPr>
                <w:sz w:val="18"/>
                <w:szCs w:val="18"/>
              </w:rPr>
              <w:t>кликабельность</w:t>
            </w:r>
            <w:proofErr w:type="spellEnd"/>
            <w:r w:rsidRPr="001E4D5A">
              <w:rPr>
                <w:sz w:val="18"/>
                <w:szCs w:val="18"/>
              </w:rPr>
              <w:t xml:space="preserve"> по запросам;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корректировок на сайт;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получение знака официальности на выдаче Яндекса;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внедрение </w:t>
            </w:r>
            <w:proofErr w:type="spellStart"/>
            <w:r w:rsidRPr="001E4D5A">
              <w:rPr>
                <w:sz w:val="18"/>
                <w:szCs w:val="18"/>
              </w:rPr>
              <w:t>микроразметки</w:t>
            </w:r>
            <w:proofErr w:type="spellEnd"/>
            <w:r w:rsidRPr="001E4D5A">
              <w:rPr>
                <w:sz w:val="18"/>
                <w:szCs w:val="18"/>
              </w:rPr>
              <w:t xml:space="preserve"> для карточек товаров: </w:t>
            </w:r>
            <w:proofErr w:type="spellStart"/>
            <w:r w:rsidRPr="001E4D5A">
              <w:rPr>
                <w:sz w:val="18"/>
                <w:szCs w:val="18"/>
              </w:rPr>
              <w:t>Product</w:t>
            </w:r>
            <w:proofErr w:type="spellEnd"/>
            <w:r w:rsidRPr="001E4D5A">
              <w:rPr>
                <w:sz w:val="18"/>
                <w:szCs w:val="18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1F4D" w:rsidRPr="001E4D5A" w:rsidRDefault="00111F4D" w:rsidP="00DE6E6A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111F4D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1F4D" w:rsidRPr="001E4D5A" w:rsidRDefault="00111F4D" w:rsidP="00111F4D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bookmarkStart w:id="73" w:name="_Hlk34255570"/>
            <w:bookmarkStart w:id="74" w:name="_Hlk34255563"/>
            <w:r w:rsidRPr="001E4D5A">
              <w:rPr>
                <w:sz w:val="18"/>
                <w:szCs w:val="18"/>
              </w:rPr>
              <w:lastRenderedPageBreak/>
              <w:t xml:space="preserve">Проведение работ по устранению критических ошибок в оптимизации документов под продвигаемые </w:t>
            </w:r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bookmarkStart w:id="75" w:name="_Hlk34255576"/>
            <w:r w:rsidRPr="001E4D5A">
              <w:rPr>
                <w:sz w:val="18"/>
                <w:szCs w:val="18"/>
              </w:rPr>
              <w:t xml:space="preserve">проведение </w:t>
            </w:r>
            <w:r w:rsidRPr="001E4D5A">
              <w:rPr>
                <w:sz w:val="18"/>
                <w:szCs w:val="18"/>
                <w:lang w:val="en-US"/>
              </w:rPr>
              <w:t>on</w:t>
            </w:r>
            <w:r w:rsidRPr="001E4D5A">
              <w:rPr>
                <w:sz w:val="18"/>
                <w:szCs w:val="18"/>
              </w:rPr>
              <w:t>-</w:t>
            </w:r>
            <w:r w:rsidRPr="001E4D5A">
              <w:rPr>
                <w:sz w:val="18"/>
                <w:szCs w:val="18"/>
                <w:lang w:val="en-US"/>
              </w:rPr>
              <w:t>page</w:t>
            </w:r>
            <w:r w:rsidRPr="001E4D5A">
              <w:rPr>
                <w:sz w:val="18"/>
                <w:szCs w:val="18"/>
              </w:rPr>
              <w:t xml:space="preserve"> оптимизации по парам </w:t>
            </w:r>
            <w:r w:rsidRPr="001E4D5A">
              <w:rPr>
                <w:sz w:val="18"/>
                <w:szCs w:val="18"/>
                <w:lang w:val="en-US"/>
              </w:rPr>
              <w:t>URL</w:t>
            </w:r>
            <w:r w:rsidRPr="001E4D5A">
              <w:rPr>
                <w:sz w:val="18"/>
                <w:szCs w:val="18"/>
              </w:rPr>
              <w:t>-запрос, где присутствует ошибки в оптимизации под поисковые запросы (теги, мета-теги);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проведение работ с текстом:</w:t>
            </w:r>
          </w:p>
          <w:p w:rsidR="00111F4D" w:rsidRPr="001E4D5A" w:rsidRDefault="00111F4D" w:rsidP="00111F4D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полное или частичное (не менее 60%) удаление текста, с последующим замером показателей;</w:t>
            </w:r>
          </w:p>
          <w:p w:rsidR="00111F4D" w:rsidRPr="001E4D5A" w:rsidRDefault="00111F4D" w:rsidP="00111F4D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проверка качества оптимизации текста через тестовый инструмент «</w:t>
            </w:r>
            <w:hyperlink r:id="rId84" w:history="1">
              <w:r w:rsidRPr="001E4D5A">
                <w:rPr>
                  <w:rStyle w:val="a8"/>
                  <w:sz w:val="18"/>
                  <w:szCs w:val="18"/>
                </w:rPr>
                <w:t>Проверка нахождения отрезков текста в выдаче Яндекса</w:t>
              </w:r>
            </w:hyperlink>
            <w:r w:rsidRPr="001E4D5A">
              <w:rPr>
                <w:sz w:val="18"/>
                <w:szCs w:val="18"/>
              </w:rPr>
              <w:t>»;</w:t>
            </w:r>
          </w:p>
          <w:p w:rsidR="00111F4D" w:rsidRPr="001E4D5A" w:rsidRDefault="00111F4D" w:rsidP="00111F4D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оценка риска наложения фильтра «Баден-Баден» через сервис «</w:t>
            </w:r>
            <w:hyperlink r:id="rId85" w:history="1">
              <w:r w:rsidRPr="001E4D5A">
                <w:rPr>
                  <w:rStyle w:val="a8"/>
                  <w:sz w:val="18"/>
                  <w:szCs w:val="18"/>
                </w:rPr>
                <w:t>Тургенев</w:t>
              </w:r>
            </w:hyperlink>
            <w:r w:rsidRPr="001E4D5A">
              <w:rPr>
                <w:sz w:val="18"/>
                <w:szCs w:val="18"/>
              </w:rPr>
              <w:t>».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устранение логических дублей КП: страниц листинга </w:t>
            </w:r>
            <w:r w:rsidR="000069CD">
              <w:rPr>
                <w:sz w:val="18"/>
                <w:szCs w:val="18"/>
              </w:rPr>
              <w:t>и страниц с подробным описанием;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</w:t>
            </w:r>
            <w:r w:rsidR="008C0199">
              <w:rPr>
                <w:sz w:val="18"/>
                <w:szCs w:val="18"/>
              </w:rPr>
              <w:t xml:space="preserve">ка и устранение </w:t>
            </w:r>
            <w:proofErr w:type="spellStart"/>
            <w:r w:rsidR="008C0199">
              <w:rPr>
                <w:sz w:val="18"/>
                <w:szCs w:val="18"/>
              </w:rPr>
              <w:t>переспама</w:t>
            </w:r>
            <w:proofErr w:type="spellEnd"/>
            <w:r w:rsidR="008C0199">
              <w:rPr>
                <w:sz w:val="18"/>
                <w:szCs w:val="18"/>
              </w:rPr>
              <w:t xml:space="preserve"> в</w:t>
            </w:r>
            <w:r w:rsidR="000069CD">
              <w:rPr>
                <w:sz w:val="18"/>
                <w:szCs w:val="18"/>
              </w:rPr>
              <w:t xml:space="preserve"> </w:t>
            </w:r>
            <w:proofErr w:type="spellStart"/>
            <w:r w:rsidR="000069CD">
              <w:rPr>
                <w:sz w:val="18"/>
                <w:szCs w:val="18"/>
              </w:rPr>
              <w:t>анкорах</w:t>
            </w:r>
            <w:proofErr w:type="spellEnd"/>
            <w:r w:rsidR="000069CD">
              <w:rPr>
                <w:sz w:val="18"/>
                <w:szCs w:val="18"/>
              </w:rPr>
              <w:t>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постраничная оценка количества выведенных предложений на страницах продвигаемого сайта относительно конкурентов по группе продвигаемых запросов. Вывод дополнительных товарных предложений на проигрышных страницах за счет расширение ассортимента как реального, так и искусственного.</w:t>
            </w:r>
            <w:bookmarkEnd w:id="75"/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1F4D" w:rsidRPr="001E4D5A" w:rsidRDefault="00111F4D" w:rsidP="00111F4D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111F4D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1F4D" w:rsidRPr="001E4D5A" w:rsidRDefault="00111F4D" w:rsidP="00111F4D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bookmarkStart w:id="76" w:name="_Hlk34255586"/>
            <w:bookmarkEnd w:id="73"/>
            <w:r w:rsidRPr="001E4D5A">
              <w:rPr>
                <w:sz w:val="18"/>
                <w:szCs w:val="18"/>
              </w:rPr>
              <w:t>Аналитика трафика</w:t>
            </w:r>
            <w:bookmarkEnd w:id="76"/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bookmarkStart w:id="77" w:name="_Hlk34255593"/>
            <w:r w:rsidRPr="001E4D5A">
              <w:rPr>
                <w:sz w:val="18"/>
                <w:szCs w:val="18"/>
              </w:rPr>
              <w:t>контроль и аналитика страниц, потерявших трафик из-за проседания позиций по трафиковым запросам;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контроль и аналитика страниц, потерявших трафик по сравнению с аналогичным периодом;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формирование рекомендаций/задач по результатам аналитики.</w:t>
            </w:r>
            <w:bookmarkEnd w:id="77"/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1F4D" w:rsidRPr="001E4D5A" w:rsidRDefault="00111F4D" w:rsidP="00111F4D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bookmarkEnd w:id="72"/>
      <w:bookmarkEnd w:id="74"/>
    </w:tbl>
    <w:p w:rsidR="00111F4D" w:rsidRDefault="00111F4D" w:rsidP="00DE6E6A">
      <w:pPr>
        <w:pStyle w:val="2"/>
        <w:numPr>
          <w:ilvl w:val="0"/>
          <w:numId w:val="0"/>
        </w:numPr>
        <w:ind w:left="360"/>
      </w:pPr>
    </w:p>
    <w:p w:rsidR="00111F4D" w:rsidRDefault="00111F4D">
      <w:pPr>
        <w:rPr>
          <w:rFonts w:eastAsiaTheme="majorEastAsia" w:cstheme="majorBidi"/>
          <w:b/>
          <w:color w:val="1F4E79" w:themeColor="accent1" w:themeShade="80"/>
          <w:sz w:val="36"/>
          <w:szCs w:val="26"/>
        </w:rPr>
      </w:pPr>
      <w:r>
        <w:br w:type="page"/>
      </w:r>
    </w:p>
    <w:p w:rsidR="00360C56" w:rsidRDefault="00BB7D8F" w:rsidP="00BB7D8F">
      <w:pPr>
        <w:pStyle w:val="2"/>
      </w:pPr>
      <w:bookmarkStart w:id="78" w:name="_Toc34326551"/>
      <w:r>
        <w:lastRenderedPageBreak/>
        <w:t>План работ на апрель 2020 г.</w:t>
      </w:r>
      <w:bookmarkEnd w:id="78"/>
    </w:p>
    <w:p w:rsidR="00580A14" w:rsidRPr="00204059" w:rsidRDefault="00580A14" w:rsidP="00580A14">
      <w:pPr>
        <w:pStyle w:val="PP3"/>
      </w:pPr>
      <w:r>
        <w:t>Табл. 21. План работ на апрель 2020 г.</w:t>
      </w:r>
    </w:p>
    <w:tbl>
      <w:tblPr>
        <w:tblW w:w="16302" w:type="dxa"/>
        <w:tblInd w:w="-856" w:type="dxa"/>
        <w:tblLook w:val="04A0" w:firstRow="1" w:lastRow="0" w:firstColumn="1" w:lastColumn="0" w:noHBand="0" w:noVBand="1"/>
      </w:tblPr>
      <w:tblGrid>
        <w:gridCol w:w="3261"/>
        <w:gridCol w:w="9639"/>
        <w:gridCol w:w="3402"/>
      </w:tblGrid>
      <w:tr w:rsidR="00777D9B" w:rsidRPr="001E4D5A" w:rsidTr="00785604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777D9B" w:rsidRPr="001E4D5A" w:rsidRDefault="00777D9B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Блок работ</w:t>
            </w: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777D9B" w:rsidRPr="001E4D5A" w:rsidRDefault="00777D9B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Детализация работ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:rsidR="00777D9B" w:rsidRPr="001E4D5A" w:rsidRDefault="00777D9B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Этапы работ</w:t>
            </w:r>
          </w:p>
        </w:tc>
      </w:tr>
      <w:tr w:rsidR="00777D9B" w:rsidRPr="001E4D5A" w:rsidTr="00785604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77D9B" w:rsidRPr="001E4D5A" w:rsidRDefault="00777D9B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Детальная проработка ключевых страниц</w:t>
            </w: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проработка типа страниц «Листинг»;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проработка типа страниц «Карточки товаров»;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проработка главной страницы;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страницы детального описания КП.</w:t>
            </w:r>
          </w:p>
          <w:p w:rsidR="00777D9B" w:rsidRPr="001E4D5A" w:rsidRDefault="00777D9B" w:rsidP="00562494">
            <w:pPr>
              <w:pStyle w:val="PixelPlus"/>
              <w:spacing w:before="0" w:after="0" w:line="240" w:lineRule="auto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Блоки, которые необходимо учесть:</w:t>
            </w:r>
          </w:p>
          <w:p w:rsidR="00777D9B" w:rsidRPr="001E4D5A" w:rsidRDefault="00777D9B" w:rsidP="00562494">
            <w:pPr>
              <w:pStyle w:val="PixelPlus"/>
              <w:spacing w:before="0" w:after="0" w:line="240" w:lineRule="auto"/>
              <w:ind w:left="3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•  добавление на карточки товаров и станицы коттеджных поселков видео; </w:t>
            </w:r>
          </w:p>
          <w:p w:rsidR="00777D9B" w:rsidRPr="001E4D5A" w:rsidRDefault="00777D9B" w:rsidP="00562494">
            <w:pPr>
              <w:pStyle w:val="PixelPlus"/>
              <w:spacing w:before="0" w:after="0" w:line="240" w:lineRule="auto"/>
              <w:ind w:left="3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• внедрение облака тегов на страницах листингах, исходя из спроса клиентов, материал присылает Заказчик (примеры: с выездом на платную дорогу, под ключ и т.д.);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аналитика;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формирование ТЗ на доработки;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сбор и проработка текстовых материалов;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формирование прототипа;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отрисовка дизайн-макета;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верстка и программирование.</w:t>
            </w:r>
          </w:p>
        </w:tc>
      </w:tr>
      <w:tr w:rsidR="00777D9B" w:rsidRPr="001E4D5A" w:rsidTr="00785604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77D9B" w:rsidRPr="001E4D5A" w:rsidRDefault="00777D9B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Проведение работ по устранению критических ошибок в оптимизации документов под продвигаемые </w:t>
            </w: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проведение </w:t>
            </w:r>
            <w:r w:rsidRPr="001E4D5A">
              <w:rPr>
                <w:sz w:val="18"/>
                <w:szCs w:val="18"/>
                <w:lang w:val="en-US"/>
              </w:rPr>
              <w:t>on</w:t>
            </w:r>
            <w:r w:rsidRPr="001E4D5A">
              <w:rPr>
                <w:sz w:val="18"/>
                <w:szCs w:val="18"/>
              </w:rPr>
              <w:t>-</w:t>
            </w:r>
            <w:r w:rsidRPr="001E4D5A">
              <w:rPr>
                <w:sz w:val="18"/>
                <w:szCs w:val="18"/>
                <w:lang w:val="en-US"/>
              </w:rPr>
              <w:t>page</w:t>
            </w:r>
            <w:r w:rsidRPr="001E4D5A">
              <w:rPr>
                <w:sz w:val="18"/>
                <w:szCs w:val="18"/>
              </w:rPr>
              <w:t xml:space="preserve"> оптимизации по парам </w:t>
            </w:r>
            <w:r w:rsidRPr="001E4D5A">
              <w:rPr>
                <w:sz w:val="18"/>
                <w:szCs w:val="18"/>
                <w:lang w:val="en-US"/>
              </w:rPr>
              <w:t>URL</w:t>
            </w:r>
            <w:r w:rsidRPr="001E4D5A">
              <w:rPr>
                <w:sz w:val="18"/>
                <w:szCs w:val="18"/>
              </w:rPr>
              <w:t>-запрос, где присутствует ошибки в оптимизации под поисковые запросы (теги, мета-теги);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проведение работ с текстом:</w:t>
            </w:r>
          </w:p>
          <w:p w:rsidR="00777D9B" w:rsidRPr="001E4D5A" w:rsidRDefault="00777D9B" w:rsidP="00777D9B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полное или частичное (не менее 60%) удаление текста, с последующим замером показателей;</w:t>
            </w:r>
          </w:p>
          <w:p w:rsidR="00777D9B" w:rsidRPr="001E4D5A" w:rsidRDefault="00777D9B" w:rsidP="00777D9B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проверка качества оптимизации текста через тестовый инструмент «</w:t>
            </w:r>
            <w:hyperlink r:id="rId86" w:history="1">
              <w:r w:rsidRPr="001E4D5A">
                <w:rPr>
                  <w:rStyle w:val="a8"/>
                  <w:sz w:val="18"/>
                  <w:szCs w:val="18"/>
                </w:rPr>
                <w:t>Проверка нахождения отрезков текста в выдаче Яндекса</w:t>
              </w:r>
            </w:hyperlink>
            <w:r w:rsidRPr="001E4D5A">
              <w:rPr>
                <w:sz w:val="18"/>
                <w:szCs w:val="18"/>
              </w:rPr>
              <w:t>»;</w:t>
            </w:r>
          </w:p>
          <w:p w:rsidR="00777D9B" w:rsidRPr="001E4D5A" w:rsidRDefault="00777D9B" w:rsidP="00777D9B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оценка риска наложения фильтра «Баден-Баден» через сервис «</w:t>
            </w:r>
            <w:hyperlink r:id="rId87" w:history="1">
              <w:r w:rsidRPr="001E4D5A">
                <w:rPr>
                  <w:rStyle w:val="a8"/>
                  <w:sz w:val="18"/>
                  <w:szCs w:val="18"/>
                </w:rPr>
                <w:t>Тургенев</w:t>
              </w:r>
            </w:hyperlink>
            <w:r w:rsidRPr="001E4D5A">
              <w:rPr>
                <w:sz w:val="18"/>
                <w:szCs w:val="18"/>
              </w:rPr>
              <w:t>»;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пост-апдейтная аналитика проведенных работ в первый месяц.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77D9B" w:rsidRPr="001E4D5A" w:rsidRDefault="00777D9B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9E5F97" w:rsidRPr="001E4D5A" w:rsidTr="00785604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F97" w:rsidRPr="001E4D5A" w:rsidRDefault="009E5F97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сбор данных по всем запросам из Яндекс Метрики и распределения;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сбор позиций и частотности по всем запросам;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группировка запросов по совпадению релевантного </w:t>
            </w:r>
            <w:r w:rsidRPr="001E4D5A">
              <w:rPr>
                <w:sz w:val="18"/>
                <w:szCs w:val="18"/>
                <w:lang w:val="en-US"/>
              </w:rPr>
              <w:t>URL</w:t>
            </w:r>
            <w:r w:rsidRPr="001E4D5A">
              <w:rPr>
                <w:sz w:val="18"/>
                <w:szCs w:val="18"/>
              </w:rPr>
              <w:t>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вычленение кластеров, содержащих ВЧ-СЧ запросы;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интеграция кластеров в группы Яндекс Вебмастер для получения данных о массиве запросов входящих в кластер с ВЧ-СЧ запросами;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формирование гипотез и страниц для внесения безопасных изменений для влияния на CTR, способных положительно повлиять на видимость и </w:t>
            </w:r>
            <w:proofErr w:type="spellStart"/>
            <w:r w:rsidRPr="001E4D5A">
              <w:rPr>
                <w:sz w:val="18"/>
                <w:szCs w:val="18"/>
              </w:rPr>
              <w:t>кликабельность</w:t>
            </w:r>
            <w:proofErr w:type="spellEnd"/>
            <w:r w:rsidRPr="001E4D5A">
              <w:rPr>
                <w:sz w:val="18"/>
                <w:szCs w:val="18"/>
              </w:rPr>
              <w:t xml:space="preserve"> по запросам;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корректировок на сайт;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получение знака официальности на выдаче Яндекса;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внедрение </w:t>
            </w:r>
            <w:proofErr w:type="spellStart"/>
            <w:r w:rsidRPr="001E4D5A">
              <w:rPr>
                <w:sz w:val="18"/>
                <w:szCs w:val="18"/>
              </w:rPr>
              <w:t>микроразметки</w:t>
            </w:r>
            <w:proofErr w:type="spellEnd"/>
            <w:r w:rsidRPr="001E4D5A">
              <w:rPr>
                <w:sz w:val="18"/>
                <w:szCs w:val="18"/>
              </w:rPr>
              <w:t xml:space="preserve"> для карточек товаров: </w:t>
            </w:r>
            <w:proofErr w:type="spellStart"/>
            <w:r w:rsidRPr="001E4D5A">
              <w:rPr>
                <w:sz w:val="18"/>
                <w:szCs w:val="18"/>
              </w:rPr>
              <w:t>Product</w:t>
            </w:r>
            <w:proofErr w:type="spellEnd"/>
            <w:r w:rsidRPr="001E4D5A">
              <w:rPr>
                <w:sz w:val="18"/>
                <w:szCs w:val="18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E5F97" w:rsidRPr="001E4D5A" w:rsidRDefault="009E5F97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777D9B" w:rsidRPr="001E4D5A" w:rsidTr="00785604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77D9B" w:rsidRPr="001E4D5A" w:rsidRDefault="00777D9B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Аналитика трафика</w:t>
            </w: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контроль и аналитика страниц, потерявших трафик из-за проседания позиций по трафиковым запросам;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контроль и аналитика страниц, потерявших трафик по сравнению с аналогичным периодом;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формирование рекомендаций/задач по результатам аналитики.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77D9B" w:rsidRPr="001E4D5A" w:rsidRDefault="00777D9B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</w:tbl>
    <w:p w:rsidR="00BB7D8F" w:rsidRDefault="00785604" w:rsidP="00785604">
      <w:pPr>
        <w:pStyle w:val="2"/>
      </w:pPr>
      <w:bookmarkStart w:id="79" w:name="_Toc34326552"/>
      <w:r>
        <w:lastRenderedPageBreak/>
        <w:t>План работ на май 2020 г.</w:t>
      </w:r>
      <w:bookmarkEnd w:id="79"/>
    </w:p>
    <w:p w:rsidR="00F3649A" w:rsidRPr="00204059" w:rsidRDefault="00F3649A" w:rsidP="00F3649A">
      <w:pPr>
        <w:pStyle w:val="PP3"/>
      </w:pPr>
      <w:r>
        <w:t>Табл. 22. План работ на май 2020 г.</w:t>
      </w:r>
    </w:p>
    <w:tbl>
      <w:tblPr>
        <w:tblW w:w="16160" w:type="dxa"/>
        <w:tblInd w:w="-856" w:type="dxa"/>
        <w:tblLook w:val="04A0" w:firstRow="1" w:lastRow="0" w:firstColumn="1" w:lastColumn="0" w:noHBand="0" w:noVBand="1"/>
      </w:tblPr>
      <w:tblGrid>
        <w:gridCol w:w="3119"/>
        <w:gridCol w:w="11057"/>
        <w:gridCol w:w="1984"/>
      </w:tblGrid>
      <w:tr w:rsidR="004B4F14" w:rsidRPr="001E4D5A" w:rsidTr="001E5759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4B4F14" w:rsidRPr="001E4D5A" w:rsidRDefault="004B4F14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Блок работ</w:t>
            </w:r>
          </w:p>
        </w:tc>
        <w:tc>
          <w:tcPr>
            <w:tcW w:w="1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4B4F14" w:rsidRPr="001E4D5A" w:rsidRDefault="004B4F14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Детализация работ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:rsidR="004B4F14" w:rsidRPr="001E4D5A" w:rsidRDefault="004B4F14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Этапы работ</w:t>
            </w:r>
          </w:p>
        </w:tc>
      </w:tr>
      <w:tr w:rsidR="004B4F14" w:rsidRPr="001E4D5A" w:rsidTr="001E5759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Внедрение и тестирование функционала ключевых страниц и других рекомендаций</w:t>
            </w:r>
          </w:p>
        </w:tc>
        <w:tc>
          <w:tcPr>
            <w:tcW w:w="1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и тестирование доработок для типа страниц «Листинг»;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и тестирование доработок для типа страниц «Карточки товаров»;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и тестирование доработок для главной страницы;</w:t>
            </w:r>
          </w:p>
          <w:p w:rsidR="004B4F14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и тестирование дораб</w:t>
            </w:r>
            <w:r w:rsidR="00247226">
              <w:rPr>
                <w:sz w:val="18"/>
                <w:szCs w:val="18"/>
              </w:rPr>
              <w:t>оток для детального описания КП;</w:t>
            </w:r>
          </w:p>
          <w:p w:rsidR="00247226" w:rsidRPr="001E4D5A" w:rsidRDefault="00247226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корректировка и настройка целей для микро- и </w:t>
            </w:r>
            <w:proofErr w:type="spellStart"/>
            <w:r w:rsidRPr="001E4D5A">
              <w:rPr>
                <w:sz w:val="18"/>
                <w:szCs w:val="18"/>
              </w:rPr>
              <w:t>макроконверсий</w:t>
            </w:r>
            <w:proofErr w:type="spellEnd"/>
            <w:r w:rsidRPr="001E4D5A">
              <w:rPr>
                <w:sz w:val="18"/>
                <w:szCs w:val="18"/>
              </w:rPr>
              <w:t xml:space="preserve"> на основании внесенных коррект</w:t>
            </w:r>
            <w:r>
              <w:rPr>
                <w:sz w:val="18"/>
                <w:szCs w:val="18"/>
              </w:rPr>
              <w:t>ировок на ключевые типы страниц.</w:t>
            </w:r>
          </w:p>
          <w:p w:rsidR="004B4F14" w:rsidRPr="001E4D5A" w:rsidRDefault="004B4F14" w:rsidP="00562494">
            <w:pPr>
              <w:pStyle w:val="PixelPlus"/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верстка и программирование;</w:t>
            </w:r>
          </w:p>
          <w:p w:rsidR="004B4F14" w:rsidRPr="001E4D5A" w:rsidRDefault="00E37ACD" w:rsidP="0078680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тестирование</w:t>
            </w:r>
            <w:r>
              <w:rPr>
                <w:sz w:val="18"/>
                <w:szCs w:val="18"/>
                <w:lang w:eastAsia="ru-RU"/>
              </w:rPr>
              <w:t xml:space="preserve"> корректности внесения доработок</w:t>
            </w:r>
            <w:r w:rsidR="004B4F14" w:rsidRPr="001E4D5A">
              <w:rPr>
                <w:sz w:val="18"/>
                <w:szCs w:val="18"/>
                <w:lang w:eastAsia="ru-RU"/>
              </w:rPr>
              <w:t>.</w:t>
            </w:r>
          </w:p>
        </w:tc>
      </w:tr>
      <w:tr w:rsidR="004B4F14" w:rsidRPr="001E4D5A" w:rsidTr="001E5759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Пост-апдейтная аналитика</w:t>
            </w:r>
          </w:p>
        </w:tc>
        <w:tc>
          <w:tcPr>
            <w:tcW w:w="1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последовательная оценка статистики поведения пользователей на сайте до и после внесения каждой из значимых доработок;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оценка роста трафика, и корректировка плана дальнейшего продвижения сайта;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оценка количества целевых визитов, и корректировка плана дальнейшего продвижения сайта;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оценка эффективности внедрения доработок.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4B4F14" w:rsidRPr="001E4D5A" w:rsidTr="001E5759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Проведение работ по наращиванию ссылочной массы</w:t>
            </w:r>
          </w:p>
        </w:tc>
        <w:tc>
          <w:tcPr>
            <w:tcW w:w="1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проведение работ по наращиванию ссылочной массы.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4B4F14" w:rsidRPr="001E4D5A" w:rsidTr="001E5759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Аналитика трафика</w:t>
            </w:r>
          </w:p>
        </w:tc>
        <w:tc>
          <w:tcPr>
            <w:tcW w:w="1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контроль и аналитика страниц, потерявших трафик из-за проседания позиций по трафиковым запросам;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контроль и аналитика страниц, потерявших трафик по сравнению с аналогичным периодом;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формирование рекомендаций/задач по результатам аналитики.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</w:tbl>
    <w:p w:rsidR="00785604" w:rsidRPr="00CD4652" w:rsidRDefault="00785604" w:rsidP="001E5759">
      <w:pPr>
        <w:pStyle w:val="PixelPlus"/>
        <w:tabs>
          <w:tab w:val="left" w:pos="2850"/>
        </w:tabs>
      </w:pPr>
      <w:bookmarkStart w:id="80" w:name="_GoBack"/>
      <w:bookmarkEnd w:id="80"/>
    </w:p>
    <w:sectPr w:rsidR="00785604" w:rsidRPr="00CD4652" w:rsidSect="00360C5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6EC1" w:rsidRDefault="00256EC1" w:rsidP="00F35524">
      <w:pPr>
        <w:spacing w:after="0" w:line="240" w:lineRule="auto"/>
      </w:pPr>
      <w:r>
        <w:separator/>
      </w:r>
    </w:p>
  </w:endnote>
  <w:endnote w:type="continuationSeparator" w:id="0">
    <w:p w:rsidR="00256EC1" w:rsidRDefault="00256EC1" w:rsidP="00F35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9296792"/>
      <w:docPartObj>
        <w:docPartGallery w:val="Page Numbers (Bottom of Page)"/>
        <w:docPartUnique/>
      </w:docPartObj>
    </w:sdtPr>
    <w:sdtContent>
      <w:p w:rsidR="00753510" w:rsidRDefault="0075351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10EF">
          <w:rPr>
            <w:noProof/>
          </w:rPr>
          <w:t>22</w:t>
        </w:r>
        <w:r>
          <w:fldChar w:fldCharType="end"/>
        </w:r>
      </w:p>
    </w:sdtContent>
  </w:sdt>
  <w:p w:rsidR="00753510" w:rsidRDefault="0075351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6EC1" w:rsidRDefault="00256EC1" w:rsidP="00F35524">
      <w:pPr>
        <w:spacing w:after="0" w:line="240" w:lineRule="auto"/>
      </w:pPr>
      <w:r>
        <w:separator/>
      </w:r>
    </w:p>
  </w:footnote>
  <w:footnote w:type="continuationSeparator" w:id="0">
    <w:p w:rsidR="00256EC1" w:rsidRDefault="00256EC1" w:rsidP="00F35524">
      <w:pPr>
        <w:spacing w:after="0" w:line="240" w:lineRule="auto"/>
      </w:pPr>
      <w:r>
        <w:continuationSeparator/>
      </w:r>
    </w:p>
  </w:footnote>
  <w:footnote w:id="1">
    <w:p w:rsidR="00753510" w:rsidRDefault="00753510">
      <w:pPr>
        <w:pStyle w:val="ac"/>
      </w:pPr>
      <w:r>
        <w:rPr>
          <w:rStyle w:val="ae"/>
        </w:rPr>
        <w:footnoteRef/>
      </w:r>
      <w:r>
        <w:t xml:space="preserve"> Размер СЯ составляет 3 529 запросов.</w:t>
      </w:r>
    </w:p>
  </w:footnote>
  <w:footnote w:id="2">
    <w:p w:rsidR="00753510" w:rsidRDefault="00753510">
      <w:pPr>
        <w:pStyle w:val="ac"/>
      </w:pPr>
      <w:r>
        <w:rPr>
          <w:rStyle w:val="ae"/>
        </w:rPr>
        <w:footnoteRef/>
      </w:r>
      <w:r>
        <w:t xml:space="preserve"> В качестве минимальной позиции указывается позиция на дату съема в январе 2020 года.</w:t>
      </w:r>
    </w:p>
  </w:footnote>
  <w:footnote w:id="3">
    <w:p w:rsidR="00753510" w:rsidRPr="00EC0986" w:rsidRDefault="00753510">
      <w:pPr>
        <w:pStyle w:val="ac"/>
      </w:pPr>
      <w:r>
        <w:rPr>
          <w:rStyle w:val="ae"/>
        </w:rPr>
        <w:footnoteRef/>
      </w:r>
      <w:r>
        <w:t xml:space="preserve"> Коэффициент осцилляции — процентное отношение размаха вариации к средней, рассчитывается по формуле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×100%</m:t>
        </m:r>
      </m:oMath>
      <w:r w:rsidRPr="00EC0986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R</w:t>
      </w:r>
      <w:r w:rsidRPr="00EC0986">
        <w:rPr>
          <w:rFonts w:eastAsiaTheme="minorEastAsia"/>
        </w:rPr>
        <w:t xml:space="preserve"> = </w:t>
      </w:r>
      <w:proofErr w:type="spellStart"/>
      <w:r>
        <w:rPr>
          <w:rFonts w:eastAsiaTheme="minorEastAsia"/>
          <w:lang w:val="en-US"/>
        </w:rPr>
        <w:t>X</w:t>
      </w:r>
      <w:r>
        <w:rPr>
          <w:rFonts w:eastAsiaTheme="minorEastAsia"/>
          <w:vertAlign w:val="subscript"/>
          <w:lang w:val="en-US"/>
        </w:rPr>
        <w:t>max</w:t>
      </w:r>
      <w:proofErr w:type="spellEnd"/>
      <w:r w:rsidRPr="00EC0986">
        <w:rPr>
          <w:rFonts w:eastAsiaTheme="minorEastAsia"/>
        </w:rPr>
        <w:t xml:space="preserve"> – </w:t>
      </w:r>
      <w:proofErr w:type="spellStart"/>
      <w:r>
        <w:rPr>
          <w:rFonts w:eastAsiaTheme="minorEastAsia"/>
          <w:lang w:val="en-US"/>
        </w:rPr>
        <w:t>X</w:t>
      </w:r>
      <w:r>
        <w:rPr>
          <w:rFonts w:eastAsiaTheme="minorEastAsia"/>
          <w:vertAlign w:val="subscript"/>
          <w:lang w:val="en-US"/>
        </w:rPr>
        <w:t>min</w:t>
      </w:r>
      <w:proofErr w:type="spellEnd"/>
      <w:r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X</w:t>
      </w:r>
      <w:r>
        <w:rPr>
          <w:rFonts w:eastAsiaTheme="minorEastAsia"/>
        </w:rPr>
        <w:t xml:space="preserve"> – средняя величина признака, </w:t>
      </w:r>
      <w:proofErr w:type="spellStart"/>
      <w:r>
        <w:rPr>
          <w:rFonts w:eastAsiaTheme="minorEastAsia"/>
          <w:lang w:val="en-US"/>
        </w:rPr>
        <w:t>X</w:t>
      </w:r>
      <w:r>
        <w:rPr>
          <w:rFonts w:eastAsiaTheme="minorEastAsia"/>
          <w:vertAlign w:val="subscript"/>
          <w:lang w:val="en-US"/>
        </w:rPr>
        <w:t>max</w:t>
      </w:r>
      <w:proofErr w:type="spellEnd"/>
      <w:r>
        <w:rPr>
          <w:rFonts w:eastAsiaTheme="minorEastAsia"/>
        </w:rPr>
        <w:t xml:space="preserve"> – максимальное значение признака,  </w:t>
      </w:r>
      <w:proofErr w:type="spellStart"/>
      <w:r>
        <w:rPr>
          <w:rFonts w:eastAsiaTheme="minorEastAsia"/>
          <w:lang w:val="en-US"/>
        </w:rPr>
        <w:t>X</w:t>
      </w:r>
      <w:r>
        <w:rPr>
          <w:rFonts w:eastAsiaTheme="minorEastAsia"/>
          <w:vertAlign w:val="subscript"/>
          <w:lang w:val="en-US"/>
        </w:rPr>
        <w:t>min</w:t>
      </w:r>
      <w:proofErr w:type="spellEnd"/>
      <w:r>
        <w:rPr>
          <w:rFonts w:eastAsiaTheme="minorEastAsia"/>
        </w:rPr>
        <w:t xml:space="preserve"> – минимальное значение признака.</w:t>
      </w:r>
    </w:p>
  </w:footnote>
  <w:footnote w:id="4">
    <w:p w:rsidR="00753510" w:rsidRPr="009F6AB3" w:rsidRDefault="00753510" w:rsidP="00A740E6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r>
        <w:rPr>
          <w:lang w:val="en-US"/>
        </w:rPr>
        <w:t>KPI</w:t>
      </w:r>
      <w:r w:rsidRPr="009F6AB3">
        <w:t xml:space="preserve"> </w:t>
      </w:r>
      <w:r>
        <w:t xml:space="preserve">проекта является увеличение показателя </w:t>
      </w:r>
      <w:r>
        <w:rPr>
          <w:lang w:val="en-US"/>
        </w:rPr>
        <w:t>CPA</w:t>
      </w:r>
      <w:r>
        <w:t>.</w:t>
      </w:r>
    </w:p>
  </w:footnote>
  <w:footnote w:id="5">
    <w:p w:rsidR="00753510" w:rsidRDefault="00753510" w:rsidP="00A740E6">
      <w:pPr>
        <w:pStyle w:val="ac"/>
        <w:jc w:val="both"/>
      </w:pPr>
      <w:r>
        <w:rPr>
          <w:rStyle w:val="ae"/>
        </w:rPr>
        <w:footnoteRef/>
      </w:r>
      <w:r>
        <w:t xml:space="preserve"> Суть алгоритма в том, чтобы рандомизированным способом </w:t>
      </w:r>
      <w:r w:rsidRPr="00761B5E">
        <w:t>понижать или повышать позиции ряда (отобранных по специализированному алгоритму) документов в выдаче по запросам с целью получения дополнительной пользовательской информации. Работа алгоритма продолжается и в 2016 году.</w:t>
      </w:r>
      <w:r>
        <w:t xml:space="preserve"> С подробной информацией об алгоритме можно ознакомится в </w:t>
      </w:r>
      <w:hyperlink r:id="rId1" w:history="1">
        <w:r w:rsidRPr="00A740E6">
          <w:rPr>
            <w:rStyle w:val="a8"/>
          </w:rPr>
          <w:t>данном</w:t>
        </w:r>
      </w:hyperlink>
      <w:r>
        <w:t xml:space="preserve"> материале.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37" w:type="dxa"/>
      <w:tblLook w:val="04A0" w:firstRow="1" w:lastRow="0" w:firstColumn="1" w:lastColumn="0" w:noHBand="0" w:noVBand="1"/>
    </w:tblPr>
    <w:tblGrid>
      <w:gridCol w:w="7196"/>
      <w:gridCol w:w="3341"/>
    </w:tblGrid>
    <w:tr w:rsidR="00753510" w:rsidRPr="00E50956" w:rsidTr="009B2B33">
      <w:tc>
        <w:tcPr>
          <w:tcW w:w="7196" w:type="dxa"/>
        </w:tcPr>
        <w:p w:rsidR="00753510" w:rsidRPr="00E50956" w:rsidRDefault="00753510" w:rsidP="00F35524">
          <w:pPr>
            <w:pStyle w:val="a4"/>
            <w:rPr>
              <w:lang w:val="en-US"/>
            </w:rPr>
          </w:pPr>
          <w:r>
            <w:rPr>
              <w:noProof/>
              <w:lang w:eastAsia="ru-RU"/>
            </w:rPr>
            <w:drawing>
              <wp:inline distT="0" distB="0" distL="0" distR="0" wp14:anchorId="31DFA8C9" wp14:editId="6C5AF6D1">
                <wp:extent cx="2066925" cy="495300"/>
                <wp:effectExtent l="0" t="0" r="9525" b="0"/>
                <wp:docPr id="29" name="Рисунок 29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9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41" w:type="dxa"/>
        </w:tcPr>
        <w:p w:rsidR="00753510" w:rsidRPr="002151CD" w:rsidRDefault="00753510" w:rsidP="00F35524">
          <w:pPr>
            <w:pStyle w:val="11"/>
            <w:spacing w:before="0" w:after="0"/>
            <w:ind w:left="17"/>
            <w:rPr>
              <w:rFonts w:cs="Arial"/>
              <w:b/>
              <w:sz w:val="16"/>
              <w:szCs w:val="16"/>
            </w:rPr>
          </w:pPr>
          <w:r w:rsidRPr="002151CD">
            <w:rPr>
              <w:rFonts w:cs="Arial"/>
              <w:b/>
              <w:sz w:val="16"/>
              <w:szCs w:val="16"/>
            </w:rPr>
            <w:t>Компания «Пиксель Промо»</w:t>
          </w:r>
        </w:p>
        <w:p w:rsidR="00753510" w:rsidRPr="002151CD" w:rsidRDefault="00753510" w:rsidP="00F35524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 w:rsidRPr="002151CD">
            <w:rPr>
              <w:rFonts w:cs="Arial"/>
              <w:sz w:val="16"/>
              <w:szCs w:val="16"/>
            </w:rPr>
            <w:t>+7 (499) 346-21-31</w:t>
          </w:r>
        </w:p>
        <w:p w:rsidR="00753510" w:rsidRPr="002151CD" w:rsidRDefault="00753510" w:rsidP="00F35524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 w:rsidRPr="002151CD">
            <w:rPr>
              <w:rFonts w:cs="Arial"/>
              <w:sz w:val="16"/>
              <w:szCs w:val="16"/>
            </w:rPr>
            <w:t>+7 (495) 764-37-70</w:t>
          </w:r>
        </w:p>
        <w:p w:rsidR="00753510" w:rsidRPr="00E50956" w:rsidRDefault="00753510" w:rsidP="00F35524">
          <w:pPr>
            <w:pStyle w:val="a9"/>
            <w:spacing w:after="0"/>
            <w:rPr>
              <w:rFonts w:ascii="Arial" w:hAnsi="Arial" w:cs="Arial"/>
              <w:sz w:val="16"/>
              <w:szCs w:val="16"/>
            </w:rPr>
          </w:pPr>
          <w:r w:rsidRPr="00E50956">
            <w:rPr>
              <w:rFonts w:ascii="Arial" w:hAnsi="Arial" w:cs="Arial"/>
              <w:sz w:val="16"/>
              <w:szCs w:val="16"/>
              <w:lang w:val="en-US"/>
            </w:rPr>
            <w:t>manager</w:t>
          </w:r>
          <w:r w:rsidRPr="00E50956">
            <w:rPr>
              <w:rFonts w:ascii="Arial" w:hAnsi="Arial" w:cs="Arial"/>
              <w:sz w:val="16"/>
              <w:szCs w:val="16"/>
            </w:rPr>
            <w:t>@</w:t>
          </w:r>
          <w:r w:rsidRPr="00E50956">
            <w:rPr>
              <w:rFonts w:ascii="Arial" w:hAnsi="Arial" w:cs="Arial"/>
              <w:sz w:val="16"/>
              <w:szCs w:val="16"/>
              <w:lang w:val="en-US"/>
            </w:rPr>
            <w:t>pixelplus</w:t>
          </w:r>
          <w:r w:rsidRPr="00E50956">
            <w:rPr>
              <w:rFonts w:ascii="Arial" w:hAnsi="Arial" w:cs="Arial"/>
              <w:sz w:val="16"/>
              <w:szCs w:val="16"/>
            </w:rPr>
            <w:t>.</w:t>
          </w:r>
          <w:r w:rsidRPr="00E50956">
            <w:rPr>
              <w:rFonts w:ascii="Arial" w:hAnsi="Arial" w:cs="Arial"/>
              <w:sz w:val="16"/>
              <w:szCs w:val="16"/>
              <w:lang w:val="en-US"/>
            </w:rPr>
            <w:t>ru</w:t>
          </w:r>
        </w:p>
        <w:p w:rsidR="00753510" w:rsidRPr="00E50956" w:rsidRDefault="00753510" w:rsidP="00F35524">
          <w:pPr>
            <w:pStyle w:val="a4"/>
            <w:rPr>
              <w:rFonts w:ascii="Arial" w:hAnsi="Arial" w:cs="Arial"/>
              <w:sz w:val="16"/>
              <w:szCs w:val="16"/>
            </w:rPr>
          </w:pPr>
          <w:hyperlink r:id="rId2" w:history="1">
            <w:r w:rsidRPr="00E50956">
              <w:rPr>
                <w:rStyle w:val="a8"/>
                <w:rFonts w:ascii="Arial" w:hAnsi="Arial" w:cs="Arial"/>
                <w:sz w:val="16"/>
                <w:szCs w:val="16"/>
              </w:rPr>
              <w:t>www.pixelplus.ru</w:t>
            </w:r>
          </w:hyperlink>
        </w:p>
      </w:tc>
    </w:tr>
  </w:tbl>
  <w:p w:rsidR="00753510" w:rsidRDefault="0075351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46D0F"/>
    <w:multiLevelType w:val="hybridMultilevel"/>
    <w:tmpl w:val="51966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20B2"/>
    <w:multiLevelType w:val="hybridMultilevel"/>
    <w:tmpl w:val="2D28B2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4C0B2F"/>
    <w:multiLevelType w:val="hybridMultilevel"/>
    <w:tmpl w:val="9D461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01EC3"/>
    <w:multiLevelType w:val="hybridMultilevel"/>
    <w:tmpl w:val="C61EF3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C5977"/>
    <w:multiLevelType w:val="hybridMultilevel"/>
    <w:tmpl w:val="07163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23DBA"/>
    <w:multiLevelType w:val="hybridMultilevel"/>
    <w:tmpl w:val="80361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F268F"/>
    <w:multiLevelType w:val="hybridMultilevel"/>
    <w:tmpl w:val="FA900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242A6"/>
    <w:multiLevelType w:val="hybridMultilevel"/>
    <w:tmpl w:val="278ECA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01E57"/>
    <w:multiLevelType w:val="hybridMultilevel"/>
    <w:tmpl w:val="FB56ADF8"/>
    <w:lvl w:ilvl="0" w:tplc="EAA6928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D71C1"/>
    <w:multiLevelType w:val="hybridMultilevel"/>
    <w:tmpl w:val="7F6A84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23F84"/>
    <w:multiLevelType w:val="hybridMultilevel"/>
    <w:tmpl w:val="C68A2F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171EA"/>
    <w:multiLevelType w:val="hybridMultilevel"/>
    <w:tmpl w:val="9746E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35EB6"/>
    <w:multiLevelType w:val="hybridMultilevel"/>
    <w:tmpl w:val="74B4A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269AF"/>
    <w:multiLevelType w:val="hybridMultilevel"/>
    <w:tmpl w:val="67662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B3EBE"/>
    <w:multiLevelType w:val="hybridMultilevel"/>
    <w:tmpl w:val="97C61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4F28F3"/>
    <w:multiLevelType w:val="hybridMultilevel"/>
    <w:tmpl w:val="54361F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E65F5"/>
    <w:multiLevelType w:val="hybridMultilevel"/>
    <w:tmpl w:val="85EE7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20767"/>
    <w:multiLevelType w:val="hybridMultilevel"/>
    <w:tmpl w:val="31026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B1D8F"/>
    <w:multiLevelType w:val="hybridMultilevel"/>
    <w:tmpl w:val="80E8B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CC1FEF"/>
    <w:multiLevelType w:val="hybridMultilevel"/>
    <w:tmpl w:val="A46AE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C213D"/>
    <w:multiLevelType w:val="hybridMultilevel"/>
    <w:tmpl w:val="C23E43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071AF"/>
    <w:multiLevelType w:val="hybridMultilevel"/>
    <w:tmpl w:val="09543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5110E0"/>
    <w:multiLevelType w:val="hybridMultilevel"/>
    <w:tmpl w:val="05C6C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9E6627"/>
    <w:multiLevelType w:val="hybridMultilevel"/>
    <w:tmpl w:val="6BC82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16338"/>
    <w:multiLevelType w:val="hybridMultilevel"/>
    <w:tmpl w:val="4ED600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466C6"/>
    <w:multiLevelType w:val="hybridMultilevel"/>
    <w:tmpl w:val="08B67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656AD3"/>
    <w:multiLevelType w:val="hybridMultilevel"/>
    <w:tmpl w:val="F864AE3E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BE321C"/>
    <w:multiLevelType w:val="hybridMultilevel"/>
    <w:tmpl w:val="3D7AC0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A002B3"/>
    <w:multiLevelType w:val="hybridMultilevel"/>
    <w:tmpl w:val="7D8A88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163BBA"/>
    <w:multiLevelType w:val="hybridMultilevel"/>
    <w:tmpl w:val="1A186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0524A5"/>
    <w:multiLevelType w:val="hybridMultilevel"/>
    <w:tmpl w:val="070CADC2"/>
    <w:lvl w:ilvl="0" w:tplc="4F18D26C">
      <w:start w:val="1"/>
      <w:numFmt w:val="lowerLetter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F42162"/>
    <w:multiLevelType w:val="hybridMultilevel"/>
    <w:tmpl w:val="90C8D660"/>
    <w:lvl w:ilvl="0" w:tplc="D4DEC57A">
      <w:start w:val="1"/>
      <w:numFmt w:val="upperRoman"/>
      <w:pStyle w:val="1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4576A"/>
    <w:multiLevelType w:val="hybridMultilevel"/>
    <w:tmpl w:val="7E924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3564FF"/>
    <w:multiLevelType w:val="hybridMultilevel"/>
    <w:tmpl w:val="17C2E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2425EF"/>
    <w:multiLevelType w:val="hybridMultilevel"/>
    <w:tmpl w:val="DAA69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B5C91"/>
    <w:multiLevelType w:val="hybridMultilevel"/>
    <w:tmpl w:val="0268B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D71BCD"/>
    <w:multiLevelType w:val="hybridMultilevel"/>
    <w:tmpl w:val="8DE65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743A7B"/>
    <w:multiLevelType w:val="hybridMultilevel"/>
    <w:tmpl w:val="5CD24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7E789C"/>
    <w:multiLevelType w:val="hybridMultilevel"/>
    <w:tmpl w:val="8EFA8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C35963"/>
    <w:multiLevelType w:val="hybridMultilevel"/>
    <w:tmpl w:val="FD2E8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8"/>
  </w:num>
  <w:num w:numId="3">
    <w:abstractNumId w:val="30"/>
  </w:num>
  <w:num w:numId="4">
    <w:abstractNumId w:val="36"/>
  </w:num>
  <w:num w:numId="5">
    <w:abstractNumId w:val="32"/>
  </w:num>
  <w:num w:numId="6">
    <w:abstractNumId w:val="24"/>
  </w:num>
  <w:num w:numId="7">
    <w:abstractNumId w:val="20"/>
  </w:num>
  <w:num w:numId="8">
    <w:abstractNumId w:val="7"/>
  </w:num>
  <w:num w:numId="9">
    <w:abstractNumId w:val="27"/>
  </w:num>
  <w:num w:numId="10">
    <w:abstractNumId w:val="9"/>
  </w:num>
  <w:num w:numId="11">
    <w:abstractNumId w:val="5"/>
  </w:num>
  <w:num w:numId="12">
    <w:abstractNumId w:val="3"/>
  </w:num>
  <w:num w:numId="13">
    <w:abstractNumId w:val="15"/>
  </w:num>
  <w:num w:numId="14">
    <w:abstractNumId w:val="10"/>
  </w:num>
  <w:num w:numId="15">
    <w:abstractNumId w:val="4"/>
  </w:num>
  <w:num w:numId="16">
    <w:abstractNumId w:val="21"/>
  </w:num>
  <w:num w:numId="17">
    <w:abstractNumId w:val="26"/>
  </w:num>
  <w:num w:numId="18">
    <w:abstractNumId w:val="25"/>
  </w:num>
  <w:num w:numId="19">
    <w:abstractNumId w:val="39"/>
  </w:num>
  <w:num w:numId="20">
    <w:abstractNumId w:val="13"/>
  </w:num>
  <w:num w:numId="21">
    <w:abstractNumId w:val="22"/>
  </w:num>
  <w:num w:numId="22">
    <w:abstractNumId w:val="37"/>
  </w:num>
  <w:num w:numId="23">
    <w:abstractNumId w:val="14"/>
  </w:num>
  <w:num w:numId="24">
    <w:abstractNumId w:val="16"/>
  </w:num>
  <w:num w:numId="25">
    <w:abstractNumId w:val="18"/>
  </w:num>
  <w:num w:numId="26">
    <w:abstractNumId w:val="1"/>
  </w:num>
  <w:num w:numId="27">
    <w:abstractNumId w:val="34"/>
  </w:num>
  <w:num w:numId="28">
    <w:abstractNumId w:val="19"/>
  </w:num>
  <w:num w:numId="29">
    <w:abstractNumId w:val="17"/>
  </w:num>
  <w:num w:numId="30">
    <w:abstractNumId w:val="2"/>
  </w:num>
  <w:num w:numId="31">
    <w:abstractNumId w:val="0"/>
  </w:num>
  <w:num w:numId="32">
    <w:abstractNumId w:val="6"/>
  </w:num>
  <w:num w:numId="33">
    <w:abstractNumId w:val="35"/>
  </w:num>
  <w:num w:numId="34">
    <w:abstractNumId w:val="33"/>
  </w:num>
  <w:num w:numId="35">
    <w:abstractNumId w:val="23"/>
  </w:num>
  <w:num w:numId="36">
    <w:abstractNumId w:val="29"/>
  </w:num>
  <w:num w:numId="37">
    <w:abstractNumId w:val="12"/>
  </w:num>
  <w:num w:numId="38">
    <w:abstractNumId w:val="38"/>
  </w:num>
  <w:num w:numId="39">
    <w:abstractNumId w:val="28"/>
  </w:num>
  <w:num w:numId="40">
    <w:abstractNumId w:val="8"/>
    <w:lvlOverride w:ilvl="0">
      <w:startOverride w:val="1"/>
    </w:lvlOverride>
  </w:num>
  <w:num w:numId="41">
    <w:abstractNumId w:val="8"/>
    <w:lvlOverride w:ilvl="0">
      <w:startOverride w:val="1"/>
    </w:lvlOverride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85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FE3"/>
    <w:rsid w:val="000069CD"/>
    <w:rsid w:val="000102BB"/>
    <w:rsid w:val="00011ED5"/>
    <w:rsid w:val="00013A85"/>
    <w:rsid w:val="00014996"/>
    <w:rsid w:val="00017FFC"/>
    <w:rsid w:val="000437DB"/>
    <w:rsid w:val="00054464"/>
    <w:rsid w:val="000640C2"/>
    <w:rsid w:val="00073D18"/>
    <w:rsid w:val="0007681B"/>
    <w:rsid w:val="00094A99"/>
    <w:rsid w:val="000A69FF"/>
    <w:rsid w:val="000B0D57"/>
    <w:rsid w:val="000C5E4C"/>
    <w:rsid w:val="000C665F"/>
    <w:rsid w:val="000C7E0A"/>
    <w:rsid w:val="000D6A87"/>
    <w:rsid w:val="000F3CF9"/>
    <w:rsid w:val="00102A97"/>
    <w:rsid w:val="00106F4F"/>
    <w:rsid w:val="0010715D"/>
    <w:rsid w:val="00110287"/>
    <w:rsid w:val="00111F4D"/>
    <w:rsid w:val="00122520"/>
    <w:rsid w:val="00124AA7"/>
    <w:rsid w:val="001405C2"/>
    <w:rsid w:val="001434C3"/>
    <w:rsid w:val="001458B1"/>
    <w:rsid w:val="00190D79"/>
    <w:rsid w:val="001A18F7"/>
    <w:rsid w:val="001B3DC3"/>
    <w:rsid w:val="001B3FB1"/>
    <w:rsid w:val="001B46BB"/>
    <w:rsid w:val="001B5453"/>
    <w:rsid w:val="001C54AC"/>
    <w:rsid w:val="001C70C4"/>
    <w:rsid w:val="001D78A3"/>
    <w:rsid w:val="001E29CC"/>
    <w:rsid w:val="001E4D5A"/>
    <w:rsid w:val="001E5759"/>
    <w:rsid w:val="001E6467"/>
    <w:rsid w:val="001F171D"/>
    <w:rsid w:val="001F3976"/>
    <w:rsid w:val="002038CE"/>
    <w:rsid w:val="00204059"/>
    <w:rsid w:val="00204194"/>
    <w:rsid w:val="0020738C"/>
    <w:rsid w:val="002153F9"/>
    <w:rsid w:val="00227BFF"/>
    <w:rsid w:val="00240C5C"/>
    <w:rsid w:val="00247226"/>
    <w:rsid w:val="00256EC1"/>
    <w:rsid w:val="0027017D"/>
    <w:rsid w:val="00281D20"/>
    <w:rsid w:val="002E3FBE"/>
    <w:rsid w:val="002E6A3A"/>
    <w:rsid w:val="002E6E99"/>
    <w:rsid w:val="002F5E07"/>
    <w:rsid w:val="003039E7"/>
    <w:rsid w:val="00310704"/>
    <w:rsid w:val="00312CB8"/>
    <w:rsid w:val="00323018"/>
    <w:rsid w:val="00337446"/>
    <w:rsid w:val="00343B1A"/>
    <w:rsid w:val="00351EC9"/>
    <w:rsid w:val="00360C56"/>
    <w:rsid w:val="0036103C"/>
    <w:rsid w:val="003B51EA"/>
    <w:rsid w:val="003C7E9D"/>
    <w:rsid w:val="003D0099"/>
    <w:rsid w:val="003D1F8F"/>
    <w:rsid w:val="0040168E"/>
    <w:rsid w:val="00402FD7"/>
    <w:rsid w:val="004106EA"/>
    <w:rsid w:val="00416C75"/>
    <w:rsid w:val="004271E2"/>
    <w:rsid w:val="00433F02"/>
    <w:rsid w:val="00440375"/>
    <w:rsid w:val="0046186E"/>
    <w:rsid w:val="004661E9"/>
    <w:rsid w:val="00475418"/>
    <w:rsid w:val="00475BF5"/>
    <w:rsid w:val="004805A8"/>
    <w:rsid w:val="00495BA0"/>
    <w:rsid w:val="004A43A2"/>
    <w:rsid w:val="004B4F14"/>
    <w:rsid w:val="004C34C9"/>
    <w:rsid w:val="004E088A"/>
    <w:rsid w:val="004E2CD6"/>
    <w:rsid w:val="00502038"/>
    <w:rsid w:val="005103BD"/>
    <w:rsid w:val="00512BEB"/>
    <w:rsid w:val="00515A0D"/>
    <w:rsid w:val="005253E8"/>
    <w:rsid w:val="00541695"/>
    <w:rsid w:val="0054358F"/>
    <w:rsid w:val="00546871"/>
    <w:rsid w:val="00554553"/>
    <w:rsid w:val="005574BC"/>
    <w:rsid w:val="00562494"/>
    <w:rsid w:val="00565EEF"/>
    <w:rsid w:val="005751E1"/>
    <w:rsid w:val="00580A14"/>
    <w:rsid w:val="0058119B"/>
    <w:rsid w:val="00581574"/>
    <w:rsid w:val="00586CF5"/>
    <w:rsid w:val="005A7A07"/>
    <w:rsid w:val="005B6DE9"/>
    <w:rsid w:val="005D0FC6"/>
    <w:rsid w:val="005E1237"/>
    <w:rsid w:val="005F7E1A"/>
    <w:rsid w:val="00600CA6"/>
    <w:rsid w:val="006010EF"/>
    <w:rsid w:val="006939BA"/>
    <w:rsid w:val="006A62A7"/>
    <w:rsid w:val="006B30E9"/>
    <w:rsid w:val="006D00DB"/>
    <w:rsid w:val="006E1F45"/>
    <w:rsid w:val="0070205D"/>
    <w:rsid w:val="00712815"/>
    <w:rsid w:val="0071424A"/>
    <w:rsid w:val="00717330"/>
    <w:rsid w:val="007216F8"/>
    <w:rsid w:val="00726B77"/>
    <w:rsid w:val="00730B02"/>
    <w:rsid w:val="00733295"/>
    <w:rsid w:val="00734149"/>
    <w:rsid w:val="00753510"/>
    <w:rsid w:val="00761B5E"/>
    <w:rsid w:val="007700EA"/>
    <w:rsid w:val="00776877"/>
    <w:rsid w:val="00776D9A"/>
    <w:rsid w:val="00777D9B"/>
    <w:rsid w:val="00785604"/>
    <w:rsid w:val="0078680F"/>
    <w:rsid w:val="00787FED"/>
    <w:rsid w:val="007C1051"/>
    <w:rsid w:val="007C79DA"/>
    <w:rsid w:val="007D0CCD"/>
    <w:rsid w:val="007E302B"/>
    <w:rsid w:val="007F07BD"/>
    <w:rsid w:val="007F5FD2"/>
    <w:rsid w:val="007F6508"/>
    <w:rsid w:val="00802FE3"/>
    <w:rsid w:val="00815BA3"/>
    <w:rsid w:val="00825008"/>
    <w:rsid w:val="008316B6"/>
    <w:rsid w:val="00832B0E"/>
    <w:rsid w:val="008339EA"/>
    <w:rsid w:val="00846F2B"/>
    <w:rsid w:val="0085181F"/>
    <w:rsid w:val="00872519"/>
    <w:rsid w:val="00887D5B"/>
    <w:rsid w:val="00895480"/>
    <w:rsid w:val="008A4EDD"/>
    <w:rsid w:val="008B7CEB"/>
    <w:rsid w:val="008C0199"/>
    <w:rsid w:val="008D413B"/>
    <w:rsid w:val="0090544A"/>
    <w:rsid w:val="009111EC"/>
    <w:rsid w:val="00927960"/>
    <w:rsid w:val="0095280E"/>
    <w:rsid w:val="00967DB0"/>
    <w:rsid w:val="00986C55"/>
    <w:rsid w:val="00993272"/>
    <w:rsid w:val="0099708A"/>
    <w:rsid w:val="009A293A"/>
    <w:rsid w:val="009B2B33"/>
    <w:rsid w:val="009C009B"/>
    <w:rsid w:val="009C0F40"/>
    <w:rsid w:val="009C219E"/>
    <w:rsid w:val="009D43D3"/>
    <w:rsid w:val="009D4A6D"/>
    <w:rsid w:val="009E5F97"/>
    <w:rsid w:val="009F3434"/>
    <w:rsid w:val="009F6AB3"/>
    <w:rsid w:val="00A02C53"/>
    <w:rsid w:val="00A04618"/>
    <w:rsid w:val="00A3558C"/>
    <w:rsid w:val="00A55E5F"/>
    <w:rsid w:val="00A740E6"/>
    <w:rsid w:val="00A80188"/>
    <w:rsid w:val="00A86970"/>
    <w:rsid w:val="00A92052"/>
    <w:rsid w:val="00A96401"/>
    <w:rsid w:val="00AA14D4"/>
    <w:rsid w:val="00AC189A"/>
    <w:rsid w:val="00AC2DE0"/>
    <w:rsid w:val="00AD1FD6"/>
    <w:rsid w:val="00AE26E7"/>
    <w:rsid w:val="00AE3E91"/>
    <w:rsid w:val="00B038F0"/>
    <w:rsid w:val="00B064EB"/>
    <w:rsid w:val="00B17AB1"/>
    <w:rsid w:val="00B235E6"/>
    <w:rsid w:val="00B263F8"/>
    <w:rsid w:val="00B3395B"/>
    <w:rsid w:val="00B4283F"/>
    <w:rsid w:val="00B42905"/>
    <w:rsid w:val="00B46BE1"/>
    <w:rsid w:val="00B5063B"/>
    <w:rsid w:val="00B55A16"/>
    <w:rsid w:val="00B70276"/>
    <w:rsid w:val="00B73A59"/>
    <w:rsid w:val="00B76C1F"/>
    <w:rsid w:val="00B87EB9"/>
    <w:rsid w:val="00B92B2F"/>
    <w:rsid w:val="00BA016C"/>
    <w:rsid w:val="00BB1FEB"/>
    <w:rsid w:val="00BB7902"/>
    <w:rsid w:val="00BB7D8F"/>
    <w:rsid w:val="00BC4224"/>
    <w:rsid w:val="00BD5E0B"/>
    <w:rsid w:val="00BE247A"/>
    <w:rsid w:val="00BF2105"/>
    <w:rsid w:val="00C0332E"/>
    <w:rsid w:val="00C12EA0"/>
    <w:rsid w:val="00C42DC7"/>
    <w:rsid w:val="00C6627C"/>
    <w:rsid w:val="00C77282"/>
    <w:rsid w:val="00CA1690"/>
    <w:rsid w:val="00CD4652"/>
    <w:rsid w:val="00CE64CF"/>
    <w:rsid w:val="00CF2E16"/>
    <w:rsid w:val="00D06E8F"/>
    <w:rsid w:val="00D11A8B"/>
    <w:rsid w:val="00D12F01"/>
    <w:rsid w:val="00D25AF4"/>
    <w:rsid w:val="00D504AD"/>
    <w:rsid w:val="00D612C9"/>
    <w:rsid w:val="00D61B3E"/>
    <w:rsid w:val="00D702F7"/>
    <w:rsid w:val="00D868F5"/>
    <w:rsid w:val="00D948FA"/>
    <w:rsid w:val="00D953DF"/>
    <w:rsid w:val="00DA66A3"/>
    <w:rsid w:val="00DB0122"/>
    <w:rsid w:val="00DB070F"/>
    <w:rsid w:val="00DC0ACC"/>
    <w:rsid w:val="00DC38E9"/>
    <w:rsid w:val="00DD7D00"/>
    <w:rsid w:val="00DE125C"/>
    <w:rsid w:val="00DE6E6A"/>
    <w:rsid w:val="00DF57EE"/>
    <w:rsid w:val="00E06010"/>
    <w:rsid w:val="00E16AB7"/>
    <w:rsid w:val="00E269AD"/>
    <w:rsid w:val="00E35C77"/>
    <w:rsid w:val="00E37ACD"/>
    <w:rsid w:val="00E400AA"/>
    <w:rsid w:val="00E42A79"/>
    <w:rsid w:val="00E45CEF"/>
    <w:rsid w:val="00E67211"/>
    <w:rsid w:val="00E775CC"/>
    <w:rsid w:val="00E82A07"/>
    <w:rsid w:val="00E83E10"/>
    <w:rsid w:val="00E94DAA"/>
    <w:rsid w:val="00E95C8E"/>
    <w:rsid w:val="00EA15FF"/>
    <w:rsid w:val="00EC0986"/>
    <w:rsid w:val="00EC21CE"/>
    <w:rsid w:val="00EE029E"/>
    <w:rsid w:val="00EF284E"/>
    <w:rsid w:val="00F07574"/>
    <w:rsid w:val="00F07677"/>
    <w:rsid w:val="00F20288"/>
    <w:rsid w:val="00F31D17"/>
    <w:rsid w:val="00F35524"/>
    <w:rsid w:val="00F3649A"/>
    <w:rsid w:val="00F44D48"/>
    <w:rsid w:val="00F772AA"/>
    <w:rsid w:val="00F819B5"/>
    <w:rsid w:val="00F83C9F"/>
    <w:rsid w:val="00FD641F"/>
    <w:rsid w:val="00FE08A8"/>
    <w:rsid w:val="00FE2963"/>
    <w:rsid w:val="00FE5029"/>
    <w:rsid w:val="00FE5F67"/>
    <w:rsid w:val="00F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C1BFC"/>
  <w15:chartTrackingRefBased/>
  <w15:docId w15:val="{3ED31B23-0470-47DB-AFCF-2A60284F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PixelPlus"/>
    <w:next w:val="a"/>
    <w:link w:val="10"/>
    <w:uiPriority w:val="9"/>
    <w:qFormat/>
    <w:rsid w:val="00433F02"/>
    <w:pPr>
      <w:keepNext/>
      <w:keepLines/>
      <w:numPr>
        <w:numId w:val="1"/>
      </w:numPr>
      <w:spacing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2">
    <w:name w:val="heading 2"/>
    <w:basedOn w:val="PixelPlus"/>
    <w:next w:val="a"/>
    <w:link w:val="20"/>
    <w:uiPriority w:val="9"/>
    <w:unhideWhenUsed/>
    <w:qFormat/>
    <w:rsid w:val="00433F02"/>
    <w:pPr>
      <w:keepNext/>
      <w:keepLines/>
      <w:numPr>
        <w:numId w:val="2"/>
      </w:numPr>
      <w:spacing w:before="120" w:after="120" w:line="240" w:lineRule="auto"/>
      <w:ind w:left="1068"/>
      <w:outlineLvl w:val="1"/>
    </w:pPr>
    <w:rPr>
      <w:rFonts w:eastAsiaTheme="majorEastAsia" w:cstheme="majorBidi"/>
      <w:b/>
      <w:color w:val="1F4E79" w:themeColor="accent1" w:themeShade="80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3F02"/>
    <w:pPr>
      <w:keepNext/>
      <w:keepLines/>
      <w:numPr>
        <w:numId w:val="3"/>
      </w:numPr>
      <w:spacing w:before="40" w:after="0"/>
      <w:ind w:left="1776"/>
      <w:jc w:val="both"/>
      <w:outlineLvl w:val="2"/>
    </w:pPr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ixelPlus">
    <w:name w:val="PixelPlus"/>
    <w:link w:val="PixelPlus0"/>
    <w:qFormat/>
    <w:rsid w:val="0090544A"/>
    <w:pPr>
      <w:spacing w:before="240" w:after="240" w:line="276" w:lineRule="auto"/>
      <w:jc w:val="both"/>
    </w:pPr>
    <w:rPr>
      <w:rFonts w:cs="Times New Roman"/>
      <w:sz w:val="28"/>
      <w:szCs w:val="28"/>
    </w:rPr>
  </w:style>
  <w:style w:type="character" w:customStyle="1" w:styleId="PixelPlus0">
    <w:name w:val="PixelPlus Знак"/>
    <w:basedOn w:val="a0"/>
    <w:link w:val="PixelPlus"/>
    <w:rsid w:val="0090544A"/>
    <w:rPr>
      <w:rFonts w:cs="Times New Roman"/>
      <w:sz w:val="28"/>
      <w:szCs w:val="28"/>
    </w:rPr>
  </w:style>
  <w:style w:type="paragraph" w:styleId="a3">
    <w:name w:val="No Spacing"/>
    <w:uiPriority w:val="1"/>
    <w:rsid w:val="00D953DF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35524"/>
  </w:style>
  <w:style w:type="paragraph" w:styleId="a6">
    <w:name w:val="footer"/>
    <w:basedOn w:val="a"/>
    <w:link w:val="a7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35524"/>
  </w:style>
  <w:style w:type="character" w:styleId="a8">
    <w:name w:val="Hyperlink"/>
    <w:basedOn w:val="a0"/>
    <w:uiPriority w:val="99"/>
    <w:unhideWhenUsed/>
    <w:rsid w:val="00F35524"/>
    <w:rPr>
      <w:color w:val="0563C1" w:themeColor="hyperlink"/>
      <w:u w:val="single"/>
    </w:rPr>
  </w:style>
  <w:style w:type="paragraph" w:customStyle="1" w:styleId="11">
    <w:name w:val="Заголовок1"/>
    <w:basedOn w:val="a"/>
    <w:next w:val="a9"/>
    <w:rsid w:val="00F35524"/>
    <w:pPr>
      <w:keepNext/>
      <w:suppressAutoHyphens/>
      <w:spacing w:before="240" w:after="120" w:line="240" w:lineRule="auto"/>
    </w:pPr>
    <w:rPr>
      <w:rFonts w:ascii="Arial" w:eastAsia="MS Mincho" w:hAnsi="Arial" w:cs="Tahoma"/>
      <w:sz w:val="28"/>
      <w:szCs w:val="28"/>
      <w:lang w:eastAsia="ar-SA"/>
    </w:rPr>
  </w:style>
  <w:style w:type="paragraph" w:styleId="a9">
    <w:name w:val="Body Text"/>
    <w:basedOn w:val="a"/>
    <w:link w:val="aa"/>
    <w:uiPriority w:val="99"/>
    <w:rsid w:val="00F35524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a">
    <w:name w:val="Основной текст Знак"/>
    <w:basedOn w:val="a0"/>
    <w:link w:val="a9"/>
    <w:uiPriority w:val="99"/>
    <w:rsid w:val="00F3552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433F02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customStyle="1" w:styleId="PP">
    <w:name w:val="Заголовок основной PP"/>
    <w:basedOn w:val="a"/>
    <w:link w:val="PP0"/>
    <w:qFormat/>
    <w:rsid w:val="001B3FB1"/>
    <w:pPr>
      <w:spacing w:line="276" w:lineRule="auto"/>
      <w:jc w:val="center"/>
    </w:pPr>
    <w:rPr>
      <w:rFonts w:ascii="Calibri" w:hAnsi="Calibri"/>
      <w:b/>
      <w:sz w:val="48"/>
      <w:szCs w:val="28"/>
    </w:rPr>
  </w:style>
  <w:style w:type="paragraph" w:customStyle="1" w:styleId="PP1">
    <w:name w:val="Рисунок PP"/>
    <w:basedOn w:val="PixelPlus"/>
    <w:link w:val="PP2"/>
    <w:qFormat/>
    <w:rsid w:val="00D12F01"/>
    <w:pPr>
      <w:jc w:val="center"/>
    </w:pPr>
    <w:rPr>
      <w:rFonts w:ascii="Calibri" w:hAnsi="Calibri"/>
      <w:i/>
      <w:sz w:val="24"/>
    </w:rPr>
  </w:style>
  <w:style w:type="character" w:customStyle="1" w:styleId="PP0">
    <w:name w:val="Заголовок основной PP Знак"/>
    <w:basedOn w:val="a0"/>
    <w:link w:val="PP"/>
    <w:rsid w:val="001B3FB1"/>
    <w:rPr>
      <w:rFonts w:ascii="Calibri" w:hAnsi="Calibri"/>
      <w:b/>
      <w:sz w:val="48"/>
      <w:szCs w:val="28"/>
    </w:rPr>
  </w:style>
  <w:style w:type="paragraph" w:customStyle="1" w:styleId="PP3">
    <w:name w:val="Таблица PP"/>
    <w:basedOn w:val="PixelPlus"/>
    <w:link w:val="PP4"/>
    <w:qFormat/>
    <w:rsid w:val="00D12F01"/>
    <w:pPr>
      <w:jc w:val="right"/>
    </w:pPr>
    <w:rPr>
      <w:rFonts w:ascii="Calibri" w:hAnsi="Calibri"/>
      <w:sz w:val="24"/>
    </w:rPr>
  </w:style>
  <w:style w:type="character" w:customStyle="1" w:styleId="PP2">
    <w:name w:val="Рисунок PP Знак"/>
    <w:basedOn w:val="PixelPlus0"/>
    <w:link w:val="PP1"/>
    <w:rsid w:val="00D12F01"/>
    <w:rPr>
      <w:rFonts w:ascii="Calibri" w:hAnsi="Calibri" w:cs="Times New Roman"/>
      <w:i/>
      <w:sz w:val="24"/>
      <w:szCs w:val="28"/>
    </w:rPr>
  </w:style>
  <w:style w:type="paragraph" w:customStyle="1" w:styleId="PP5">
    <w:name w:val="Английские слова PP"/>
    <w:basedOn w:val="PixelPlus"/>
    <w:link w:val="PP6"/>
    <w:qFormat/>
    <w:rsid w:val="00D12F01"/>
    <w:rPr>
      <w:rFonts w:ascii="Calibri" w:hAnsi="Calibri"/>
      <w:i/>
    </w:rPr>
  </w:style>
  <w:style w:type="character" w:customStyle="1" w:styleId="PP4">
    <w:name w:val="Таблица PP Знак"/>
    <w:basedOn w:val="PixelPlus0"/>
    <w:link w:val="PP3"/>
    <w:rsid w:val="00D12F01"/>
    <w:rPr>
      <w:rFonts w:ascii="Calibri" w:hAnsi="Calibri" w:cs="Times New Roman"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433F02"/>
    <w:rPr>
      <w:rFonts w:eastAsiaTheme="majorEastAsia" w:cstheme="majorBidi"/>
      <w:b/>
      <w:color w:val="1F4E79" w:themeColor="accent1" w:themeShade="80"/>
      <w:sz w:val="36"/>
      <w:szCs w:val="26"/>
    </w:rPr>
  </w:style>
  <w:style w:type="character" w:customStyle="1" w:styleId="PP6">
    <w:name w:val="Английские слова PP Знак"/>
    <w:basedOn w:val="PixelPlus0"/>
    <w:link w:val="PP5"/>
    <w:rsid w:val="00D12F01"/>
    <w:rPr>
      <w:rFonts w:ascii="Calibri" w:hAnsi="Calibri" w:cs="Times New Roman"/>
      <w:i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33F02"/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table" w:styleId="ab">
    <w:name w:val="Table Grid"/>
    <w:basedOn w:val="a1"/>
    <w:uiPriority w:val="39"/>
    <w:rsid w:val="005B6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uiPriority w:val="99"/>
    <w:semiHidden/>
    <w:unhideWhenUsed/>
    <w:rsid w:val="0010715D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10715D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10715D"/>
    <w:rPr>
      <w:vertAlign w:val="superscript"/>
    </w:rPr>
  </w:style>
  <w:style w:type="character" w:customStyle="1" w:styleId="UnresolvedMention">
    <w:name w:val="Unresolved Mention"/>
    <w:basedOn w:val="a0"/>
    <w:uiPriority w:val="99"/>
    <w:semiHidden/>
    <w:unhideWhenUsed/>
    <w:rsid w:val="006939BA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EC0986"/>
    <w:rPr>
      <w:color w:val="808080"/>
    </w:rPr>
  </w:style>
  <w:style w:type="character" w:styleId="af0">
    <w:name w:val="FollowedHyperlink"/>
    <w:basedOn w:val="a0"/>
    <w:uiPriority w:val="99"/>
    <w:semiHidden/>
    <w:unhideWhenUsed/>
    <w:rsid w:val="009A293A"/>
    <w:rPr>
      <w:color w:val="954F72" w:themeColor="followed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85181F"/>
    <w:pPr>
      <w:numPr>
        <w:numId w:val="0"/>
      </w:numPr>
      <w:spacing w:line="259" w:lineRule="auto"/>
      <w:jc w:val="left"/>
      <w:outlineLvl w:val="9"/>
    </w:pPr>
    <w:rPr>
      <w:b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5181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5181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5181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arda-estate.ru/zagorodnaya-nedvizhimost/rublevo-uspenskoe/razdory/10-jardov/" TargetMode="External"/><Relationship Id="rId18" Type="http://schemas.openxmlformats.org/officeDocument/2006/relationships/hyperlink" Target="https://garda-estate.ru/zagorodnaya-nedvizhimost/doma/" TargetMode="External"/><Relationship Id="rId26" Type="http://schemas.openxmlformats.org/officeDocument/2006/relationships/hyperlink" Target="https://garda-estate.ru/zagorodnaya-nedvizhimost/rublevo-uspenskoe/nikolina-gora/sosnovyj-bor-nikolina-gora/" TargetMode="External"/><Relationship Id="rId39" Type="http://schemas.openxmlformats.org/officeDocument/2006/relationships/hyperlink" Target="https://tools.pixelplus.ru/tools/otrezki-teksta-v-yandex" TargetMode="External"/><Relationship Id="rId21" Type="http://schemas.openxmlformats.org/officeDocument/2006/relationships/hyperlink" Target="https://garda-estate.ru/zagorodnaya-nedvizhimost/rublevo-uspenskoe/zhukovka/info/" TargetMode="External"/><Relationship Id="rId34" Type="http://schemas.openxmlformats.org/officeDocument/2006/relationships/hyperlink" Target="https://garda-estate.ru/zagorodnaya-nedvizhimost/rublevo-uspenskoe/barviha/barviha-village/" TargetMode="External"/><Relationship Id="rId42" Type="http://schemas.openxmlformats.org/officeDocument/2006/relationships/hyperlink" Target="https://garda-estate.ru/zagorodnaya-nedvizhimost/doma/" TargetMode="External"/><Relationship Id="rId47" Type="http://schemas.openxmlformats.org/officeDocument/2006/relationships/hyperlink" Target="https://garda-estate.ru/zagorodnaya-nedvizhimost/rublevo-uspenskoe/barviha/nov-dpk/info/" TargetMode="External"/><Relationship Id="rId50" Type="http://schemas.openxmlformats.org/officeDocument/2006/relationships/hyperlink" Target="https://garda-estate.ru/sovety/" TargetMode="External"/><Relationship Id="rId55" Type="http://schemas.openxmlformats.org/officeDocument/2006/relationships/hyperlink" Target="http://www.slrealty.ru" TargetMode="External"/><Relationship Id="rId63" Type="http://schemas.openxmlformats.org/officeDocument/2006/relationships/image" Target="media/image9.png"/><Relationship Id="rId68" Type="http://schemas.openxmlformats.org/officeDocument/2006/relationships/hyperlink" Target="https://www.welhome.ru/zagorodnaya-nedvizhimost/mescherskij-dom-650-kv-m-pod-klyuch-na-uchastke-865-sotok-v-ohranyaemom-poselke-z-14951" TargetMode="External"/><Relationship Id="rId76" Type="http://schemas.openxmlformats.org/officeDocument/2006/relationships/hyperlink" Target="https://one-estate.ru/doma/prodazha-doma-v-kp-nikolino-id-1471/" TargetMode="External"/><Relationship Id="rId84" Type="http://schemas.openxmlformats.org/officeDocument/2006/relationships/hyperlink" Target="https://tools.pixelplus.ru/tools/otrezki-teksta-v-yandex" TargetMode="External"/><Relationship Id="rId89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yperlink" Target="https://garda-estate.ru/zagorodnaya-nedvizhimost/rublevo-uspenskoe/barviha/" TargetMode="External"/><Relationship Id="rId29" Type="http://schemas.openxmlformats.org/officeDocument/2006/relationships/hyperlink" Target="https://garda-estate.ru/zagorodnaya-nedvizhimost/rublevo-uspenskoe/kottedzhy/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garda-estate.ru/zagorodnaya-nedvizhimost/rublevo-uspenskoe/doma/" TargetMode="External"/><Relationship Id="rId32" Type="http://schemas.openxmlformats.org/officeDocument/2006/relationships/hyperlink" Target="https://garda-estate.ru/zagorodnaya-nedvizhimost/arenda/rublevo-uspenskoe/zhukovka/" TargetMode="External"/><Relationship Id="rId37" Type="http://schemas.openxmlformats.org/officeDocument/2006/relationships/hyperlink" Target="https://garda-estate.ru/zagorodnaya-nedvizhimost/novorizhskoe/pavlovskaja-sloboda/knjazhe-ozero/" TargetMode="External"/><Relationship Id="rId40" Type="http://schemas.openxmlformats.org/officeDocument/2006/relationships/hyperlink" Target="https://turgenev.ashmanov.com/" TargetMode="External"/><Relationship Id="rId45" Type="http://schemas.openxmlformats.org/officeDocument/2006/relationships/hyperlink" Target="https://garda-estate.ru/zagorodnaya-nedvizhimost/poselki/" TargetMode="External"/><Relationship Id="rId53" Type="http://schemas.openxmlformats.org/officeDocument/2006/relationships/hyperlink" Target="https://country.realtor.ru/" TargetMode="External"/><Relationship Id="rId58" Type="http://schemas.openxmlformats.org/officeDocument/2006/relationships/image" Target="media/image7.png"/><Relationship Id="rId66" Type="http://schemas.openxmlformats.org/officeDocument/2006/relationships/hyperlink" Target="https://www.brightestate.ru/kupit-kvartiru-705-kvm-bez-vnutrenney-otdelki-v-zagorodnom-poselke-park-avenyu-11156" TargetMode="External"/><Relationship Id="rId74" Type="http://schemas.openxmlformats.org/officeDocument/2006/relationships/hyperlink" Target="https://one-estate.ru/doma/prodazha-doma-v-kp-nikolino-id-1471/" TargetMode="External"/><Relationship Id="rId79" Type="http://schemas.openxmlformats.org/officeDocument/2006/relationships/hyperlink" Target="https://www.ashmanov.com/lab2019.pdf" TargetMode="External"/><Relationship Id="rId87" Type="http://schemas.openxmlformats.org/officeDocument/2006/relationships/hyperlink" Target="https://turgenev.ashmanov.com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metrium.ru/zagorodnaya-nedvizhimost/kottedzhi_taunkhausy/2760/" TargetMode="External"/><Relationship Id="rId82" Type="http://schemas.openxmlformats.org/officeDocument/2006/relationships/header" Target="header1.xml"/><Relationship Id="rId19" Type="http://schemas.openxmlformats.org/officeDocument/2006/relationships/hyperlink" Target="https://garda-estate.ru/zagorodnaya-nedvizhimost/rublevo-uspenskoe/barviha/sady-majendorf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arda-estate.ru/zagorodnaya-nedvizhimost/minskoe/gribovo/" TargetMode="External"/><Relationship Id="rId22" Type="http://schemas.openxmlformats.org/officeDocument/2006/relationships/hyperlink" Target="https://garda-estate.ru/zagorodnaya-nedvizhimost/rublevo-uspenskoe/soloslovo/diplomat/" TargetMode="External"/><Relationship Id="rId27" Type="http://schemas.openxmlformats.org/officeDocument/2006/relationships/hyperlink" Target="https://garda-estate.ru/zagorodnaya-nedvizhimost/rublevo-uspenskoe/nikolina-gora/" TargetMode="External"/><Relationship Id="rId30" Type="http://schemas.openxmlformats.org/officeDocument/2006/relationships/hyperlink" Target="https://garda-estate.ru/zagorodnaya-nedvizhimost/doma/tag-s-basseynom/" TargetMode="External"/><Relationship Id="rId35" Type="http://schemas.openxmlformats.org/officeDocument/2006/relationships/hyperlink" Target="https://garda-estate.ru/zagorodnaya-nedvizhimost/novorizhskoe/mjakinino/beresta/" TargetMode="External"/><Relationship Id="rId43" Type="http://schemas.openxmlformats.org/officeDocument/2006/relationships/hyperlink" Target="https://garda-estate.ru/zagorodnaya-nedvizhimost/minskoe/doma/" TargetMode="External"/><Relationship Id="rId48" Type="http://schemas.openxmlformats.org/officeDocument/2006/relationships/hyperlink" Target="https://garda-estate.ru/sobstvennikam/" TargetMode="External"/><Relationship Id="rId56" Type="http://schemas.openxmlformats.org/officeDocument/2006/relationships/image" Target="media/image6.png"/><Relationship Id="rId64" Type="http://schemas.openxmlformats.org/officeDocument/2006/relationships/hyperlink" Target="https://www.brightestate.ru/kupit-kvartiru-705-kvm-bez-vnutrenney-otdelki-v-zagorodnom-poselke-park-avenyu-11156" TargetMode="External"/><Relationship Id="rId69" Type="http://schemas.openxmlformats.org/officeDocument/2006/relationships/image" Target="media/image12.png"/><Relationship Id="rId77" Type="http://schemas.openxmlformats.org/officeDocument/2006/relationships/image" Target="media/image16.png"/><Relationship Id="rId8" Type="http://schemas.openxmlformats.org/officeDocument/2006/relationships/image" Target="media/image1.png"/><Relationship Id="rId51" Type="http://schemas.openxmlformats.org/officeDocument/2006/relationships/hyperlink" Target="https://garda-estate.ru/sovety/pokupka/osnovnye-prichiny-kupit-taunkhaus/" TargetMode="External"/><Relationship Id="rId72" Type="http://schemas.openxmlformats.org/officeDocument/2006/relationships/hyperlink" Target="https://choice-estate.ru/zagorodnaya-nedvizhimost/4638/" TargetMode="External"/><Relationship Id="rId80" Type="http://schemas.openxmlformats.org/officeDocument/2006/relationships/hyperlink" Target="https://www.ashmanov.com/lab2019.pdf" TargetMode="External"/><Relationship Id="rId85" Type="http://schemas.openxmlformats.org/officeDocument/2006/relationships/hyperlink" Target="https://turgenev.ashmanov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garda-estate.ru/zagorodnaya-nedvizhimost/rublevo-uspenskoe/doma/" TargetMode="External"/><Relationship Id="rId17" Type="http://schemas.openxmlformats.org/officeDocument/2006/relationships/hyperlink" Target="https://garda-estate.ru/zagorodnaya-nedvizhimost/rublevo-uspenskoe/barviha/" TargetMode="External"/><Relationship Id="rId25" Type="http://schemas.openxmlformats.org/officeDocument/2006/relationships/hyperlink" Target="https://garda-estate.ru/zagorodnaya-nedvizhimost/rublevo-uspenskoe/barviha/" TargetMode="External"/><Relationship Id="rId33" Type="http://schemas.openxmlformats.org/officeDocument/2006/relationships/hyperlink" Target="https://garda-estate.ru/zagorodnaya-nedvizhimost/rublevo-uspenskoe/tag-uchastok-na-rublevke/" TargetMode="External"/><Relationship Id="rId38" Type="http://schemas.openxmlformats.org/officeDocument/2006/relationships/chart" Target="charts/chart1.xml"/><Relationship Id="rId46" Type="http://schemas.openxmlformats.org/officeDocument/2006/relationships/hyperlink" Target="https://garda-estate.ru/zagorodnaya-nedvizhimost/arenda/rublevo-uspenskoe/zhukovka/ilinskie-dachi/3249.html" TargetMode="External"/><Relationship Id="rId59" Type="http://schemas.openxmlformats.org/officeDocument/2006/relationships/hyperlink" Target="https://www.brightestate.ru/kupit-kvartiru-705-kvm-bez-vnutrenney-otdelki-v-zagorodnom-poselke-park-avenyu-11156" TargetMode="External"/><Relationship Id="rId67" Type="http://schemas.openxmlformats.org/officeDocument/2006/relationships/image" Target="media/image11.png"/><Relationship Id="rId20" Type="http://schemas.openxmlformats.org/officeDocument/2006/relationships/hyperlink" Target="https://garda-estate.ru/zagorodnaya-nedvizhimost/rublevo-uspenskoe/zhukovka/" TargetMode="External"/><Relationship Id="rId41" Type="http://schemas.openxmlformats.org/officeDocument/2006/relationships/hyperlink" Target="https://garda-estate.ru/" TargetMode="External"/><Relationship Id="rId54" Type="http://schemas.openxmlformats.org/officeDocument/2006/relationships/image" Target="media/image5.png"/><Relationship Id="rId62" Type="http://schemas.openxmlformats.org/officeDocument/2006/relationships/hyperlink" Target="http://joxi.ru/LmG7NvbFwLeobm" TargetMode="External"/><Relationship Id="rId70" Type="http://schemas.openxmlformats.org/officeDocument/2006/relationships/hyperlink" Target="https://choice-estate.ru/zagorodnaya-nedvizhimost/4638/" TargetMode="External"/><Relationship Id="rId75" Type="http://schemas.openxmlformats.org/officeDocument/2006/relationships/image" Target="media/image15.png"/><Relationship Id="rId83" Type="http://schemas.openxmlformats.org/officeDocument/2006/relationships/footer" Target="footer1.xm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arda-estate.ru/zagorodnaya-nedvizhimost/minskoe/gribovo/" TargetMode="External"/><Relationship Id="rId23" Type="http://schemas.openxmlformats.org/officeDocument/2006/relationships/hyperlink" Target="https://garda-estate.ru/zagorodnaya-nedvizhimost/doma/" TargetMode="External"/><Relationship Id="rId28" Type="http://schemas.openxmlformats.org/officeDocument/2006/relationships/hyperlink" Target="https://garda-estate.ru/zagorodnaya-nedvizhimost/ilinskoe/nikolo-urjupino/novahovo/" TargetMode="External"/><Relationship Id="rId36" Type="http://schemas.openxmlformats.org/officeDocument/2006/relationships/hyperlink" Target="https://garda-estate.ru/zagorodnaya-nedvizhimost/novorizhskoe/chesnokovo/millenium-park/" TargetMode="External"/><Relationship Id="rId49" Type="http://schemas.openxmlformats.org/officeDocument/2006/relationships/hyperlink" Target="https://garda-estate.ru/services/" TargetMode="External"/><Relationship Id="rId57" Type="http://schemas.openxmlformats.org/officeDocument/2006/relationships/hyperlink" Target="https://www.slrealty.ru/house/sale/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garda-estate.ru/zagorodnaya-nedvizhimost/rublevo-uspenskoe/barviha/sady-majendorf/" TargetMode="External"/><Relationship Id="rId44" Type="http://schemas.openxmlformats.org/officeDocument/2006/relationships/hyperlink" Target="https://garda-estate.ru/zagorodnaya-nedvizhimost/rublevo-uspenskoe/barviha/nov-dpk/" TargetMode="External"/><Relationship Id="rId52" Type="http://schemas.openxmlformats.org/officeDocument/2006/relationships/hyperlink" Target="https://garda-estate.ru/company/" TargetMode="External"/><Relationship Id="rId60" Type="http://schemas.openxmlformats.org/officeDocument/2006/relationships/image" Target="media/image8.png"/><Relationship Id="rId65" Type="http://schemas.openxmlformats.org/officeDocument/2006/relationships/image" Target="media/image10.png"/><Relationship Id="rId73" Type="http://schemas.openxmlformats.org/officeDocument/2006/relationships/image" Target="media/image14.png"/><Relationship Id="rId78" Type="http://schemas.openxmlformats.org/officeDocument/2006/relationships/hyperlink" Target="https://one-estate.ru/doma/prodazha-doma-v-kp-nikolino-id-1471/" TargetMode="External"/><Relationship Id="rId81" Type="http://schemas.openxmlformats.org/officeDocument/2006/relationships/hyperlink" Target="https://country.realtor.ru/" TargetMode="External"/><Relationship Id="rId86" Type="http://schemas.openxmlformats.org/officeDocument/2006/relationships/hyperlink" Target="https://tools.pixelplus.ru/tools/otrezki-teksta-v-yandex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ixelplus.ru/poiskovoe_prodvizhenie_sajtov/yandex-bandit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ixelplus.ru" TargetMode="External"/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ya\AppData\Roaming\Microsoft\Templates\&#1064;&#1072;&#1073;&#1083;&#1086;&#1085;%20Pixel%20Plus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omya\Dropbox\Projects_Khomyakov\garda-estate.ru\&#1044;&#1072;&#1085;&#1085;&#1099;&#1077;%20&#1087;&#1086;%20&#1089;&#1072;&#1081;&#1090;&#1091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ru-RU"/>
              <a:t>Источники трафика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ED77-4E01-929E-B5B964CAA143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ED77-4E01-929E-B5B964CAA143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ED77-4E01-929E-B5B964CAA143}"/>
              </c:ext>
            </c:extLst>
          </c:dPt>
          <c:dPt>
            <c:idx val="3"/>
            <c:bubble3D val="0"/>
            <c:spPr>
              <a:solidFill>
                <a:schemeClr val="accent4">
                  <a:lumMod val="50000"/>
                </a:scheme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ED77-4E01-929E-B5B964CAA143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ED77-4E01-929E-B5B964CAA143}"/>
              </c:ext>
            </c:extLst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ED77-4E01-929E-B5B964CAA14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'Источники трафика'!$A$3:$A$8</c:f>
              <c:strCache>
                <c:ptCount val="6"/>
                <c:pt idx="0">
                  <c:v>Переходы из поисковых систем</c:v>
                </c:pt>
                <c:pt idx="1">
                  <c:v>Прямые заходы</c:v>
                </c:pt>
                <c:pt idx="2">
                  <c:v>Переходы по рекламе</c:v>
                </c:pt>
                <c:pt idx="3">
                  <c:v>Внутренние переходы</c:v>
                </c:pt>
                <c:pt idx="4">
                  <c:v>Переходы по ссылкам на сайтах</c:v>
                </c:pt>
                <c:pt idx="5">
                  <c:v>Переходы из социальных сетей</c:v>
                </c:pt>
              </c:strCache>
            </c:strRef>
          </c:cat>
          <c:val>
            <c:numRef>
              <c:f>'Источники трафика'!$C$3:$C$8</c:f>
              <c:numCache>
                <c:formatCode>General</c:formatCode>
                <c:ptCount val="6"/>
                <c:pt idx="0">
                  <c:v>45606</c:v>
                </c:pt>
                <c:pt idx="1">
                  <c:v>14982</c:v>
                </c:pt>
                <c:pt idx="2">
                  <c:v>15864</c:v>
                </c:pt>
                <c:pt idx="3">
                  <c:v>5282</c:v>
                </c:pt>
                <c:pt idx="4">
                  <c:v>1589</c:v>
                </c:pt>
                <c:pt idx="5">
                  <c:v>581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ED77-4E01-929E-B5B964CAA143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1CF39-9A0C-4476-95EE-625F1E6EC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Pixel Plus.dotx</Template>
  <TotalTime>1117</TotalTime>
  <Pages>1</Pages>
  <Words>6467</Words>
  <Characters>36868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Хомяков</dc:creator>
  <cp:keywords/>
  <dc:description/>
  <cp:lastModifiedBy>SEO Специалист</cp:lastModifiedBy>
  <cp:revision>237</cp:revision>
  <dcterms:created xsi:type="dcterms:W3CDTF">2020-03-03T12:16:00Z</dcterms:created>
  <dcterms:modified xsi:type="dcterms:W3CDTF">2020-03-10T06:38:00Z</dcterms:modified>
</cp:coreProperties>
</file>