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png" ContentType="image/png"/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charts/chart1.xml" ContentType="application/vnd.openxmlformats-officedocument.drawingml.chart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730B02" w:rsidRDefault="00730B02" w:rsidP="00730B02">
      <w:pPr>
        <w:pStyle w:val="PP"/>
      </w:pPr>
    </w:p>
    <w:p w:rsidR="00730B02" w:rsidRDefault="00730B02" w:rsidP="00730B02">
      <w:pPr>
        <w:pStyle w:val="PP"/>
      </w:pPr>
    </w:p>
    <w:p w:rsidR="00730B02" w:rsidRDefault="00730B02" w:rsidP="00730B02">
      <w:pPr>
        <w:pStyle w:val="PP"/>
      </w:pPr>
    </w:p>
    <w:p w:rsidR="00730B02" w:rsidRDefault="00730B02" w:rsidP="00730B02">
      <w:pPr>
        <w:pStyle w:val="PP"/>
      </w:pPr>
    </w:p>
    <w:p w:rsidR="00730B02" w:rsidRDefault="00730B02" w:rsidP="00730B02">
      <w:pPr>
        <w:pStyle w:val="PP"/>
      </w:pPr>
    </w:p>
    <w:p w:rsidR="00730B02" w:rsidRDefault="00730B02" w:rsidP="00730B02">
      <w:pPr>
        <w:pStyle w:val="PP"/>
      </w:pPr>
    </w:p>
    <w:p w:rsidR="00E35C77" w:rsidRDefault="00730B02" w:rsidP="00730B02">
      <w:pPr>
        <w:pStyle w:val="PP"/>
      </w:pPr>
      <w:r>
        <w:t xml:space="preserve">Стратегия работ по проекту </w:t>
      </w:r>
      <w:proofErr w:type="spellStart"/>
      <w:r w:rsidR="001A7187">
        <w:rPr>
          <w:lang w:val="en-US"/>
        </w:rPr>
        <w:t>garda</w:t>
      </w:r>
      <w:proofErr w:type="spellEnd"/>
      <w:r w:rsidR="001A7187" w:rsidRPr="001A7187">
        <w:t>-</w:t>
      </w:r>
      <w:r w:rsidR="001A7187">
        <w:rPr>
          <w:lang w:val="en-US"/>
        </w:rPr>
        <w:t>estate</w:t>
      </w:r>
      <w:r w:rsidR="001A7187" w:rsidRPr="001A7187">
        <w:t>.</w:t>
      </w:r>
      <w:proofErr w:type="spellStart"/>
      <w:r w:rsidR="001A7187">
        <w:rPr>
          <w:lang w:val="en-US"/>
        </w:rPr>
        <w:t>ru</w:t>
      </w:r>
      <w:proofErr w:type="spellEnd"/>
      <w:r>
        <w:t xml:space="preserve"> на </w:t>
      </w:r>
      <w:proofErr w:type="gramStart"/>
      <w:r>
        <w:t>ближайшие</w:t>
      </w:r>
      <w:proofErr w:type="gramEnd"/>
      <w:r>
        <w:t xml:space="preserve"> 3 месяца</w:t>
      </w:r>
    </w:p>
    <w:p w:rsidR="00730B02" w:rsidRDefault="00730B02">
      <w:pPr>
        <w:rPr>
          <w:rFonts w:cs="Times New Roman"/>
          <w:sz w:val="28"/>
          <w:szCs w:val="28"/>
        </w:rPr>
      </w:pPr>
      <w:r>
        <w:br w:type="page"/>
      </w:r>
    </w:p>
    <w:sdt>
      <w:sdtPr>
        <w:rPr>
          <w:rFonts w:asciiTheme="minorHAnsi" w:eastAsiaTheme="minorHAnsi" w:hAnsiTheme="minorHAnsi" w:cstheme="minorBidi"/>
          <w:color w:val="auto"/>
          <w:sz w:val="22"/>
          <w:szCs w:val="22"/>
          <w:lang w:eastAsia="en-US"/>
        </w:rPr>
        <w:id w:val="-1234930318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:rsidR="0085181F" w:rsidRDefault="0085181F">
          <w:pPr>
            <w:pStyle w:val="af1"/>
          </w:pPr>
          <w:r>
            <w:t>Оглавление</w:t>
          </w:r>
        </w:p>
        <w:p w:rsidR="00B5063B" w:rsidRDefault="00D66577">
          <w:pPr>
            <w:pStyle w:val="12"/>
            <w:tabs>
              <w:tab w:val="left" w:pos="440"/>
              <w:tab w:val="right" w:leader="dot" w:pos="9345"/>
            </w:tabs>
            <w:rPr>
              <w:rFonts w:eastAsiaTheme="minorEastAsia"/>
              <w:noProof/>
              <w:lang w:eastAsia="ru-RU"/>
            </w:rPr>
          </w:pPr>
          <w:r w:rsidRPr="00D66577">
            <w:fldChar w:fldCharType="begin"/>
          </w:r>
          <w:r w:rsidR="0085181F">
            <w:instrText xml:space="preserve"> TOC \o "1-3" \h \z \u </w:instrText>
          </w:r>
          <w:r w:rsidRPr="00D66577">
            <w:fldChar w:fldCharType="separate"/>
          </w:r>
          <w:bookmarkStart w:id="0" w:name="_GoBack"/>
          <w:bookmarkEnd w:id="0"/>
          <w:r w:rsidRPr="00F14272">
            <w:rPr>
              <w:rStyle w:val="a8"/>
              <w:noProof/>
            </w:rPr>
            <w:fldChar w:fldCharType="begin"/>
          </w:r>
          <w:r w:rsidR="00B5063B" w:rsidRPr="00F14272">
            <w:rPr>
              <w:rStyle w:val="a8"/>
              <w:noProof/>
            </w:rPr>
            <w:instrText xml:space="preserve"> </w:instrText>
          </w:r>
          <w:r w:rsidR="00B5063B">
            <w:rPr>
              <w:noProof/>
            </w:rPr>
            <w:instrText>HYPERLINK \l "_Toc34326538"</w:instrText>
          </w:r>
          <w:r w:rsidR="00B5063B" w:rsidRPr="00F14272">
            <w:rPr>
              <w:rStyle w:val="a8"/>
              <w:noProof/>
            </w:rPr>
            <w:instrText xml:space="preserve"> </w:instrText>
          </w:r>
          <w:r w:rsidRPr="00F14272">
            <w:rPr>
              <w:rStyle w:val="a8"/>
              <w:noProof/>
            </w:rPr>
            <w:fldChar w:fldCharType="separate"/>
          </w:r>
          <w:r w:rsidR="00B5063B" w:rsidRPr="00F14272">
            <w:rPr>
              <w:rStyle w:val="a8"/>
              <w:noProof/>
            </w:rPr>
            <w:t>I.</w:t>
          </w:r>
          <w:r w:rsidR="00B5063B">
            <w:rPr>
              <w:rFonts w:eastAsiaTheme="minorEastAsia"/>
              <w:noProof/>
              <w:lang w:eastAsia="ru-RU"/>
            </w:rPr>
            <w:tab/>
          </w:r>
          <w:r w:rsidR="00B5063B" w:rsidRPr="00F14272">
            <w:rPr>
              <w:rStyle w:val="a8"/>
              <w:noProof/>
            </w:rPr>
            <w:t>Вводная часть</w:t>
          </w:r>
          <w:r w:rsidR="00B5063B">
            <w:rPr>
              <w:noProof/>
              <w:webHidden/>
            </w:rPr>
            <w:tab/>
          </w:r>
          <w:r>
            <w:rPr>
              <w:noProof/>
              <w:webHidden/>
            </w:rPr>
            <w:fldChar w:fldCharType="begin"/>
          </w:r>
          <w:r w:rsidR="00B5063B">
            <w:rPr>
              <w:noProof/>
              <w:webHidden/>
            </w:rPr>
            <w:instrText xml:space="preserve"> PAGEREF _Toc34326538 \h </w:instrText>
          </w:r>
          <w:r>
            <w:rPr>
              <w:noProof/>
              <w:webHidden/>
            </w:rPr>
          </w:r>
          <w:r>
            <w:rPr>
              <w:noProof/>
              <w:webHidden/>
            </w:rPr>
            <w:fldChar w:fldCharType="separate"/>
          </w:r>
          <w:r w:rsidR="00B5063B">
            <w:rPr>
              <w:noProof/>
              <w:webHidden/>
            </w:rPr>
            <w:t>3</w:t>
          </w:r>
          <w:r>
            <w:rPr>
              <w:noProof/>
              <w:webHidden/>
            </w:rPr>
            <w:fldChar w:fldCharType="end"/>
          </w:r>
          <w:r w:rsidRPr="00F14272">
            <w:rPr>
              <w:rStyle w:val="a8"/>
              <w:noProof/>
            </w:rPr>
            <w:fldChar w:fldCharType="end"/>
          </w:r>
        </w:p>
        <w:p w:rsidR="00B5063B" w:rsidRDefault="00D66577">
          <w:pPr>
            <w:pStyle w:val="12"/>
            <w:tabs>
              <w:tab w:val="left" w:pos="440"/>
              <w:tab w:val="right" w:leader="dot" w:pos="9345"/>
            </w:tabs>
            <w:rPr>
              <w:rFonts w:eastAsiaTheme="minorEastAsia"/>
              <w:noProof/>
              <w:lang w:eastAsia="ru-RU"/>
            </w:rPr>
          </w:pPr>
          <w:hyperlink w:anchor="_Toc34326539" w:history="1">
            <w:r w:rsidR="00B5063B" w:rsidRPr="00F14272">
              <w:rPr>
                <w:rStyle w:val="a8"/>
                <w:noProof/>
              </w:rPr>
              <w:t>II.</w:t>
            </w:r>
            <w:r w:rsidR="00B5063B">
              <w:rPr>
                <w:rFonts w:eastAsiaTheme="minorEastAsia"/>
                <w:noProof/>
                <w:lang w:eastAsia="ru-RU"/>
              </w:rPr>
              <w:tab/>
            </w:r>
            <w:r w:rsidR="00B5063B" w:rsidRPr="00F14272">
              <w:rPr>
                <w:rStyle w:val="a8"/>
                <w:noProof/>
              </w:rPr>
              <w:t>Оценка и анализ текущего состояния проекта</w:t>
            </w:r>
            <w:r w:rsidR="00B5063B"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 w:rsidR="00B5063B">
              <w:rPr>
                <w:noProof/>
                <w:webHidden/>
              </w:rPr>
              <w:instrText xml:space="preserve"> PAGEREF _Toc34326539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B5063B"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:rsidR="00B5063B" w:rsidRDefault="00D66577">
          <w:pPr>
            <w:pStyle w:val="21"/>
            <w:tabs>
              <w:tab w:val="left" w:pos="660"/>
              <w:tab w:val="right" w:leader="dot" w:pos="9345"/>
            </w:tabs>
            <w:rPr>
              <w:rFonts w:eastAsiaTheme="minorEastAsia"/>
              <w:noProof/>
              <w:lang w:eastAsia="ru-RU"/>
            </w:rPr>
          </w:pPr>
          <w:hyperlink w:anchor="_Toc34326540" w:history="1">
            <w:r w:rsidR="00B5063B" w:rsidRPr="00F14272">
              <w:rPr>
                <w:rStyle w:val="a8"/>
                <w:noProof/>
              </w:rPr>
              <w:t>1.</w:t>
            </w:r>
            <w:r w:rsidR="00B5063B">
              <w:rPr>
                <w:rFonts w:eastAsiaTheme="minorEastAsia"/>
                <w:noProof/>
                <w:lang w:eastAsia="ru-RU"/>
              </w:rPr>
              <w:tab/>
            </w:r>
            <w:r w:rsidR="00B5063B" w:rsidRPr="00F14272">
              <w:rPr>
                <w:rStyle w:val="a8"/>
                <w:noProof/>
              </w:rPr>
              <w:t>Анализ органического трафика и видимости по проекту</w:t>
            </w:r>
            <w:r w:rsidR="00B5063B"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 w:rsidR="00B5063B">
              <w:rPr>
                <w:noProof/>
                <w:webHidden/>
              </w:rPr>
              <w:instrText xml:space="preserve"> PAGEREF _Toc34326540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B5063B"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:rsidR="00B5063B" w:rsidRDefault="00D66577">
          <w:pPr>
            <w:pStyle w:val="21"/>
            <w:tabs>
              <w:tab w:val="left" w:pos="660"/>
              <w:tab w:val="right" w:leader="dot" w:pos="9345"/>
            </w:tabs>
            <w:rPr>
              <w:rFonts w:eastAsiaTheme="minorEastAsia"/>
              <w:noProof/>
              <w:lang w:eastAsia="ru-RU"/>
            </w:rPr>
          </w:pPr>
          <w:hyperlink w:anchor="_Toc34326541" w:history="1">
            <w:r w:rsidR="00B5063B" w:rsidRPr="00F14272">
              <w:rPr>
                <w:rStyle w:val="a8"/>
                <w:noProof/>
              </w:rPr>
              <w:t>2.</w:t>
            </w:r>
            <w:r w:rsidR="00B5063B">
              <w:rPr>
                <w:rFonts w:eastAsiaTheme="minorEastAsia"/>
                <w:noProof/>
                <w:lang w:eastAsia="ru-RU"/>
              </w:rPr>
              <w:tab/>
            </w:r>
            <w:r w:rsidR="00B5063B" w:rsidRPr="00F14272">
              <w:rPr>
                <w:rStyle w:val="a8"/>
                <w:noProof/>
              </w:rPr>
              <w:t>Оценка функционала, общего дизайна сайта, представление информации на страницах сайта</w:t>
            </w:r>
            <w:r w:rsidR="00B5063B"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 w:rsidR="00B5063B">
              <w:rPr>
                <w:noProof/>
                <w:webHidden/>
              </w:rPr>
              <w:instrText xml:space="preserve"> PAGEREF _Toc34326541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B5063B"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:rsidR="00B5063B" w:rsidRDefault="00D66577">
          <w:pPr>
            <w:pStyle w:val="31"/>
            <w:tabs>
              <w:tab w:val="left" w:pos="880"/>
              <w:tab w:val="right" w:leader="dot" w:pos="9345"/>
            </w:tabs>
            <w:rPr>
              <w:rFonts w:eastAsiaTheme="minorEastAsia"/>
              <w:noProof/>
              <w:lang w:eastAsia="ru-RU"/>
            </w:rPr>
          </w:pPr>
          <w:hyperlink w:anchor="_Toc34326542" w:history="1">
            <w:r w:rsidR="00B5063B" w:rsidRPr="00F14272">
              <w:rPr>
                <w:rStyle w:val="a8"/>
                <w:noProof/>
              </w:rPr>
              <w:t>a.</w:t>
            </w:r>
            <w:r w:rsidR="00B5063B">
              <w:rPr>
                <w:rFonts w:eastAsiaTheme="minorEastAsia"/>
                <w:noProof/>
                <w:lang w:eastAsia="ru-RU"/>
              </w:rPr>
              <w:tab/>
            </w:r>
            <w:r w:rsidR="00B5063B" w:rsidRPr="00F14272">
              <w:rPr>
                <w:rStyle w:val="a8"/>
                <w:noProof/>
              </w:rPr>
              <w:t>Общие рекомендации на доработки к сайту</w:t>
            </w:r>
            <w:r w:rsidR="00B5063B"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 w:rsidR="00B5063B">
              <w:rPr>
                <w:noProof/>
                <w:webHidden/>
              </w:rPr>
              <w:instrText xml:space="preserve"> PAGEREF _Toc34326542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B5063B">
              <w:rPr>
                <w:noProof/>
                <w:webHidden/>
              </w:rPr>
              <w:t>18</w:t>
            </w:r>
            <w:r>
              <w:rPr>
                <w:noProof/>
                <w:webHidden/>
              </w:rPr>
              <w:fldChar w:fldCharType="end"/>
            </w:r>
          </w:hyperlink>
        </w:p>
        <w:p w:rsidR="00B5063B" w:rsidRDefault="00D66577">
          <w:pPr>
            <w:pStyle w:val="31"/>
            <w:tabs>
              <w:tab w:val="left" w:pos="880"/>
              <w:tab w:val="right" w:leader="dot" w:pos="9345"/>
            </w:tabs>
            <w:rPr>
              <w:rFonts w:eastAsiaTheme="minorEastAsia"/>
              <w:noProof/>
              <w:lang w:eastAsia="ru-RU"/>
            </w:rPr>
          </w:pPr>
          <w:hyperlink w:anchor="_Toc34326543" w:history="1">
            <w:r w:rsidR="00B5063B" w:rsidRPr="00F14272">
              <w:rPr>
                <w:rStyle w:val="a8"/>
                <w:noProof/>
              </w:rPr>
              <w:t>b.</w:t>
            </w:r>
            <w:r w:rsidR="00B5063B">
              <w:rPr>
                <w:rFonts w:eastAsiaTheme="minorEastAsia"/>
                <w:noProof/>
                <w:lang w:eastAsia="ru-RU"/>
              </w:rPr>
              <w:tab/>
            </w:r>
            <w:r w:rsidR="00B5063B" w:rsidRPr="00F14272">
              <w:rPr>
                <w:rStyle w:val="a8"/>
                <w:noProof/>
              </w:rPr>
              <w:t>Рекомендации к главной странице сайта</w:t>
            </w:r>
            <w:r w:rsidR="00B5063B"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 w:rsidR="00B5063B">
              <w:rPr>
                <w:noProof/>
                <w:webHidden/>
              </w:rPr>
              <w:instrText xml:space="preserve"> PAGEREF _Toc34326543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B5063B">
              <w:rPr>
                <w:noProof/>
                <w:webHidden/>
              </w:rPr>
              <w:t>20</w:t>
            </w:r>
            <w:r>
              <w:rPr>
                <w:noProof/>
                <w:webHidden/>
              </w:rPr>
              <w:fldChar w:fldCharType="end"/>
            </w:r>
          </w:hyperlink>
        </w:p>
        <w:p w:rsidR="00B5063B" w:rsidRDefault="00D66577">
          <w:pPr>
            <w:pStyle w:val="31"/>
            <w:tabs>
              <w:tab w:val="left" w:pos="880"/>
              <w:tab w:val="right" w:leader="dot" w:pos="9345"/>
            </w:tabs>
            <w:rPr>
              <w:rFonts w:eastAsiaTheme="minorEastAsia"/>
              <w:noProof/>
              <w:lang w:eastAsia="ru-RU"/>
            </w:rPr>
          </w:pPr>
          <w:hyperlink w:anchor="_Toc34326544" w:history="1">
            <w:r w:rsidR="00B5063B" w:rsidRPr="00F14272">
              <w:rPr>
                <w:rStyle w:val="a8"/>
                <w:noProof/>
              </w:rPr>
              <w:t>c.</w:t>
            </w:r>
            <w:r w:rsidR="00B5063B">
              <w:rPr>
                <w:rFonts w:eastAsiaTheme="minorEastAsia"/>
                <w:noProof/>
                <w:lang w:eastAsia="ru-RU"/>
              </w:rPr>
              <w:tab/>
            </w:r>
            <w:r w:rsidR="00B5063B" w:rsidRPr="00F14272">
              <w:rPr>
                <w:rStyle w:val="a8"/>
                <w:noProof/>
              </w:rPr>
              <w:t>Рекомендации к странице листинга</w:t>
            </w:r>
            <w:r w:rsidR="00B5063B"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 w:rsidR="00B5063B">
              <w:rPr>
                <w:noProof/>
                <w:webHidden/>
              </w:rPr>
              <w:instrText xml:space="preserve"> PAGEREF _Toc34326544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B5063B">
              <w:rPr>
                <w:noProof/>
                <w:webHidden/>
              </w:rPr>
              <w:t>22</w:t>
            </w:r>
            <w:r>
              <w:rPr>
                <w:noProof/>
                <w:webHidden/>
              </w:rPr>
              <w:fldChar w:fldCharType="end"/>
            </w:r>
          </w:hyperlink>
        </w:p>
        <w:p w:rsidR="00B5063B" w:rsidRDefault="00D66577">
          <w:pPr>
            <w:pStyle w:val="31"/>
            <w:tabs>
              <w:tab w:val="left" w:pos="880"/>
              <w:tab w:val="right" w:leader="dot" w:pos="9345"/>
            </w:tabs>
            <w:rPr>
              <w:rFonts w:eastAsiaTheme="minorEastAsia"/>
              <w:noProof/>
              <w:lang w:eastAsia="ru-RU"/>
            </w:rPr>
          </w:pPr>
          <w:hyperlink w:anchor="_Toc34326545" w:history="1">
            <w:r w:rsidR="00B5063B" w:rsidRPr="00F14272">
              <w:rPr>
                <w:rStyle w:val="a8"/>
                <w:noProof/>
              </w:rPr>
              <w:t>d.</w:t>
            </w:r>
            <w:r w:rsidR="00B5063B">
              <w:rPr>
                <w:rFonts w:eastAsiaTheme="minorEastAsia"/>
                <w:noProof/>
                <w:lang w:eastAsia="ru-RU"/>
              </w:rPr>
              <w:tab/>
            </w:r>
            <w:r w:rsidR="00B5063B" w:rsidRPr="00F14272">
              <w:rPr>
                <w:rStyle w:val="a8"/>
                <w:noProof/>
              </w:rPr>
              <w:t>Рекомендации к страницам с подробной информацией о коттеджных поселках</w:t>
            </w:r>
            <w:r w:rsidR="00B5063B"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 w:rsidR="00B5063B">
              <w:rPr>
                <w:noProof/>
                <w:webHidden/>
              </w:rPr>
              <w:instrText xml:space="preserve"> PAGEREF _Toc34326545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B5063B">
              <w:rPr>
                <w:noProof/>
                <w:webHidden/>
              </w:rPr>
              <w:t>24</w:t>
            </w:r>
            <w:r>
              <w:rPr>
                <w:noProof/>
                <w:webHidden/>
              </w:rPr>
              <w:fldChar w:fldCharType="end"/>
            </w:r>
          </w:hyperlink>
        </w:p>
        <w:p w:rsidR="00B5063B" w:rsidRDefault="00D66577">
          <w:pPr>
            <w:pStyle w:val="31"/>
            <w:tabs>
              <w:tab w:val="left" w:pos="880"/>
              <w:tab w:val="right" w:leader="dot" w:pos="9345"/>
            </w:tabs>
            <w:rPr>
              <w:rFonts w:eastAsiaTheme="minorEastAsia"/>
              <w:noProof/>
              <w:lang w:eastAsia="ru-RU"/>
            </w:rPr>
          </w:pPr>
          <w:hyperlink w:anchor="_Toc34326546" w:history="1">
            <w:r w:rsidR="00B5063B" w:rsidRPr="00F14272">
              <w:rPr>
                <w:rStyle w:val="a8"/>
                <w:noProof/>
              </w:rPr>
              <w:t>e.</w:t>
            </w:r>
            <w:r w:rsidR="00B5063B">
              <w:rPr>
                <w:rFonts w:eastAsiaTheme="minorEastAsia"/>
                <w:noProof/>
                <w:lang w:eastAsia="ru-RU"/>
              </w:rPr>
              <w:tab/>
            </w:r>
            <w:r w:rsidR="00B5063B" w:rsidRPr="00F14272">
              <w:rPr>
                <w:rStyle w:val="a8"/>
                <w:noProof/>
              </w:rPr>
              <w:t>Рекомендации к страницам карточек товаров</w:t>
            </w:r>
            <w:r w:rsidR="00B5063B"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 w:rsidR="00B5063B">
              <w:rPr>
                <w:noProof/>
                <w:webHidden/>
              </w:rPr>
              <w:instrText xml:space="preserve"> PAGEREF _Toc34326546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B5063B">
              <w:rPr>
                <w:noProof/>
                <w:webHidden/>
              </w:rPr>
              <w:t>26</w:t>
            </w:r>
            <w:r>
              <w:rPr>
                <w:noProof/>
                <w:webHidden/>
              </w:rPr>
              <w:fldChar w:fldCharType="end"/>
            </w:r>
          </w:hyperlink>
        </w:p>
        <w:p w:rsidR="00B5063B" w:rsidRDefault="00D66577">
          <w:pPr>
            <w:pStyle w:val="12"/>
            <w:tabs>
              <w:tab w:val="left" w:pos="660"/>
              <w:tab w:val="right" w:leader="dot" w:pos="9345"/>
            </w:tabs>
            <w:rPr>
              <w:rFonts w:eastAsiaTheme="minorEastAsia"/>
              <w:noProof/>
              <w:lang w:eastAsia="ru-RU"/>
            </w:rPr>
          </w:pPr>
          <w:hyperlink w:anchor="_Toc34326547" w:history="1">
            <w:r w:rsidR="00B5063B" w:rsidRPr="00F14272">
              <w:rPr>
                <w:rStyle w:val="a8"/>
                <w:noProof/>
              </w:rPr>
              <w:t>III.</w:t>
            </w:r>
            <w:r w:rsidR="00B5063B">
              <w:rPr>
                <w:rFonts w:eastAsiaTheme="minorEastAsia"/>
                <w:noProof/>
                <w:lang w:eastAsia="ru-RU"/>
              </w:rPr>
              <w:tab/>
            </w:r>
            <w:r w:rsidR="00B5063B" w:rsidRPr="00F14272">
              <w:rPr>
                <w:rStyle w:val="a8"/>
                <w:noProof/>
              </w:rPr>
              <w:t>Конкурентный анализ факторов, имеющих корреляцию с позицией</w:t>
            </w:r>
            <w:r w:rsidR="00B5063B"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 w:rsidR="00B5063B">
              <w:rPr>
                <w:noProof/>
                <w:webHidden/>
              </w:rPr>
              <w:instrText xml:space="preserve"> PAGEREF _Toc34326547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B5063B">
              <w:rPr>
                <w:noProof/>
                <w:webHidden/>
              </w:rPr>
              <w:t>31</w:t>
            </w:r>
            <w:r>
              <w:rPr>
                <w:noProof/>
                <w:webHidden/>
              </w:rPr>
              <w:fldChar w:fldCharType="end"/>
            </w:r>
          </w:hyperlink>
        </w:p>
        <w:p w:rsidR="00B5063B" w:rsidRDefault="00D66577">
          <w:pPr>
            <w:pStyle w:val="12"/>
            <w:tabs>
              <w:tab w:val="left" w:pos="660"/>
              <w:tab w:val="right" w:leader="dot" w:pos="9345"/>
            </w:tabs>
            <w:rPr>
              <w:rFonts w:eastAsiaTheme="minorEastAsia"/>
              <w:noProof/>
              <w:lang w:eastAsia="ru-RU"/>
            </w:rPr>
          </w:pPr>
          <w:hyperlink w:anchor="_Toc34326548" w:history="1">
            <w:r w:rsidR="00B5063B" w:rsidRPr="00F14272">
              <w:rPr>
                <w:rStyle w:val="a8"/>
                <w:noProof/>
              </w:rPr>
              <w:t>IV.</w:t>
            </w:r>
            <w:r w:rsidR="00B5063B">
              <w:rPr>
                <w:rFonts w:eastAsiaTheme="minorEastAsia"/>
                <w:noProof/>
                <w:lang w:eastAsia="ru-RU"/>
              </w:rPr>
              <w:tab/>
            </w:r>
            <w:r w:rsidR="00B5063B" w:rsidRPr="00F14272">
              <w:rPr>
                <w:rStyle w:val="a8"/>
                <w:noProof/>
              </w:rPr>
              <w:t>Описательная часть стратегии</w:t>
            </w:r>
            <w:r w:rsidR="00B5063B"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 w:rsidR="00B5063B">
              <w:rPr>
                <w:noProof/>
                <w:webHidden/>
              </w:rPr>
              <w:instrText xml:space="preserve"> PAGEREF _Toc34326548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B5063B">
              <w:rPr>
                <w:noProof/>
                <w:webHidden/>
              </w:rPr>
              <w:t>33</w:t>
            </w:r>
            <w:r>
              <w:rPr>
                <w:noProof/>
                <w:webHidden/>
              </w:rPr>
              <w:fldChar w:fldCharType="end"/>
            </w:r>
          </w:hyperlink>
        </w:p>
        <w:p w:rsidR="00B5063B" w:rsidRDefault="00D66577">
          <w:pPr>
            <w:pStyle w:val="12"/>
            <w:tabs>
              <w:tab w:val="left" w:pos="440"/>
              <w:tab w:val="right" w:leader="dot" w:pos="9345"/>
            </w:tabs>
            <w:rPr>
              <w:rFonts w:eastAsiaTheme="minorEastAsia"/>
              <w:noProof/>
              <w:lang w:eastAsia="ru-RU"/>
            </w:rPr>
          </w:pPr>
          <w:hyperlink w:anchor="_Toc34326549" w:history="1">
            <w:r w:rsidR="00B5063B" w:rsidRPr="00F14272">
              <w:rPr>
                <w:rStyle w:val="a8"/>
                <w:noProof/>
              </w:rPr>
              <w:t>V.</w:t>
            </w:r>
            <w:r w:rsidR="00B5063B">
              <w:rPr>
                <w:rFonts w:eastAsiaTheme="minorEastAsia"/>
                <w:noProof/>
                <w:lang w:eastAsia="ru-RU"/>
              </w:rPr>
              <w:tab/>
            </w:r>
            <w:r w:rsidR="00B5063B" w:rsidRPr="00F14272">
              <w:rPr>
                <w:rStyle w:val="a8"/>
                <w:noProof/>
              </w:rPr>
              <w:t>План работ на 3 месяца</w:t>
            </w:r>
            <w:r w:rsidR="00B5063B"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 w:rsidR="00B5063B">
              <w:rPr>
                <w:noProof/>
                <w:webHidden/>
              </w:rPr>
              <w:instrText xml:space="preserve"> PAGEREF _Toc34326549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B5063B">
              <w:rPr>
                <w:noProof/>
                <w:webHidden/>
              </w:rPr>
              <w:t>36</w:t>
            </w:r>
            <w:r>
              <w:rPr>
                <w:noProof/>
                <w:webHidden/>
              </w:rPr>
              <w:fldChar w:fldCharType="end"/>
            </w:r>
          </w:hyperlink>
        </w:p>
        <w:p w:rsidR="00B5063B" w:rsidRDefault="00D66577">
          <w:pPr>
            <w:pStyle w:val="21"/>
            <w:tabs>
              <w:tab w:val="left" w:pos="660"/>
              <w:tab w:val="right" w:leader="dot" w:pos="9345"/>
            </w:tabs>
            <w:rPr>
              <w:rFonts w:eastAsiaTheme="minorEastAsia"/>
              <w:noProof/>
              <w:lang w:eastAsia="ru-RU"/>
            </w:rPr>
          </w:pPr>
          <w:hyperlink w:anchor="_Toc34326550" w:history="1">
            <w:r w:rsidR="00B5063B" w:rsidRPr="00F14272">
              <w:rPr>
                <w:rStyle w:val="a8"/>
                <w:noProof/>
              </w:rPr>
              <w:t>1.</w:t>
            </w:r>
            <w:r w:rsidR="00B5063B">
              <w:rPr>
                <w:rFonts w:eastAsiaTheme="minorEastAsia"/>
                <w:noProof/>
                <w:lang w:eastAsia="ru-RU"/>
              </w:rPr>
              <w:tab/>
            </w:r>
            <w:r w:rsidR="00B5063B" w:rsidRPr="00F14272">
              <w:rPr>
                <w:rStyle w:val="a8"/>
                <w:noProof/>
              </w:rPr>
              <w:t>План работ на март 2020 г</w:t>
            </w:r>
            <w:r w:rsidR="00B5063B"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 w:rsidR="00B5063B">
              <w:rPr>
                <w:noProof/>
                <w:webHidden/>
              </w:rPr>
              <w:instrText xml:space="preserve"> PAGEREF _Toc34326550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B5063B">
              <w:rPr>
                <w:noProof/>
                <w:webHidden/>
              </w:rPr>
              <w:t>36</w:t>
            </w:r>
            <w:r>
              <w:rPr>
                <w:noProof/>
                <w:webHidden/>
              </w:rPr>
              <w:fldChar w:fldCharType="end"/>
            </w:r>
          </w:hyperlink>
        </w:p>
        <w:p w:rsidR="00B5063B" w:rsidRDefault="00D66577">
          <w:pPr>
            <w:pStyle w:val="21"/>
            <w:tabs>
              <w:tab w:val="left" w:pos="660"/>
              <w:tab w:val="right" w:leader="dot" w:pos="9345"/>
            </w:tabs>
            <w:rPr>
              <w:rFonts w:eastAsiaTheme="minorEastAsia"/>
              <w:noProof/>
              <w:lang w:eastAsia="ru-RU"/>
            </w:rPr>
          </w:pPr>
          <w:hyperlink w:anchor="_Toc34326551" w:history="1">
            <w:r w:rsidR="00B5063B" w:rsidRPr="00F14272">
              <w:rPr>
                <w:rStyle w:val="a8"/>
                <w:noProof/>
              </w:rPr>
              <w:t>2.</w:t>
            </w:r>
            <w:r w:rsidR="00B5063B">
              <w:rPr>
                <w:rFonts w:eastAsiaTheme="minorEastAsia"/>
                <w:noProof/>
                <w:lang w:eastAsia="ru-RU"/>
              </w:rPr>
              <w:tab/>
            </w:r>
            <w:r w:rsidR="00B5063B" w:rsidRPr="00F14272">
              <w:rPr>
                <w:rStyle w:val="a8"/>
                <w:noProof/>
              </w:rPr>
              <w:t>План работ на апрель 2020 г.</w:t>
            </w:r>
            <w:r w:rsidR="00B5063B"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 w:rsidR="00B5063B">
              <w:rPr>
                <w:noProof/>
                <w:webHidden/>
              </w:rPr>
              <w:instrText xml:space="preserve"> PAGEREF _Toc34326551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B5063B">
              <w:rPr>
                <w:noProof/>
                <w:webHidden/>
              </w:rPr>
              <w:t>38</w:t>
            </w:r>
            <w:r>
              <w:rPr>
                <w:noProof/>
                <w:webHidden/>
              </w:rPr>
              <w:fldChar w:fldCharType="end"/>
            </w:r>
          </w:hyperlink>
        </w:p>
        <w:p w:rsidR="00B5063B" w:rsidRDefault="00D66577">
          <w:pPr>
            <w:pStyle w:val="21"/>
            <w:tabs>
              <w:tab w:val="left" w:pos="660"/>
              <w:tab w:val="right" w:leader="dot" w:pos="9345"/>
            </w:tabs>
            <w:rPr>
              <w:rFonts w:eastAsiaTheme="minorEastAsia"/>
              <w:noProof/>
              <w:lang w:eastAsia="ru-RU"/>
            </w:rPr>
          </w:pPr>
          <w:hyperlink w:anchor="_Toc34326552" w:history="1">
            <w:r w:rsidR="00B5063B" w:rsidRPr="00F14272">
              <w:rPr>
                <w:rStyle w:val="a8"/>
                <w:noProof/>
              </w:rPr>
              <w:t>3.</w:t>
            </w:r>
            <w:r w:rsidR="00B5063B">
              <w:rPr>
                <w:rFonts w:eastAsiaTheme="minorEastAsia"/>
                <w:noProof/>
                <w:lang w:eastAsia="ru-RU"/>
              </w:rPr>
              <w:tab/>
            </w:r>
            <w:r w:rsidR="00B5063B" w:rsidRPr="00F14272">
              <w:rPr>
                <w:rStyle w:val="a8"/>
                <w:noProof/>
              </w:rPr>
              <w:t>План работ на май 2020 г.</w:t>
            </w:r>
            <w:r w:rsidR="00B5063B"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 w:rsidR="00B5063B">
              <w:rPr>
                <w:noProof/>
                <w:webHidden/>
              </w:rPr>
              <w:instrText xml:space="preserve"> PAGEREF _Toc34326552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B5063B">
              <w:rPr>
                <w:noProof/>
                <w:webHidden/>
              </w:rPr>
              <w:t>39</w:t>
            </w:r>
            <w:r>
              <w:rPr>
                <w:noProof/>
                <w:webHidden/>
              </w:rPr>
              <w:fldChar w:fldCharType="end"/>
            </w:r>
          </w:hyperlink>
        </w:p>
        <w:p w:rsidR="0085181F" w:rsidRDefault="00D66577">
          <w:r>
            <w:rPr>
              <w:b/>
              <w:bCs/>
            </w:rPr>
            <w:fldChar w:fldCharType="end"/>
          </w:r>
        </w:p>
      </w:sdtContent>
    </w:sdt>
    <w:p w:rsidR="00730B02" w:rsidRDefault="00730B02" w:rsidP="0085181F">
      <w:pPr>
        <w:pStyle w:val="PixelPlus"/>
      </w:pPr>
      <w:r>
        <w:br w:type="page"/>
      </w:r>
    </w:p>
    <w:p w:rsidR="00730B02" w:rsidRDefault="00730B02" w:rsidP="00730B02">
      <w:pPr>
        <w:pStyle w:val="1"/>
      </w:pPr>
      <w:bookmarkStart w:id="1" w:name="_Toc34326538"/>
      <w:r>
        <w:lastRenderedPageBreak/>
        <w:t>Вводная часть</w:t>
      </w:r>
      <w:bookmarkEnd w:id="1"/>
    </w:p>
    <w:p w:rsidR="00730B02" w:rsidRDefault="00B263F8" w:rsidP="00B263F8">
      <w:pPr>
        <w:pStyle w:val="PixelPlus"/>
        <w:ind w:firstLine="720"/>
      </w:pPr>
      <w:r>
        <w:t xml:space="preserve">Данный файл стратегии содержит в себе описательную часть ключевых работ, которые необходимо провести в промежуток с марта 2020 г. по май 2020 г. включительно. Помимо этого, представлен план работ на обозначенный период, в котором список работ </w:t>
      </w:r>
      <w:bookmarkStart w:id="2" w:name="_Hlk34141543"/>
      <w:proofErr w:type="spellStart"/>
      <w:r>
        <w:t>отранжирован</w:t>
      </w:r>
      <w:proofErr w:type="spellEnd"/>
      <w:r>
        <w:t xml:space="preserve"> </w:t>
      </w:r>
      <w:bookmarkEnd w:id="2"/>
      <w:r>
        <w:t xml:space="preserve">в соответствии с критичностью необходимости проведения </w:t>
      </w:r>
      <w:r w:rsidR="00F44D48">
        <w:t xml:space="preserve">доработок/мер </w:t>
      </w:r>
      <w:r>
        <w:t>на данном этапе развития проекта</w:t>
      </w:r>
      <w:r w:rsidR="00F44D48">
        <w:t xml:space="preserve"> в соответствии </w:t>
      </w:r>
      <w:proofErr w:type="gramStart"/>
      <w:r w:rsidR="00F44D48">
        <w:t>с</w:t>
      </w:r>
      <w:proofErr w:type="gramEnd"/>
      <w:r w:rsidR="00F44D48">
        <w:t xml:space="preserve"> </w:t>
      </w:r>
      <w:proofErr w:type="gramStart"/>
      <w:r w:rsidR="00F44D48">
        <w:t>его</w:t>
      </w:r>
      <w:proofErr w:type="gramEnd"/>
      <w:r w:rsidR="00F44D48">
        <w:t xml:space="preserve"> </w:t>
      </w:r>
      <w:r w:rsidR="00F44D48">
        <w:rPr>
          <w:lang w:val="en-US"/>
        </w:rPr>
        <w:t>KPI</w:t>
      </w:r>
      <w:r w:rsidR="00F44D48">
        <w:t>.</w:t>
      </w:r>
    </w:p>
    <w:p w:rsidR="00F44D48" w:rsidRPr="00F44D48" w:rsidRDefault="00F44D48" w:rsidP="00B263F8">
      <w:pPr>
        <w:pStyle w:val="PixelPlus"/>
        <w:ind w:firstLine="720"/>
      </w:pPr>
      <w:r>
        <w:t xml:space="preserve">В рамках построения </w:t>
      </w:r>
      <w:r>
        <w:rPr>
          <w:lang w:val="en-US"/>
        </w:rPr>
        <w:t>SEO</w:t>
      </w:r>
      <w:r w:rsidRPr="00F44D48">
        <w:t>-</w:t>
      </w:r>
      <w:r>
        <w:t>стратегии проведен комплексный анализ состояния проект</w:t>
      </w:r>
      <w:r w:rsidR="00562494">
        <w:t>а</w:t>
      </w:r>
      <w:r>
        <w:t>, трафика, конкурентов.</w:t>
      </w:r>
    </w:p>
    <w:p w:rsidR="00F44D48" w:rsidRDefault="00F44D48" w:rsidP="00F44D48">
      <w:pPr>
        <w:pStyle w:val="PixelPlus"/>
        <w:ind w:firstLine="720"/>
      </w:pPr>
      <w:r>
        <w:t xml:space="preserve">Файл в первую очередь предназначен для </w:t>
      </w:r>
      <w:r>
        <w:rPr>
          <w:lang w:val="en-US"/>
        </w:rPr>
        <w:t>SEO</w:t>
      </w:r>
      <w:r w:rsidRPr="00F44D48">
        <w:t>-</w:t>
      </w:r>
      <w:r>
        <w:t xml:space="preserve">команды, работающей над проектом. </w:t>
      </w:r>
    </w:p>
    <w:p w:rsidR="00B038F0" w:rsidRDefault="00B038F0">
      <w:pPr>
        <w:rPr>
          <w:rFonts w:cs="Times New Roman"/>
          <w:sz w:val="28"/>
          <w:szCs w:val="28"/>
        </w:rPr>
      </w:pPr>
      <w:r>
        <w:br w:type="page"/>
      </w:r>
    </w:p>
    <w:p w:rsidR="00F44D48" w:rsidRDefault="00A96401" w:rsidP="00B038F0">
      <w:pPr>
        <w:pStyle w:val="1"/>
      </w:pPr>
      <w:bookmarkStart w:id="3" w:name="_Toc34326539"/>
      <w:r>
        <w:lastRenderedPageBreak/>
        <w:t>Оценка и анализ текущего состояния проекта</w:t>
      </w:r>
      <w:bookmarkEnd w:id="3"/>
    </w:p>
    <w:p w:rsidR="00B038F0" w:rsidRDefault="005B6DE9" w:rsidP="001F171D">
      <w:pPr>
        <w:pStyle w:val="2"/>
      </w:pPr>
      <w:bookmarkStart w:id="4" w:name="_Toc34326540"/>
      <w:r>
        <w:t>Анализ</w:t>
      </w:r>
      <w:r w:rsidR="001F171D">
        <w:t xml:space="preserve"> органического трафика</w:t>
      </w:r>
      <w:r w:rsidR="001C70C4">
        <w:t xml:space="preserve"> и видимости по проекту</w:t>
      </w:r>
      <w:bookmarkEnd w:id="4"/>
    </w:p>
    <w:p w:rsidR="001F171D" w:rsidRDefault="005B6DE9" w:rsidP="005B6DE9">
      <w:pPr>
        <w:pStyle w:val="PixelPlus"/>
        <w:ind w:firstLine="708"/>
      </w:pPr>
      <w:r>
        <w:t xml:space="preserve">Анализ динамики органического трафика </w:t>
      </w:r>
      <w:r w:rsidR="003B40BA">
        <w:t>производился за период 1.01.201</w:t>
      </w:r>
      <w:r w:rsidR="003B40BA" w:rsidRPr="003B40BA">
        <w:t>6</w:t>
      </w:r>
      <w:r w:rsidR="003B40BA">
        <w:t xml:space="preserve"> г. по </w:t>
      </w:r>
      <w:r w:rsidR="003B40BA" w:rsidRPr="003B40BA">
        <w:t>29</w:t>
      </w:r>
      <w:r>
        <w:t>.0</w:t>
      </w:r>
      <w:r w:rsidR="003B40BA" w:rsidRPr="003B40BA">
        <w:t>2</w:t>
      </w:r>
      <w:r>
        <w:t>.2020 г., ниже представлен график с результатами:</w:t>
      </w:r>
    </w:p>
    <w:p w:rsidR="005B6DE9" w:rsidRDefault="003B40BA" w:rsidP="005B6DE9">
      <w:pPr>
        <w:pStyle w:val="PixelPlus"/>
      </w:pPr>
      <w:r>
        <w:rPr>
          <w:noProof/>
          <w:lang w:eastAsia="ru-RU"/>
        </w:rPr>
        <w:drawing>
          <wp:inline distT="0" distB="0" distL="0" distR="0">
            <wp:extent cx="5940425" cy="1734601"/>
            <wp:effectExtent l="19050" t="0" r="3175" b="0"/>
            <wp:docPr id="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1734601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5B6DE9" w:rsidRDefault="005B6DE9" w:rsidP="005B6DE9">
      <w:pPr>
        <w:pStyle w:val="PP1"/>
      </w:pPr>
      <w:r>
        <w:t>Рис. 1. График динамики органического трафика за период 01.01.1</w:t>
      </w:r>
      <w:r w:rsidR="003B40BA" w:rsidRPr="003B40BA">
        <w:t>6</w:t>
      </w:r>
      <w:r w:rsidR="003B40BA">
        <w:t>-</w:t>
      </w:r>
      <w:r w:rsidR="003B40BA" w:rsidRPr="003B40BA">
        <w:t>29</w:t>
      </w:r>
      <w:r>
        <w:t>.0</w:t>
      </w:r>
      <w:r w:rsidR="003B40BA" w:rsidRPr="003B40BA">
        <w:t>2</w:t>
      </w:r>
      <w:r>
        <w:t>.20 г.</w:t>
      </w:r>
    </w:p>
    <w:p w:rsidR="005B6DE9" w:rsidRDefault="005B6DE9" w:rsidP="005B6DE9">
      <w:pPr>
        <w:pStyle w:val="PixelPlus"/>
      </w:pPr>
      <w:r>
        <w:t>Как видно из графика</w:t>
      </w:r>
      <w:r w:rsidR="00562494">
        <w:t>,</w:t>
      </w:r>
      <w:r>
        <w:t xml:space="preserve"> </w:t>
      </w:r>
      <w:proofErr w:type="spellStart"/>
      <w:r>
        <w:t>Яндекс</w:t>
      </w:r>
      <w:proofErr w:type="spellEnd"/>
      <w:r>
        <w:t xml:space="preserve"> показывает отрицательную динамику, в то время как </w:t>
      </w:r>
      <w:r>
        <w:rPr>
          <w:lang w:val="en-US"/>
        </w:rPr>
        <w:t>Google</w:t>
      </w:r>
      <w:r w:rsidRPr="005B6DE9">
        <w:t xml:space="preserve"> </w:t>
      </w:r>
      <w:r>
        <w:t>уверенно растет, в цифрах это выглядит следующим образом:</w:t>
      </w:r>
    </w:p>
    <w:p w:rsidR="005B6DE9" w:rsidRDefault="005B6DE9" w:rsidP="005B6DE9">
      <w:pPr>
        <w:pStyle w:val="PP3"/>
      </w:pPr>
      <w:r>
        <w:t xml:space="preserve">Табл. 1. Данные по динамике органического трафика в относительных и абсолютных значениях. </w:t>
      </w:r>
    </w:p>
    <w:tbl>
      <w:tblPr>
        <w:tblStyle w:val="ab"/>
        <w:tblW w:w="0" w:type="auto"/>
        <w:tblLook w:val="04A0"/>
      </w:tblPr>
      <w:tblGrid>
        <w:gridCol w:w="2024"/>
        <w:gridCol w:w="2869"/>
        <w:gridCol w:w="2489"/>
        <w:gridCol w:w="1963"/>
      </w:tblGrid>
      <w:tr w:rsidR="00BD5E0B" w:rsidTr="00BD5E0B">
        <w:tc>
          <w:tcPr>
            <w:tcW w:w="2024" w:type="dxa"/>
            <w:shd w:val="clear" w:color="auto" w:fill="F4B083" w:themeFill="accent2" w:themeFillTint="99"/>
          </w:tcPr>
          <w:p w:rsidR="00BD5E0B" w:rsidRPr="00BD5E0B" w:rsidRDefault="00BD5E0B" w:rsidP="005B6DE9">
            <w:pPr>
              <w:pStyle w:val="PixelPlus"/>
              <w:jc w:val="center"/>
              <w:rPr>
                <w:b/>
                <w:bCs/>
                <w:sz w:val="24"/>
                <w:szCs w:val="24"/>
              </w:rPr>
            </w:pPr>
            <w:r w:rsidRPr="00BD5E0B">
              <w:rPr>
                <w:b/>
                <w:bCs/>
                <w:sz w:val="24"/>
                <w:szCs w:val="24"/>
              </w:rPr>
              <w:t>ПС</w:t>
            </w:r>
          </w:p>
        </w:tc>
        <w:tc>
          <w:tcPr>
            <w:tcW w:w="2869" w:type="dxa"/>
            <w:shd w:val="clear" w:color="auto" w:fill="F4B083" w:themeFill="accent2" w:themeFillTint="99"/>
          </w:tcPr>
          <w:p w:rsidR="00BD5E0B" w:rsidRPr="00BD5E0B" w:rsidRDefault="00BD5E0B" w:rsidP="005B6DE9">
            <w:pPr>
              <w:pStyle w:val="PixelPlus"/>
              <w:jc w:val="center"/>
              <w:rPr>
                <w:b/>
                <w:bCs/>
                <w:sz w:val="24"/>
                <w:szCs w:val="24"/>
              </w:rPr>
            </w:pPr>
            <w:r w:rsidRPr="00BD5E0B">
              <w:rPr>
                <w:b/>
                <w:bCs/>
                <w:sz w:val="24"/>
                <w:szCs w:val="24"/>
              </w:rPr>
              <w:t>Относительные значения, %</w:t>
            </w:r>
          </w:p>
        </w:tc>
        <w:tc>
          <w:tcPr>
            <w:tcW w:w="2489" w:type="dxa"/>
            <w:shd w:val="clear" w:color="auto" w:fill="F4B083" w:themeFill="accent2" w:themeFillTint="99"/>
          </w:tcPr>
          <w:p w:rsidR="00BD5E0B" w:rsidRPr="00BD5E0B" w:rsidRDefault="00BD5E0B" w:rsidP="005B6DE9">
            <w:pPr>
              <w:pStyle w:val="PixelPlus"/>
              <w:jc w:val="center"/>
              <w:rPr>
                <w:b/>
                <w:bCs/>
                <w:sz w:val="24"/>
                <w:szCs w:val="24"/>
              </w:rPr>
            </w:pPr>
            <w:r w:rsidRPr="00BD5E0B">
              <w:rPr>
                <w:b/>
                <w:bCs/>
                <w:sz w:val="24"/>
                <w:szCs w:val="24"/>
              </w:rPr>
              <w:t>Абсолютные значения, кол-во визитов</w:t>
            </w:r>
          </w:p>
        </w:tc>
        <w:tc>
          <w:tcPr>
            <w:tcW w:w="1963" w:type="dxa"/>
            <w:shd w:val="clear" w:color="auto" w:fill="F4B083" w:themeFill="accent2" w:themeFillTint="99"/>
          </w:tcPr>
          <w:p w:rsidR="00BD5E0B" w:rsidRPr="00BD5E0B" w:rsidRDefault="00BD5E0B" w:rsidP="005B6DE9">
            <w:pPr>
              <w:pStyle w:val="PixelPlus"/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Динамика, кол-во визитов</w:t>
            </w:r>
            <w:proofErr w:type="gramStart"/>
            <w:r>
              <w:rPr>
                <w:b/>
                <w:bCs/>
                <w:sz w:val="24"/>
                <w:szCs w:val="24"/>
              </w:rPr>
              <w:t xml:space="preserve"> (%)</w:t>
            </w:r>
            <w:proofErr w:type="gramEnd"/>
          </w:p>
        </w:tc>
      </w:tr>
      <w:tr w:rsidR="00BD5E0B" w:rsidTr="00BD5E0B">
        <w:tc>
          <w:tcPr>
            <w:tcW w:w="2024" w:type="dxa"/>
          </w:tcPr>
          <w:p w:rsidR="00BD5E0B" w:rsidRPr="00BD5E0B" w:rsidRDefault="00BD5E0B" w:rsidP="00BD5E0B">
            <w:pPr>
              <w:pStyle w:val="PixelPlus"/>
              <w:jc w:val="right"/>
              <w:rPr>
                <w:sz w:val="20"/>
                <w:szCs w:val="20"/>
              </w:rPr>
            </w:pPr>
            <w:r w:rsidRPr="00BD5E0B">
              <w:rPr>
                <w:sz w:val="20"/>
                <w:szCs w:val="20"/>
              </w:rPr>
              <w:t>Суммарный показатель</w:t>
            </w:r>
          </w:p>
        </w:tc>
        <w:tc>
          <w:tcPr>
            <w:tcW w:w="2869" w:type="dxa"/>
          </w:tcPr>
          <w:p w:rsidR="00BD5E0B" w:rsidRPr="00BD5E0B" w:rsidRDefault="00BD5E0B" w:rsidP="00BD5E0B">
            <w:pPr>
              <w:pStyle w:val="PixelPlus"/>
              <w:jc w:val="center"/>
              <w:rPr>
                <w:sz w:val="20"/>
                <w:szCs w:val="20"/>
                <w:lang w:val="en-US"/>
              </w:rPr>
            </w:pPr>
            <w:r w:rsidRPr="00BD5E0B">
              <w:rPr>
                <w:sz w:val="20"/>
                <w:szCs w:val="20"/>
                <w:lang w:val="en-US"/>
              </w:rPr>
              <w:t>100%</w:t>
            </w:r>
          </w:p>
        </w:tc>
        <w:tc>
          <w:tcPr>
            <w:tcW w:w="2489" w:type="dxa"/>
          </w:tcPr>
          <w:p w:rsidR="00BD5E0B" w:rsidRPr="00BD5E0B" w:rsidRDefault="00BD5E0B" w:rsidP="00BD5E0B">
            <w:pPr>
              <w:pStyle w:val="PixelPlus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58 145</w:t>
            </w:r>
          </w:p>
        </w:tc>
        <w:tc>
          <w:tcPr>
            <w:tcW w:w="1963" w:type="dxa"/>
          </w:tcPr>
          <w:p w:rsidR="00BD5E0B" w:rsidRPr="00BD5E0B" w:rsidRDefault="00BD5E0B" w:rsidP="00BD5E0B">
            <w:pPr>
              <w:pStyle w:val="PixelPlus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–418 (-12%)</w:t>
            </w:r>
          </w:p>
        </w:tc>
      </w:tr>
      <w:tr w:rsidR="00BD5E0B" w:rsidTr="00BD5E0B">
        <w:tc>
          <w:tcPr>
            <w:tcW w:w="2024" w:type="dxa"/>
          </w:tcPr>
          <w:p w:rsidR="00BD5E0B" w:rsidRPr="00BD5E0B" w:rsidRDefault="00BD5E0B" w:rsidP="00BD5E0B">
            <w:pPr>
              <w:pStyle w:val="PixelPlus"/>
              <w:jc w:val="right"/>
              <w:rPr>
                <w:sz w:val="20"/>
                <w:szCs w:val="20"/>
              </w:rPr>
            </w:pPr>
            <w:proofErr w:type="spellStart"/>
            <w:r w:rsidRPr="00BD5E0B">
              <w:rPr>
                <w:sz w:val="20"/>
                <w:szCs w:val="20"/>
              </w:rPr>
              <w:t>Яндекс</w:t>
            </w:r>
            <w:proofErr w:type="spellEnd"/>
          </w:p>
        </w:tc>
        <w:tc>
          <w:tcPr>
            <w:tcW w:w="2869" w:type="dxa"/>
          </w:tcPr>
          <w:p w:rsidR="00BD5E0B" w:rsidRPr="00BD5E0B" w:rsidRDefault="00BD5E0B" w:rsidP="00BD5E0B">
            <w:pPr>
              <w:pStyle w:val="PixelPlus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44,3%</w:t>
            </w:r>
          </w:p>
        </w:tc>
        <w:tc>
          <w:tcPr>
            <w:tcW w:w="2489" w:type="dxa"/>
          </w:tcPr>
          <w:p w:rsidR="00BD5E0B" w:rsidRPr="00BD5E0B" w:rsidRDefault="00BD5E0B" w:rsidP="00BD5E0B">
            <w:pPr>
              <w:pStyle w:val="PixelPlus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25 760</w:t>
            </w:r>
          </w:p>
        </w:tc>
        <w:tc>
          <w:tcPr>
            <w:tcW w:w="1963" w:type="dxa"/>
          </w:tcPr>
          <w:p w:rsidR="00BD5E0B" w:rsidRDefault="00BD5E0B" w:rsidP="00BD5E0B">
            <w:pPr>
              <w:pStyle w:val="PixelPlus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–1 604 (75,8%)</w:t>
            </w:r>
          </w:p>
        </w:tc>
      </w:tr>
      <w:tr w:rsidR="00BD5E0B" w:rsidTr="00BD5E0B">
        <w:tc>
          <w:tcPr>
            <w:tcW w:w="2024" w:type="dxa"/>
          </w:tcPr>
          <w:p w:rsidR="00BD5E0B" w:rsidRPr="00BD5E0B" w:rsidRDefault="00BD5E0B" w:rsidP="00BD5E0B">
            <w:pPr>
              <w:pStyle w:val="PixelPlus"/>
              <w:jc w:val="right"/>
              <w:rPr>
                <w:sz w:val="20"/>
                <w:szCs w:val="20"/>
                <w:lang w:val="en-US"/>
              </w:rPr>
            </w:pPr>
            <w:r w:rsidRPr="00BD5E0B">
              <w:rPr>
                <w:sz w:val="20"/>
                <w:szCs w:val="20"/>
                <w:lang w:val="en-US"/>
              </w:rPr>
              <w:t>Google</w:t>
            </w:r>
          </w:p>
        </w:tc>
        <w:tc>
          <w:tcPr>
            <w:tcW w:w="2869" w:type="dxa"/>
          </w:tcPr>
          <w:p w:rsidR="00BD5E0B" w:rsidRPr="00BD5E0B" w:rsidRDefault="00BD5E0B" w:rsidP="00BD5E0B">
            <w:pPr>
              <w:pStyle w:val="PixelPlus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51,6%</w:t>
            </w:r>
          </w:p>
        </w:tc>
        <w:tc>
          <w:tcPr>
            <w:tcW w:w="2489" w:type="dxa"/>
          </w:tcPr>
          <w:p w:rsidR="00BD5E0B" w:rsidRPr="00BD5E0B" w:rsidRDefault="00BD5E0B" w:rsidP="00BD5E0B">
            <w:pPr>
              <w:pStyle w:val="PixelPlus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30 014</w:t>
            </w:r>
          </w:p>
        </w:tc>
        <w:tc>
          <w:tcPr>
            <w:tcW w:w="1963" w:type="dxa"/>
          </w:tcPr>
          <w:p w:rsidR="00BD5E0B" w:rsidRPr="00BD5E0B" w:rsidRDefault="00495BA0" w:rsidP="00BD5E0B">
            <w:pPr>
              <w:pStyle w:val="PixelPlus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+1 277 (+111%)</w:t>
            </w:r>
          </w:p>
        </w:tc>
      </w:tr>
    </w:tbl>
    <w:p w:rsidR="00E45CEF" w:rsidRDefault="00AA14D4" w:rsidP="00AA14D4">
      <w:pPr>
        <w:pStyle w:val="PixelPlus"/>
        <w:ind w:firstLine="851"/>
      </w:pPr>
      <w:r>
        <w:lastRenderedPageBreak/>
        <w:t xml:space="preserve">Падения трафика из </w:t>
      </w:r>
      <w:proofErr w:type="spellStart"/>
      <w:r>
        <w:t>Яндекса</w:t>
      </w:r>
      <w:proofErr w:type="spellEnd"/>
      <w:r>
        <w:t xml:space="preserve"> составляет 75,8%, что является критическим показателем.</w:t>
      </w:r>
      <w:r w:rsidRPr="00AA14D4">
        <w:t xml:space="preserve"> </w:t>
      </w:r>
      <w:r>
        <w:t>Ниже представлена история по</w:t>
      </w:r>
      <w:r w:rsidR="0010715D">
        <w:t xml:space="preserve"> динамике</w:t>
      </w:r>
      <w:r>
        <w:t xml:space="preserve"> видимости </w:t>
      </w:r>
      <w:r w:rsidR="0010715D">
        <w:t>семантического ядра</w:t>
      </w:r>
      <w:r w:rsidR="0010715D">
        <w:rPr>
          <w:rStyle w:val="ae"/>
        </w:rPr>
        <w:footnoteReference w:id="1"/>
      </w:r>
      <w:r w:rsidR="0010715D">
        <w:t xml:space="preserve"> (далее СЯ)</w:t>
      </w:r>
      <w:r w:rsidR="00E45CEF">
        <w:t xml:space="preserve"> за период с </w:t>
      </w:r>
      <w:bookmarkStart w:id="5" w:name="_Hlk34145864"/>
      <w:r w:rsidR="00E45CEF">
        <w:t>13.02.2018 по 31.01.2020 г</w:t>
      </w:r>
      <w:bookmarkEnd w:id="5"/>
      <w:r w:rsidR="0010715D">
        <w:t>.</w:t>
      </w:r>
    </w:p>
    <w:p w:rsidR="00E45CEF" w:rsidRDefault="00E45CEF" w:rsidP="00E45CEF">
      <w:pPr>
        <w:pStyle w:val="PixelPlus"/>
      </w:pPr>
      <w:r>
        <w:rPr>
          <w:noProof/>
          <w:lang w:eastAsia="ru-RU"/>
        </w:rPr>
        <w:drawing>
          <wp:inline distT="0" distB="0" distL="0" distR="0">
            <wp:extent cx="5940425" cy="3049270"/>
            <wp:effectExtent l="0" t="0" r="3175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049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B6DE9" w:rsidRDefault="00E45CEF" w:rsidP="00E45CEF">
      <w:pPr>
        <w:pStyle w:val="PP1"/>
      </w:pPr>
      <w:bookmarkStart w:id="6" w:name="_Hlk34146172"/>
      <w:r>
        <w:t>Рис. 2. Динамика видимости проекта по всем ПС за период 13.02.18 по 31.01.20 г., где синяя линия тренд</w:t>
      </w:r>
      <w:r w:rsidR="001B3DC3">
        <w:t>а</w:t>
      </w:r>
      <w:r>
        <w:t xml:space="preserve"> — это видимость, </w:t>
      </w:r>
      <w:proofErr w:type="gramStart"/>
      <w:r>
        <w:t>зеленая</w:t>
      </w:r>
      <w:proofErr w:type="gramEnd"/>
      <w:r>
        <w:t xml:space="preserve"> — количество запросов в ТОП-10.</w:t>
      </w:r>
      <w:bookmarkEnd w:id="6"/>
    </w:p>
    <w:p w:rsidR="00E45CEF" w:rsidRDefault="00712815" w:rsidP="00E45CEF">
      <w:pPr>
        <w:pStyle w:val="PixelPlus"/>
      </w:pPr>
      <w:r>
        <w:t>Общая видимость проекта по ПС показывает отрицательную динамику, падение составило 4,56% с 21,8% до 17,24%. Детализация по ПС представлена в графиках ниже.</w:t>
      </w:r>
    </w:p>
    <w:p w:rsidR="00712815" w:rsidRDefault="00712815" w:rsidP="00E45CEF">
      <w:pPr>
        <w:pStyle w:val="PixelPlus"/>
      </w:pPr>
      <w:r>
        <w:rPr>
          <w:noProof/>
          <w:lang w:eastAsia="ru-RU"/>
        </w:rPr>
        <w:lastRenderedPageBreak/>
        <w:drawing>
          <wp:inline distT="0" distB="0" distL="0" distR="0">
            <wp:extent cx="5940425" cy="3098165"/>
            <wp:effectExtent l="0" t="0" r="3175" b="6985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098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12815" w:rsidRDefault="00712815" w:rsidP="003C7E9D">
      <w:pPr>
        <w:pStyle w:val="PP1"/>
      </w:pPr>
      <w:bookmarkStart w:id="7" w:name="_Hlk34146443"/>
      <w:r>
        <w:t xml:space="preserve">Рис. 3. Динамика видимости проекта по ПС </w:t>
      </w:r>
      <w:proofErr w:type="spellStart"/>
      <w:r>
        <w:t>Яндекс</w:t>
      </w:r>
      <w:proofErr w:type="spellEnd"/>
      <w:r>
        <w:t xml:space="preserve"> за период 13.02.18 по 31.01.20 г., где синяя линия тренд</w:t>
      </w:r>
      <w:r w:rsidR="001B3DC3">
        <w:t>а</w:t>
      </w:r>
      <w:r>
        <w:t xml:space="preserve"> — это видимость, </w:t>
      </w:r>
      <w:proofErr w:type="gramStart"/>
      <w:r>
        <w:t>зеленая</w:t>
      </w:r>
      <w:proofErr w:type="gramEnd"/>
      <w:r>
        <w:t xml:space="preserve"> — количество запросов в ТОП-10.</w:t>
      </w:r>
      <w:bookmarkEnd w:id="7"/>
    </w:p>
    <w:p w:rsidR="00712815" w:rsidRDefault="003C7E9D" w:rsidP="00E45CEF">
      <w:pPr>
        <w:pStyle w:val="PixelPlus"/>
      </w:pPr>
      <w:r>
        <w:t xml:space="preserve">В видимости по ПС </w:t>
      </w:r>
      <w:proofErr w:type="spellStart"/>
      <w:r>
        <w:t>Яндекс</w:t>
      </w:r>
      <w:proofErr w:type="spellEnd"/>
      <w:r>
        <w:t xml:space="preserve"> фиксируется также сильное падение, как и с органическим трафиком. Падение составило 15,6% с 23% до 7,39%.</w:t>
      </w:r>
    </w:p>
    <w:p w:rsidR="003C7E9D" w:rsidRDefault="003C7E9D" w:rsidP="00E45CEF">
      <w:pPr>
        <w:pStyle w:val="PixelPlus"/>
      </w:pPr>
      <w:r>
        <w:rPr>
          <w:noProof/>
          <w:lang w:eastAsia="ru-RU"/>
        </w:rPr>
        <w:drawing>
          <wp:inline distT="0" distB="0" distL="0" distR="0">
            <wp:extent cx="5940425" cy="2988310"/>
            <wp:effectExtent l="0" t="0" r="3175" b="254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9883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C7E9D" w:rsidRDefault="003C7E9D" w:rsidP="001B3DC3">
      <w:pPr>
        <w:pStyle w:val="PP1"/>
      </w:pPr>
      <w:r>
        <w:t xml:space="preserve">Рис. 4. Динамика видимости проекта по ПС </w:t>
      </w:r>
      <w:r w:rsidR="001B3DC3">
        <w:rPr>
          <w:lang w:val="en-US"/>
        </w:rPr>
        <w:t>Google</w:t>
      </w:r>
      <w:r>
        <w:t xml:space="preserve"> за период 13.02.18 по 31.01.20 г., где синяя линия тренд</w:t>
      </w:r>
      <w:r w:rsidR="001B3DC3">
        <w:t>а</w:t>
      </w:r>
      <w:r>
        <w:t xml:space="preserve"> — это видимость, </w:t>
      </w:r>
      <w:proofErr w:type="gramStart"/>
      <w:r>
        <w:t>зеленая</w:t>
      </w:r>
      <w:proofErr w:type="gramEnd"/>
      <w:r>
        <w:t xml:space="preserve"> — количество запросов в ТОП-10.</w:t>
      </w:r>
    </w:p>
    <w:p w:rsidR="001B3DC3" w:rsidRDefault="001B3DC3" w:rsidP="00E45CEF">
      <w:pPr>
        <w:pStyle w:val="PixelPlus"/>
      </w:pPr>
      <w:r>
        <w:lastRenderedPageBreak/>
        <w:t xml:space="preserve">Видимость из ПС </w:t>
      </w:r>
      <w:r>
        <w:rPr>
          <w:lang w:val="en-US"/>
        </w:rPr>
        <w:t>Google</w:t>
      </w:r>
      <w:r w:rsidRPr="001B3DC3">
        <w:t xml:space="preserve"> </w:t>
      </w:r>
      <w:r>
        <w:t>выросла на 7,56% с 19,5% до 27,06%.</w:t>
      </w:r>
      <w:r w:rsidR="00EA15FF">
        <w:t xml:space="preserve"> В таблице №2 представлены агрегированные данные.</w:t>
      </w:r>
    </w:p>
    <w:p w:rsidR="00EA15FF" w:rsidRDefault="001E6467" w:rsidP="001E6467">
      <w:pPr>
        <w:pStyle w:val="PP3"/>
      </w:pPr>
      <w:r>
        <w:t>Табл. 2. Агрегированные данные по динамике видимости по СЯ за период 13.02.18–31.01.20 г.</w:t>
      </w:r>
    </w:p>
    <w:tbl>
      <w:tblPr>
        <w:tblStyle w:val="ab"/>
        <w:tblW w:w="0" w:type="auto"/>
        <w:tblLook w:val="04A0"/>
      </w:tblPr>
      <w:tblGrid>
        <w:gridCol w:w="2336"/>
        <w:gridCol w:w="2336"/>
        <w:gridCol w:w="2336"/>
        <w:gridCol w:w="2337"/>
      </w:tblGrid>
      <w:tr w:rsidR="00EA15FF" w:rsidTr="00EA15FF">
        <w:tc>
          <w:tcPr>
            <w:tcW w:w="2336" w:type="dxa"/>
            <w:shd w:val="clear" w:color="auto" w:fill="F4B083" w:themeFill="accent2" w:themeFillTint="99"/>
          </w:tcPr>
          <w:p w:rsidR="00EA15FF" w:rsidRPr="00EA15FF" w:rsidRDefault="00EA15FF" w:rsidP="00EA15FF">
            <w:pPr>
              <w:pStyle w:val="PixelPlus"/>
              <w:jc w:val="center"/>
              <w:rPr>
                <w:b/>
                <w:bCs/>
                <w:sz w:val="24"/>
                <w:szCs w:val="24"/>
              </w:rPr>
            </w:pPr>
            <w:r w:rsidRPr="00EA15FF">
              <w:rPr>
                <w:b/>
                <w:bCs/>
                <w:sz w:val="24"/>
                <w:szCs w:val="24"/>
              </w:rPr>
              <w:t>ПС</w:t>
            </w:r>
          </w:p>
        </w:tc>
        <w:tc>
          <w:tcPr>
            <w:tcW w:w="2336" w:type="dxa"/>
            <w:shd w:val="clear" w:color="auto" w:fill="F4B083" w:themeFill="accent2" w:themeFillTint="99"/>
          </w:tcPr>
          <w:p w:rsidR="00EA15FF" w:rsidRPr="00EA15FF" w:rsidRDefault="00EA15FF" w:rsidP="00EA15FF">
            <w:pPr>
              <w:pStyle w:val="PixelPlus"/>
              <w:jc w:val="center"/>
              <w:rPr>
                <w:b/>
                <w:bCs/>
                <w:sz w:val="24"/>
                <w:szCs w:val="24"/>
              </w:rPr>
            </w:pPr>
            <w:r w:rsidRPr="00EA15FF">
              <w:rPr>
                <w:b/>
                <w:bCs/>
                <w:sz w:val="24"/>
                <w:szCs w:val="24"/>
              </w:rPr>
              <w:t>Начальная точка</w:t>
            </w:r>
          </w:p>
        </w:tc>
        <w:tc>
          <w:tcPr>
            <w:tcW w:w="2336" w:type="dxa"/>
            <w:shd w:val="clear" w:color="auto" w:fill="F4B083" w:themeFill="accent2" w:themeFillTint="99"/>
          </w:tcPr>
          <w:p w:rsidR="00EA15FF" w:rsidRPr="00EA15FF" w:rsidRDefault="00EA15FF" w:rsidP="00EA15FF">
            <w:pPr>
              <w:pStyle w:val="PixelPlus"/>
              <w:jc w:val="center"/>
              <w:rPr>
                <w:b/>
                <w:bCs/>
                <w:sz w:val="24"/>
                <w:szCs w:val="24"/>
              </w:rPr>
            </w:pPr>
            <w:r w:rsidRPr="00EA15FF">
              <w:rPr>
                <w:b/>
                <w:bCs/>
                <w:sz w:val="24"/>
                <w:szCs w:val="24"/>
              </w:rPr>
              <w:t>Конечная точка</w:t>
            </w:r>
          </w:p>
        </w:tc>
        <w:tc>
          <w:tcPr>
            <w:tcW w:w="2337" w:type="dxa"/>
            <w:shd w:val="clear" w:color="auto" w:fill="F4B083" w:themeFill="accent2" w:themeFillTint="99"/>
          </w:tcPr>
          <w:p w:rsidR="00EA15FF" w:rsidRPr="00EA15FF" w:rsidRDefault="00EA15FF" w:rsidP="00EA15FF">
            <w:pPr>
              <w:pStyle w:val="PixelPlus"/>
              <w:jc w:val="center"/>
              <w:rPr>
                <w:b/>
                <w:bCs/>
                <w:sz w:val="24"/>
                <w:szCs w:val="24"/>
              </w:rPr>
            </w:pPr>
            <w:r w:rsidRPr="00EA15FF">
              <w:rPr>
                <w:b/>
                <w:bCs/>
                <w:sz w:val="24"/>
                <w:szCs w:val="24"/>
              </w:rPr>
              <w:t>Динамика</w:t>
            </w:r>
          </w:p>
        </w:tc>
      </w:tr>
      <w:tr w:rsidR="00EA15FF" w:rsidTr="00EA15FF">
        <w:tc>
          <w:tcPr>
            <w:tcW w:w="2336" w:type="dxa"/>
          </w:tcPr>
          <w:p w:rsidR="00EA15FF" w:rsidRPr="00EA15FF" w:rsidRDefault="00EA15FF" w:rsidP="001E6467">
            <w:pPr>
              <w:pStyle w:val="PixelPlus"/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Суммарный показатель</w:t>
            </w:r>
          </w:p>
        </w:tc>
        <w:tc>
          <w:tcPr>
            <w:tcW w:w="2336" w:type="dxa"/>
          </w:tcPr>
          <w:p w:rsidR="00EA15FF" w:rsidRPr="00EA15FF" w:rsidRDefault="00EA15FF" w:rsidP="001E6467">
            <w:pPr>
              <w:pStyle w:val="PixelPlus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21,8%</w:t>
            </w:r>
          </w:p>
        </w:tc>
        <w:tc>
          <w:tcPr>
            <w:tcW w:w="2336" w:type="dxa"/>
          </w:tcPr>
          <w:p w:rsidR="00EA15FF" w:rsidRPr="00EA15FF" w:rsidRDefault="00EA15FF" w:rsidP="001E6467">
            <w:pPr>
              <w:pStyle w:val="PixelPlus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17,24%</w:t>
            </w:r>
          </w:p>
        </w:tc>
        <w:tc>
          <w:tcPr>
            <w:tcW w:w="2337" w:type="dxa"/>
          </w:tcPr>
          <w:p w:rsidR="00EA15FF" w:rsidRPr="00EA15FF" w:rsidRDefault="00EA15FF" w:rsidP="001E6467">
            <w:pPr>
              <w:pStyle w:val="PixelPlus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–4,56%</w:t>
            </w:r>
          </w:p>
        </w:tc>
      </w:tr>
      <w:tr w:rsidR="00EA15FF" w:rsidTr="00EA15FF">
        <w:tc>
          <w:tcPr>
            <w:tcW w:w="2336" w:type="dxa"/>
          </w:tcPr>
          <w:p w:rsidR="00EA15FF" w:rsidRPr="00EA15FF" w:rsidRDefault="00EA15FF" w:rsidP="001E6467">
            <w:pPr>
              <w:pStyle w:val="PixelPlus"/>
              <w:jc w:val="right"/>
              <w:rPr>
                <w:sz w:val="20"/>
                <w:szCs w:val="20"/>
              </w:rPr>
            </w:pPr>
            <w:proofErr w:type="spellStart"/>
            <w:r>
              <w:rPr>
                <w:sz w:val="20"/>
                <w:szCs w:val="20"/>
              </w:rPr>
              <w:t>Яндекс</w:t>
            </w:r>
            <w:proofErr w:type="spellEnd"/>
          </w:p>
        </w:tc>
        <w:tc>
          <w:tcPr>
            <w:tcW w:w="2336" w:type="dxa"/>
          </w:tcPr>
          <w:p w:rsidR="00EA15FF" w:rsidRPr="00EA15FF" w:rsidRDefault="00EA15FF" w:rsidP="001E6467">
            <w:pPr>
              <w:pStyle w:val="PixelPlus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23%</w:t>
            </w:r>
          </w:p>
        </w:tc>
        <w:tc>
          <w:tcPr>
            <w:tcW w:w="2336" w:type="dxa"/>
          </w:tcPr>
          <w:p w:rsidR="00EA15FF" w:rsidRPr="00EA15FF" w:rsidRDefault="00EA15FF" w:rsidP="001E6467">
            <w:pPr>
              <w:pStyle w:val="PixelPlus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7,39%</w:t>
            </w:r>
          </w:p>
        </w:tc>
        <w:tc>
          <w:tcPr>
            <w:tcW w:w="2337" w:type="dxa"/>
          </w:tcPr>
          <w:p w:rsidR="00EA15FF" w:rsidRPr="00EA15FF" w:rsidRDefault="00EA15FF" w:rsidP="001E6467">
            <w:pPr>
              <w:pStyle w:val="PixelPlus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–15,6%</w:t>
            </w:r>
          </w:p>
        </w:tc>
      </w:tr>
      <w:tr w:rsidR="00EA15FF" w:rsidTr="00EA15FF">
        <w:tc>
          <w:tcPr>
            <w:tcW w:w="2336" w:type="dxa"/>
          </w:tcPr>
          <w:p w:rsidR="00EA15FF" w:rsidRPr="00EA15FF" w:rsidRDefault="00EA15FF" w:rsidP="001E6467">
            <w:pPr>
              <w:pStyle w:val="PixelPlus"/>
              <w:jc w:val="right"/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>Google</w:t>
            </w:r>
          </w:p>
        </w:tc>
        <w:tc>
          <w:tcPr>
            <w:tcW w:w="2336" w:type="dxa"/>
          </w:tcPr>
          <w:p w:rsidR="00EA15FF" w:rsidRPr="00EA15FF" w:rsidRDefault="001E6467" w:rsidP="001E6467">
            <w:pPr>
              <w:pStyle w:val="PixelPlus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19,5%</w:t>
            </w:r>
          </w:p>
        </w:tc>
        <w:tc>
          <w:tcPr>
            <w:tcW w:w="2336" w:type="dxa"/>
          </w:tcPr>
          <w:p w:rsidR="00EA15FF" w:rsidRPr="00EA15FF" w:rsidRDefault="001E6467" w:rsidP="001E6467">
            <w:pPr>
              <w:pStyle w:val="PixelPlus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27,06%</w:t>
            </w:r>
          </w:p>
        </w:tc>
        <w:tc>
          <w:tcPr>
            <w:tcW w:w="2337" w:type="dxa"/>
          </w:tcPr>
          <w:p w:rsidR="00EA15FF" w:rsidRPr="00EA15FF" w:rsidRDefault="001E6467" w:rsidP="001E6467">
            <w:pPr>
              <w:pStyle w:val="PixelPlus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+7,56%</w:t>
            </w:r>
          </w:p>
        </w:tc>
      </w:tr>
    </w:tbl>
    <w:p w:rsidR="00EA15FF" w:rsidRDefault="00E269AD" w:rsidP="00E269AD">
      <w:pPr>
        <w:pStyle w:val="PixelPlus"/>
        <w:ind w:firstLine="851"/>
      </w:pPr>
      <w:r>
        <w:t xml:space="preserve">По многим ВЧ запросам, по которым на январь 2020 года позиция в ПС </w:t>
      </w:r>
      <w:proofErr w:type="spellStart"/>
      <w:r>
        <w:t>Яндексе</w:t>
      </w:r>
      <w:proofErr w:type="spellEnd"/>
      <w:r>
        <w:t xml:space="preserve"> находится в ТОП-20+, фиксируется</w:t>
      </w:r>
      <w:r w:rsidRPr="00E269AD">
        <w:t xml:space="preserve"> </w:t>
      </w:r>
      <w:r>
        <w:t>наличие минимальной позиции в ТОП-10, что означает:</w:t>
      </w:r>
    </w:p>
    <w:p w:rsidR="00E269AD" w:rsidRDefault="00E269AD" w:rsidP="00E269AD">
      <w:pPr>
        <w:pStyle w:val="PixelPlus"/>
        <w:numPr>
          <w:ilvl w:val="0"/>
          <w:numId w:val="18"/>
        </w:numPr>
      </w:pPr>
      <w:r>
        <w:t>наличие проблем в базовой оптимизации страницы;</w:t>
      </w:r>
    </w:p>
    <w:p w:rsidR="00E269AD" w:rsidRDefault="00E269AD" w:rsidP="00E269AD">
      <w:pPr>
        <w:pStyle w:val="PixelPlus"/>
        <w:numPr>
          <w:ilvl w:val="0"/>
          <w:numId w:val="18"/>
        </w:numPr>
      </w:pPr>
      <w:r>
        <w:t>наличие проблем в поведенческих метриках.</w:t>
      </w:r>
    </w:p>
    <w:p w:rsidR="00E269AD" w:rsidRDefault="00E269AD" w:rsidP="00E269AD">
      <w:pPr>
        <w:pStyle w:val="PixelPlus"/>
      </w:pPr>
      <w:r>
        <w:t>В таблице №4 представлен</w:t>
      </w:r>
      <w:r w:rsidR="004E2CD6">
        <w:t>о несколько примеров</w:t>
      </w:r>
      <w:r>
        <w:t xml:space="preserve"> ВЧ и СЧ запрос</w:t>
      </w:r>
      <w:r w:rsidR="004E2CD6">
        <w:t>ов</w:t>
      </w:r>
      <w:r>
        <w:t xml:space="preserve"> с максимальной и минимальной</w:t>
      </w:r>
      <w:r>
        <w:rPr>
          <w:rStyle w:val="ae"/>
        </w:rPr>
        <w:footnoteReference w:id="2"/>
      </w:r>
      <w:r>
        <w:t xml:space="preserve"> позицией в ПС </w:t>
      </w:r>
      <w:proofErr w:type="spellStart"/>
      <w:r>
        <w:t>Яндекс</w:t>
      </w:r>
      <w:proofErr w:type="spellEnd"/>
      <w:r>
        <w:t xml:space="preserve">, а также </w:t>
      </w:r>
      <w:proofErr w:type="gramStart"/>
      <w:r>
        <w:t>релевантны</w:t>
      </w:r>
      <w:r w:rsidR="004E2CD6">
        <w:t>м</w:t>
      </w:r>
      <w:proofErr w:type="gramEnd"/>
      <w:r>
        <w:t xml:space="preserve"> </w:t>
      </w:r>
      <w:r>
        <w:rPr>
          <w:lang w:val="en-US"/>
        </w:rPr>
        <w:t>URL</w:t>
      </w:r>
      <w:r>
        <w:t>.</w:t>
      </w:r>
    </w:p>
    <w:p w:rsidR="00E269AD" w:rsidRPr="00E269AD" w:rsidRDefault="00E269AD" w:rsidP="00E269AD">
      <w:pPr>
        <w:pStyle w:val="PP3"/>
      </w:pPr>
      <w:r>
        <w:t xml:space="preserve">Табл. 4. </w:t>
      </w:r>
      <w:r w:rsidR="004E2CD6">
        <w:t>Пример д</w:t>
      </w:r>
      <w:r>
        <w:t>анны</w:t>
      </w:r>
      <w:r w:rsidR="004E2CD6">
        <w:t>х</w:t>
      </w:r>
      <w:r>
        <w:t xml:space="preserve"> по максимальной и минимальной позициям в ПС </w:t>
      </w:r>
      <w:proofErr w:type="spellStart"/>
      <w:r>
        <w:t>Яндекс</w:t>
      </w:r>
      <w:proofErr w:type="spellEnd"/>
      <w:r>
        <w:t xml:space="preserve"> по ВЧ и СЧ запросам.</w:t>
      </w:r>
    </w:p>
    <w:tbl>
      <w:tblPr>
        <w:tblStyle w:val="ab"/>
        <w:tblW w:w="9493" w:type="dxa"/>
        <w:tblLook w:val="04A0"/>
      </w:tblPr>
      <w:tblGrid>
        <w:gridCol w:w="1509"/>
        <w:gridCol w:w="1098"/>
        <w:gridCol w:w="2952"/>
        <w:gridCol w:w="1098"/>
        <w:gridCol w:w="2836"/>
      </w:tblGrid>
      <w:tr w:rsidR="00E269AD" w:rsidTr="006939BA">
        <w:tc>
          <w:tcPr>
            <w:tcW w:w="1806" w:type="dxa"/>
            <w:shd w:val="clear" w:color="auto" w:fill="F4B083" w:themeFill="accent2" w:themeFillTint="99"/>
          </w:tcPr>
          <w:p w:rsidR="00E269AD" w:rsidRPr="00E269AD" w:rsidRDefault="00E269AD" w:rsidP="00E269AD">
            <w:pPr>
              <w:pStyle w:val="PixelPlus"/>
              <w:jc w:val="center"/>
              <w:rPr>
                <w:b/>
                <w:bCs/>
                <w:sz w:val="24"/>
                <w:szCs w:val="24"/>
              </w:rPr>
            </w:pPr>
            <w:r w:rsidRPr="00E269AD">
              <w:rPr>
                <w:b/>
                <w:bCs/>
                <w:sz w:val="24"/>
                <w:szCs w:val="24"/>
              </w:rPr>
              <w:t>Запрос</w:t>
            </w:r>
            <w:r>
              <w:rPr>
                <w:b/>
                <w:bCs/>
                <w:sz w:val="24"/>
                <w:szCs w:val="24"/>
              </w:rPr>
              <w:t xml:space="preserve"> (частота)</w:t>
            </w:r>
          </w:p>
        </w:tc>
        <w:tc>
          <w:tcPr>
            <w:tcW w:w="1098" w:type="dxa"/>
            <w:shd w:val="clear" w:color="auto" w:fill="F4B083" w:themeFill="accent2" w:themeFillTint="99"/>
          </w:tcPr>
          <w:p w:rsidR="00E269AD" w:rsidRPr="00E269AD" w:rsidRDefault="006939BA" w:rsidP="00E269AD">
            <w:pPr>
              <w:pStyle w:val="PixelPlus"/>
              <w:jc w:val="center"/>
              <w:rPr>
                <w:b/>
                <w:bCs/>
                <w:sz w:val="24"/>
                <w:szCs w:val="24"/>
              </w:rPr>
            </w:pPr>
            <w:bookmarkStart w:id="8" w:name="_Hlk34150056"/>
            <w:r>
              <w:rPr>
                <w:b/>
                <w:bCs/>
                <w:sz w:val="24"/>
                <w:szCs w:val="24"/>
                <w:lang w:val="en-US"/>
              </w:rPr>
              <w:t>Max</w:t>
            </w:r>
            <w:r w:rsidR="00E269AD" w:rsidRPr="00E269AD">
              <w:rPr>
                <w:b/>
                <w:bCs/>
                <w:sz w:val="24"/>
                <w:szCs w:val="24"/>
                <w:lang w:val="en-US"/>
              </w:rPr>
              <w:t xml:space="preserve"> </w:t>
            </w:r>
            <w:r w:rsidR="00E269AD" w:rsidRPr="00E269AD">
              <w:rPr>
                <w:b/>
                <w:bCs/>
                <w:sz w:val="24"/>
                <w:szCs w:val="24"/>
              </w:rPr>
              <w:t>позиция</w:t>
            </w:r>
            <w:bookmarkEnd w:id="8"/>
          </w:p>
        </w:tc>
        <w:tc>
          <w:tcPr>
            <w:tcW w:w="3045" w:type="dxa"/>
            <w:shd w:val="clear" w:color="auto" w:fill="F4B083" w:themeFill="accent2" w:themeFillTint="99"/>
          </w:tcPr>
          <w:p w:rsidR="00E269AD" w:rsidRPr="00E269AD" w:rsidRDefault="00E269AD" w:rsidP="00E269AD">
            <w:pPr>
              <w:pStyle w:val="PixelPlus"/>
              <w:jc w:val="center"/>
              <w:rPr>
                <w:b/>
                <w:bCs/>
                <w:sz w:val="24"/>
                <w:szCs w:val="24"/>
              </w:rPr>
            </w:pPr>
            <w:bookmarkStart w:id="9" w:name="_Hlk34150058"/>
            <w:r w:rsidRPr="00E269AD">
              <w:rPr>
                <w:b/>
                <w:bCs/>
                <w:sz w:val="24"/>
                <w:szCs w:val="24"/>
              </w:rPr>
              <w:t xml:space="preserve">Рел. </w:t>
            </w:r>
            <w:r w:rsidRPr="00E269AD">
              <w:rPr>
                <w:b/>
                <w:bCs/>
                <w:sz w:val="24"/>
                <w:szCs w:val="24"/>
                <w:lang w:val="en-US"/>
              </w:rPr>
              <w:t>URL</w:t>
            </w:r>
            <w:r w:rsidRPr="00E269AD">
              <w:rPr>
                <w:b/>
                <w:bCs/>
                <w:sz w:val="24"/>
                <w:szCs w:val="24"/>
              </w:rPr>
              <w:t xml:space="preserve"> для </w:t>
            </w:r>
            <w:r w:rsidR="006939BA">
              <w:rPr>
                <w:b/>
                <w:bCs/>
                <w:sz w:val="24"/>
                <w:szCs w:val="24"/>
                <w:lang w:val="en-US"/>
              </w:rPr>
              <w:t>max</w:t>
            </w:r>
            <w:r w:rsidRPr="00E269AD">
              <w:rPr>
                <w:b/>
                <w:bCs/>
                <w:sz w:val="24"/>
                <w:szCs w:val="24"/>
              </w:rPr>
              <w:t xml:space="preserve"> позиции</w:t>
            </w:r>
            <w:bookmarkEnd w:id="9"/>
          </w:p>
        </w:tc>
        <w:tc>
          <w:tcPr>
            <w:tcW w:w="1098" w:type="dxa"/>
            <w:shd w:val="clear" w:color="auto" w:fill="F4B083" w:themeFill="accent2" w:themeFillTint="99"/>
          </w:tcPr>
          <w:p w:rsidR="00E269AD" w:rsidRPr="00E269AD" w:rsidRDefault="006939BA" w:rsidP="00E269AD">
            <w:pPr>
              <w:pStyle w:val="PixelPlus"/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  <w:lang w:val="en-US"/>
              </w:rPr>
              <w:t>Min</w:t>
            </w:r>
            <w:r w:rsidR="00E269AD" w:rsidRPr="00E269AD">
              <w:rPr>
                <w:b/>
                <w:bCs/>
                <w:sz w:val="24"/>
                <w:szCs w:val="24"/>
                <w:lang w:val="en-US"/>
              </w:rPr>
              <w:t xml:space="preserve"> </w:t>
            </w:r>
            <w:r w:rsidR="00E269AD" w:rsidRPr="00E269AD">
              <w:rPr>
                <w:b/>
                <w:bCs/>
                <w:sz w:val="24"/>
                <w:szCs w:val="24"/>
              </w:rPr>
              <w:t>позиция</w:t>
            </w:r>
          </w:p>
        </w:tc>
        <w:tc>
          <w:tcPr>
            <w:tcW w:w="2446" w:type="dxa"/>
            <w:shd w:val="clear" w:color="auto" w:fill="F4B083" w:themeFill="accent2" w:themeFillTint="99"/>
          </w:tcPr>
          <w:p w:rsidR="00E269AD" w:rsidRPr="00E269AD" w:rsidRDefault="00E269AD" w:rsidP="00E269AD">
            <w:pPr>
              <w:pStyle w:val="PixelPlus"/>
              <w:jc w:val="center"/>
              <w:rPr>
                <w:b/>
                <w:bCs/>
                <w:sz w:val="24"/>
                <w:szCs w:val="24"/>
              </w:rPr>
            </w:pPr>
            <w:r w:rsidRPr="00E269AD">
              <w:rPr>
                <w:b/>
                <w:bCs/>
                <w:sz w:val="24"/>
                <w:szCs w:val="24"/>
              </w:rPr>
              <w:t xml:space="preserve">Рел. </w:t>
            </w:r>
            <w:r w:rsidRPr="00E269AD">
              <w:rPr>
                <w:b/>
                <w:bCs/>
                <w:sz w:val="24"/>
                <w:szCs w:val="24"/>
                <w:lang w:val="en-US"/>
              </w:rPr>
              <w:t>URL</w:t>
            </w:r>
            <w:r w:rsidRPr="00E269AD">
              <w:rPr>
                <w:b/>
                <w:bCs/>
                <w:sz w:val="24"/>
                <w:szCs w:val="24"/>
              </w:rPr>
              <w:t xml:space="preserve"> для </w:t>
            </w:r>
            <w:r w:rsidR="006939BA">
              <w:rPr>
                <w:b/>
                <w:bCs/>
                <w:sz w:val="24"/>
                <w:szCs w:val="24"/>
                <w:lang w:val="en-US"/>
              </w:rPr>
              <w:t>min</w:t>
            </w:r>
            <w:r w:rsidRPr="00E269AD">
              <w:rPr>
                <w:b/>
                <w:bCs/>
                <w:sz w:val="24"/>
                <w:szCs w:val="24"/>
              </w:rPr>
              <w:t xml:space="preserve"> позиции</w:t>
            </w:r>
          </w:p>
        </w:tc>
      </w:tr>
      <w:tr w:rsidR="00E269AD" w:rsidRPr="001A7187" w:rsidTr="00D06E8F">
        <w:tc>
          <w:tcPr>
            <w:tcW w:w="1806" w:type="dxa"/>
            <w:vAlign w:val="center"/>
          </w:tcPr>
          <w:p w:rsidR="00E269AD" w:rsidRPr="00E269AD" w:rsidRDefault="00E269AD" w:rsidP="00D06E8F">
            <w:pPr>
              <w:pStyle w:val="PixelPlus"/>
              <w:jc w:val="center"/>
              <w:rPr>
                <w:sz w:val="20"/>
                <w:szCs w:val="20"/>
              </w:rPr>
            </w:pPr>
            <w:bookmarkStart w:id="10" w:name="_Hlk34151925"/>
            <w:r w:rsidRPr="00E269AD">
              <w:rPr>
                <w:sz w:val="20"/>
                <w:szCs w:val="20"/>
              </w:rPr>
              <w:t xml:space="preserve">дом на </w:t>
            </w:r>
            <w:proofErr w:type="gramStart"/>
            <w:r w:rsidRPr="00E269AD">
              <w:rPr>
                <w:sz w:val="20"/>
                <w:szCs w:val="20"/>
              </w:rPr>
              <w:t>рублевке</w:t>
            </w:r>
            <w:proofErr w:type="gramEnd"/>
            <w:r w:rsidRPr="00E269AD">
              <w:rPr>
                <w:sz w:val="20"/>
                <w:szCs w:val="20"/>
              </w:rPr>
              <w:t xml:space="preserve"> купить</w:t>
            </w:r>
            <w:r>
              <w:rPr>
                <w:sz w:val="20"/>
                <w:szCs w:val="20"/>
              </w:rPr>
              <w:t xml:space="preserve"> (460)</w:t>
            </w:r>
            <w:bookmarkEnd w:id="10"/>
          </w:p>
        </w:tc>
        <w:tc>
          <w:tcPr>
            <w:tcW w:w="1098" w:type="dxa"/>
            <w:vAlign w:val="center"/>
          </w:tcPr>
          <w:p w:rsidR="00E269AD" w:rsidRPr="006939BA" w:rsidRDefault="006939BA" w:rsidP="00D06E8F">
            <w:pPr>
              <w:pStyle w:val="PixelPlus"/>
              <w:jc w:val="center"/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>1</w:t>
            </w:r>
          </w:p>
        </w:tc>
        <w:bookmarkStart w:id="11" w:name="_Hlk34151581"/>
        <w:tc>
          <w:tcPr>
            <w:tcW w:w="3045" w:type="dxa"/>
            <w:vAlign w:val="center"/>
          </w:tcPr>
          <w:p w:rsidR="00E269AD" w:rsidRPr="006939BA" w:rsidRDefault="00D66577" w:rsidP="00D06E8F">
            <w:pPr>
              <w:pStyle w:val="PixelPlus"/>
              <w:jc w:val="center"/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fldChar w:fldCharType="begin"/>
            </w:r>
            <w:r w:rsidR="006939BA">
              <w:rPr>
                <w:sz w:val="20"/>
                <w:szCs w:val="20"/>
                <w:lang w:val="en-US"/>
              </w:rPr>
              <w:instrText xml:space="preserve"> HYPERLINK "</w:instrText>
            </w:r>
            <w:r w:rsidR="006939BA" w:rsidRPr="006939BA">
              <w:rPr>
                <w:sz w:val="20"/>
                <w:szCs w:val="20"/>
                <w:lang w:val="en-US"/>
              </w:rPr>
              <w:instrText>https://garda-estate.ru/zagorodnaya-nedvizhimost/rublevo-uspenskoe/doma/</w:instrText>
            </w:r>
            <w:r w:rsidR="006939BA">
              <w:rPr>
                <w:sz w:val="20"/>
                <w:szCs w:val="20"/>
                <w:lang w:val="en-US"/>
              </w:rPr>
              <w:instrText xml:space="preserve">" </w:instrText>
            </w:r>
            <w:r>
              <w:rPr>
                <w:sz w:val="20"/>
                <w:szCs w:val="20"/>
                <w:lang w:val="en-US"/>
              </w:rPr>
              <w:fldChar w:fldCharType="separate"/>
            </w:r>
            <w:r w:rsidR="006939BA" w:rsidRPr="000318FD">
              <w:rPr>
                <w:rStyle w:val="a8"/>
                <w:sz w:val="20"/>
                <w:szCs w:val="20"/>
                <w:lang w:val="en-US"/>
              </w:rPr>
              <w:t>https://garda-estate.ru/zagorodnaya-nedvizhimost/rublevo-uspenskoe/doma/</w:t>
            </w:r>
            <w:r>
              <w:rPr>
                <w:sz w:val="20"/>
                <w:szCs w:val="20"/>
                <w:lang w:val="en-US"/>
              </w:rPr>
              <w:fldChar w:fldCharType="end"/>
            </w:r>
            <w:bookmarkEnd w:id="11"/>
          </w:p>
        </w:tc>
        <w:tc>
          <w:tcPr>
            <w:tcW w:w="1098" w:type="dxa"/>
            <w:vAlign w:val="center"/>
          </w:tcPr>
          <w:p w:rsidR="00E269AD" w:rsidRPr="006939BA" w:rsidRDefault="006939BA" w:rsidP="00D06E8F">
            <w:pPr>
              <w:pStyle w:val="PixelPlus"/>
              <w:jc w:val="center"/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>13</w:t>
            </w:r>
          </w:p>
        </w:tc>
        <w:tc>
          <w:tcPr>
            <w:tcW w:w="2446" w:type="dxa"/>
            <w:vAlign w:val="center"/>
          </w:tcPr>
          <w:p w:rsidR="00E269AD" w:rsidRPr="006939BA" w:rsidRDefault="00D66577" w:rsidP="00D06E8F">
            <w:pPr>
              <w:pStyle w:val="PixelPlus"/>
              <w:jc w:val="center"/>
              <w:rPr>
                <w:sz w:val="20"/>
                <w:szCs w:val="20"/>
                <w:lang w:val="en-US"/>
              </w:rPr>
            </w:pPr>
            <w:hyperlink r:id="rId12" w:history="1">
              <w:r w:rsidR="006939BA" w:rsidRPr="006939BA">
                <w:rPr>
                  <w:rFonts w:cstheme="minorBidi"/>
                  <w:color w:val="0000FF"/>
                  <w:sz w:val="20"/>
                  <w:szCs w:val="20"/>
                  <w:u w:val="single"/>
                  <w:lang w:val="en-US"/>
                </w:rPr>
                <w:t>https://garda-estate.ru/zagorodnaya-nedvizhimost/rublevo-uspenskoe/doma/</w:t>
              </w:r>
            </w:hyperlink>
          </w:p>
        </w:tc>
      </w:tr>
      <w:tr w:rsidR="006939BA" w:rsidRPr="001A7187" w:rsidTr="00D06E8F">
        <w:tc>
          <w:tcPr>
            <w:tcW w:w="1806" w:type="dxa"/>
            <w:vAlign w:val="center"/>
          </w:tcPr>
          <w:p w:rsidR="006939BA" w:rsidRPr="006939BA" w:rsidRDefault="006939BA" w:rsidP="00D06E8F">
            <w:pPr>
              <w:pStyle w:val="PixelPlus"/>
              <w:jc w:val="center"/>
              <w:rPr>
                <w:sz w:val="20"/>
                <w:szCs w:val="20"/>
              </w:rPr>
            </w:pPr>
            <w:r w:rsidRPr="006939BA">
              <w:rPr>
                <w:sz w:val="20"/>
                <w:szCs w:val="20"/>
              </w:rPr>
              <w:lastRenderedPageBreak/>
              <w:t>поселок 10 ярдов (</w:t>
            </w:r>
            <w:r>
              <w:rPr>
                <w:sz w:val="20"/>
                <w:szCs w:val="20"/>
                <w:lang w:val="en-US"/>
              </w:rPr>
              <w:t>167</w:t>
            </w:r>
            <w:r w:rsidRPr="006939BA">
              <w:rPr>
                <w:sz w:val="20"/>
                <w:szCs w:val="20"/>
              </w:rPr>
              <w:t>)</w:t>
            </w:r>
          </w:p>
        </w:tc>
        <w:tc>
          <w:tcPr>
            <w:tcW w:w="1098" w:type="dxa"/>
            <w:vAlign w:val="center"/>
          </w:tcPr>
          <w:p w:rsidR="006939BA" w:rsidRPr="006939BA" w:rsidRDefault="006939BA" w:rsidP="00D06E8F">
            <w:pPr>
              <w:pStyle w:val="PixelPlus"/>
              <w:jc w:val="center"/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>1</w:t>
            </w:r>
          </w:p>
        </w:tc>
        <w:tc>
          <w:tcPr>
            <w:tcW w:w="3045" w:type="dxa"/>
            <w:vAlign w:val="center"/>
          </w:tcPr>
          <w:p w:rsidR="006939BA" w:rsidRPr="006939BA" w:rsidRDefault="00D66577" w:rsidP="00D06E8F">
            <w:pPr>
              <w:pStyle w:val="PixelPlus"/>
              <w:jc w:val="center"/>
              <w:rPr>
                <w:sz w:val="20"/>
                <w:szCs w:val="20"/>
                <w:lang w:val="en-US"/>
              </w:rPr>
            </w:pPr>
            <w:hyperlink r:id="rId13" w:history="1">
              <w:r w:rsidR="006939BA" w:rsidRPr="006939BA">
                <w:rPr>
                  <w:rStyle w:val="a8"/>
                  <w:rFonts w:cstheme="minorBidi"/>
                  <w:sz w:val="20"/>
                  <w:szCs w:val="20"/>
                  <w:lang w:val="en-US"/>
                </w:rPr>
                <w:t>https://garda-estate.ru/zagorodnaya-nedvizhimost/rublevo-uspenskoe/razdory/10-jardov/</w:t>
              </w:r>
            </w:hyperlink>
          </w:p>
        </w:tc>
        <w:tc>
          <w:tcPr>
            <w:tcW w:w="1098" w:type="dxa"/>
            <w:vAlign w:val="center"/>
          </w:tcPr>
          <w:p w:rsidR="006939BA" w:rsidRPr="006939BA" w:rsidRDefault="006939BA" w:rsidP="00D06E8F">
            <w:pPr>
              <w:pStyle w:val="PixelPlus"/>
              <w:jc w:val="center"/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>16</w:t>
            </w:r>
          </w:p>
        </w:tc>
        <w:bookmarkStart w:id="12" w:name="_Hlk34150913"/>
        <w:tc>
          <w:tcPr>
            <w:tcW w:w="2446" w:type="dxa"/>
            <w:vAlign w:val="center"/>
          </w:tcPr>
          <w:p w:rsidR="006939BA" w:rsidRPr="006939BA" w:rsidRDefault="00D66577" w:rsidP="00D06E8F">
            <w:pPr>
              <w:pStyle w:val="PixelPlus"/>
              <w:jc w:val="center"/>
              <w:rPr>
                <w:rFonts w:cstheme="minorBidi"/>
                <w:sz w:val="20"/>
                <w:szCs w:val="20"/>
                <w:lang w:val="en-US"/>
              </w:rPr>
            </w:pPr>
            <w:r>
              <w:rPr>
                <w:rFonts w:cstheme="minorBidi"/>
                <w:sz w:val="20"/>
                <w:szCs w:val="20"/>
              </w:rPr>
              <w:fldChar w:fldCharType="begin"/>
            </w:r>
            <w:r w:rsidR="006939BA" w:rsidRPr="006939BA">
              <w:rPr>
                <w:rFonts w:cstheme="minorBidi"/>
                <w:sz w:val="20"/>
                <w:szCs w:val="20"/>
                <w:lang w:val="en-US"/>
              </w:rPr>
              <w:instrText xml:space="preserve"> HYPERLINK "https://garda-estate.ru/zagorodnaya-nedvizhimost/rublevo-uspenskoe/razdory/10-jardov/" </w:instrText>
            </w:r>
            <w:r>
              <w:rPr>
                <w:rFonts w:cstheme="minorBidi"/>
                <w:sz w:val="20"/>
                <w:szCs w:val="20"/>
              </w:rPr>
              <w:fldChar w:fldCharType="separate"/>
            </w:r>
            <w:r w:rsidR="006939BA" w:rsidRPr="006939BA">
              <w:rPr>
                <w:rStyle w:val="a8"/>
                <w:rFonts w:cstheme="minorBidi"/>
                <w:sz w:val="20"/>
                <w:szCs w:val="20"/>
                <w:lang w:val="en-US"/>
              </w:rPr>
              <w:t>https://garda-estate.ru/zagorodnaya-nedvizhimost/rublevo-uspenskoe/razdory/10-jardov/</w:t>
            </w:r>
            <w:r>
              <w:rPr>
                <w:rFonts w:cstheme="minorBidi"/>
                <w:sz w:val="20"/>
                <w:szCs w:val="20"/>
              </w:rPr>
              <w:fldChar w:fldCharType="end"/>
            </w:r>
            <w:bookmarkEnd w:id="12"/>
          </w:p>
        </w:tc>
      </w:tr>
      <w:tr w:rsidR="006939BA" w:rsidRPr="003B51EA" w:rsidTr="00D06E8F">
        <w:tc>
          <w:tcPr>
            <w:tcW w:w="1806" w:type="dxa"/>
            <w:vAlign w:val="center"/>
          </w:tcPr>
          <w:p w:rsidR="006939BA" w:rsidRPr="006939BA" w:rsidRDefault="003B51EA" w:rsidP="00D06E8F">
            <w:pPr>
              <w:pStyle w:val="PixelPlus"/>
              <w:jc w:val="center"/>
              <w:rPr>
                <w:sz w:val="20"/>
                <w:szCs w:val="20"/>
              </w:rPr>
            </w:pPr>
            <w:proofErr w:type="spellStart"/>
            <w:r w:rsidRPr="003B51EA">
              <w:rPr>
                <w:sz w:val="20"/>
                <w:szCs w:val="20"/>
              </w:rPr>
              <w:t>грибово</w:t>
            </w:r>
            <w:proofErr w:type="spellEnd"/>
            <w:r w:rsidRPr="003B51EA">
              <w:rPr>
                <w:sz w:val="20"/>
                <w:szCs w:val="20"/>
              </w:rPr>
              <w:t xml:space="preserve"> минское шоссе</w:t>
            </w:r>
            <w:r>
              <w:rPr>
                <w:sz w:val="20"/>
                <w:szCs w:val="20"/>
              </w:rPr>
              <w:t xml:space="preserve"> (146)</w:t>
            </w:r>
          </w:p>
        </w:tc>
        <w:tc>
          <w:tcPr>
            <w:tcW w:w="1098" w:type="dxa"/>
            <w:vAlign w:val="center"/>
          </w:tcPr>
          <w:p w:rsidR="006939BA" w:rsidRPr="003B51EA" w:rsidRDefault="003B51EA" w:rsidP="00D06E8F">
            <w:pPr>
              <w:pStyle w:val="PixelPlus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2</w:t>
            </w:r>
          </w:p>
        </w:tc>
        <w:tc>
          <w:tcPr>
            <w:tcW w:w="3045" w:type="dxa"/>
            <w:vAlign w:val="center"/>
          </w:tcPr>
          <w:p w:rsidR="006939BA" w:rsidRDefault="00D66577" w:rsidP="00D06E8F">
            <w:pPr>
              <w:pStyle w:val="PixelPlus"/>
              <w:jc w:val="center"/>
              <w:rPr>
                <w:rFonts w:cstheme="minorBidi"/>
                <w:sz w:val="20"/>
                <w:szCs w:val="20"/>
              </w:rPr>
            </w:pPr>
            <w:hyperlink r:id="rId14" w:history="1">
              <w:r w:rsidR="003B51EA" w:rsidRPr="000318FD">
                <w:rPr>
                  <w:rStyle w:val="a8"/>
                  <w:rFonts w:cstheme="minorBidi"/>
                  <w:sz w:val="20"/>
                  <w:szCs w:val="20"/>
                </w:rPr>
                <w:t>https://garda-estate.ru/zagorodnaya-nedvizhimost/minskoe/gribovo/</w:t>
              </w:r>
            </w:hyperlink>
          </w:p>
        </w:tc>
        <w:tc>
          <w:tcPr>
            <w:tcW w:w="1098" w:type="dxa"/>
            <w:vAlign w:val="center"/>
          </w:tcPr>
          <w:p w:rsidR="006939BA" w:rsidRPr="003B51EA" w:rsidRDefault="003B51EA" w:rsidP="00D06E8F">
            <w:pPr>
              <w:pStyle w:val="PixelPlus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16</w:t>
            </w:r>
          </w:p>
        </w:tc>
        <w:tc>
          <w:tcPr>
            <w:tcW w:w="2446" w:type="dxa"/>
            <w:vAlign w:val="center"/>
          </w:tcPr>
          <w:p w:rsidR="006939BA" w:rsidRDefault="00D66577" w:rsidP="00D06E8F">
            <w:pPr>
              <w:pStyle w:val="PixelPlus"/>
              <w:jc w:val="center"/>
              <w:rPr>
                <w:rFonts w:cstheme="minorBidi"/>
                <w:sz w:val="20"/>
                <w:szCs w:val="20"/>
              </w:rPr>
            </w:pPr>
            <w:hyperlink r:id="rId15" w:history="1">
              <w:r w:rsidR="003B51EA" w:rsidRPr="000318FD">
                <w:rPr>
                  <w:rStyle w:val="a8"/>
                  <w:rFonts w:cstheme="minorBidi"/>
                  <w:sz w:val="20"/>
                  <w:szCs w:val="20"/>
                </w:rPr>
                <w:t>https://garda-estate.ru/zagorodnaya-nedvizhimost/minskoe/gribovo/</w:t>
              </w:r>
            </w:hyperlink>
          </w:p>
        </w:tc>
      </w:tr>
      <w:tr w:rsidR="003B51EA" w:rsidRPr="003B51EA" w:rsidTr="00D06E8F">
        <w:tc>
          <w:tcPr>
            <w:tcW w:w="1806" w:type="dxa"/>
            <w:vAlign w:val="center"/>
          </w:tcPr>
          <w:p w:rsidR="003B51EA" w:rsidRPr="003B51EA" w:rsidRDefault="003B51EA" w:rsidP="00D06E8F">
            <w:pPr>
              <w:pStyle w:val="PixelPlus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к</w:t>
            </w:r>
            <w:r w:rsidRPr="003B51EA">
              <w:rPr>
                <w:sz w:val="20"/>
                <w:szCs w:val="20"/>
              </w:rPr>
              <w:t xml:space="preserve">упить дом в </w:t>
            </w:r>
            <w:proofErr w:type="spellStart"/>
            <w:r w:rsidRPr="003B51EA">
              <w:rPr>
                <w:sz w:val="20"/>
                <w:szCs w:val="20"/>
              </w:rPr>
              <w:t>барвихе</w:t>
            </w:r>
            <w:proofErr w:type="spellEnd"/>
            <w:r>
              <w:rPr>
                <w:sz w:val="20"/>
                <w:szCs w:val="20"/>
              </w:rPr>
              <w:t xml:space="preserve"> (104)</w:t>
            </w:r>
          </w:p>
        </w:tc>
        <w:tc>
          <w:tcPr>
            <w:tcW w:w="1098" w:type="dxa"/>
            <w:vAlign w:val="center"/>
          </w:tcPr>
          <w:p w:rsidR="003B51EA" w:rsidRDefault="003B51EA" w:rsidP="00D06E8F">
            <w:pPr>
              <w:pStyle w:val="PixelPlus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4</w:t>
            </w:r>
          </w:p>
        </w:tc>
        <w:tc>
          <w:tcPr>
            <w:tcW w:w="3045" w:type="dxa"/>
            <w:vAlign w:val="center"/>
          </w:tcPr>
          <w:p w:rsidR="003B51EA" w:rsidRDefault="00D66577" w:rsidP="00D06E8F">
            <w:pPr>
              <w:pStyle w:val="PixelPlus"/>
              <w:jc w:val="center"/>
              <w:rPr>
                <w:rFonts w:cstheme="minorBidi"/>
                <w:sz w:val="20"/>
                <w:szCs w:val="20"/>
              </w:rPr>
            </w:pPr>
            <w:hyperlink r:id="rId16" w:history="1">
              <w:r w:rsidR="003B51EA" w:rsidRPr="000318FD">
                <w:rPr>
                  <w:rStyle w:val="a8"/>
                  <w:rFonts w:cstheme="minorBidi"/>
                  <w:sz w:val="20"/>
                  <w:szCs w:val="20"/>
                </w:rPr>
                <w:t>https://garda-estate.ru/zagorodnaya-nedvizhimost/rublevo-uspenskoe/barviha/</w:t>
              </w:r>
            </w:hyperlink>
          </w:p>
        </w:tc>
        <w:tc>
          <w:tcPr>
            <w:tcW w:w="1098" w:type="dxa"/>
            <w:vAlign w:val="center"/>
          </w:tcPr>
          <w:p w:rsidR="003B51EA" w:rsidRDefault="003B51EA" w:rsidP="00D06E8F">
            <w:pPr>
              <w:pStyle w:val="PixelPlus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17</w:t>
            </w:r>
          </w:p>
        </w:tc>
        <w:tc>
          <w:tcPr>
            <w:tcW w:w="2446" w:type="dxa"/>
            <w:vAlign w:val="center"/>
          </w:tcPr>
          <w:p w:rsidR="003B51EA" w:rsidRDefault="00D66577" w:rsidP="00D06E8F">
            <w:pPr>
              <w:pStyle w:val="PixelPlus"/>
              <w:jc w:val="center"/>
              <w:rPr>
                <w:rFonts w:cstheme="minorBidi"/>
                <w:sz w:val="20"/>
                <w:szCs w:val="20"/>
              </w:rPr>
            </w:pPr>
            <w:hyperlink r:id="rId17" w:history="1">
              <w:r w:rsidR="003B51EA" w:rsidRPr="000318FD">
                <w:rPr>
                  <w:rStyle w:val="a8"/>
                  <w:rFonts w:cstheme="minorBidi"/>
                  <w:sz w:val="20"/>
                  <w:szCs w:val="20"/>
                </w:rPr>
                <w:t>https://garda-estate.ru/zagorodnaya-nedvizhimost/rublevo-uspenskoe/barviha/</w:t>
              </w:r>
            </w:hyperlink>
          </w:p>
        </w:tc>
      </w:tr>
    </w:tbl>
    <w:p w:rsidR="00E269AD" w:rsidRDefault="0099708A" w:rsidP="0099708A">
      <w:pPr>
        <w:pStyle w:val="PixelPlus"/>
        <w:ind w:firstLine="851"/>
      </w:pPr>
      <w:r>
        <w:t xml:space="preserve">Проанализировав эти и другие пары </w:t>
      </w:r>
      <w:r>
        <w:rPr>
          <w:lang w:val="en-US"/>
        </w:rPr>
        <w:t>URL</w:t>
      </w:r>
      <w:r>
        <w:t>-запрос</w:t>
      </w:r>
      <w:r w:rsidR="00562494">
        <w:t>ов,</w:t>
      </w:r>
      <w:r>
        <w:t xml:space="preserve"> зафиксированы проблемы в текущей оптимизации релевантных страниц, </w:t>
      </w:r>
      <w:r w:rsidR="00C42DC7">
        <w:t>примеры наиболее частых</w:t>
      </w:r>
      <w:r>
        <w:t>:</w:t>
      </w:r>
    </w:p>
    <w:p w:rsidR="0099708A" w:rsidRDefault="0099708A" w:rsidP="0099708A">
      <w:pPr>
        <w:pStyle w:val="PixelPlus"/>
        <w:numPr>
          <w:ilvl w:val="0"/>
          <w:numId w:val="19"/>
        </w:numPr>
      </w:pPr>
      <w:r>
        <w:rPr>
          <w:lang w:val="en-US"/>
        </w:rPr>
        <w:t>Title</w:t>
      </w:r>
      <w:r w:rsidRPr="0099708A">
        <w:t xml:space="preserve"> </w:t>
      </w:r>
      <w:r>
        <w:t>не содержит все вхождения слов из запроса;</w:t>
      </w:r>
    </w:p>
    <w:p w:rsidR="00E775CC" w:rsidRDefault="00D66577" w:rsidP="0099708A">
      <w:pPr>
        <w:pStyle w:val="PixelPlus"/>
        <w:numPr>
          <w:ilvl w:val="0"/>
          <w:numId w:val="19"/>
        </w:numPr>
      </w:pPr>
      <w:hyperlink r:id="rId18" w:history="1">
        <w:r w:rsidR="00E775CC" w:rsidRPr="00E775CC">
          <w:rPr>
            <w:rStyle w:val="a8"/>
            <w:lang w:val="en-US"/>
          </w:rPr>
          <w:t>H</w:t>
        </w:r>
        <w:r w:rsidR="00E775CC" w:rsidRPr="00E775CC">
          <w:rPr>
            <w:rStyle w:val="a8"/>
          </w:rPr>
          <w:t>1</w:t>
        </w:r>
      </w:hyperlink>
      <w:r w:rsidR="00E775CC" w:rsidRPr="00E775CC">
        <w:t xml:space="preserve"> </w:t>
      </w:r>
      <w:r w:rsidR="00E775CC">
        <w:t>не отражает проблематику продвигаемых запросов;</w:t>
      </w:r>
    </w:p>
    <w:p w:rsidR="0099708A" w:rsidRDefault="00A3558C" w:rsidP="0099708A">
      <w:pPr>
        <w:pStyle w:val="PixelPlus"/>
        <w:numPr>
          <w:ilvl w:val="0"/>
          <w:numId w:val="19"/>
        </w:numPr>
      </w:pPr>
      <w:r>
        <w:t xml:space="preserve">показатели </w:t>
      </w:r>
      <w:r w:rsidR="0099708A">
        <w:t>объе</w:t>
      </w:r>
      <w:r>
        <w:t>ма</w:t>
      </w:r>
      <w:r w:rsidR="0099708A">
        <w:t xml:space="preserve"> текстов и количеств</w:t>
      </w:r>
      <w:r>
        <w:t>а</w:t>
      </w:r>
      <w:r w:rsidR="0099708A">
        <w:t xml:space="preserve"> вхождени</w:t>
      </w:r>
      <w:r>
        <w:t>й</w:t>
      </w:r>
      <w:r w:rsidR="0099708A">
        <w:t xml:space="preserve"> в них меньше</w:t>
      </w:r>
      <w:r>
        <w:t>, чем в среднем по ТОП-10;</w:t>
      </w:r>
    </w:p>
    <w:p w:rsidR="009B2B33" w:rsidRDefault="009B2B33" w:rsidP="0099708A">
      <w:pPr>
        <w:pStyle w:val="PixelPlus"/>
        <w:numPr>
          <w:ilvl w:val="0"/>
          <w:numId w:val="19"/>
        </w:numPr>
      </w:pPr>
      <w:r>
        <w:t xml:space="preserve">несовпадения </w:t>
      </w:r>
      <w:hyperlink r:id="rId19" w:history="1">
        <w:r w:rsidRPr="009B2B33">
          <w:rPr>
            <w:rStyle w:val="a8"/>
          </w:rPr>
          <w:t>продвигаемого</w:t>
        </w:r>
      </w:hyperlink>
      <w:r>
        <w:t xml:space="preserve"> с </w:t>
      </w:r>
      <w:proofErr w:type="gramStart"/>
      <w:r>
        <w:t>релевантным</w:t>
      </w:r>
      <w:proofErr w:type="gramEnd"/>
      <w:r>
        <w:t xml:space="preserve"> </w:t>
      </w:r>
      <w:r>
        <w:rPr>
          <w:lang w:val="en-US"/>
        </w:rPr>
        <w:t>URL</w:t>
      </w:r>
      <w:r>
        <w:t>;</w:t>
      </w:r>
    </w:p>
    <w:p w:rsidR="00A3558C" w:rsidRDefault="00A3558C" w:rsidP="0099708A">
      <w:pPr>
        <w:pStyle w:val="PixelPlus"/>
        <w:numPr>
          <w:ilvl w:val="0"/>
          <w:numId w:val="19"/>
        </w:numPr>
      </w:pPr>
      <w:r>
        <w:t xml:space="preserve">наличие логических дублей под КП: </w:t>
      </w:r>
      <w:hyperlink r:id="rId20" w:history="1">
        <w:r w:rsidRPr="009C219E">
          <w:rPr>
            <w:rStyle w:val="a8"/>
          </w:rPr>
          <w:t>страницы листинга</w:t>
        </w:r>
      </w:hyperlink>
      <w:r>
        <w:t xml:space="preserve"> и </w:t>
      </w:r>
      <w:hyperlink r:id="rId21" w:history="1">
        <w:r w:rsidRPr="009C219E">
          <w:rPr>
            <w:rStyle w:val="a8"/>
          </w:rPr>
          <w:t>страницы подробного описания</w:t>
        </w:r>
      </w:hyperlink>
      <w:r w:rsidR="00102A97">
        <w:t>;</w:t>
      </w:r>
    </w:p>
    <w:p w:rsidR="00102A97" w:rsidRDefault="00D66577" w:rsidP="0099708A">
      <w:pPr>
        <w:pStyle w:val="PixelPlus"/>
        <w:numPr>
          <w:ilvl w:val="0"/>
          <w:numId w:val="19"/>
        </w:numPr>
      </w:pPr>
      <w:hyperlink r:id="rId22" w:history="1">
        <w:r w:rsidR="00102A97" w:rsidRPr="00102A97">
          <w:rPr>
            <w:rStyle w:val="a8"/>
          </w:rPr>
          <w:t>недостаточный ассортимент</w:t>
        </w:r>
      </w:hyperlink>
      <w:r w:rsidR="00102A97">
        <w:t xml:space="preserve"> на страницах листинга.</w:t>
      </w:r>
    </w:p>
    <w:p w:rsidR="00C42DC7" w:rsidRDefault="001C70C4" w:rsidP="001C70C4">
      <w:pPr>
        <w:pStyle w:val="PixelPlus"/>
        <w:ind w:firstLine="720"/>
      </w:pPr>
      <w:r>
        <w:t xml:space="preserve">Далее в таблице №5 </w:t>
      </w:r>
      <w:proofErr w:type="gramStart"/>
      <w:r>
        <w:t>представлены</w:t>
      </w:r>
      <w:proofErr w:type="gramEnd"/>
      <w:r>
        <w:t xml:space="preserve"> ТОП-15 страниц, потерявших максимальное количество визитов из ПС </w:t>
      </w:r>
      <w:proofErr w:type="spellStart"/>
      <w:r>
        <w:t>Яндекс</w:t>
      </w:r>
      <w:proofErr w:type="spellEnd"/>
      <w:r>
        <w:t xml:space="preserve"> за 2018 и 2019 года.</w:t>
      </w:r>
    </w:p>
    <w:p w:rsidR="00110287" w:rsidRDefault="00110287">
      <w:pPr>
        <w:rPr>
          <w:rFonts w:cs="Times New Roman"/>
          <w:sz w:val="28"/>
          <w:szCs w:val="28"/>
        </w:rPr>
      </w:pPr>
      <w:r>
        <w:br w:type="page"/>
      </w:r>
    </w:p>
    <w:p w:rsidR="002038CE" w:rsidRDefault="002038CE" w:rsidP="002038CE">
      <w:pPr>
        <w:pStyle w:val="PP3"/>
      </w:pPr>
      <w:r>
        <w:lastRenderedPageBreak/>
        <w:t xml:space="preserve">Табл. 5. ТОП-15 страниц, потерявших трафик из ПС </w:t>
      </w:r>
      <w:proofErr w:type="spellStart"/>
      <w:r>
        <w:t>Яндекс</w:t>
      </w:r>
      <w:proofErr w:type="spellEnd"/>
      <w:r>
        <w:t xml:space="preserve"> в 2019 году относительно 2018 года.</w:t>
      </w:r>
    </w:p>
    <w:tbl>
      <w:tblPr>
        <w:tblW w:w="9697" w:type="dxa"/>
        <w:tblLook w:val="04A0"/>
      </w:tblPr>
      <w:tblGrid>
        <w:gridCol w:w="4957"/>
        <w:gridCol w:w="1580"/>
        <w:gridCol w:w="1580"/>
        <w:gridCol w:w="1580"/>
      </w:tblGrid>
      <w:tr w:rsidR="001C70C4" w:rsidRPr="001C70C4" w:rsidTr="00E94DAA">
        <w:trPr>
          <w:trHeight w:val="300"/>
        </w:trPr>
        <w:tc>
          <w:tcPr>
            <w:tcW w:w="49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4B083" w:themeFill="accent2" w:themeFillTint="99"/>
            <w:noWrap/>
            <w:vAlign w:val="center"/>
            <w:hideMark/>
          </w:tcPr>
          <w:p w:rsidR="001C70C4" w:rsidRPr="001C70C4" w:rsidRDefault="001C70C4" w:rsidP="00E94DAA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24"/>
                <w:szCs w:val="24"/>
                <w:lang w:eastAsia="ru-RU"/>
              </w:rPr>
            </w:pPr>
            <w:r w:rsidRPr="001C70C4">
              <w:rPr>
                <w:rFonts w:ascii="Arial" w:eastAsia="Times New Roman" w:hAnsi="Arial" w:cs="Arial"/>
                <w:b/>
                <w:bCs/>
                <w:sz w:val="24"/>
                <w:szCs w:val="24"/>
                <w:lang w:eastAsia="ru-RU"/>
              </w:rPr>
              <w:t>Страница входа</w:t>
            </w:r>
          </w:p>
        </w:tc>
        <w:tc>
          <w:tcPr>
            <w:tcW w:w="15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F4B083" w:themeFill="accent2" w:themeFillTint="99"/>
            <w:noWrap/>
            <w:vAlign w:val="center"/>
            <w:hideMark/>
          </w:tcPr>
          <w:p w:rsidR="001C70C4" w:rsidRPr="001C70C4" w:rsidRDefault="001C70C4" w:rsidP="00E94DAA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24"/>
                <w:szCs w:val="24"/>
                <w:lang w:eastAsia="ru-RU"/>
              </w:rPr>
            </w:pPr>
            <w:r w:rsidRPr="001C70C4">
              <w:rPr>
                <w:rFonts w:ascii="Arial" w:eastAsia="Times New Roman" w:hAnsi="Arial" w:cs="Arial"/>
                <w:b/>
                <w:bCs/>
                <w:sz w:val="24"/>
                <w:szCs w:val="24"/>
                <w:lang w:eastAsia="ru-RU"/>
              </w:rPr>
              <w:t>Визиты 2018</w:t>
            </w:r>
          </w:p>
        </w:tc>
        <w:tc>
          <w:tcPr>
            <w:tcW w:w="15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F4B083" w:themeFill="accent2" w:themeFillTint="99"/>
            <w:noWrap/>
            <w:vAlign w:val="center"/>
            <w:hideMark/>
          </w:tcPr>
          <w:p w:rsidR="001C70C4" w:rsidRPr="001C70C4" w:rsidRDefault="002038CE" w:rsidP="00E94DAA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24"/>
                <w:szCs w:val="24"/>
                <w:lang w:eastAsia="ru-RU"/>
              </w:rPr>
            </w:pPr>
            <w:r>
              <w:rPr>
                <w:rFonts w:ascii="Arial" w:eastAsia="Times New Roman" w:hAnsi="Arial" w:cs="Arial"/>
                <w:b/>
                <w:bCs/>
                <w:sz w:val="24"/>
                <w:szCs w:val="24"/>
                <w:lang w:eastAsia="ru-RU"/>
              </w:rPr>
              <w:t>Потеря</w:t>
            </w:r>
          </w:p>
        </w:tc>
        <w:tc>
          <w:tcPr>
            <w:tcW w:w="15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F4B083" w:themeFill="accent2" w:themeFillTint="99"/>
            <w:noWrap/>
            <w:vAlign w:val="center"/>
            <w:hideMark/>
          </w:tcPr>
          <w:p w:rsidR="001C70C4" w:rsidRPr="001C70C4" w:rsidRDefault="002038CE" w:rsidP="00E94DAA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24"/>
                <w:szCs w:val="24"/>
                <w:lang w:eastAsia="ru-RU"/>
              </w:rPr>
            </w:pPr>
            <w:r>
              <w:rPr>
                <w:rFonts w:ascii="Arial" w:eastAsia="Times New Roman" w:hAnsi="Arial" w:cs="Arial"/>
                <w:b/>
                <w:bCs/>
                <w:sz w:val="24"/>
                <w:szCs w:val="24"/>
                <w:lang w:eastAsia="ru-RU"/>
              </w:rPr>
              <w:t>Визиты 2019</w:t>
            </w:r>
          </w:p>
        </w:tc>
      </w:tr>
      <w:tr w:rsidR="001C70C4" w:rsidRPr="001C70C4" w:rsidTr="00D06E8F">
        <w:trPr>
          <w:trHeight w:val="300"/>
        </w:trPr>
        <w:tc>
          <w:tcPr>
            <w:tcW w:w="495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1C70C4" w:rsidRPr="001C70C4" w:rsidRDefault="00D66577" w:rsidP="001C70C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hyperlink r:id="rId23" w:history="1">
              <w:r w:rsidR="002038CE" w:rsidRPr="001C70C4">
                <w:rPr>
                  <w:rStyle w:val="a8"/>
                  <w:rFonts w:ascii="Calibri" w:eastAsia="Times New Roman" w:hAnsi="Calibri" w:cs="Calibri"/>
                  <w:lang w:eastAsia="ru-RU"/>
                </w:rPr>
                <w:t>https://garda-estate.ru/zagorodnaya-nedvizhimost/doma/</w:t>
              </w:r>
            </w:hyperlink>
          </w:p>
        </w:tc>
        <w:tc>
          <w:tcPr>
            <w:tcW w:w="15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1C70C4" w:rsidRPr="001C70C4" w:rsidRDefault="001C70C4" w:rsidP="00D06E8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1C70C4">
              <w:rPr>
                <w:rFonts w:ascii="Calibri" w:eastAsia="Times New Roman" w:hAnsi="Calibri" w:cs="Calibri"/>
                <w:color w:val="000000"/>
                <w:lang w:eastAsia="ru-RU"/>
              </w:rPr>
              <w:t>1676</w:t>
            </w:r>
          </w:p>
        </w:tc>
        <w:tc>
          <w:tcPr>
            <w:tcW w:w="15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1C70C4" w:rsidRPr="001C70C4" w:rsidRDefault="001C70C4" w:rsidP="00D06E8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1C70C4">
              <w:rPr>
                <w:rFonts w:ascii="Calibri" w:eastAsia="Times New Roman" w:hAnsi="Calibri" w:cs="Calibri"/>
                <w:color w:val="000000"/>
                <w:lang w:eastAsia="ru-RU"/>
              </w:rPr>
              <w:t>-804</w:t>
            </w:r>
          </w:p>
        </w:tc>
        <w:tc>
          <w:tcPr>
            <w:tcW w:w="15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1C70C4" w:rsidRPr="001C70C4" w:rsidRDefault="001C70C4" w:rsidP="00D06E8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1C70C4">
              <w:rPr>
                <w:rFonts w:ascii="Calibri" w:eastAsia="Times New Roman" w:hAnsi="Calibri" w:cs="Calibri"/>
                <w:color w:val="000000"/>
                <w:lang w:eastAsia="ru-RU"/>
              </w:rPr>
              <w:t>872</w:t>
            </w:r>
          </w:p>
        </w:tc>
      </w:tr>
      <w:tr w:rsidR="001C70C4" w:rsidRPr="001C70C4" w:rsidTr="00D06E8F">
        <w:trPr>
          <w:trHeight w:val="300"/>
        </w:trPr>
        <w:tc>
          <w:tcPr>
            <w:tcW w:w="495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1C70C4" w:rsidRPr="001C70C4" w:rsidRDefault="00D66577" w:rsidP="001C70C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hyperlink r:id="rId24" w:history="1">
              <w:r w:rsidR="002038CE" w:rsidRPr="001C70C4">
                <w:rPr>
                  <w:rStyle w:val="a8"/>
                  <w:rFonts w:ascii="Calibri" w:eastAsia="Times New Roman" w:hAnsi="Calibri" w:cs="Calibri"/>
                  <w:lang w:eastAsia="ru-RU"/>
                </w:rPr>
                <w:t>https://garda-estate.ru/zagorodnaya-nedvizhimost/rublevo-uspenskoe/doma/</w:t>
              </w:r>
            </w:hyperlink>
          </w:p>
        </w:tc>
        <w:tc>
          <w:tcPr>
            <w:tcW w:w="15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1C70C4" w:rsidRPr="001C70C4" w:rsidRDefault="001C70C4" w:rsidP="00D06E8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1C70C4">
              <w:rPr>
                <w:rFonts w:ascii="Calibri" w:eastAsia="Times New Roman" w:hAnsi="Calibri" w:cs="Calibri"/>
                <w:color w:val="000000"/>
                <w:lang w:eastAsia="ru-RU"/>
              </w:rPr>
              <w:t>1533</w:t>
            </w:r>
          </w:p>
        </w:tc>
        <w:tc>
          <w:tcPr>
            <w:tcW w:w="15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1C70C4" w:rsidRPr="001C70C4" w:rsidRDefault="001C70C4" w:rsidP="00D06E8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1C70C4">
              <w:rPr>
                <w:rFonts w:ascii="Calibri" w:eastAsia="Times New Roman" w:hAnsi="Calibri" w:cs="Calibri"/>
                <w:color w:val="000000"/>
                <w:lang w:eastAsia="ru-RU"/>
              </w:rPr>
              <w:t>-782</w:t>
            </w:r>
          </w:p>
        </w:tc>
        <w:tc>
          <w:tcPr>
            <w:tcW w:w="15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1C70C4" w:rsidRPr="001C70C4" w:rsidRDefault="001C70C4" w:rsidP="00D06E8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1C70C4">
              <w:rPr>
                <w:rFonts w:ascii="Calibri" w:eastAsia="Times New Roman" w:hAnsi="Calibri" w:cs="Calibri"/>
                <w:color w:val="000000"/>
                <w:lang w:eastAsia="ru-RU"/>
              </w:rPr>
              <w:t>751</w:t>
            </w:r>
          </w:p>
        </w:tc>
      </w:tr>
      <w:tr w:rsidR="001C70C4" w:rsidRPr="001C70C4" w:rsidTr="00D06E8F">
        <w:trPr>
          <w:trHeight w:val="300"/>
        </w:trPr>
        <w:tc>
          <w:tcPr>
            <w:tcW w:w="495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1C70C4" w:rsidRPr="001C70C4" w:rsidRDefault="00D66577" w:rsidP="001C70C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hyperlink r:id="rId25" w:history="1">
              <w:r w:rsidR="002038CE" w:rsidRPr="001C70C4">
                <w:rPr>
                  <w:rStyle w:val="a8"/>
                  <w:rFonts w:ascii="Calibri" w:eastAsia="Times New Roman" w:hAnsi="Calibri" w:cs="Calibri"/>
                  <w:lang w:eastAsia="ru-RU"/>
                </w:rPr>
                <w:t>https://garda-estate.ru/zagorodnaya-nedvizhimost/rublevo-uspenskoe/barviha/</w:t>
              </w:r>
            </w:hyperlink>
          </w:p>
        </w:tc>
        <w:tc>
          <w:tcPr>
            <w:tcW w:w="15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1C70C4" w:rsidRPr="001C70C4" w:rsidRDefault="001C70C4" w:rsidP="00D06E8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1C70C4">
              <w:rPr>
                <w:rFonts w:ascii="Calibri" w:eastAsia="Times New Roman" w:hAnsi="Calibri" w:cs="Calibri"/>
                <w:color w:val="000000"/>
                <w:lang w:eastAsia="ru-RU"/>
              </w:rPr>
              <w:t>506</w:t>
            </w:r>
          </w:p>
        </w:tc>
        <w:tc>
          <w:tcPr>
            <w:tcW w:w="15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1C70C4" w:rsidRPr="001C70C4" w:rsidRDefault="001C70C4" w:rsidP="00D06E8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1C70C4">
              <w:rPr>
                <w:rFonts w:ascii="Calibri" w:eastAsia="Times New Roman" w:hAnsi="Calibri" w:cs="Calibri"/>
                <w:color w:val="000000"/>
                <w:lang w:eastAsia="ru-RU"/>
              </w:rPr>
              <w:t>-236</w:t>
            </w:r>
          </w:p>
        </w:tc>
        <w:tc>
          <w:tcPr>
            <w:tcW w:w="15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1C70C4" w:rsidRPr="001C70C4" w:rsidRDefault="001C70C4" w:rsidP="00D06E8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1C70C4">
              <w:rPr>
                <w:rFonts w:ascii="Calibri" w:eastAsia="Times New Roman" w:hAnsi="Calibri" w:cs="Calibri"/>
                <w:color w:val="000000"/>
                <w:lang w:eastAsia="ru-RU"/>
              </w:rPr>
              <w:t>270</w:t>
            </w:r>
          </w:p>
        </w:tc>
      </w:tr>
      <w:tr w:rsidR="001C70C4" w:rsidRPr="001C70C4" w:rsidTr="00D06E8F">
        <w:trPr>
          <w:trHeight w:val="300"/>
        </w:trPr>
        <w:tc>
          <w:tcPr>
            <w:tcW w:w="495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1C70C4" w:rsidRPr="001C70C4" w:rsidRDefault="00D66577" w:rsidP="001C70C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hyperlink r:id="rId26" w:history="1">
              <w:r w:rsidR="002038CE" w:rsidRPr="001C70C4">
                <w:rPr>
                  <w:rStyle w:val="a8"/>
                  <w:rFonts w:ascii="Calibri" w:eastAsia="Times New Roman" w:hAnsi="Calibri" w:cs="Calibri"/>
                  <w:lang w:eastAsia="ru-RU"/>
                </w:rPr>
                <w:t>https://garda-estate.ru/zagorodnaya-nedvizhimost/rublevo-uspenskoe/nikolina-gora/sosnovyj-bor-nikolina-gora/</w:t>
              </w:r>
            </w:hyperlink>
          </w:p>
        </w:tc>
        <w:tc>
          <w:tcPr>
            <w:tcW w:w="15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1C70C4" w:rsidRPr="001C70C4" w:rsidRDefault="001C70C4" w:rsidP="00D06E8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1C70C4">
              <w:rPr>
                <w:rFonts w:ascii="Calibri" w:eastAsia="Times New Roman" w:hAnsi="Calibri" w:cs="Calibri"/>
                <w:color w:val="000000"/>
                <w:lang w:eastAsia="ru-RU"/>
              </w:rPr>
              <w:t>289</w:t>
            </w:r>
          </w:p>
        </w:tc>
        <w:tc>
          <w:tcPr>
            <w:tcW w:w="15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1C70C4" w:rsidRPr="001C70C4" w:rsidRDefault="001C70C4" w:rsidP="00D06E8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1C70C4">
              <w:rPr>
                <w:rFonts w:ascii="Calibri" w:eastAsia="Times New Roman" w:hAnsi="Calibri" w:cs="Calibri"/>
                <w:color w:val="000000"/>
                <w:lang w:eastAsia="ru-RU"/>
              </w:rPr>
              <w:t>-186</w:t>
            </w:r>
          </w:p>
        </w:tc>
        <w:tc>
          <w:tcPr>
            <w:tcW w:w="15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1C70C4" w:rsidRPr="001C70C4" w:rsidRDefault="001C70C4" w:rsidP="00D06E8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1C70C4">
              <w:rPr>
                <w:rFonts w:ascii="Calibri" w:eastAsia="Times New Roman" w:hAnsi="Calibri" w:cs="Calibri"/>
                <w:color w:val="000000"/>
                <w:lang w:eastAsia="ru-RU"/>
              </w:rPr>
              <w:t>103</w:t>
            </w:r>
          </w:p>
        </w:tc>
      </w:tr>
      <w:tr w:rsidR="001C70C4" w:rsidRPr="001C70C4" w:rsidTr="00D06E8F">
        <w:trPr>
          <w:trHeight w:val="300"/>
        </w:trPr>
        <w:tc>
          <w:tcPr>
            <w:tcW w:w="495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1C70C4" w:rsidRPr="001C70C4" w:rsidRDefault="00D66577" w:rsidP="001C70C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hyperlink r:id="rId27" w:history="1">
              <w:r w:rsidR="002038CE" w:rsidRPr="001C70C4">
                <w:rPr>
                  <w:rStyle w:val="a8"/>
                  <w:rFonts w:ascii="Calibri" w:eastAsia="Times New Roman" w:hAnsi="Calibri" w:cs="Calibri"/>
                  <w:lang w:eastAsia="ru-RU"/>
                </w:rPr>
                <w:t>https://garda-estate.ru/zagorodnaya-nedvizhimost/rublevo-uspenskoe/nikolina-gora/</w:t>
              </w:r>
            </w:hyperlink>
          </w:p>
        </w:tc>
        <w:tc>
          <w:tcPr>
            <w:tcW w:w="15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1C70C4" w:rsidRPr="001C70C4" w:rsidRDefault="001C70C4" w:rsidP="00D06E8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1C70C4">
              <w:rPr>
                <w:rFonts w:ascii="Calibri" w:eastAsia="Times New Roman" w:hAnsi="Calibri" w:cs="Calibri"/>
                <w:color w:val="000000"/>
                <w:lang w:eastAsia="ru-RU"/>
              </w:rPr>
              <w:t>272</w:t>
            </w:r>
          </w:p>
        </w:tc>
        <w:tc>
          <w:tcPr>
            <w:tcW w:w="15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1C70C4" w:rsidRPr="001C70C4" w:rsidRDefault="001C70C4" w:rsidP="00D06E8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1C70C4">
              <w:rPr>
                <w:rFonts w:ascii="Calibri" w:eastAsia="Times New Roman" w:hAnsi="Calibri" w:cs="Calibri"/>
                <w:color w:val="000000"/>
                <w:lang w:eastAsia="ru-RU"/>
              </w:rPr>
              <w:t>-149</w:t>
            </w:r>
          </w:p>
        </w:tc>
        <w:tc>
          <w:tcPr>
            <w:tcW w:w="15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1C70C4" w:rsidRPr="001C70C4" w:rsidRDefault="001C70C4" w:rsidP="00D06E8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1C70C4">
              <w:rPr>
                <w:rFonts w:ascii="Calibri" w:eastAsia="Times New Roman" w:hAnsi="Calibri" w:cs="Calibri"/>
                <w:color w:val="000000"/>
                <w:lang w:eastAsia="ru-RU"/>
              </w:rPr>
              <w:t>123</w:t>
            </w:r>
          </w:p>
        </w:tc>
      </w:tr>
      <w:tr w:rsidR="001C70C4" w:rsidRPr="001C70C4" w:rsidTr="00D06E8F">
        <w:trPr>
          <w:trHeight w:val="300"/>
        </w:trPr>
        <w:tc>
          <w:tcPr>
            <w:tcW w:w="495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1C70C4" w:rsidRPr="001C70C4" w:rsidRDefault="00D66577" w:rsidP="001C70C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hyperlink r:id="rId28" w:history="1">
              <w:r w:rsidR="002038CE" w:rsidRPr="001C70C4">
                <w:rPr>
                  <w:rStyle w:val="a8"/>
                  <w:rFonts w:ascii="Calibri" w:eastAsia="Times New Roman" w:hAnsi="Calibri" w:cs="Calibri"/>
                  <w:lang w:eastAsia="ru-RU"/>
                </w:rPr>
                <w:t>https://garda-estate.ru/zagorodnaya-nedvizhimost/ilinskoe/nikolo-urjupino/novahovo/</w:t>
              </w:r>
            </w:hyperlink>
          </w:p>
        </w:tc>
        <w:tc>
          <w:tcPr>
            <w:tcW w:w="15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1C70C4" w:rsidRPr="001C70C4" w:rsidRDefault="001C70C4" w:rsidP="00D06E8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1C70C4">
              <w:rPr>
                <w:rFonts w:ascii="Calibri" w:eastAsia="Times New Roman" w:hAnsi="Calibri" w:cs="Calibri"/>
                <w:color w:val="000000"/>
                <w:lang w:eastAsia="ru-RU"/>
              </w:rPr>
              <w:t>162</w:t>
            </w:r>
          </w:p>
        </w:tc>
        <w:tc>
          <w:tcPr>
            <w:tcW w:w="15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1C70C4" w:rsidRPr="001C70C4" w:rsidRDefault="001C70C4" w:rsidP="00D06E8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1C70C4">
              <w:rPr>
                <w:rFonts w:ascii="Calibri" w:eastAsia="Times New Roman" w:hAnsi="Calibri" w:cs="Calibri"/>
                <w:color w:val="000000"/>
                <w:lang w:eastAsia="ru-RU"/>
              </w:rPr>
              <w:t>-139</w:t>
            </w:r>
          </w:p>
        </w:tc>
        <w:tc>
          <w:tcPr>
            <w:tcW w:w="15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1C70C4" w:rsidRPr="001C70C4" w:rsidRDefault="001C70C4" w:rsidP="00D06E8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1C70C4">
              <w:rPr>
                <w:rFonts w:ascii="Calibri" w:eastAsia="Times New Roman" w:hAnsi="Calibri" w:cs="Calibri"/>
                <w:color w:val="000000"/>
                <w:lang w:eastAsia="ru-RU"/>
              </w:rPr>
              <w:t>23</w:t>
            </w:r>
          </w:p>
        </w:tc>
      </w:tr>
      <w:tr w:rsidR="001C70C4" w:rsidRPr="001C70C4" w:rsidTr="00D06E8F">
        <w:trPr>
          <w:trHeight w:val="300"/>
        </w:trPr>
        <w:tc>
          <w:tcPr>
            <w:tcW w:w="495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1C70C4" w:rsidRPr="001C70C4" w:rsidRDefault="00D66577" w:rsidP="001C70C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hyperlink r:id="rId29" w:history="1">
              <w:r w:rsidR="002038CE" w:rsidRPr="001C70C4">
                <w:rPr>
                  <w:rStyle w:val="a8"/>
                  <w:rFonts w:ascii="Calibri" w:eastAsia="Times New Roman" w:hAnsi="Calibri" w:cs="Calibri"/>
                  <w:lang w:eastAsia="ru-RU"/>
                </w:rPr>
                <w:t>https://garda-estate.ru/zagorodnaya-nedvizhimost/rublevo-uspenskoe/kottedzhy/</w:t>
              </w:r>
            </w:hyperlink>
          </w:p>
        </w:tc>
        <w:tc>
          <w:tcPr>
            <w:tcW w:w="15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1C70C4" w:rsidRPr="001C70C4" w:rsidRDefault="001C70C4" w:rsidP="00D06E8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1C70C4">
              <w:rPr>
                <w:rFonts w:ascii="Calibri" w:eastAsia="Times New Roman" w:hAnsi="Calibri" w:cs="Calibri"/>
                <w:color w:val="000000"/>
                <w:lang w:eastAsia="ru-RU"/>
              </w:rPr>
              <w:t>216</w:t>
            </w:r>
          </w:p>
        </w:tc>
        <w:tc>
          <w:tcPr>
            <w:tcW w:w="15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1C70C4" w:rsidRPr="001C70C4" w:rsidRDefault="001C70C4" w:rsidP="00D06E8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1C70C4">
              <w:rPr>
                <w:rFonts w:ascii="Calibri" w:eastAsia="Times New Roman" w:hAnsi="Calibri" w:cs="Calibri"/>
                <w:color w:val="000000"/>
                <w:lang w:eastAsia="ru-RU"/>
              </w:rPr>
              <w:t>-134</w:t>
            </w:r>
          </w:p>
        </w:tc>
        <w:tc>
          <w:tcPr>
            <w:tcW w:w="15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1C70C4" w:rsidRPr="001C70C4" w:rsidRDefault="001C70C4" w:rsidP="00D06E8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1C70C4">
              <w:rPr>
                <w:rFonts w:ascii="Calibri" w:eastAsia="Times New Roman" w:hAnsi="Calibri" w:cs="Calibri"/>
                <w:color w:val="000000"/>
                <w:lang w:eastAsia="ru-RU"/>
              </w:rPr>
              <w:t>82</w:t>
            </w:r>
          </w:p>
        </w:tc>
      </w:tr>
      <w:tr w:rsidR="001C70C4" w:rsidRPr="001C70C4" w:rsidTr="00D06E8F">
        <w:trPr>
          <w:trHeight w:val="300"/>
        </w:trPr>
        <w:tc>
          <w:tcPr>
            <w:tcW w:w="495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1C70C4" w:rsidRPr="001C70C4" w:rsidRDefault="00D66577" w:rsidP="001C70C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hyperlink r:id="rId30" w:history="1">
              <w:r w:rsidR="002038CE" w:rsidRPr="001C70C4">
                <w:rPr>
                  <w:rStyle w:val="a8"/>
                  <w:rFonts w:ascii="Calibri" w:eastAsia="Times New Roman" w:hAnsi="Calibri" w:cs="Calibri"/>
                  <w:lang w:eastAsia="ru-RU"/>
                </w:rPr>
                <w:t>https://garda-estate.ru/zagorodnaya-nedvizhimost/doma/tag-s-basseynom/</w:t>
              </w:r>
            </w:hyperlink>
          </w:p>
        </w:tc>
        <w:tc>
          <w:tcPr>
            <w:tcW w:w="15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1C70C4" w:rsidRPr="001C70C4" w:rsidRDefault="001C70C4" w:rsidP="00D06E8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1C70C4">
              <w:rPr>
                <w:rFonts w:ascii="Calibri" w:eastAsia="Times New Roman" w:hAnsi="Calibri" w:cs="Calibri"/>
                <w:color w:val="000000"/>
                <w:lang w:eastAsia="ru-RU"/>
              </w:rPr>
              <w:t>256</w:t>
            </w:r>
          </w:p>
        </w:tc>
        <w:tc>
          <w:tcPr>
            <w:tcW w:w="15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1C70C4" w:rsidRPr="001C70C4" w:rsidRDefault="001C70C4" w:rsidP="00D06E8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1C70C4">
              <w:rPr>
                <w:rFonts w:ascii="Calibri" w:eastAsia="Times New Roman" w:hAnsi="Calibri" w:cs="Calibri"/>
                <w:color w:val="000000"/>
                <w:lang w:eastAsia="ru-RU"/>
              </w:rPr>
              <w:t>-131</w:t>
            </w:r>
          </w:p>
        </w:tc>
        <w:tc>
          <w:tcPr>
            <w:tcW w:w="15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1C70C4" w:rsidRPr="001C70C4" w:rsidRDefault="001C70C4" w:rsidP="00D06E8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1C70C4">
              <w:rPr>
                <w:rFonts w:ascii="Calibri" w:eastAsia="Times New Roman" w:hAnsi="Calibri" w:cs="Calibri"/>
                <w:color w:val="000000"/>
                <w:lang w:eastAsia="ru-RU"/>
              </w:rPr>
              <w:t>125</w:t>
            </w:r>
          </w:p>
        </w:tc>
      </w:tr>
      <w:tr w:rsidR="001C70C4" w:rsidRPr="001C70C4" w:rsidTr="00D06E8F">
        <w:trPr>
          <w:trHeight w:val="300"/>
        </w:trPr>
        <w:tc>
          <w:tcPr>
            <w:tcW w:w="495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1C70C4" w:rsidRPr="001C70C4" w:rsidRDefault="00D66577" w:rsidP="001C70C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hyperlink r:id="rId31" w:history="1">
              <w:r w:rsidR="002038CE" w:rsidRPr="001C70C4">
                <w:rPr>
                  <w:rStyle w:val="a8"/>
                  <w:rFonts w:ascii="Calibri" w:eastAsia="Times New Roman" w:hAnsi="Calibri" w:cs="Calibri"/>
                  <w:lang w:eastAsia="ru-RU"/>
                </w:rPr>
                <w:t>https://garda-estate.ru/zagorodnaya-nedvizhimost/rublevo-uspenskoe/barviha/sady-majendorf/</w:t>
              </w:r>
            </w:hyperlink>
          </w:p>
        </w:tc>
        <w:tc>
          <w:tcPr>
            <w:tcW w:w="15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1C70C4" w:rsidRPr="001C70C4" w:rsidRDefault="001C70C4" w:rsidP="00D06E8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1C70C4">
              <w:rPr>
                <w:rFonts w:ascii="Calibri" w:eastAsia="Times New Roman" w:hAnsi="Calibri" w:cs="Calibri"/>
                <w:color w:val="000000"/>
                <w:lang w:eastAsia="ru-RU"/>
              </w:rPr>
              <w:t>228</w:t>
            </w:r>
          </w:p>
        </w:tc>
        <w:tc>
          <w:tcPr>
            <w:tcW w:w="15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1C70C4" w:rsidRPr="001C70C4" w:rsidRDefault="001C70C4" w:rsidP="00D06E8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1C70C4">
              <w:rPr>
                <w:rFonts w:ascii="Calibri" w:eastAsia="Times New Roman" w:hAnsi="Calibri" w:cs="Calibri"/>
                <w:color w:val="000000"/>
                <w:lang w:eastAsia="ru-RU"/>
              </w:rPr>
              <w:t>-130</w:t>
            </w:r>
          </w:p>
        </w:tc>
        <w:tc>
          <w:tcPr>
            <w:tcW w:w="15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1C70C4" w:rsidRPr="001C70C4" w:rsidRDefault="001C70C4" w:rsidP="00D06E8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1C70C4">
              <w:rPr>
                <w:rFonts w:ascii="Calibri" w:eastAsia="Times New Roman" w:hAnsi="Calibri" w:cs="Calibri"/>
                <w:color w:val="000000"/>
                <w:lang w:eastAsia="ru-RU"/>
              </w:rPr>
              <w:t>98</w:t>
            </w:r>
          </w:p>
        </w:tc>
      </w:tr>
      <w:tr w:rsidR="001C70C4" w:rsidRPr="001C70C4" w:rsidTr="00D06E8F">
        <w:trPr>
          <w:trHeight w:val="300"/>
        </w:trPr>
        <w:tc>
          <w:tcPr>
            <w:tcW w:w="495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1C70C4" w:rsidRPr="001C70C4" w:rsidRDefault="00D66577" w:rsidP="001C70C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hyperlink r:id="rId32" w:history="1">
              <w:r w:rsidR="002038CE" w:rsidRPr="001C70C4">
                <w:rPr>
                  <w:rStyle w:val="a8"/>
                  <w:rFonts w:ascii="Calibri" w:eastAsia="Times New Roman" w:hAnsi="Calibri" w:cs="Calibri"/>
                  <w:lang w:eastAsia="ru-RU"/>
                </w:rPr>
                <w:t>https://garda-estate.ru/zagorodnaya-nedvizhimost/arenda/rublevo-uspenskoe/zhukovka/</w:t>
              </w:r>
            </w:hyperlink>
          </w:p>
        </w:tc>
        <w:tc>
          <w:tcPr>
            <w:tcW w:w="15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1C70C4" w:rsidRPr="001C70C4" w:rsidRDefault="001C70C4" w:rsidP="00D06E8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1C70C4">
              <w:rPr>
                <w:rFonts w:ascii="Calibri" w:eastAsia="Times New Roman" w:hAnsi="Calibri" w:cs="Calibri"/>
                <w:color w:val="000000"/>
                <w:lang w:eastAsia="ru-RU"/>
              </w:rPr>
              <w:t>139</w:t>
            </w:r>
          </w:p>
        </w:tc>
        <w:tc>
          <w:tcPr>
            <w:tcW w:w="15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1C70C4" w:rsidRPr="001C70C4" w:rsidRDefault="001C70C4" w:rsidP="00D06E8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1C70C4">
              <w:rPr>
                <w:rFonts w:ascii="Calibri" w:eastAsia="Times New Roman" w:hAnsi="Calibri" w:cs="Calibri"/>
                <w:color w:val="000000"/>
                <w:lang w:eastAsia="ru-RU"/>
              </w:rPr>
              <w:t>-113</w:t>
            </w:r>
          </w:p>
        </w:tc>
        <w:tc>
          <w:tcPr>
            <w:tcW w:w="15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1C70C4" w:rsidRPr="001C70C4" w:rsidRDefault="001C70C4" w:rsidP="00D06E8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1C70C4">
              <w:rPr>
                <w:rFonts w:ascii="Calibri" w:eastAsia="Times New Roman" w:hAnsi="Calibri" w:cs="Calibri"/>
                <w:color w:val="000000"/>
                <w:lang w:eastAsia="ru-RU"/>
              </w:rPr>
              <w:t>26</w:t>
            </w:r>
          </w:p>
        </w:tc>
      </w:tr>
      <w:tr w:rsidR="001C70C4" w:rsidRPr="001C70C4" w:rsidTr="00D06E8F">
        <w:trPr>
          <w:trHeight w:val="300"/>
        </w:trPr>
        <w:tc>
          <w:tcPr>
            <w:tcW w:w="495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1C70C4" w:rsidRPr="001C70C4" w:rsidRDefault="00D66577" w:rsidP="001C70C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hyperlink r:id="rId33" w:history="1">
              <w:r w:rsidR="002038CE" w:rsidRPr="001C70C4">
                <w:rPr>
                  <w:rStyle w:val="a8"/>
                  <w:rFonts w:ascii="Calibri" w:eastAsia="Times New Roman" w:hAnsi="Calibri" w:cs="Calibri"/>
                  <w:lang w:eastAsia="ru-RU"/>
                </w:rPr>
                <w:t>https://garda-estate.ru/zagorodnaya-nedvizhimost/rublevo-uspenskoe/tag-uchastok-na-rublevke/</w:t>
              </w:r>
            </w:hyperlink>
          </w:p>
        </w:tc>
        <w:tc>
          <w:tcPr>
            <w:tcW w:w="15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1C70C4" w:rsidRPr="001C70C4" w:rsidRDefault="001C70C4" w:rsidP="00D06E8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1C70C4">
              <w:rPr>
                <w:rFonts w:ascii="Calibri" w:eastAsia="Times New Roman" w:hAnsi="Calibri" w:cs="Calibri"/>
                <w:color w:val="000000"/>
                <w:lang w:eastAsia="ru-RU"/>
              </w:rPr>
              <w:t>125</w:t>
            </w:r>
          </w:p>
        </w:tc>
        <w:tc>
          <w:tcPr>
            <w:tcW w:w="15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1C70C4" w:rsidRPr="001C70C4" w:rsidRDefault="001C70C4" w:rsidP="00D06E8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1C70C4">
              <w:rPr>
                <w:rFonts w:ascii="Calibri" w:eastAsia="Times New Roman" w:hAnsi="Calibri" w:cs="Calibri"/>
                <w:color w:val="000000"/>
                <w:lang w:eastAsia="ru-RU"/>
              </w:rPr>
              <w:t>-101</w:t>
            </w:r>
          </w:p>
        </w:tc>
        <w:tc>
          <w:tcPr>
            <w:tcW w:w="15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1C70C4" w:rsidRPr="001C70C4" w:rsidRDefault="001C70C4" w:rsidP="00D06E8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1C70C4">
              <w:rPr>
                <w:rFonts w:ascii="Calibri" w:eastAsia="Times New Roman" w:hAnsi="Calibri" w:cs="Calibri"/>
                <w:color w:val="000000"/>
                <w:lang w:eastAsia="ru-RU"/>
              </w:rPr>
              <w:t>24</w:t>
            </w:r>
          </w:p>
        </w:tc>
      </w:tr>
      <w:tr w:rsidR="001C70C4" w:rsidRPr="001C70C4" w:rsidTr="00D06E8F">
        <w:trPr>
          <w:trHeight w:val="300"/>
        </w:trPr>
        <w:tc>
          <w:tcPr>
            <w:tcW w:w="495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1C70C4" w:rsidRPr="001C70C4" w:rsidRDefault="00D66577" w:rsidP="001C70C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hyperlink r:id="rId34" w:history="1">
              <w:r w:rsidR="002038CE" w:rsidRPr="001C70C4">
                <w:rPr>
                  <w:rStyle w:val="a8"/>
                  <w:rFonts w:ascii="Calibri" w:eastAsia="Times New Roman" w:hAnsi="Calibri" w:cs="Calibri"/>
                  <w:lang w:eastAsia="ru-RU"/>
                </w:rPr>
                <w:t>https://garda-estate.ru/zagorodnaya-nedvizhimost/rublevo-uspenskoe/barviha/barviha-village/</w:t>
              </w:r>
            </w:hyperlink>
          </w:p>
        </w:tc>
        <w:tc>
          <w:tcPr>
            <w:tcW w:w="15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1C70C4" w:rsidRPr="001C70C4" w:rsidRDefault="001C70C4" w:rsidP="00D06E8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1C70C4">
              <w:rPr>
                <w:rFonts w:ascii="Calibri" w:eastAsia="Times New Roman" w:hAnsi="Calibri" w:cs="Calibri"/>
                <w:color w:val="000000"/>
                <w:lang w:eastAsia="ru-RU"/>
              </w:rPr>
              <w:t>99</w:t>
            </w:r>
          </w:p>
        </w:tc>
        <w:tc>
          <w:tcPr>
            <w:tcW w:w="15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1C70C4" w:rsidRPr="001C70C4" w:rsidRDefault="001C70C4" w:rsidP="00D06E8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1C70C4">
              <w:rPr>
                <w:rFonts w:ascii="Calibri" w:eastAsia="Times New Roman" w:hAnsi="Calibri" w:cs="Calibri"/>
                <w:color w:val="000000"/>
                <w:lang w:eastAsia="ru-RU"/>
              </w:rPr>
              <w:t>-99</w:t>
            </w:r>
          </w:p>
        </w:tc>
        <w:tc>
          <w:tcPr>
            <w:tcW w:w="15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1C70C4" w:rsidRPr="001C70C4" w:rsidRDefault="001C70C4" w:rsidP="00D06E8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1C70C4">
              <w:rPr>
                <w:rFonts w:ascii="Calibri" w:eastAsia="Times New Roman" w:hAnsi="Calibri" w:cs="Calibri"/>
                <w:color w:val="000000"/>
                <w:lang w:eastAsia="ru-RU"/>
              </w:rPr>
              <w:t>0</w:t>
            </w:r>
          </w:p>
        </w:tc>
      </w:tr>
      <w:tr w:rsidR="001C70C4" w:rsidRPr="001C70C4" w:rsidTr="00D06E8F">
        <w:trPr>
          <w:trHeight w:val="300"/>
        </w:trPr>
        <w:tc>
          <w:tcPr>
            <w:tcW w:w="495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1C70C4" w:rsidRPr="001C70C4" w:rsidRDefault="00D66577" w:rsidP="001C70C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hyperlink r:id="rId35" w:history="1">
              <w:r w:rsidR="002038CE" w:rsidRPr="001C70C4">
                <w:rPr>
                  <w:rStyle w:val="a8"/>
                  <w:rFonts w:ascii="Calibri" w:eastAsia="Times New Roman" w:hAnsi="Calibri" w:cs="Calibri"/>
                  <w:lang w:eastAsia="ru-RU"/>
                </w:rPr>
                <w:t>https://garda-estate.ru/zagorodnaya-nedvizhimost/novorizhskoe/mjakinino/beresta/</w:t>
              </w:r>
            </w:hyperlink>
          </w:p>
        </w:tc>
        <w:tc>
          <w:tcPr>
            <w:tcW w:w="15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1C70C4" w:rsidRPr="001C70C4" w:rsidRDefault="001C70C4" w:rsidP="00D06E8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1C70C4">
              <w:rPr>
                <w:rFonts w:ascii="Calibri" w:eastAsia="Times New Roman" w:hAnsi="Calibri" w:cs="Calibri"/>
                <w:color w:val="000000"/>
                <w:lang w:eastAsia="ru-RU"/>
              </w:rPr>
              <w:t>151</w:t>
            </w:r>
          </w:p>
        </w:tc>
        <w:tc>
          <w:tcPr>
            <w:tcW w:w="15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1C70C4" w:rsidRPr="001C70C4" w:rsidRDefault="001C70C4" w:rsidP="00D06E8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1C70C4">
              <w:rPr>
                <w:rFonts w:ascii="Calibri" w:eastAsia="Times New Roman" w:hAnsi="Calibri" w:cs="Calibri"/>
                <w:color w:val="000000"/>
                <w:lang w:eastAsia="ru-RU"/>
              </w:rPr>
              <w:t>-98</w:t>
            </w:r>
          </w:p>
        </w:tc>
        <w:tc>
          <w:tcPr>
            <w:tcW w:w="15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1C70C4" w:rsidRPr="001C70C4" w:rsidRDefault="001C70C4" w:rsidP="00D06E8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1C70C4">
              <w:rPr>
                <w:rFonts w:ascii="Calibri" w:eastAsia="Times New Roman" w:hAnsi="Calibri" w:cs="Calibri"/>
                <w:color w:val="000000"/>
                <w:lang w:eastAsia="ru-RU"/>
              </w:rPr>
              <w:t>53</w:t>
            </w:r>
          </w:p>
        </w:tc>
      </w:tr>
      <w:tr w:rsidR="001C70C4" w:rsidRPr="001C70C4" w:rsidTr="00D06E8F">
        <w:trPr>
          <w:trHeight w:val="300"/>
        </w:trPr>
        <w:tc>
          <w:tcPr>
            <w:tcW w:w="495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1C70C4" w:rsidRPr="001C70C4" w:rsidRDefault="00D66577" w:rsidP="001C70C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hyperlink r:id="rId36" w:history="1">
              <w:r w:rsidR="002038CE" w:rsidRPr="001C70C4">
                <w:rPr>
                  <w:rStyle w:val="a8"/>
                  <w:rFonts w:ascii="Calibri" w:eastAsia="Times New Roman" w:hAnsi="Calibri" w:cs="Calibri"/>
                  <w:lang w:eastAsia="ru-RU"/>
                </w:rPr>
                <w:t>https://garda-estate.ru/zagorodnaya-nedvizhimost/novorizhskoe/chesnokovo/millenium-park/</w:t>
              </w:r>
            </w:hyperlink>
          </w:p>
        </w:tc>
        <w:tc>
          <w:tcPr>
            <w:tcW w:w="15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1C70C4" w:rsidRPr="001C70C4" w:rsidRDefault="001C70C4" w:rsidP="00D06E8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1C70C4">
              <w:rPr>
                <w:rFonts w:ascii="Calibri" w:eastAsia="Times New Roman" w:hAnsi="Calibri" w:cs="Calibri"/>
                <w:color w:val="000000"/>
                <w:lang w:eastAsia="ru-RU"/>
              </w:rPr>
              <w:t>127</w:t>
            </w:r>
          </w:p>
        </w:tc>
        <w:tc>
          <w:tcPr>
            <w:tcW w:w="15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1C70C4" w:rsidRPr="001C70C4" w:rsidRDefault="001C70C4" w:rsidP="00D06E8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1C70C4">
              <w:rPr>
                <w:rFonts w:ascii="Calibri" w:eastAsia="Times New Roman" w:hAnsi="Calibri" w:cs="Calibri"/>
                <w:color w:val="000000"/>
                <w:lang w:eastAsia="ru-RU"/>
              </w:rPr>
              <w:t>-96</w:t>
            </w:r>
          </w:p>
        </w:tc>
        <w:tc>
          <w:tcPr>
            <w:tcW w:w="15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1C70C4" w:rsidRPr="001C70C4" w:rsidRDefault="001C70C4" w:rsidP="00D06E8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1C70C4">
              <w:rPr>
                <w:rFonts w:ascii="Calibri" w:eastAsia="Times New Roman" w:hAnsi="Calibri" w:cs="Calibri"/>
                <w:color w:val="000000"/>
                <w:lang w:eastAsia="ru-RU"/>
              </w:rPr>
              <w:t>31</w:t>
            </w:r>
          </w:p>
        </w:tc>
      </w:tr>
      <w:tr w:rsidR="001C70C4" w:rsidRPr="001C70C4" w:rsidTr="00D06E8F">
        <w:trPr>
          <w:trHeight w:val="300"/>
        </w:trPr>
        <w:tc>
          <w:tcPr>
            <w:tcW w:w="495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1C70C4" w:rsidRPr="001C70C4" w:rsidRDefault="00D66577" w:rsidP="001C70C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hyperlink r:id="rId37" w:history="1">
              <w:r w:rsidR="002038CE" w:rsidRPr="001C70C4">
                <w:rPr>
                  <w:rStyle w:val="a8"/>
                  <w:rFonts w:ascii="Calibri" w:eastAsia="Times New Roman" w:hAnsi="Calibri" w:cs="Calibri"/>
                  <w:lang w:eastAsia="ru-RU"/>
                </w:rPr>
                <w:t>https://garda-estate.ru/zagorodnaya-nedvizhimost/novorizhskoe/pavlovskaja-sloboda/knjazhe-ozero/</w:t>
              </w:r>
            </w:hyperlink>
          </w:p>
        </w:tc>
        <w:tc>
          <w:tcPr>
            <w:tcW w:w="15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1C70C4" w:rsidRPr="001C70C4" w:rsidRDefault="001C70C4" w:rsidP="00D06E8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1C70C4">
              <w:rPr>
                <w:rFonts w:ascii="Calibri" w:eastAsia="Times New Roman" w:hAnsi="Calibri" w:cs="Calibri"/>
                <w:color w:val="000000"/>
                <w:lang w:eastAsia="ru-RU"/>
              </w:rPr>
              <w:t>184</w:t>
            </w:r>
          </w:p>
        </w:tc>
        <w:tc>
          <w:tcPr>
            <w:tcW w:w="15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1C70C4" w:rsidRPr="001C70C4" w:rsidRDefault="001C70C4" w:rsidP="00D06E8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1C70C4">
              <w:rPr>
                <w:rFonts w:ascii="Calibri" w:eastAsia="Times New Roman" w:hAnsi="Calibri" w:cs="Calibri"/>
                <w:color w:val="000000"/>
                <w:lang w:eastAsia="ru-RU"/>
              </w:rPr>
              <w:t>-90</w:t>
            </w:r>
          </w:p>
        </w:tc>
        <w:tc>
          <w:tcPr>
            <w:tcW w:w="15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1C70C4" w:rsidRPr="001C70C4" w:rsidRDefault="001C70C4" w:rsidP="00D06E8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1C70C4">
              <w:rPr>
                <w:rFonts w:ascii="Calibri" w:eastAsia="Times New Roman" w:hAnsi="Calibri" w:cs="Calibri"/>
                <w:color w:val="000000"/>
                <w:lang w:eastAsia="ru-RU"/>
              </w:rPr>
              <w:t>94</w:t>
            </w:r>
          </w:p>
        </w:tc>
      </w:tr>
    </w:tbl>
    <w:p w:rsidR="001C70C4" w:rsidRDefault="00B17AB1" w:rsidP="00C42DC7">
      <w:pPr>
        <w:pStyle w:val="PixelPlus"/>
      </w:pPr>
      <w:r>
        <w:t xml:space="preserve">3 из 15 </w:t>
      </w:r>
      <w:r>
        <w:rPr>
          <w:lang w:val="en-US"/>
        </w:rPr>
        <w:t>URL</w:t>
      </w:r>
      <w:r w:rsidRPr="00B17AB1">
        <w:t xml:space="preserve"> </w:t>
      </w:r>
      <w:r>
        <w:t xml:space="preserve">отсутствуют во вкладке «Распределение» </w:t>
      </w:r>
      <w:r>
        <w:rPr>
          <w:lang w:val="en-US"/>
        </w:rPr>
        <w:t>Tools</w:t>
      </w:r>
      <w:r>
        <w:t>, что означает</w:t>
      </w:r>
      <w:r w:rsidR="003039E7">
        <w:t xml:space="preserve"> наличие</w:t>
      </w:r>
      <w:r>
        <w:t xml:space="preserve"> глобальной проблемы в отсутствии охвата трафиковых страниц.</w:t>
      </w:r>
      <w:r w:rsidR="00102A97">
        <w:t xml:space="preserve"> При экспресс-анализе общего списка страниц, потерявших трафик, фиксируются следующие проблемы:</w:t>
      </w:r>
    </w:p>
    <w:p w:rsidR="00102A97" w:rsidRDefault="00102A97" w:rsidP="00102A97">
      <w:pPr>
        <w:pStyle w:val="PixelPlus"/>
        <w:numPr>
          <w:ilvl w:val="0"/>
          <w:numId w:val="20"/>
        </w:numPr>
      </w:pPr>
      <w:r>
        <w:lastRenderedPageBreak/>
        <w:t>отсутствие ассортимента на странице;</w:t>
      </w:r>
    </w:p>
    <w:p w:rsidR="00102A97" w:rsidRDefault="00102A97" w:rsidP="00102A97">
      <w:pPr>
        <w:pStyle w:val="PixelPlus"/>
        <w:numPr>
          <w:ilvl w:val="0"/>
          <w:numId w:val="20"/>
        </w:numPr>
      </w:pPr>
      <w:r>
        <w:t>страница отдает код ответа 404;</w:t>
      </w:r>
    </w:p>
    <w:p w:rsidR="00102A97" w:rsidRDefault="00102A97" w:rsidP="00102A97">
      <w:pPr>
        <w:pStyle w:val="PixelPlus"/>
        <w:numPr>
          <w:ilvl w:val="0"/>
          <w:numId w:val="20"/>
        </w:numPr>
      </w:pPr>
      <w:r>
        <w:t>недостаточное количество ассортимента, которое вспомо</w:t>
      </w:r>
      <w:r w:rsidR="002E3FBE">
        <w:t>г</w:t>
      </w:r>
      <w:r>
        <w:t>ательный блок</w:t>
      </w:r>
      <w:r w:rsidR="002E3FBE">
        <w:t xml:space="preserve"> «Похожие поселки» не восполняет.</w:t>
      </w:r>
    </w:p>
    <w:p w:rsidR="002E3FBE" w:rsidRDefault="002E3FBE" w:rsidP="002E3FBE">
      <w:pPr>
        <w:pStyle w:val="PixelPlus"/>
      </w:pPr>
      <w:r>
        <w:t>В целом наблюдается отсутствие работ по контролю и аналитике трафика и трафиковых страниц.</w:t>
      </w:r>
    </w:p>
    <w:p w:rsidR="00402FD7" w:rsidRPr="000D6A87" w:rsidRDefault="00402FD7" w:rsidP="007C79DA">
      <w:pPr>
        <w:pStyle w:val="PixelPlus"/>
        <w:ind w:firstLine="851"/>
      </w:pPr>
      <w:proofErr w:type="gramStart"/>
      <w:r>
        <w:t xml:space="preserve">В рамках анализа трафика определены ТОП-175 </w:t>
      </w:r>
      <w:r>
        <w:rPr>
          <w:lang w:val="en-US"/>
        </w:rPr>
        <w:t>URL</w:t>
      </w:r>
      <w:r w:rsidRPr="00402FD7">
        <w:t xml:space="preserve">, </w:t>
      </w:r>
      <w:r>
        <w:t>являющи</w:t>
      </w:r>
      <w:r w:rsidR="007C79DA">
        <w:t>еся</w:t>
      </w:r>
      <w:r>
        <w:t xml:space="preserve"> страницами входа, которые в совокупности привлекли более 80% трафика </w:t>
      </w:r>
      <w:r w:rsidR="007C79DA">
        <w:t xml:space="preserve">на сайт из каждой поисковой системы за период </w:t>
      </w:r>
      <w:bookmarkStart w:id="13" w:name="_Hlk34210928"/>
      <w:r w:rsidR="007C79DA">
        <w:t xml:space="preserve">01.31.2018–31.01.2020 г. </w:t>
      </w:r>
      <w:bookmarkEnd w:id="13"/>
      <w:r w:rsidR="007C79DA">
        <w:t xml:space="preserve">Далее построено их пересечение, в результате которого </w:t>
      </w:r>
      <w:r w:rsidR="00F83C9F">
        <w:t>выявлены</w:t>
      </w:r>
      <w:r w:rsidR="007C79DA">
        <w:t xml:space="preserve"> 166</w:t>
      </w:r>
      <w:r w:rsidR="00F83C9F">
        <w:t xml:space="preserve"> общих</w:t>
      </w:r>
      <w:r w:rsidR="007C79DA">
        <w:t xml:space="preserve"> документов</w:t>
      </w:r>
      <w:r w:rsidR="00F83C9F">
        <w:t xml:space="preserve">, т.е. эти страницы являются страницами входа и в ПС </w:t>
      </w:r>
      <w:proofErr w:type="spellStart"/>
      <w:r w:rsidR="00F83C9F">
        <w:t>Яндекс</w:t>
      </w:r>
      <w:proofErr w:type="spellEnd"/>
      <w:r w:rsidR="00F83C9F">
        <w:t xml:space="preserve">, и в ПС </w:t>
      </w:r>
      <w:r w:rsidR="00F83C9F">
        <w:rPr>
          <w:lang w:val="en-US"/>
        </w:rPr>
        <w:t>Google</w:t>
      </w:r>
      <w:r w:rsidR="00F83C9F">
        <w:t>,</w:t>
      </w:r>
      <w:r w:rsidR="007C79DA">
        <w:t xml:space="preserve"> </w:t>
      </w:r>
      <w:r w:rsidR="00F83C9F">
        <w:t xml:space="preserve">после был рассчитан коэффициент </w:t>
      </w:r>
      <w:r w:rsidR="00F83C9F" w:rsidRPr="00F83C9F">
        <w:t>осцилляции</w:t>
      </w:r>
      <w:r w:rsidR="00F83C9F">
        <w:rPr>
          <w:rStyle w:val="ae"/>
        </w:rPr>
        <w:footnoteReference w:id="3"/>
      </w:r>
      <w:r w:rsidR="000D6A87">
        <w:t xml:space="preserve"> (далее</w:t>
      </w:r>
      <w:proofErr w:type="gramEnd"/>
      <w:r w:rsidR="000D6A87">
        <w:t xml:space="preserve"> </w:t>
      </w:r>
      <w:bookmarkStart w:id="14" w:name="_Hlk34210483"/>
      <w:proofErr w:type="gramStart"/>
      <w:r w:rsidR="000D6A87">
        <w:rPr>
          <w:lang w:val="en-US"/>
        </w:rPr>
        <w:t>V</w:t>
      </w:r>
      <w:r w:rsidR="000D6A87">
        <w:rPr>
          <w:vertAlign w:val="subscript"/>
          <w:lang w:val="en-US"/>
        </w:rPr>
        <w:t>R</w:t>
      </w:r>
      <w:bookmarkEnd w:id="14"/>
      <w:r w:rsidR="000D6A87">
        <w:t>)</w:t>
      </w:r>
      <w:r w:rsidR="00EC21CE">
        <w:t xml:space="preserve"> (значение признака «Посетители»)</w:t>
      </w:r>
      <w:r w:rsidR="00F83C9F">
        <w:t xml:space="preserve"> для каждого </w:t>
      </w:r>
      <w:r w:rsidR="00F83C9F">
        <w:rPr>
          <w:lang w:val="en-US"/>
        </w:rPr>
        <w:t>URL</w:t>
      </w:r>
      <w:r w:rsidR="00F83C9F">
        <w:t>.</w:t>
      </w:r>
      <w:proofErr w:type="gramEnd"/>
    </w:p>
    <w:p w:rsidR="000D6A87" w:rsidRPr="000D6A87" w:rsidRDefault="000D6A87" w:rsidP="000D6A87">
      <w:pPr>
        <w:pStyle w:val="PP3"/>
      </w:pPr>
      <w:r>
        <w:t xml:space="preserve">Табл. 6. Страницы с максимальным значением </w:t>
      </w:r>
      <w:r>
        <w:rPr>
          <w:lang w:val="en-US"/>
        </w:rPr>
        <w:t>V</w:t>
      </w:r>
      <w:r>
        <w:rPr>
          <w:vertAlign w:val="subscript"/>
          <w:lang w:val="en-US"/>
        </w:rPr>
        <w:t>R</w:t>
      </w:r>
      <w:r>
        <w:t>.</w:t>
      </w:r>
    </w:p>
    <w:tbl>
      <w:tblPr>
        <w:tblW w:w="9777" w:type="dxa"/>
        <w:tblLook w:val="04A0"/>
      </w:tblPr>
      <w:tblGrid>
        <w:gridCol w:w="8217"/>
        <w:gridCol w:w="1560"/>
      </w:tblGrid>
      <w:tr w:rsidR="000D6A87" w:rsidRPr="000D6A87" w:rsidTr="000D6A87">
        <w:trPr>
          <w:trHeight w:val="377"/>
        </w:trPr>
        <w:tc>
          <w:tcPr>
            <w:tcW w:w="82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4B084"/>
            <w:vAlign w:val="center"/>
            <w:hideMark/>
          </w:tcPr>
          <w:p w:rsidR="000D6A87" w:rsidRPr="000D6A87" w:rsidRDefault="000D6A87" w:rsidP="000D6A87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24"/>
                <w:szCs w:val="24"/>
                <w:lang w:eastAsia="ru-RU"/>
              </w:rPr>
            </w:pPr>
            <w:r w:rsidRPr="000D6A87">
              <w:rPr>
                <w:rFonts w:ascii="Arial" w:eastAsia="Times New Roman" w:hAnsi="Arial" w:cs="Arial"/>
                <w:b/>
                <w:bCs/>
                <w:sz w:val="24"/>
                <w:szCs w:val="24"/>
                <w:lang w:eastAsia="ru-RU"/>
              </w:rPr>
              <w:t>Страница входа</w:t>
            </w:r>
          </w:p>
        </w:tc>
        <w:tc>
          <w:tcPr>
            <w:tcW w:w="15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4B084"/>
            <w:vAlign w:val="center"/>
            <w:hideMark/>
          </w:tcPr>
          <w:p w:rsidR="000D6A87" w:rsidRPr="000D6A87" w:rsidRDefault="000D6A87" w:rsidP="000D6A87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24"/>
                <w:szCs w:val="24"/>
                <w:vertAlign w:val="subscript"/>
                <w:lang w:val="en-US" w:eastAsia="ru-RU"/>
              </w:rPr>
            </w:pPr>
            <w:r w:rsidRPr="000D6A87">
              <w:rPr>
                <w:rFonts w:ascii="Arial" w:eastAsia="Times New Roman" w:hAnsi="Arial" w:cs="Arial"/>
                <w:b/>
                <w:bCs/>
                <w:sz w:val="24"/>
                <w:szCs w:val="24"/>
                <w:lang w:eastAsia="ru-RU"/>
              </w:rPr>
              <w:t>V</w:t>
            </w:r>
            <w:r>
              <w:rPr>
                <w:rFonts w:ascii="Arial" w:eastAsia="Times New Roman" w:hAnsi="Arial" w:cs="Arial"/>
                <w:b/>
                <w:bCs/>
                <w:sz w:val="24"/>
                <w:szCs w:val="24"/>
                <w:vertAlign w:val="subscript"/>
                <w:lang w:val="en-US" w:eastAsia="ru-RU"/>
              </w:rPr>
              <w:t>R</w:t>
            </w:r>
          </w:p>
        </w:tc>
      </w:tr>
      <w:tr w:rsidR="000D6A87" w:rsidRPr="000D6A87" w:rsidTr="000D6A87">
        <w:trPr>
          <w:trHeight w:val="300"/>
        </w:trPr>
        <w:tc>
          <w:tcPr>
            <w:tcW w:w="821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D6A87" w:rsidRPr="000D6A87" w:rsidRDefault="000D6A87" w:rsidP="000D6A8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ru-RU"/>
              </w:rPr>
            </w:pPr>
            <w:r w:rsidRPr="000D6A87"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ru-RU"/>
              </w:rPr>
              <w:t>https://garda-estate.ru/zagorodnaya-nedvizhimost/arenda/rublevo-uspenskoe/barviha/</w:t>
            </w:r>
          </w:p>
        </w:tc>
        <w:tc>
          <w:tcPr>
            <w:tcW w:w="1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8696B"/>
            <w:noWrap/>
            <w:vAlign w:val="bottom"/>
            <w:hideMark/>
          </w:tcPr>
          <w:p w:rsidR="000D6A87" w:rsidRPr="000D6A87" w:rsidRDefault="000D6A87" w:rsidP="000D6A8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ru-RU"/>
              </w:rPr>
            </w:pPr>
            <w:r w:rsidRPr="000D6A87"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ru-RU"/>
              </w:rPr>
              <w:t>1,78</w:t>
            </w:r>
          </w:p>
        </w:tc>
      </w:tr>
      <w:tr w:rsidR="000D6A87" w:rsidRPr="000D6A87" w:rsidTr="000D6A87">
        <w:trPr>
          <w:trHeight w:val="300"/>
        </w:trPr>
        <w:tc>
          <w:tcPr>
            <w:tcW w:w="821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D6A87" w:rsidRPr="000D6A87" w:rsidRDefault="000D6A87" w:rsidP="000D6A8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ru-RU"/>
              </w:rPr>
            </w:pPr>
            <w:r w:rsidRPr="000D6A87"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ru-RU"/>
              </w:rPr>
              <w:t>https://garda-estate.ru/zagorodnaya-nedvizhimost/arenda/rublevo-uspenskoe/doma/</w:t>
            </w:r>
          </w:p>
        </w:tc>
        <w:tc>
          <w:tcPr>
            <w:tcW w:w="1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96F6D"/>
            <w:noWrap/>
            <w:vAlign w:val="bottom"/>
            <w:hideMark/>
          </w:tcPr>
          <w:p w:rsidR="000D6A87" w:rsidRPr="000D6A87" w:rsidRDefault="000D6A87" w:rsidP="000D6A8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ru-RU"/>
              </w:rPr>
            </w:pPr>
            <w:r w:rsidRPr="000D6A87"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ru-RU"/>
              </w:rPr>
              <w:t>1,73</w:t>
            </w:r>
          </w:p>
        </w:tc>
      </w:tr>
      <w:tr w:rsidR="000D6A87" w:rsidRPr="000D6A87" w:rsidTr="000D6A87">
        <w:trPr>
          <w:trHeight w:val="300"/>
        </w:trPr>
        <w:tc>
          <w:tcPr>
            <w:tcW w:w="821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D6A87" w:rsidRPr="000D6A87" w:rsidRDefault="000D6A87" w:rsidP="000D6A8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ru-RU"/>
              </w:rPr>
            </w:pPr>
            <w:r w:rsidRPr="000D6A87"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ru-RU"/>
              </w:rPr>
              <w:t>https://garda-estate.ru/zagorodnaya-nedvizhimost/arenda/rublevo-uspenskoe/</w:t>
            </w:r>
          </w:p>
        </w:tc>
        <w:tc>
          <w:tcPr>
            <w:tcW w:w="1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9786E"/>
            <w:noWrap/>
            <w:vAlign w:val="bottom"/>
            <w:hideMark/>
          </w:tcPr>
          <w:p w:rsidR="000D6A87" w:rsidRPr="000D6A87" w:rsidRDefault="000D6A87" w:rsidP="000D6A8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ru-RU"/>
              </w:rPr>
            </w:pPr>
            <w:r w:rsidRPr="000D6A87"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ru-RU"/>
              </w:rPr>
              <w:t>1,65</w:t>
            </w:r>
          </w:p>
        </w:tc>
      </w:tr>
      <w:tr w:rsidR="000D6A87" w:rsidRPr="000D6A87" w:rsidTr="000D6A87">
        <w:trPr>
          <w:trHeight w:val="300"/>
        </w:trPr>
        <w:tc>
          <w:tcPr>
            <w:tcW w:w="821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D6A87" w:rsidRPr="000D6A87" w:rsidRDefault="000D6A87" w:rsidP="000D6A8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ru-RU"/>
              </w:rPr>
            </w:pPr>
            <w:r w:rsidRPr="000D6A87"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ru-RU"/>
              </w:rPr>
              <w:t>https://garda-estate.ru/zagorodnaya-nedvizhimost/minskoe/moscow/meshcherskiy/</w:t>
            </w:r>
          </w:p>
        </w:tc>
        <w:tc>
          <w:tcPr>
            <w:tcW w:w="1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A7E6F"/>
            <w:noWrap/>
            <w:vAlign w:val="bottom"/>
            <w:hideMark/>
          </w:tcPr>
          <w:p w:rsidR="000D6A87" w:rsidRPr="000D6A87" w:rsidRDefault="000D6A87" w:rsidP="000D6A8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ru-RU"/>
              </w:rPr>
            </w:pPr>
            <w:r w:rsidRPr="000D6A87"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ru-RU"/>
              </w:rPr>
              <w:t>1,60</w:t>
            </w:r>
          </w:p>
        </w:tc>
      </w:tr>
      <w:tr w:rsidR="000D6A87" w:rsidRPr="000D6A87" w:rsidTr="000D6A87">
        <w:trPr>
          <w:trHeight w:val="300"/>
        </w:trPr>
        <w:tc>
          <w:tcPr>
            <w:tcW w:w="821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D6A87" w:rsidRPr="000D6A87" w:rsidRDefault="000D6A87" w:rsidP="000D6A8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ru-RU"/>
              </w:rPr>
            </w:pPr>
            <w:r w:rsidRPr="000D6A87"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ru-RU"/>
              </w:rPr>
              <w:t>https://garda-estate.ru/sovety/yuridicheskie-voprosy/proveryem-zakonnost-postroiki-doma/</w:t>
            </w:r>
          </w:p>
        </w:tc>
        <w:tc>
          <w:tcPr>
            <w:tcW w:w="1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A8471"/>
            <w:noWrap/>
            <w:vAlign w:val="bottom"/>
            <w:hideMark/>
          </w:tcPr>
          <w:p w:rsidR="000D6A87" w:rsidRPr="000D6A87" w:rsidRDefault="000D6A87" w:rsidP="000D6A8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ru-RU"/>
              </w:rPr>
            </w:pPr>
            <w:r w:rsidRPr="000D6A87"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ru-RU"/>
              </w:rPr>
              <w:t>1,55</w:t>
            </w:r>
          </w:p>
        </w:tc>
      </w:tr>
      <w:tr w:rsidR="000D6A87" w:rsidRPr="000D6A87" w:rsidTr="000D6A87">
        <w:trPr>
          <w:trHeight w:val="300"/>
        </w:trPr>
        <w:tc>
          <w:tcPr>
            <w:tcW w:w="821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D6A87" w:rsidRPr="000D6A87" w:rsidRDefault="000D6A87" w:rsidP="000D6A8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ru-RU"/>
              </w:rPr>
            </w:pPr>
            <w:r w:rsidRPr="000D6A87"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ru-RU"/>
              </w:rPr>
              <w:t>https://garda-estate.ru/contacts/</w:t>
            </w:r>
          </w:p>
        </w:tc>
        <w:tc>
          <w:tcPr>
            <w:tcW w:w="1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B9173"/>
            <w:noWrap/>
            <w:vAlign w:val="bottom"/>
            <w:hideMark/>
          </w:tcPr>
          <w:p w:rsidR="000D6A87" w:rsidRPr="000D6A87" w:rsidRDefault="000D6A87" w:rsidP="000D6A8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ru-RU"/>
              </w:rPr>
            </w:pPr>
            <w:r w:rsidRPr="000D6A87"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ru-RU"/>
              </w:rPr>
              <w:t>1,43</w:t>
            </w:r>
          </w:p>
        </w:tc>
      </w:tr>
      <w:tr w:rsidR="000D6A87" w:rsidRPr="000D6A87" w:rsidTr="000D6A87">
        <w:trPr>
          <w:trHeight w:val="300"/>
        </w:trPr>
        <w:tc>
          <w:tcPr>
            <w:tcW w:w="821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D6A87" w:rsidRPr="000D6A87" w:rsidRDefault="000D6A87" w:rsidP="000D6A8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ru-RU"/>
              </w:rPr>
            </w:pPr>
            <w:r w:rsidRPr="000D6A87"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ru-RU"/>
              </w:rPr>
              <w:t>https://garda-estate.ru/zagorodnaya-nedvizhimost/doma/tag-les/</w:t>
            </w:r>
          </w:p>
        </w:tc>
        <w:tc>
          <w:tcPr>
            <w:tcW w:w="1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B9474"/>
            <w:noWrap/>
            <w:vAlign w:val="bottom"/>
            <w:hideMark/>
          </w:tcPr>
          <w:p w:rsidR="000D6A87" w:rsidRPr="000D6A87" w:rsidRDefault="000D6A87" w:rsidP="000D6A8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ru-RU"/>
              </w:rPr>
            </w:pPr>
            <w:r w:rsidRPr="000D6A87"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ru-RU"/>
              </w:rPr>
              <w:t>1,41</w:t>
            </w:r>
          </w:p>
        </w:tc>
      </w:tr>
      <w:tr w:rsidR="000D6A87" w:rsidRPr="000D6A87" w:rsidTr="000D6A87">
        <w:trPr>
          <w:trHeight w:val="300"/>
        </w:trPr>
        <w:tc>
          <w:tcPr>
            <w:tcW w:w="821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D6A87" w:rsidRPr="000D6A87" w:rsidRDefault="000D6A87" w:rsidP="000D6A8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ru-RU"/>
              </w:rPr>
            </w:pPr>
            <w:r w:rsidRPr="000D6A87"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ru-RU"/>
              </w:rPr>
              <w:t>https://garda-estate.ru/</w:t>
            </w:r>
          </w:p>
        </w:tc>
        <w:tc>
          <w:tcPr>
            <w:tcW w:w="1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B9D75"/>
            <w:noWrap/>
            <w:vAlign w:val="bottom"/>
            <w:hideMark/>
          </w:tcPr>
          <w:p w:rsidR="000D6A87" w:rsidRPr="000D6A87" w:rsidRDefault="000D6A87" w:rsidP="000D6A8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ru-RU"/>
              </w:rPr>
            </w:pPr>
            <w:r w:rsidRPr="000D6A87"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ru-RU"/>
              </w:rPr>
              <w:t>1,33</w:t>
            </w:r>
          </w:p>
        </w:tc>
      </w:tr>
      <w:tr w:rsidR="000D6A87" w:rsidRPr="000D6A87" w:rsidTr="000D6A87">
        <w:trPr>
          <w:trHeight w:val="300"/>
        </w:trPr>
        <w:tc>
          <w:tcPr>
            <w:tcW w:w="821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D6A87" w:rsidRPr="000D6A87" w:rsidRDefault="000D6A87" w:rsidP="000D6A8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ru-RU"/>
              </w:rPr>
            </w:pPr>
            <w:r w:rsidRPr="000D6A87"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ru-RU"/>
              </w:rPr>
              <w:t>https://garda-estate.ru/zagorodnaya-nedvizhimost/ilinskoe/nikolo-urjupino/novahovo/</w:t>
            </w:r>
          </w:p>
        </w:tc>
        <w:tc>
          <w:tcPr>
            <w:tcW w:w="1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B9E76"/>
            <w:noWrap/>
            <w:vAlign w:val="bottom"/>
            <w:hideMark/>
          </w:tcPr>
          <w:p w:rsidR="000D6A87" w:rsidRPr="000D6A87" w:rsidRDefault="000D6A87" w:rsidP="000D6A8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ru-RU"/>
              </w:rPr>
            </w:pPr>
            <w:r w:rsidRPr="000D6A87"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ru-RU"/>
              </w:rPr>
              <w:t>1,32</w:t>
            </w:r>
          </w:p>
        </w:tc>
      </w:tr>
      <w:tr w:rsidR="000D6A87" w:rsidRPr="000D6A87" w:rsidTr="000D6A87">
        <w:trPr>
          <w:trHeight w:val="300"/>
        </w:trPr>
        <w:tc>
          <w:tcPr>
            <w:tcW w:w="821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D6A87" w:rsidRPr="000D6A87" w:rsidRDefault="000D6A87" w:rsidP="000D6A8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ru-RU"/>
              </w:rPr>
            </w:pPr>
            <w:r w:rsidRPr="000D6A87"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ru-RU"/>
              </w:rPr>
              <w:t>https://garda-estate.ru/zagorodnaya-nedvizhimost/poselki/</w:t>
            </w:r>
          </w:p>
        </w:tc>
        <w:tc>
          <w:tcPr>
            <w:tcW w:w="1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CA176"/>
            <w:noWrap/>
            <w:vAlign w:val="bottom"/>
            <w:hideMark/>
          </w:tcPr>
          <w:p w:rsidR="000D6A87" w:rsidRPr="000D6A87" w:rsidRDefault="000D6A87" w:rsidP="000D6A8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ru-RU"/>
              </w:rPr>
            </w:pPr>
            <w:r w:rsidRPr="000D6A87"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ru-RU"/>
              </w:rPr>
              <w:t>1,29</w:t>
            </w:r>
          </w:p>
        </w:tc>
      </w:tr>
      <w:tr w:rsidR="000D6A87" w:rsidRPr="000D6A87" w:rsidTr="000D6A87">
        <w:trPr>
          <w:trHeight w:val="300"/>
        </w:trPr>
        <w:tc>
          <w:tcPr>
            <w:tcW w:w="821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D6A87" w:rsidRPr="000D6A87" w:rsidRDefault="000D6A87" w:rsidP="000D6A8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ru-RU"/>
              </w:rPr>
            </w:pPr>
            <w:r w:rsidRPr="000D6A87"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ru-RU"/>
              </w:rPr>
              <w:t>https://garda-estate.ru/specialoffer/</w:t>
            </w:r>
          </w:p>
        </w:tc>
        <w:tc>
          <w:tcPr>
            <w:tcW w:w="1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CA377"/>
            <w:noWrap/>
            <w:vAlign w:val="bottom"/>
            <w:hideMark/>
          </w:tcPr>
          <w:p w:rsidR="000D6A87" w:rsidRPr="000D6A87" w:rsidRDefault="000D6A87" w:rsidP="000D6A8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ru-RU"/>
              </w:rPr>
            </w:pPr>
            <w:r w:rsidRPr="000D6A87"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ru-RU"/>
              </w:rPr>
              <w:t>1,28</w:t>
            </w:r>
          </w:p>
        </w:tc>
      </w:tr>
      <w:tr w:rsidR="000D6A87" w:rsidRPr="000D6A87" w:rsidTr="000D6A87">
        <w:trPr>
          <w:trHeight w:val="300"/>
        </w:trPr>
        <w:tc>
          <w:tcPr>
            <w:tcW w:w="821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D6A87" w:rsidRPr="000D6A87" w:rsidRDefault="000D6A87" w:rsidP="000D6A8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ru-RU"/>
              </w:rPr>
            </w:pPr>
            <w:r w:rsidRPr="000D6A87"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ru-RU"/>
              </w:rPr>
              <w:t>https://garda-estate.ru/zagorodnaya-nedvizhimost/rublevo-uspenskoe/zhukovka/zhukovka-xxi/</w:t>
            </w:r>
          </w:p>
        </w:tc>
        <w:tc>
          <w:tcPr>
            <w:tcW w:w="1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CA677"/>
            <w:noWrap/>
            <w:vAlign w:val="bottom"/>
            <w:hideMark/>
          </w:tcPr>
          <w:p w:rsidR="000D6A87" w:rsidRPr="000D6A87" w:rsidRDefault="000D6A87" w:rsidP="000D6A8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ru-RU"/>
              </w:rPr>
            </w:pPr>
            <w:r w:rsidRPr="000D6A87"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ru-RU"/>
              </w:rPr>
              <w:t>1,25</w:t>
            </w:r>
          </w:p>
        </w:tc>
      </w:tr>
      <w:tr w:rsidR="000D6A87" w:rsidRPr="000D6A87" w:rsidTr="000D6A87">
        <w:trPr>
          <w:trHeight w:val="300"/>
        </w:trPr>
        <w:tc>
          <w:tcPr>
            <w:tcW w:w="821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D6A87" w:rsidRPr="000D6A87" w:rsidRDefault="000D6A87" w:rsidP="000D6A8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ru-RU"/>
              </w:rPr>
            </w:pPr>
            <w:r w:rsidRPr="000D6A87"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ru-RU"/>
              </w:rPr>
              <w:t>https://garda-estate.ru/zagorodnaya-nedvizhimost/rublevo-uspenskoe/zhukovka/xxi/</w:t>
            </w:r>
          </w:p>
        </w:tc>
        <w:tc>
          <w:tcPr>
            <w:tcW w:w="1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CAD78"/>
            <w:noWrap/>
            <w:vAlign w:val="bottom"/>
            <w:hideMark/>
          </w:tcPr>
          <w:p w:rsidR="000D6A87" w:rsidRPr="000D6A87" w:rsidRDefault="000D6A87" w:rsidP="000D6A8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ru-RU"/>
              </w:rPr>
            </w:pPr>
            <w:r w:rsidRPr="000D6A87"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ru-RU"/>
              </w:rPr>
              <w:t>1,19</w:t>
            </w:r>
          </w:p>
        </w:tc>
      </w:tr>
      <w:tr w:rsidR="000D6A87" w:rsidRPr="000D6A87" w:rsidTr="000D6A87">
        <w:trPr>
          <w:trHeight w:val="300"/>
        </w:trPr>
        <w:tc>
          <w:tcPr>
            <w:tcW w:w="821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D6A87" w:rsidRPr="000D6A87" w:rsidRDefault="000D6A87" w:rsidP="000D6A8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ru-RU"/>
              </w:rPr>
            </w:pPr>
            <w:r w:rsidRPr="000D6A87"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ru-RU"/>
              </w:rPr>
              <w:t>https://garda-estate.ru/zagorodnaya-nedvizhimost/rublevo-uspenskoe/nikolina-gora/zareche/</w:t>
            </w:r>
          </w:p>
        </w:tc>
        <w:tc>
          <w:tcPr>
            <w:tcW w:w="1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CB079"/>
            <w:noWrap/>
            <w:vAlign w:val="bottom"/>
            <w:hideMark/>
          </w:tcPr>
          <w:p w:rsidR="000D6A87" w:rsidRPr="000D6A87" w:rsidRDefault="000D6A87" w:rsidP="000D6A8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ru-RU"/>
              </w:rPr>
            </w:pPr>
            <w:r w:rsidRPr="000D6A87"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ru-RU"/>
              </w:rPr>
              <w:t>1,16</w:t>
            </w:r>
          </w:p>
        </w:tc>
      </w:tr>
    </w:tbl>
    <w:p w:rsidR="00FD641F" w:rsidRDefault="00872519" w:rsidP="00FD641F">
      <w:pPr>
        <w:pStyle w:val="PixelPlus"/>
      </w:pPr>
      <w:r>
        <w:lastRenderedPageBreak/>
        <w:t xml:space="preserve">С полными данными таблицы можно ознакомиться в файле приложения </w:t>
      </w:r>
      <w:r w:rsidRPr="00872519">
        <w:rPr>
          <w:b/>
          <w:bCs/>
          <w:i/>
          <w:iCs/>
        </w:rPr>
        <w:t>«Данные по сайту.</w:t>
      </w:r>
      <w:proofErr w:type="spellStart"/>
      <w:r w:rsidRPr="00872519">
        <w:rPr>
          <w:b/>
          <w:bCs/>
          <w:i/>
          <w:iCs/>
          <w:lang w:val="en-US"/>
        </w:rPr>
        <w:t>xlsx</w:t>
      </w:r>
      <w:proofErr w:type="spellEnd"/>
      <w:r w:rsidRPr="00872519">
        <w:rPr>
          <w:b/>
          <w:bCs/>
          <w:i/>
          <w:iCs/>
        </w:rPr>
        <w:t>»</w:t>
      </w:r>
      <w:r>
        <w:t xml:space="preserve">, вкладка </w:t>
      </w:r>
      <w:r w:rsidRPr="00872519">
        <w:rPr>
          <w:b/>
          <w:bCs/>
          <w:i/>
          <w:iCs/>
        </w:rPr>
        <w:t>«Пересечение страниц входа»</w:t>
      </w:r>
      <w:r>
        <w:t>.</w:t>
      </w:r>
      <w:r w:rsidR="00FD641F">
        <w:t xml:space="preserve"> </w:t>
      </w:r>
    </w:p>
    <w:p w:rsidR="00815BA3" w:rsidRDefault="00986C55" w:rsidP="00FD641F">
      <w:pPr>
        <w:pStyle w:val="PixelPlus"/>
      </w:pPr>
      <w:r>
        <w:t xml:space="preserve">Страницы с высоким показателем </w:t>
      </w:r>
      <w:r>
        <w:rPr>
          <w:lang w:val="en-US"/>
        </w:rPr>
        <w:t>V</w:t>
      </w:r>
      <w:r>
        <w:rPr>
          <w:vertAlign w:val="subscript"/>
          <w:lang w:val="en-US"/>
        </w:rPr>
        <w:t>R</w:t>
      </w:r>
      <w:r w:rsidRPr="00986C55">
        <w:t xml:space="preserve"> </w:t>
      </w:r>
      <w:r>
        <w:t>необходимо брать в проработку, с целью оптимизации под ПС с низким показателем признака.</w:t>
      </w:r>
    </w:p>
    <w:p w:rsidR="00986C55" w:rsidRDefault="0046186E" w:rsidP="00FE2963">
      <w:pPr>
        <w:pStyle w:val="PixelPlus"/>
        <w:ind w:firstLine="851"/>
      </w:pPr>
      <w:r>
        <w:t xml:space="preserve">В таблице №7 представлено распределение </w:t>
      </w:r>
      <w:bookmarkStart w:id="15" w:name="_Hlk34210950"/>
      <w:r w:rsidR="00C77282">
        <w:t>посетителей</w:t>
      </w:r>
      <w:r>
        <w:t xml:space="preserve"> по источникам трафика за период 01.31.2018–31.01.2020 г.</w:t>
      </w:r>
      <w:bookmarkEnd w:id="15"/>
    </w:p>
    <w:p w:rsidR="0046186E" w:rsidRDefault="00FE2963" w:rsidP="00FE2963">
      <w:pPr>
        <w:pStyle w:val="PP3"/>
      </w:pPr>
      <w:r>
        <w:t xml:space="preserve">Табл. 7. Распределение </w:t>
      </w:r>
      <w:bookmarkStart w:id="16" w:name="_Hlk34211097"/>
      <w:r w:rsidR="00C77282">
        <w:t>посетителей</w:t>
      </w:r>
      <w:r>
        <w:t xml:space="preserve"> по источникам трафика за период </w:t>
      </w:r>
      <w:r w:rsidR="00C77282">
        <w:t>0</w:t>
      </w:r>
      <w:r>
        <w:t>1.31.2018–31.01.2020 г.</w:t>
      </w:r>
      <w:bookmarkEnd w:id="16"/>
    </w:p>
    <w:tbl>
      <w:tblPr>
        <w:tblW w:w="9452" w:type="dxa"/>
        <w:tblLook w:val="04A0"/>
      </w:tblPr>
      <w:tblGrid>
        <w:gridCol w:w="2689"/>
        <w:gridCol w:w="1300"/>
        <w:gridCol w:w="1419"/>
        <w:gridCol w:w="1220"/>
        <w:gridCol w:w="1344"/>
        <w:gridCol w:w="1480"/>
      </w:tblGrid>
      <w:tr w:rsidR="00FE2963" w:rsidRPr="00FE2963" w:rsidTr="00FE2963">
        <w:trPr>
          <w:trHeight w:val="600"/>
        </w:trPr>
        <w:tc>
          <w:tcPr>
            <w:tcW w:w="26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4B084"/>
            <w:vAlign w:val="center"/>
            <w:hideMark/>
          </w:tcPr>
          <w:p w:rsidR="00FE2963" w:rsidRPr="00FE2963" w:rsidRDefault="00FE2963" w:rsidP="00FE296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  <w:lang w:eastAsia="ru-RU"/>
              </w:rPr>
            </w:pPr>
            <w:r w:rsidRPr="00FE2963"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  <w:lang w:eastAsia="ru-RU"/>
              </w:rPr>
              <w:t>Источник трафика, Источник трафика (детально)</w:t>
            </w:r>
          </w:p>
        </w:tc>
        <w:tc>
          <w:tcPr>
            <w:tcW w:w="13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4B084"/>
            <w:vAlign w:val="center"/>
            <w:hideMark/>
          </w:tcPr>
          <w:p w:rsidR="00FE2963" w:rsidRPr="00FE2963" w:rsidRDefault="00FE2963" w:rsidP="00FE296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  <w:lang w:eastAsia="ru-RU"/>
              </w:rPr>
            </w:pPr>
            <w:r w:rsidRPr="00FE2963"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  <w:lang w:eastAsia="ru-RU"/>
              </w:rPr>
              <w:t>Визиты</w:t>
            </w:r>
          </w:p>
        </w:tc>
        <w:tc>
          <w:tcPr>
            <w:tcW w:w="141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4B084"/>
            <w:vAlign w:val="center"/>
            <w:hideMark/>
          </w:tcPr>
          <w:p w:rsidR="00FE2963" w:rsidRPr="00FE2963" w:rsidRDefault="00FE2963" w:rsidP="00FE296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  <w:lang w:eastAsia="ru-RU"/>
              </w:rPr>
            </w:pPr>
            <w:r w:rsidRPr="00FE2963"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  <w:lang w:eastAsia="ru-RU"/>
              </w:rPr>
              <w:t>Посетители</w:t>
            </w:r>
          </w:p>
        </w:tc>
        <w:tc>
          <w:tcPr>
            <w:tcW w:w="12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4B084"/>
            <w:vAlign w:val="center"/>
            <w:hideMark/>
          </w:tcPr>
          <w:p w:rsidR="00FE2963" w:rsidRPr="00FE2963" w:rsidRDefault="00FE2963" w:rsidP="00FE296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  <w:lang w:eastAsia="ru-RU"/>
              </w:rPr>
            </w:pPr>
            <w:r w:rsidRPr="00FE2963"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  <w:lang w:eastAsia="ru-RU"/>
              </w:rPr>
              <w:t>Отказы</w:t>
            </w:r>
          </w:p>
        </w:tc>
        <w:tc>
          <w:tcPr>
            <w:tcW w:w="134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4B084"/>
            <w:vAlign w:val="center"/>
            <w:hideMark/>
          </w:tcPr>
          <w:p w:rsidR="00FE2963" w:rsidRPr="00FE2963" w:rsidRDefault="00FE2963" w:rsidP="00FE296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  <w:lang w:eastAsia="ru-RU"/>
              </w:rPr>
            </w:pPr>
            <w:r w:rsidRPr="00FE2963"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  <w:lang w:eastAsia="ru-RU"/>
              </w:rPr>
              <w:t>Глубина просмотра</w:t>
            </w:r>
          </w:p>
        </w:tc>
        <w:tc>
          <w:tcPr>
            <w:tcW w:w="14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4B084"/>
            <w:vAlign w:val="center"/>
            <w:hideMark/>
          </w:tcPr>
          <w:p w:rsidR="00FE2963" w:rsidRPr="00FE2963" w:rsidRDefault="00FE2963" w:rsidP="00FE296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  <w:lang w:eastAsia="ru-RU"/>
              </w:rPr>
            </w:pPr>
            <w:r w:rsidRPr="00FE2963"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  <w:lang w:eastAsia="ru-RU"/>
              </w:rPr>
              <w:t>Время на сайте</w:t>
            </w:r>
          </w:p>
        </w:tc>
      </w:tr>
      <w:tr w:rsidR="00FE2963" w:rsidRPr="00FE2963" w:rsidTr="00FE2963">
        <w:trPr>
          <w:trHeight w:val="300"/>
        </w:trPr>
        <w:tc>
          <w:tcPr>
            <w:tcW w:w="268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FE2963" w:rsidRPr="00FE2963" w:rsidRDefault="00FE2963" w:rsidP="00FE296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ru-RU"/>
              </w:rPr>
            </w:pPr>
            <w:r w:rsidRPr="00FE2963"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ru-RU"/>
              </w:rPr>
              <w:t>Итого и средние</w:t>
            </w:r>
          </w:p>
        </w:tc>
        <w:tc>
          <w:tcPr>
            <w:tcW w:w="1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FE2963" w:rsidRPr="00FE2963" w:rsidRDefault="00FE2963" w:rsidP="00FE296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ru-RU"/>
              </w:rPr>
            </w:pPr>
            <w:r w:rsidRPr="00FE2963"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ru-RU"/>
              </w:rPr>
              <w:t>141 525</w:t>
            </w: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FE2963" w:rsidRPr="00FE2963" w:rsidRDefault="00FE2963" w:rsidP="00FE296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ru-RU"/>
              </w:rPr>
            </w:pPr>
            <w:r w:rsidRPr="00FE2963"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ru-RU"/>
              </w:rPr>
              <w:t>77745</w:t>
            </w:r>
          </w:p>
        </w:tc>
        <w:tc>
          <w:tcPr>
            <w:tcW w:w="12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FE2963" w:rsidRPr="00FE2963" w:rsidRDefault="00FE2963" w:rsidP="00FE296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ru-RU"/>
              </w:rPr>
            </w:pPr>
            <w:r w:rsidRPr="00FE2963"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ru-RU"/>
              </w:rPr>
              <w:t>16,3 %</w:t>
            </w:r>
          </w:p>
        </w:tc>
        <w:tc>
          <w:tcPr>
            <w:tcW w:w="13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FE2963" w:rsidRPr="00FE2963" w:rsidRDefault="00FE2963" w:rsidP="00FE296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ru-RU"/>
              </w:rPr>
            </w:pPr>
            <w:r w:rsidRPr="00FE2963"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ru-RU"/>
              </w:rPr>
              <w:t>5,66</w:t>
            </w:r>
          </w:p>
        </w:tc>
        <w:tc>
          <w:tcPr>
            <w:tcW w:w="14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FE2963" w:rsidRPr="00FE2963" w:rsidRDefault="00FE2963" w:rsidP="00FE296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ru-RU"/>
              </w:rPr>
            </w:pPr>
            <w:r w:rsidRPr="00FE2963"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ru-RU"/>
              </w:rPr>
              <w:t>5:15</w:t>
            </w:r>
          </w:p>
        </w:tc>
      </w:tr>
      <w:tr w:rsidR="00FE2963" w:rsidRPr="00FE2963" w:rsidTr="00FE2963">
        <w:trPr>
          <w:trHeight w:val="300"/>
        </w:trPr>
        <w:tc>
          <w:tcPr>
            <w:tcW w:w="268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FE2963" w:rsidRPr="00FE2963" w:rsidRDefault="00FE2963" w:rsidP="00FE296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ru-RU"/>
              </w:rPr>
            </w:pPr>
            <w:r w:rsidRPr="00FE2963"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ru-RU"/>
              </w:rPr>
              <w:t>Переходы из поисковых систем</w:t>
            </w:r>
          </w:p>
        </w:tc>
        <w:tc>
          <w:tcPr>
            <w:tcW w:w="1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FE2963" w:rsidRPr="00FE2963" w:rsidRDefault="00FE2963" w:rsidP="00FE296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ru-RU"/>
              </w:rPr>
            </w:pPr>
            <w:r w:rsidRPr="00FE2963"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ru-RU"/>
              </w:rPr>
              <w:t>58 145</w:t>
            </w: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FE2963" w:rsidRPr="00FE2963" w:rsidRDefault="00FE2963" w:rsidP="00FE296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ru-RU"/>
              </w:rPr>
            </w:pPr>
            <w:r w:rsidRPr="00FE2963"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ru-RU"/>
              </w:rPr>
              <w:t>45606</w:t>
            </w:r>
          </w:p>
        </w:tc>
        <w:tc>
          <w:tcPr>
            <w:tcW w:w="12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FE2963" w:rsidRPr="00FE2963" w:rsidRDefault="00FE2963" w:rsidP="00FE296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ru-RU"/>
              </w:rPr>
            </w:pPr>
            <w:r w:rsidRPr="00FE2963"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ru-RU"/>
              </w:rPr>
              <w:t>13,1 %</w:t>
            </w:r>
          </w:p>
        </w:tc>
        <w:tc>
          <w:tcPr>
            <w:tcW w:w="13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FE2963" w:rsidRPr="00FE2963" w:rsidRDefault="00FE2963" w:rsidP="00FE296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ru-RU"/>
              </w:rPr>
            </w:pPr>
            <w:r w:rsidRPr="00FE2963"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ru-RU"/>
              </w:rPr>
              <w:t>5,04</w:t>
            </w:r>
          </w:p>
        </w:tc>
        <w:tc>
          <w:tcPr>
            <w:tcW w:w="14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FE2963" w:rsidRPr="00FE2963" w:rsidRDefault="00FE2963" w:rsidP="00FE296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ru-RU"/>
              </w:rPr>
            </w:pPr>
            <w:r w:rsidRPr="00FE2963"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ru-RU"/>
              </w:rPr>
              <w:t>3:48</w:t>
            </w:r>
          </w:p>
        </w:tc>
      </w:tr>
      <w:tr w:rsidR="00FE2963" w:rsidRPr="00FE2963" w:rsidTr="00FE2963">
        <w:trPr>
          <w:trHeight w:val="300"/>
        </w:trPr>
        <w:tc>
          <w:tcPr>
            <w:tcW w:w="268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FE2963" w:rsidRPr="00FE2963" w:rsidRDefault="00FE2963" w:rsidP="00FE296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ru-RU"/>
              </w:rPr>
            </w:pPr>
            <w:r w:rsidRPr="00FE2963"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ru-RU"/>
              </w:rPr>
              <w:t>Прямые заходы</w:t>
            </w:r>
          </w:p>
        </w:tc>
        <w:tc>
          <w:tcPr>
            <w:tcW w:w="1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FE2963" w:rsidRPr="00FE2963" w:rsidRDefault="00FE2963" w:rsidP="00FE296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ru-RU"/>
              </w:rPr>
            </w:pPr>
            <w:r w:rsidRPr="00FE2963"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ru-RU"/>
              </w:rPr>
              <w:t>36 600</w:t>
            </w: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FE2963" w:rsidRPr="00FE2963" w:rsidRDefault="00FE2963" w:rsidP="00FE296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ru-RU"/>
              </w:rPr>
            </w:pPr>
            <w:r w:rsidRPr="00FE2963"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ru-RU"/>
              </w:rPr>
              <w:t>14982</w:t>
            </w:r>
          </w:p>
        </w:tc>
        <w:tc>
          <w:tcPr>
            <w:tcW w:w="12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FE2963" w:rsidRPr="00FE2963" w:rsidRDefault="00FE2963" w:rsidP="00FE296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ru-RU"/>
              </w:rPr>
            </w:pPr>
            <w:r w:rsidRPr="00FE2963"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ru-RU"/>
              </w:rPr>
              <w:t>23,1 %</w:t>
            </w:r>
          </w:p>
        </w:tc>
        <w:tc>
          <w:tcPr>
            <w:tcW w:w="13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FE2963" w:rsidRPr="00FE2963" w:rsidRDefault="00FE2963" w:rsidP="00FE296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ru-RU"/>
              </w:rPr>
            </w:pPr>
            <w:r w:rsidRPr="00FE2963"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ru-RU"/>
              </w:rPr>
              <w:t>5,08</w:t>
            </w:r>
          </w:p>
        </w:tc>
        <w:tc>
          <w:tcPr>
            <w:tcW w:w="14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FE2963" w:rsidRPr="00FE2963" w:rsidRDefault="00FE2963" w:rsidP="00FE296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ru-RU"/>
              </w:rPr>
            </w:pPr>
            <w:r w:rsidRPr="00FE2963"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ru-RU"/>
              </w:rPr>
              <w:t>6:11</w:t>
            </w:r>
          </w:p>
        </w:tc>
      </w:tr>
      <w:tr w:rsidR="00FE2963" w:rsidRPr="00FE2963" w:rsidTr="00FE2963">
        <w:trPr>
          <w:trHeight w:val="300"/>
        </w:trPr>
        <w:tc>
          <w:tcPr>
            <w:tcW w:w="268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FE2963" w:rsidRPr="00FE2963" w:rsidRDefault="00FE2963" w:rsidP="00FE296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ru-RU"/>
              </w:rPr>
            </w:pPr>
            <w:r w:rsidRPr="00FE2963"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ru-RU"/>
              </w:rPr>
              <w:t>Переходы по рекламе</w:t>
            </w:r>
          </w:p>
        </w:tc>
        <w:tc>
          <w:tcPr>
            <w:tcW w:w="1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FE2963" w:rsidRPr="00FE2963" w:rsidRDefault="00FE2963" w:rsidP="00FE296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ru-RU"/>
              </w:rPr>
            </w:pPr>
            <w:r w:rsidRPr="00FE2963"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ru-RU"/>
              </w:rPr>
              <w:t>27 081</w:t>
            </w: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FE2963" w:rsidRPr="00FE2963" w:rsidRDefault="00FE2963" w:rsidP="00FE296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ru-RU"/>
              </w:rPr>
            </w:pPr>
            <w:r w:rsidRPr="00FE2963"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ru-RU"/>
              </w:rPr>
              <w:t>15864</w:t>
            </w:r>
          </w:p>
        </w:tc>
        <w:tc>
          <w:tcPr>
            <w:tcW w:w="12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FE2963" w:rsidRPr="00FE2963" w:rsidRDefault="00FE2963" w:rsidP="00FE296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ru-RU"/>
              </w:rPr>
            </w:pPr>
            <w:r w:rsidRPr="00FE2963"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ru-RU"/>
              </w:rPr>
              <w:t>13,4 %</w:t>
            </w:r>
          </w:p>
        </w:tc>
        <w:tc>
          <w:tcPr>
            <w:tcW w:w="13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FE2963" w:rsidRPr="00FE2963" w:rsidRDefault="00FE2963" w:rsidP="00FE296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ru-RU"/>
              </w:rPr>
            </w:pPr>
            <w:r w:rsidRPr="00FE2963"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ru-RU"/>
              </w:rPr>
              <w:t>5,72</w:t>
            </w:r>
          </w:p>
        </w:tc>
        <w:tc>
          <w:tcPr>
            <w:tcW w:w="14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FE2963" w:rsidRPr="00FE2963" w:rsidRDefault="00FE2963" w:rsidP="00FE296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ru-RU"/>
              </w:rPr>
            </w:pPr>
            <w:r w:rsidRPr="00FE2963"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ru-RU"/>
              </w:rPr>
              <w:t>4:21</w:t>
            </w:r>
          </w:p>
        </w:tc>
      </w:tr>
      <w:tr w:rsidR="00FE2963" w:rsidRPr="00FE2963" w:rsidTr="00FE2963">
        <w:trPr>
          <w:trHeight w:val="300"/>
        </w:trPr>
        <w:tc>
          <w:tcPr>
            <w:tcW w:w="268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FE2963" w:rsidRPr="00FE2963" w:rsidRDefault="00FE2963" w:rsidP="00FE296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ru-RU"/>
              </w:rPr>
            </w:pPr>
            <w:r w:rsidRPr="00FE2963"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ru-RU"/>
              </w:rPr>
              <w:t>Внутренние переходы</w:t>
            </w:r>
          </w:p>
        </w:tc>
        <w:tc>
          <w:tcPr>
            <w:tcW w:w="1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FE2963" w:rsidRPr="00FE2963" w:rsidRDefault="00FE2963" w:rsidP="00FE296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ru-RU"/>
              </w:rPr>
            </w:pPr>
            <w:r w:rsidRPr="00FE2963"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ru-RU"/>
              </w:rPr>
              <w:t>15 692</w:t>
            </w: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FE2963" w:rsidRPr="00FE2963" w:rsidRDefault="00FE2963" w:rsidP="00FE296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ru-RU"/>
              </w:rPr>
            </w:pPr>
            <w:r w:rsidRPr="00FE2963"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ru-RU"/>
              </w:rPr>
              <w:t>5282</w:t>
            </w:r>
          </w:p>
        </w:tc>
        <w:tc>
          <w:tcPr>
            <w:tcW w:w="12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FE2963" w:rsidRPr="00FE2963" w:rsidRDefault="00FE2963" w:rsidP="00FE296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ru-RU"/>
              </w:rPr>
            </w:pPr>
            <w:r w:rsidRPr="00FE2963"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ru-RU"/>
              </w:rPr>
              <w:t>15,7 %</w:t>
            </w:r>
          </w:p>
        </w:tc>
        <w:tc>
          <w:tcPr>
            <w:tcW w:w="13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FE2963" w:rsidRPr="00FE2963" w:rsidRDefault="00FE2963" w:rsidP="00FE296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ru-RU"/>
              </w:rPr>
            </w:pPr>
            <w:r w:rsidRPr="00FE2963"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ru-RU"/>
              </w:rPr>
              <w:t>9,34</w:t>
            </w:r>
          </w:p>
        </w:tc>
        <w:tc>
          <w:tcPr>
            <w:tcW w:w="14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FE2963" w:rsidRPr="00FE2963" w:rsidRDefault="00FE2963" w:rsidP="00FE296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ru-RU"/>
              </w:rPr>
            </w:pPr>
            <w:r w:rsidRPr="00FE2963"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ru-RU"/>
              </w:rPr>
              <w:t>9:41</w:t>
            </w:r>
          </w:p>
        </w:tc>
      </w:tr>
      <w:tr w:rsidR="00FE2963" w:rsidRPr="00FE2963" w:rsidTr="00FE2963">
        <w:trPr>
          <w:trHeight w:val="300"/>
        </w:trPr>
        <w:tc>
          <w:tcPr>
            <w:tcW w:w="268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FE2963" w:rsidRPr="00FE2963" w:rsidRDefault="00FE2963" w:rsidP="00FE296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ru-RU"/>
              </w:rPr>
            </w:pPr>
            <w:r w:rsidRPr="00FE2963"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ru-RU"/>
              </w:rPr>
              <w:t>Переходы по ссылкам на сайтах</w:t>
            </w:r>
          </w:p>
        </w:tc>
        <w:tc>
          <w:tcPr>
            <w:tcW w:w="1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FE2963" w:rsidRPr="00FE2963" w:rsidRDefault="00FE2963" w:rsidP="00FE296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ru-RU"/>
              </w:rPr>
            </w:pPr>
            <w:r w:rsidRPr="00FE2963"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ru-RU"/>
              </w:rPr>
              <w:t>2 992</w:t>
            </w: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FE2963" w:rsidRPr="00FE2963" w:rsidRDefault="00FE2963" w:rsidP="00FE296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ru-RU"/>
              </w:rPr>
            </w:pPr>
            <w:r w:rsidRPr="00FE2963"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ru-RU"/>
              </w:rPr>
              <w:t>1589</w:t>
            </w:r>
          </w:p>
        </w:tc>
        <w:tc>
          <w:tcPr>
            <w:tcW w:w="12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FE2963" w:rsidRPr="00FE2963" w:rsidRDefault="00FE2963" w:rsidP="00FE296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ru-RU"/>
              </w:rPr>
            </w:pPr>
            <w:r w:rsidRPr="00FE2963"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ru-RU"/>
              </w:rPr>
              <w:t>17 %</w:t>
            </w:r>
          </w:p>
        </w:tc>
        <w:tc>
          <w:tcPr>
            <w:tcW w:w="13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FE2963" w:rsidRPr="00FE2963" w:rsidRDefault="00FE2963" w:rsidP="00FE296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ru-RU"/>
              </w:rPr>
            </w:pPr>
            <w:r w:rsidRPr="00FE2963"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ru-RU"/>
              </w:rPr>
              <w:t>5,9</w:t>
            </w:r>
          </w:p>
        </w:tc>
        <w:tc>
          <w:tcPr>
            <w:tcW w:w="14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FE2963" w:rsidRPr="00FE2963" w:rsidRDefault="00FE2963" w:rsidP="00FE296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ru-RU"/>
              </w:rPr>
            </w:pPr>
            <w:r w:rsidRPr="00FE2963"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ru-RU"/>
              </w:rPr>
              <w:t>7:34</w:t>
            </w:r>
          </w:p>
        </w:tc>
      </w:tr>
      <w:tr w:rsidR="00FE2963" w:rsidRPr="00FE2963" w:rsidTr="00FE2963">
        <w:trPr>
          <w:trHeight w:val="300"/>
        </w:trPr>
        <w:tc>
          <w:tcPr>
            <w:tcW w:w="268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FE2963" w:rsidRPr="00FE2963" w:rsidRDefault="00FE2963" w:rsidP="00FE296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ru-RU"/>
              </w:rPr>
            </w:pPr>
            <w:r w:rsidRPr="00FE2963"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ru-RU"/>
              </w:rPr>
              <w:t>Переходы из социальных сетей</w:t>
            </w:r>
          </w:p>
        </w:tc>
        <w:tc>
          <w:tcPr>
            <w:tcW w:w="1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FE2963" w:rsidRPr="00FE2963" w:rsidRDefault="00FE2963" w:rsidP="00FE296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ru-RU"/>
              </w:rPr>
            </w:pPr>
            <w:r w:rsidRPr="00FE2963"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ru-RU"/>
              </w:rPr>
              <w:t>673</w:t>
            </w: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FE2963" w:rsidRPr="00FE2963" w:rsidRDefault="00FE2963" w:rsidP="00FE296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ru-RU"/>
              </w:rPr>
            </w:pPr>
            <w:r w:rsidRPr="00FE2963"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ru-RU"/>
              </w:rPr>
              <w:t>581</w:t>
            </w:r>
          </w:p>
        </w:tc>
        <w:tc>
          <w:tcPr>
            <w:tcW w:w="12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FE2963" w:rsidRPr="00FE2963" w:rsidRDefault="00FE2963" w:rsidP="00FE296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ru-RU"/>
              </w:rPr>
            </w:pPr>
            <w:r w:rsidRPr="00FE2963"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ru-RU"/>
              </w:rPr>
              <w:t>31,5 %</w:t>
            </w:r>
          </w:p>
        </w:tc>
        <w:tc>
          <w:tcPr>
            <w:tcW w:w="13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FE2963" w:rsidRPr="00FE2963" w:rsidRDefault="00FE2963" w:rsidP="00FE296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ru-RU"/>
              </w:rPr>
            </w:pPr>
            <w:r w:rsidRPr="00FE2963"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ru-RU"/>
              </w:rPr>
              <w:t>2,65</w:t>
            </w:r>
          </w:p>
        </w:tc>
        <w:tc>
          <w:tcPr>
            <w:tcW w:w="14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FE2963" w:rsidRPr="00FE2963" w:rsidRDefault="00FE2963" w:rsidP="00FE296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ru-RU"/>
              </w:rPr>
            </w:pPr>
            <w:r w:rsidRPr="00FE2963"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ru-RU"/>
              </w:rPr>
              <w:t>2:00</w:t>
            </w:r>
          </w:p>
        </w:tc>
      </w:tr>
      <w:tr w:rsidR="00FE2963" w:rsidRPr="00FE2963" w:rsidTr="00FE2963">
        <w:trPr>
          <w:trHeight w:val="300"/>
        </w:trPr>
        <w:tc>
          <w:tcPr>
            <w:tcW w:w="268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FE2963" w:rsidRPr="00FE2963" w:rsidRDefault="00FE2963" w:rsidP="00FE296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ru-RU"/>
              </w:rPr>
            </w:pPr>
            <w:r w:rsidRPr="00FE2963"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ru-RU"/>
              </w:rPr>
              <w:t>Переходы с сохранённых страниц</w:t>
            </w:r>
          </w:p>
        </w:tc>
        <w:tc>
          <w:tcPr>
            <w:tcW w:w="1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FE2963" w:rsidRPr="00FE2963" w:rsidRDefault="00FE2963" w:rsidP="00FE296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ru-RU"/>
              </w:rPr>
            </w:pPr>
            <w:r w:rsidRPr="00FE2963"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ru-RU"/>
              </w:rPr>
              <w:t>221</w:t>
            </w: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FE2963" w:rsidRPr="00FE2963" w:rsidRDefault="00FE2963" w:rsidP="00FE296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ru-RU"/>
              </w:rPr>
            </w:pPr>
            <w:r w:rsidRPr="00FE2963"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ru-RU"/>
              </w:rPr>
              <w:t>86</w:t>
            </w:r>
          </w:p>
        </w:tc>
        <w:tc>
          <w:tcPr>
            <w:tcW w:w="12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FE2963" w:rsidRPr="00FE2963" w:rsidRDefault="00FE2963" w:rsidP="00FE296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ru-RU"/>
              </w:rPr>
            </w:pPr>
            <w:r w:rsidRPr="00FE2963"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ru-RU"/>
              </w:rPr>
              <w:t>13,6 %</w:t>
            </w:r>
          </w:p>
        </w:tc>
        <w:tc>
          <w:tcPr>
            <w:tcW w:w="13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FE2963" w:rsidRPr="00FE2963" w:rsidRDefault="00FE2963" w:rsidP="00FE296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ru-RU"/>
              </w:rPr>
            </w:pPr>
            <w:r w:rsidRPr="00FE2963"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ru-RU"/>
              </w:rPr>
              <w:t>5,24</w:t>
            </w:r>
          </w:p>
        </w:tc>
        <w:tc>
          <w:tcPr>
            <w:tcW w:w="14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FE2963" w:rsidRPr="00FE2963" w:rsidRDefault="00FE2963" w:rsidP="00FE296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ru-RU"/>
              </w:rPr>
            </w:pPr>
            <w:r w:rsidRPr="00FE2963"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ru-RU"/>
              </w:rPr>
              <w:t>6:49</w:t>
            </w:r>
          </w:p>
        </w:tc>
      </w:tr>
      <w:tr w:rsidR="00FE2963" w:rsidRPr="00FE2963" w:rsidTr="00FE2963">
        <w:trPr>
          <w:trHeight w:val="300"/>
        </w:trPr>
        <w:tc>
          <w:tcPr>
            <w:tcW w:w="268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FE2963" w:rsidRPr="00FE2963" w:rsidRDefault="00FE2963" w:rsidP="00FE296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ru-RU"/>
              </w:rPr>
            </w:pPr>
            <w:r w:rsidRPr="00FE2963"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ru-RU"/>
              </w:rPr>
              <w:t>Не определено</w:t>
            </w:r>
          </w:p>
        </w:tc>
        <w:tc>
          <w:tcPr>
            <w:tcW w:w="1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FE2963" w:rsidRPr="00FE2963" w:rsidRDefault="00FE2963" w:rsidP="00FE296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ru-RU"/>
              </w:rPr>
            </w:pPr>
            <w:r w:rsidRPr="00FE2963"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ru-RU"/>
              </w:rPr>
              <w:t>112</w:t>
            </w: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FE2963" w:rsidRPr="00FE2963" w:rsidRDefault="00FE2963" w:rsidP="00FE296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ru-RU"/>
              </w:rPr>
            </w:pPr>
            <w:r w:rsidRPr="00FE2963"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ru-RU"/>
              </w:rPr>
              <w:t>100</w:t>
            </w:r>
          </w:p>
        </w:tc>
        <w:tc>
          <w:tcPr>
            <w:tcW w:w="12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FE2963" w:rsidRPr="00FE2963" w:rsidRDefault="00FE2963" w:rsidP="00FE296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ru-RU"/>
              </w:rPr>
            </w:pPr>
            <w:r w:rsidRPr="00FE2963"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ru-RU"/>
              </w:rPr>
              <w:t>78,6 %</w:t>
            </w:r>
          </w:p>
        </w:tc>
        <w:tc>
          <w:tcPr>
            <w:tcW w:w="13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FE2963" w:rsidRPr="00FE2963" w:rsidRDefault="00FE2963" w:rsidP="00FE296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ru-RU"/>
              </w:rPr>
            </w:pPr>
            <w:r w:rsidRPr="00FE2963"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ru-RU"/>
              </w:rPr>
              <w:t>1,77</w:t>
            </w:r>
          </w:p>
        </w:tc>
        <w:tc>
          <w:tcPr>
            <w:tcW w:w="14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FE2963" w:rsidRPr="00FE2963" w:rsidRDefault="00FE2963" w:rsidP="00FE296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ru-RU"/>
              </w:rPr>
            </w:pPr>
            <w:r w:rsidRPr="00FE2963"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ru-RU"/>
              </w:rPr>
              <w:t>1:05</w:t>
            </w:r>
          </w:p>
        </w:tc>
      </w:tr>
      <w:tr w:rsidR="00FE2963" w:rsidRPr="00FE2963" w:rsidTr="00FE2963">
        <w:trPr>
          <w:trHeight w:val="300"/>
        </w:trPr>
        <w:tc>
          <w:tcPr>
            <w:tcW w:w="268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FE2963" w:rsidRPr="00FE2963" w:rsidRDefault="00FE2963" w:rsidP="00FE296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ru-RU"/>
              </w:rPr>
            </w:pPr>
            <w:r w:rsidRPr="00FE2963"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ru-RU"/>
              </w:rPr>
              <w:t xml:space="preserve">Переходы из </w:t>
            </w:r>
            <w:proofErr w:type="spellStart"/>
            <w:r w:rsidRPr="00FE2963"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ru-RU"/>
              </w:rPr>
              <w:t>мессенджеров</w:t>
            </w:r>
            <w:proofErr w:type="spellEnd"/>
          </w:p>
        </w:tc>
        <w:tc>
          <w:tcPr>
            <w:tcW w:w="1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FE2963" w:rsidRPr="00FE2963" w:rsidRDefault="00FE2963" w:rsidP="00FE296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ru-RU"/>
              </w:rPr>
            </w:pPr>
            <w:r w:rsidRPr="00FE2963"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ru-RU"/>
              </w:rPr>
              <w:t>6</w:t>
            </w: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FE2963" w:rsidRPr="00FE2963" w:rsidRDefault="00FE2963" w:rsidP="00FE296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ru-RU"/>
              </w:rPr>
            </w:pPr>
            <w:r w:rsidRPr="00FE2963"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ru-RU"/>
              </w:rPr>
              <w:t>6</w:t>
            </w:r>
          </w:p>
        </w:tc>
        <w:tc>
          <w:tcPr>
            <w:tcW w:w="12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FE2963" w:rsidRPr="00FE2963" w:rsidRDefault="00FE2963" w:rsidP="00FE296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ru-RU"/>
              </w:rPr>
            </w:pPr>
            <w:r w:rsidRPr="00FE2963"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ru-RU"/>
              </w:rPr>
              <w:t>0 %</w:t>
            </w:r>
          </w:p>
        </w:tc>
        <w:tc>
          <w:tcPr>
            <w:tcW w:w="13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FE2963" w:rsidRPr="00FE2963" w:rsidRDefault="00FE2963" w:rsidP="00FE296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ru-RU"/>
              </w:rPr>
            </w:pPr>
            <w:r w:rsidRPr="00FE2963"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ru-RU"/>
              </w:rPr>
              <w:t>1,33</w:t>
            </w:r>
          </w:p>
        </w:tc>
        <w:tc>
          <w:tcPr>
            <w:tcW w:w="14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FE2963" w:rsidRPr="00FE2963" w:rsidRDefault="00FE2963" w:rsidP="00FE296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ru-RU"/>
              </w:rPr>
            </w:pPr>
            <w:r w:rsidRPr="00FE2963"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ru-RU"/>
              </w:rPr>
              <w:t>0:35</w:t>
            </w:r>
          </w:p>
        </w:tc>
      </w:tr>
      <w:tr w:rsidR="00FE2963" w:rsidRPr="00FE2963" w:rsidTr="00FE2963">
        <w:trPr>
          <w:trHeight w:val="300"/>
        </w:trPr>
        <w:tc>
          <w:tcPr>
            <w:tcW w:w="268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FE2963" w:rsidRPr="00FE2963" w:rsidRDefault="00FE2963" w:rsidP="00FE296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ru-RU"/>
              </w:rPr>
            </w:pPr>
            <w:r w:rsidRPr="00FE2963"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ru-RU"/>
              </w:rPr>
              <w:t>Переходы из рекомендательных систем</w:t>
            </w:r>
          </w:p>
        </w:tc>
        <w:tc>
          <w:tcPr>
            <w:tcW w:w="1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FE2963" w:rsidRPr="00FE2963" w:rsidRDefault="00FE2963" w:rsidP="00FE296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ru-RU"/>
              </w:rPr>
            </w:pPr>
            <w:r w:rsidRPr="00FE2963"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ru-RU"/>
              </w:rPr>
              <w:t>3</w:t>
            </w: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FE2963" w:rsidRPr="00FE2963" w:rsidRDefault="00FE2963" w:rsidP="00FE296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ru-RU"/>
              </w:rPr>
            </w:pPr>
            <w:r w:rsidRPr="00FE2963"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ru-RU"/>
              </w:rPr>
              <w:t>3</w:t>
            </w:r>
          </w:p>
        </w:tc>
        <w:tc>
          <w:tcPr>
            <w:tcW w:w="12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FE2963" w:rsidRPr="00FE2963" w:rsidRDefault="00FE2963" w:rsidP="00FE296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ru-RU"/>
              </w:rPr>
            </w:pPr>
            <w:r w:rsidRPr="00FE2963"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ru-RU"/>
              </w:rPr>
              <w:t>33,3 %</w:t>
            </w:r>
          </w:p>
        </w:tc>
        <w:tc>
          <w:tcPr>
            <w:tcW w:w="13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FE2963" w:rsidRPr="00FE2963" w:rsidRDefault="00FE2963" w:rsidP="00FE296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ru-RU"/>
              </w:rPr>
            </w:pPr>
            <w:r w:rsidRPr="00FE2963"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ru-RU"/>
              </w:rPr>
              <w:t>1</w:t>
            </w:r>
          </w:p>
        </w:tc>
        <w:tc>
          <w:tcPr>
            <w:tcW w:w="14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FE2963" w:rsidRPr="00FE2963" w:rsidRDefault="00FE2963" w:rsidP="00FE296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ru-RU"/>
              </w:rPr>
            </w:pPr>
            <w:r w:rsidRPr="00FE2963"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ru-RU"/>
              </w:rPr>
              <w:t>0:12</w:t>
            </w:r>
          </w:p>
        </w:tc>
      </w:tr>
    </w:tbl>
    <w:p w:rsidR="00FE2963" w:rsidRPr="0046186E" w:rsidRDefault="00FE2963" w:rsidP="006D00DB">
      <w:pPr>
        <w:pStyle w:val="PixelPlus"/>
        <w:jc w:val="center"/>
      </w:pPr>
      <w:r>
        <w:rPr>
          <w:noProof/>
          <w:lang w:eastAsia="ru-RU"/>
        </w:rPr>
        <w:drawing>
          <wp:inline distT="0" distB="0" distL="0" distR="0">
            <wp:extent cx="4210685" cy="2000250"/>
            <wp:effectExtent l="0" t="0" r="0" b="0"/>
            <wp:docPr id="11" name="Диаграмма 11">
              <a:extLst xmlns:a="http://schemas.openxmlformats.org/drawingml/2006/main">
                <a:ext uri="{FF2B5EF4-FFF2-40B4-BE49-F238E27FC236}">
                  <a16:creationId xmlns="" xmlns:wpc="http://schemas.microsoft.com/office/word/2010/wordprocessingCanvas" xmlns:cx="http://schemas.microsoft.com/office/drawing/2014/chartex" xmlns:mc="http://schemas.openxmlformats.org/markup-compatibility/2006" xmlns:o="urn:schemas-microsoft-com:office:office" xmlns:v="urn:schemas-microsoft-com:vml" xmlns:wp14="http://schemas.microsoft.com/office/word/2010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ps="http://schemas.microsoft.com/office/word/2010/wordprocessingShape" xmlns:a16="http://schemas.microsoft.com/office/drawing/2014/main" id="{00000000-0008-0000-0800-000005000000}"/>
                </a:ext>
              </a:extLst>
            </wp:docPr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38"/>
              </a:graphicData>
            </a:graphic>
          </wp:inline>
        </w:drawing>
      </w:r>
    </w:p>
    <w:p w:rsidR="002E3FBE" w:rsidRDefault="00FE2963" w:rsidP="00C0332E">
      <w:pPr>
        <w:pStyle w:val="PP1"/>
      </w:pPr>
      <w:r>
        <w:t xml:space="preserve">Рис. </w:t>
      </w:r>
      <w:r w:rsidR="000C5E4C">
        <w:t xml:space="preserve">5. </w:t>
      </w:r>
      <w:r w:rsidR="00C0332E">
        <w:t xml:space="preserve">Круговая диаграмма с распределением </w:t>
      </w:r>
      <w:r w:rsidR="00C77282" w:rsidRPr="00C77282">
        <w:t>посетителей</w:t>
      </w:r>
      <w:r w:rsidR="00C0332E">
        <w:t xml:space="preserve"> по источникам трафика за период 1.31.2018–31.01.2020 г.</w:t>
      </w:r>
    </w:p>
    <w:p w:rsidR="00C0332E" w:rsidRDefault="00B3395B" w:rsidP="00B3395B">
      <w:pPr>
        <w:pStyle w:val="PixelPlus"/>
        <w:ind w:firstLine="851"/>
      </w:pPr>
      <w:r>
        <w:lastRenderedPageBreak/>
        <w:t>На основании проведенного анализа трафика и видимости сформулированы следующие выводы</w:t>
      </w:r>
      <w:r w:rsidR="00581574">
        <w:t>.</w:t>
      </w:r>
    </w:p>
    <w:p w:rsidR="00B3395B" w:rsidRDefault="00581574" w:rsidP="00581574">
      <w:pPr>
        <w:pStyle w:val="PixelPlus"/>
      </w:pPr>
      <w:r>
        <w:t xml:space="preserve">Совокупная доля органического трафика показывает отрицательную динамику. Трафик из ПС </w:t>
      </w:r>
      <w:proofErr w:type="spellStart"/>
      <w:r>
        <w:t>Яндекс</w:t>
      </w:r>
      <w:proofErr w:type="spellEnd"/>
      <w:r>
        <w:t xml:space="preserve"> имеет сильное падение, при этом </w:t>
      </w:r>
      <w:r>
        <w:rPr>
          <w:lang w:val="en-US"/>
        </w:rPr>
        <w:t>Google</w:t>
      </w:r>
      <w:r w:rsidRPr="00581574">
        <w:t xml:space="preserve"> </w:t>
      </w:r>
      <w:r>
        <w:t xml:space="preserve">показывает уверенный рост, который, предположительно, сможет компенсировать сокращающуюся долю трафика на непродолжительное время из ПС </w:t>
      </w:r>
      <w:proofErr w:type="spellStart"/>
      <w:r>
        <w:t>Яндекса</w:t>
      </w:r>
      <w:proofErr w:type="spellEnd"/>
      <w:r>
        <w:t xml:space="preserve">. В связи с этим необходимо </w:t>
      </w:r>
      <w:r w:rsidR="005D0FC6">
        <w:t xml:space="preserve">выполнить </w:t>
      </w:r>
      <w:r>
        <w:t>следующие работы:</w:t>
      </w:r>
    </w:p>
    <w:p w:rsidR="00581574" w:rsidRDefault="00581574" w:rsidP="00581574">
      <w:pPr>
        <w:pStyle w:val="PixelPlus"/>
        <w:numPr>
          <w:ilvl w:val="0"/>
          <w:numId w:val="23"/>
        </w:numPr>
      </w:pPr>
      <w:bookmarkStart w:id="17" w:name="Работы_on_page"/>
      <w:bookmarkStart w:id="18" w:name="_Hlk34253673"/>
      <w:r>
        <w:t>Проведение</w:t>
      </w:r>
      <w:bookmarkEnd w:id="17"/>
      <w:r>
        <w:t xml:space="preserve"> </w:t>
      </w:r>
      <w:r>
        <w:rPr>
          <w:lang w:val="en-US"/>
        </w:rPr>
        <w:t>on</w:t>
      </w:r>
      <w:r w:rsidRPr="00581574">
        <w:t>-</w:t>
      </w:r>
      <w:r>
        <w:rPr>
          <w:lang w:val="en-US"/>
        </w:rPr>
        <w:t>page</w:t>
      </w:r>
      <w:r w:rsidRPr="00581574">
        <w:t xml:space="preserve"> </w:t>
      </w:r>
      <w:r>
        <w:t xml:space="preserve">оптимизации по парам </w:t>
      </w:r>
      <w:r>
        <w:rPr>
          <w:lang w:val="en-US"/>
        </w:rPr>
        <w:t>URL</w:t>
      </w:r>
      <w:r w:rsidRPr="00581574">
        <w:t>-</w:t>
      </w:r>
      <w:r>
        <w:t>запрос, где присутству</w:t>
      </w:r>
      <w:r w:rsidR="005D0FC6">
        <w:t>ю</w:t>
      </w:r>
      <w:r>
        <w:t xml:space="preserve">т ошибки в оптимизации под поисковые запросы (теги, </w:t>
      </w:r>
      <w:proofErr w:type="spellStart"/>
      <w:proofErr w:type="gramStart"/>
      <w:r>
        <w:t>мета-теги</w:t>
      </w:r>
      <w:proofErr w:type="spellEnd"/>
      <w:proofErr w:type="gramEnd"/>
      <w:r>
        <w:t>).</w:t>
      </w:r>
      <w:bookmarkEnd w:id="18"/>
      <w:r>
        <w:t xml:space="preserve"> </w:t>
      </w:r>
      <w:r w:rsidR="004E088A">
        <w:t>В рамках этого блока работ требуется протестировать влияние текста на видимость страницы по продвигаемым запросам, варианты реализации:</w:t>
      </w:r>
    </w:p>
    <w:p w:rsidR="004E088A" w:rsidRDefault="004E088A" w:rsidP="004E088A">
      <w:pPr>
        <w:pStyle w:val="PixelPlus"/>
        <w:numPr>
          <w:ilvl w:val="1"/>
          <w:numId w:val="23"/>
        </w:numPr>
      </w:pPr>
      <w:bookmarkStart w:id="19" w:name="_Hlk34253727"/>
      <w:r>
        <w:t>полное или частичное (не менее 60%) удаление текста с последующим замером показателей;</w:t>
      </w:r>
    </w:p>
    <w:p w:rsidR="004E088A" w:rsidRDefault="004E088A" w:rsidP="004E088A">
      <w:pPr>
        <w:pStyle w:val="PixelPlus"/>
        <w:numPr>
          <w:ilvl w:val="1"/>
          <w:numId w:val="23"/>
        </w:numPr>
      </w:pPr>
      <w:r>
        <w:t>проверка качества оптимизации текста через тестовый инструмент «</w:t>
      </w:r>
      <w:hyperlink r:id="rId39" w:history="1">
        <w:r w:rsidRPr="004E088A">
          <w:rPr>
            <w:rStyle w:val="a8"/>
          </w:rPr>
          <w:t xml:space="preserve">Проверка нахождения отрезков текста в выдаче </w:t>
        </w:r>
        <w:proofErr w:type="spellStart"/>
        <w:r w:rsidRPr="004E088A">
          <w:rPr>
            <w:rStyle w:val="a8"/>
          </w:rPr>
          <w:t>Яндекса</w:t>
        </w:r>
        <w:proofErr w:type="spellEnd"/>
      </w:hyperlink>
      <w:r>
        <w:t>»;</w:t>
      </w:r>
    </w:p>
    <w:p w:rsidR="004E088A" w:rsidRDefault="004E088A" w:rsidP="004E088A">
      <w:pPr>
        <w:pStyle w:val="PixelPlus"/>
        <w:numPr>
          <w:ilvl w:val="1"/>
          <w:numId w:val="23"/>
        </w:numPr>
      </w:pPr>
      <w:r>
        <w:t>оценка риска наложения фильтра «Баден-Баден» через сервис «</w:t>
      </w:r>
      <w:hyperlink r:id="rId40" w:history="1">
        <w:r w:rsidRPr="004E088A">
          <w:rPr>
            <w:rStyle w:val="a8"/>
          </w:rPr>
          <w:t>Тургенев</w:t>
        </w:r>
      </w:hyperlink>
      <w:r>
        <w:t>».</w:t>
      </w:r>
    </w:p>
    <w:p w:rsidR="00013A85" w:rsidRDefault="008A4EDD" w:rsidP="00BC4224">
      <w:pPr>
        <w:pStyle w:val="PixelPlus"/>
        <w:numPr>
          <w:ilvl w:val="0"/>
          <w:numId w:val="23"/>
        </w:numPr>
      </w:pPr>
      <w:bookmarkStart w:id="20" w:name="_Hlk34253766"/>
      <w:bookmarkStart w:id="21" w:name="_Hlk34253755"/>
      <w:bookmarkEnd w:id="19"/>
      <w:r>
        <w:t>Устранение логических дублей КП: страниц листинга и страниц с подробным описанием.</w:t>
      </w:r>
    </w:p>
    <w:p w:rsidR="00BC4224" w:rsidRDefault="00110287" w:rsidP="00BC4224">
      <w:pPr>
        <w:pStyle w:val="PixelPlus"/>
        <w:numPr>
          <w:ilvl w:val="0"/>
          <w:numId w:val="23"/>
        </w:numPr>
      </w:pPr>
      <w:r>
        <w:t xml:space="preserve">Оценка и устранение </w:t>
      </w:r>
      <w:proofErr w:type="spellStart"/>
      <w:r>
        <w:t>переспама</w:t>
      </w:r>
      <w:proofErr w:type="spellEnd"/>
      <w:r>
        <w:t xml:space="preserve"> в</w:t>
      </w:r>
      <w:r w:rsidR="00BC4224">
        <w:t xml:space="preserve"> </w:t>
      </w:r>
      <w:proofErr w:type="spellStart"/>
      <w:r w:rsidR="00BC4224">
        <w:t>анкорах</w:t>
      </w:r>
      <w:proofErr w:type="spellEnd"/>
      <w:r w:rsidR="00BC4224">
        <w:t>.</w:t>
      </w:r>
    </w:p>
    <w:p w:rsidR="00581574" w:rsidRDefault="00475418" w:rsidP="00581574">
      <w:pPr>
        <w:pStyle w:val="PixelPlus"/>
        <w:numPr>
          <w:ilvl w:val="0"/>
          <w:numId w:val="23"/>
        </w:numPr>
      </w:pPr>
      <w:r>
        <w:t xml:space="preserve">Постраничная оценка количества выведенных предложений на страницах продвигаемого сайта относительно конкурентов по группе продвигаемых запросов. Вывод дополнительных товарных предложений на </w:t>
      </w:r>
      <w:r w:rsidR="000F3CF9">
        <w:t>проигрышных страницах за счет расширени</w:t>
      </w:r>
      <w:r w:rsidR="005D0FC6">
        <w:t>я</w:t>
      </w:r>
      <w:r w:rsidR="000F3CF9">
        <w:t xml:space="preserve"> ассортимента как реального, так и искусственного.</w:t>
      </w:r>
    </w:p>
    <w:bookmarkEnd w:id="20"/>
    <w:p w:rsidR="00013A85" w:rsidRDefault="00475418" w:rsidP="00013A85">
      <w:pPr>
        <w:pStyle w:val="PixelPlus"/>
        <w:numPr>
          <w:ilvl w:val="0"/>
          <w:numId w:val="23"/>
        </w:numPr>
      </w:pPr>
      <w:r>
        <w:lastRenderedPageBreak/>
        <w:t>Проведение работ по аналитике органического трафика и трафиковых страниц</w:t>
      </w:r>
      <w:r w:rsidR="000F3CF9">
        <w:t xml:space="preserve">, в рамках которого будут </w:t>
      </w:r>
      <w:proofErr w:type="gramStart"/>
      <w:r w:rsidR="000F3CF9">
        <w:t>выявляться</w:t>
      </w:r>
      <w:proofErr w:type="gramEnd"/>
      <w:r w:rsidR="000F3CF9">
        <w:t xml:space="preserve"> и устраняться проблемы в потер</w:t>
      </w:r>
      <w:r w:rsidR="00017FFC">
        <w:t>е</w:t>
      </w:r>
      <w:r w:rsidR="000F3CF9">
        <w:t xml:space="preserve"> трафика.</w:t>
      </w:r>
    </w:p>
    <w:bookmarkEnd w:id="21"/>
    <w:p w:rsidR="009D4A6D" w:rsidRDefault="009D4A6D">
      <w:pPr>
        <w:rPr>
          <w:rFonts w:cs="Times New Roman"/>
          <w:sz w:val="28"/>
          <w:szCs w:val="28"/>
        </w:rPr>
      </w:pPr>
      <w:r>
        <w:br w:type="page"/>
      </w:r>
    </w:p>
    <w:p w:rsidR="00C77282" w:rsidRDefault="00013A85" w:rsidP="00FE5029">
      <w:pPr>
        <w:pStyle w:val="2"/>
      </w:pPr>
      <w:bookmarkStart w:id="22" w:name="_Toc34326541"/>
      <w:r>
        <w:lastRenderedPageBreak/>
        <w:t>Оценка функционала, общего дизайна сайта, представление информации на страницах сайта</w:t>
      </w:r>
      <w:bookmarkEnd w:id="22"/>
    </w:p>
    <w:p w:rsidR="006D00DB" w:rsidRDefault="00E16AB7" w:rsidP="0040168E">
      <w:pPr>
        <w:pStyle w:val="PixelPlus"/>
        <w:ind w:firstLine="851"/>
      </w:pPr>
      <w:r>
        <w:t xml:space="preserve">В </w:t>
      </w:r>
      <w:r w:rsidR="0040168E">
        <w:t>таблице №8 представлен список существующих типов страниц на сайте с кратким пояснением для некоторых из них:</w:t>
      </w:r>
    </w:p>
    <w:p w:rsidR="0040168E" w:rsidRDefault="00A86970" w:rsidP="00A86970">
      <w:pPr>
        <w:pStyle w:val="PP3"/>
      </w:pPr>
      <w:r>
        <w:t xml:space="preserve">Табл. 8. Список типов страниц </w:t>
      </w:r>
      <w:proofErr w:type="gramStart"/>
      <w:r>
        <w:t>по</w:t>
      </w:r>
      <w:proofErr w:type="gramEnd"/>
      <w:r>
        <w:t xml:space="preserve"> </w:t>
      </w:r>
      <w:proofErr w:type="gramStart"/>
      <w:r>
        <w:t>данными</w:t>
      </w:r>
      <w:proofErr w:type="gramEnd"/>
      <w:r>
        <w:t xml:space="preserve"> из Я.Метрике по всем источникам трафика.</w:t>
      </w:r>
    </w:p>
    <w:tbl>
      <w:tblPr>
        <w:tblW w:w="9776" w:type="dxa"/>
        <w:tblLayout w:type="fixed"/>
        <w:tblLook w:val="04A0"/>
      </w:tblPr>
      <w:tblGrid>
        <w:gridCol w:w="2830"/>
        <w:gridCol w:w="3260"/>
        <w:gridCol w:w="851"/>
        <w:gridCol w:w="850"/>
        <w:gridCol w:w="919"/>
        <w:gridCol w:w="1066"/>
      </w:tblGrid>
      <w:tr w:rsidR="0040168E" w:rsidRPr="0040168E" w:rsidTr="0040168E">
        <w:trPr>
          <w:trHeight w:val="750"/>
        </w:trPr>
        <w:tc>
          <w:tcPr>
            <w:tcW w:w="28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4B084"/>
            <w:noWrap/>
            <w:vAlign w:val="center"/>
            <w:hideMark/>
          </w:tcPr>
          <w:p w:rsidR="0040168E" w:rsidRPr="0040168E" w:rsidRDefault="0040168E" w:rsidP="0040168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eastAsia="ru-RU"/>
              </w:rPr>
            </w:pPr>
            <w:r w:rsidRPr="0040168E">
              <w:rPr>
                <w:rFonts w:ascii="Calibri" w:eastAsia="Times New Roman" w:hAnsi="Calibri" w:cs="Calibri"/>
                <w:b/>
                <w:bCs/>
                <w:color w:val="000000"/>
                <w:lang w:eastAsia="ru-RU"/>
              </w:rPr>
              <w:t>Типы страниц</w:t>
            </w:r>
          </w:p>
        </w:tc>
        <w:tc>
          <w:tcPr>
            <w:tcW w:w="32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4B084"/>
            <w:noWrap/>
            <w:vAlign w:val="center"/>
            <w:hideMark/>
          </w:tcPr>
          <w:p w:rsidR="0040168E" w:rsidRPr="0040168E" w:rsidRDefault="0040168E" w:rsidP="0040168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eastAsia="ru-RU"/>
              </w:rPr>
            </w:pPr>
            <w:r w:rsidRPr="0040168E">
              <w:rPr>
                <w:rFonts w:ascii="Calibri" w:eastAsia="Times New Roman" w:hAnsi="Calibri" w:cs="Calibri"/>
                <w:b/>
                <w:bCs/>
                <w:color w:val="000000"/>
                <w:lang w:eastAsia="ru-RU"/>
              </w:rPr>
              <w:t>Описательная часть</w:t>
            </w:r>
          </w:p>
        </w:tc>
        <w:tc>
          <w:tcPr>
            <w:tcW w:w="85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4B084"/>
            <w:vAlign w:val="center"/>
            <w:hideMark/>
          </w:tcPr>
          <w:p w:rsidR="0040168E" w:rsidRPr="0040168E" w:rsidRDefault="0040168E" w:rsidP="0040168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eastAsia="ru-RU"/>
              </w:rPr>
            </w:pPr>
            <w:r w:rsidRPr="0040168E">
              <w:rPr>
                <w:rFonts w:ascii="Calibri" w:eastAsia="Times New Roman" w:hAnsi="Calibri" w:cs="Calibri"/>
                <w:b/>
                <w:bCs/>
                <w:color w:val="000000"/>
                <w:lang w:eastAsia="ru-RU"/>
              </w:rPr>
              <w:t>Виз</w:t>
            </w:r>
            <w:r>
              <w:rPr>
                <w:rFonts w:ascii="Calibri" w:eastAsia="Times New Roman" w:hAnsi="Calibri" w:cs="Calibri"/>
                <w:b/>
                <w:bCs/>
                <w:color w:val="000000"/>
                <w:lang w:eastAsia="ru-RU"/>
              </w:rPr>
              <w:t>.</w:t>
            </w:r>
          </w:p>
        </w:tc>
        <w:tc>
          <w:tcPr>
            <w:tcW w:w="850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000000" w:fill="F4B084"/>
            <w:vAlign w:val="center"/>
            <w:hideMark/>
          </w:tcPr>
          <w:p w:rsidR="0040168E" w:rsidRPr="0040168E" w:rsidRDefault="0040168E" w:rsidP="0040168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eastAsia="ru-RU"/>
              </w:rPr>
            </w:pPr>
            <w:proofErr w:type="spellStart"/>
            <w:r w:rsidRPr="0040168E">
              <w:rPr>
                <w:rFonts w:ascii="Calibri" w:eastAsia="Times New Roman" w:hAnsi="Calibri" w:cs="Calibri"/>
                <w:b/>
                <w:bCs/>
                <w:color w:val="000000"/>
                <w:lang w:eastAsia="ru-RU"/>
              </w:rPr>
              <w:t>Посет</w:t>
            </w:r>
            <w:proofErr w:type="spellEnd"/>
            <w:r>
              <w:rPr>
                <w:rFonts w:ascii="Calibri" w:eastAsia="Times New Roman" w:hAnsi="Calibri" w:cs="Calibri"/>
                <w:b/>
                <w:bCs/>
                <w:color w:val="000000"/>
                <w:lang w:eastAsia="ru-RU"/>
              </w:rPr>
              <w:t>.</w:t>
            </w:r>
          </w:p>
        </w:tc>
        <w:tc>
          <w:tcPr>
            <w:tcW w:w="919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shd w:val="clear" w:color="000000" w:fill="F4B084"/>
            <w:vAlign w:val="center"/>
            <w:hideMark/>
          </w:tcPr>
          <w:p w:rsidR="0040168E" w:rsidRPr="0040168E" w:rsidRDefault="0040168E" w:rsidP="0040168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eastAsia="ru-RU"/>
              </w:rPr>
            </w:pPr>
            <w:r w:rsidRPr="0040168E">
              <w:rPr>
                <w:rFonts w:ascii="Calibri" w:eastAsia="Times New Roman" w:hAnsi="Calibri" w:cs="Calibri"/>
                <w:b/>
                <w:bCs/>
                <w:color w:val="000000"/>
                <w:lang w:eastAsia="ru-RU"/>
              </w:rPr>
              <w:t>Отказы</w:t>
            </w:r>
          </w:p>
        </w:tc>
        <w:tc>
          <w:tcPr>
            <w:tcW w:w="1066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shd w:val="clear" w:color="000000" w:fill="F4B084"/>
            <w:vAlign w:val="center"/>
            <w:hideMark/>
          </w:tcPr>
          <w:p w:rsidR="0040168E" w:rsidRPr="0040168E" w:rsidRDefault="0040168E" w:rsidP="0040168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eastAsia="ru-RU"/>
              </w:rPr>
            </w:pPr>
            <w:r w:rsidRPr="0040168E">
              <w:rPr>
                <w:rFonts w:ascii="Calibri" w:eastAsia="Times New Roman" w:hAnsi="Calibri" w:cs="Calibri"/>
                <w:b/>
                <w:bCs/>
                <w:color w:val="000000"/>
                <w:lang w:eastAsia="ru-RU"/>
              </w:rPr>
              <w:t>Гл</w:t>
            </w:r>
            <w:r>
              <w:rPr>
                <w:rFonts w:ascii="Calibri" w:eastAsia="Times New Roman" w:hAnsi="Calibri" w:cs="Calibri"/>
                <w:b/>
                <w:bCs/>
                <w:color w:val="000000"/>
                <w:lang w:eastAsia="ru-RU"/>
              </w:rPr>
              <w:t>.</w:t>
            </w:r>
            <w:r w:rsidRPr="0040168E">
              <w:rPr>
                <w:rFonts w:ascii="Calibri" w:eastAsia="Times New Roman" w:hAnsi="Calibri" w:cs="Calibri"/>
                <w:b/>
                <w:bCs/>
                <w:color w:val="000000"/>
                <w:lang w:eastAsia="ru-RU"/>
              </w:rPr>
              <w:t xml:space="preserve"> </w:t>
            </w:r>
            <w:proofErr w:type="spellStart"/>
            <w:r w:rsidRPr="0040168E">
              <w:rPr>
                <w:rFonts w:ascii="Calibri" w:eastAsia="Times New Roman" w:hAnsi="Calibri" w:cs="Calibri"/>
                <w:b/>
                <w:bCs/>
                <w:color w:val="000000"/>
                <w:lang w:eastAsia="ru-RU"/>
              </w:rPr>
              <w:t>просм</w:t>
            </w:r>
            <w:proofErr w:type="spellEnd"/>
            <w:r>
              <w:rPr>
                <w:rFonts w:ascii="Calibri" w:eastAsia="Times New Roman" w:hAnsi="Calibri" w:cs="Calibri"/>
                <w:b/>
                <w:bCs/>
                <w:color w:val="000000"/>
                <w:lang w:eastAsia="ru-RU"/>
              </w:rPr>
              <w:t>.</w:t>
            </w:r>
          </w:p>
        </w:tc>
      </w:tr>
      <w:tr w:rsidR="0040168E" w:rsidRPr="0040168E" w:rsidTr="0040168E">
        <w:trPr>
          <w:trHeight w:val="300"/>
        </w:trPr>
        <w:tc>
          <w:tcPr>
            <w:tcW w:w="283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40168E" w:rsidRPr="0040168E" w:rsidRDefault="00D66577" w:rsidP="0040168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</w:pPr>
            <w:hyperlink r:id="rId41" w:history="1">
              <w:r w:rsidR="0040168E" w:rsidRPr="0040168E">
                <w:rPr>
                  <w:rStyle w:val="a8"/>
                  <w:rFonts w:ascii="Calibri" w:eastAsia="Times New Roman" w:hAnsi="Calibri" w:cs="Calibri"/>
                  <w:sz w:val="18"/>
                  <w:szCs w:val="18"/>
                  <w:lang w:eastAsia="ru-RU"/>
                </w:rPr>
                <w:t>Главная</w:t>
              </w:r>
            </w:hyperlink>
          </w:p>
        </w:tc>
        <w:tc>
          <w:tcPr>
            <w:tcW w:w="3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40168E" w:rsidRPr="0040168E" w:rsidRDefault="0040168E" w:rsidP="0040168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</w:pPr>
            <w:r w:rsidRPr="0040168E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  <w:t> </w:t>
            </w:r>
          </w:p>
        </w:tc>
        <w:tc>
          <w:tcPr>
            <w:tcW w:w="8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40168E" w:rsidRPr="0040168E" w:rsidRDefault="0040168E" w:rsidP="0040168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</w:pPr>
            <w:r w:rsidRPr="0040168E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  <w:t>17 500</w:t>
            </w:r>
          </w:p>
        </w:tc>
        <w:tc>
          <w:tcPr>
            <w:tcW w:w="85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40168E" w:rsidRPr="0040168E" w:rsidRDefault="0040168E" w:rsidP="0040168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</w:pPr>
            <w:r w:rsidRPr="0040168E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  <w:t>10 241</w:t>
            </w:r>
          </w:p>
        </w:tc>
        <w:tc>
          <w:tcPr>
            <w:tcW w:w="91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40168E" w:rsidRPr="0040168E" w:rsidRDefault="0040168E" w:rsidP="0040168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</w:pPr>
            <w:r w:rsidRPr="0040168E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  <w:t>19,1 %</w:t>
            </w:r>
          </w:p>
        </w:tc>
        <w:tc>
          <w:tcPr>
            <w:tcW w:w="106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40168E" w:rsidRPr="0040168E" w:rsidRDefault="0040168E" w:rsidP="0040168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</w:pPr>
            <w:r w:rsidRPr="0040168E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  <w:t>5,82</w:t>
            </w:r>
          </w:p>
        </w:tc>
      </w:tr>
      <w:tr w:rsidR="0040168E" w:rsidRPr="0040168E" w:rsidTr="0040168E">
        <w:trPr>
          <w:trHeight w:val="300"/>
        </w:trPr>
        <w:tc>
          <w:tcPr>
            <w:tcW w:w="283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40168E" w:rsidRPr="0040168E" w:rsidRDefault="00D66577" w:rsidP="0040168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</w:pPr>
            <w:hyperlink r:id="rId42" w:history="1">
              <w:r w:rsidR="0040168E" w:rsidRPr="0040168E">
                <w:rPr>
                  <w:rStyle w:val="a8"/>
                  <w:rFonts w:ascii="Calibri" w:eastAsia="Times New Roman" w:hAnsi="Calibri" w:cs="Calibri"/>
                  <w:sz w:val="18"/>
                  <w:szCs w:val="18"/>
                  <w:lang w:eastAsia="ru-RU"/>
                </w:rPr>
                <w:t>Листинг с фильтром</w:t>
              </w:r>
            </w:hyperlink>
          </w:p>
        </w:tc>
        <w:tc>
          <w:tcPr>
            <w:tcW w:w="3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40168E" w:rsidRPr="0040168E" w:rsidRDefault="0040168E" w:rsidP="0040168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</w:pPr>
            <w:r w:rsidRPr="0040168E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  <w:t xml:space="preserve"> </w:t>
            </w:r>
          </w:p>
        </w:tc>
        <w:tc>
          <w:tcPr>
            <w:tcW w:w="851" w:type="dxa"/>
            <w:vMerge w:val="restart"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40168E" w:rsidRPr="0040168E" w:rsidRDefault="0040168E" w:rsidP="0040168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</w:pPr>
            <w:r w:rsidRPr="0040168E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  <w:t>115 624</w:t>
            </w:r>
          </w:p>
        </w:tc>
        <w:tc>
          <w:tcPr>
            <w:tcW w:w="850" w:type="dxa"/>
            <w:vMerge w:val="restart"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40168E" w:rsidRPr="0040168E" w:rsidRDefault="0040168E" w:rsidP="0040168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</w:pPr>
            <w:r w:rsidRPr="0040168E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  <w:t>65 855</w:t>
            </w:r>
          </w:p>
        </w:tc>
        <w:tc>
          <w:tcPr>
            <w:tcW w:w="919" w:type="dxa"/>
            <w:vMerge w:val="restart"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40168E" w:rsidRPr="0040168E" w:rsidRDefault="0040168E" w:rsidP="0040168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</w:pPr>
            <w:r w:rsidRPr="0040168E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  <w:t>16 %</w:t>
            </w:r>
          </w:p>
        </w:tc>
        <w:tc>
          <w:tcPr>
            <w:tcW w:w="1066" w:type="dxa"/>
            <w:vMerge w:val="restart"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40168E" w:rsidRPr="0040168E" w:rsidRDefault="0040168E" w:rsidP="0040168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</w:pPr>
            <w:r w:rsidRPr="0040168E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  <w:t>5,45</w:t>
            </w:r>
          </w:p>
        </w:tc>
      </w:tr>
      <w:tr w:rsidR="0040168E" w:rsidRPr="0040168E" w:rsidTr="0040168E">
        <w:trPr>
          <w:trHeight w:val="300"/>
        </w:trPr>
        <w:tc>
          <w:tcPr>
            <w:tcW w:w="283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40168E" w:rsidRPr="0040168E" w:rsidRDefault="00D66577" w:rsidP="0040168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</w:pPr>
            <w:hyperlink r:id="rId43" w:history="1">
              <w:r w:rsidR="0040168E" w:rsidRPr="0040168E">
                <w:rPr>
                  <w:rStyle w:val="a8"/>
                  <w:rFonts w:ascii="Calibri" w:eastAsia="Times New Roman" w:hAnsi="Calibri" w:cs="Calibri"/>
                  <w:sz w:val="18"/>
                  <w:szCs w:val="18"/>
                  <w:lang w:eastAsia="ru-RU"/>
                </w:rPr>
                <w:t>Листинг без фильтра</w:t>
              </w:r>
            </w:hyperlink>
          </w:p>
        </w:tc>
        <w:tc>
          <w:tcPr>
            <w:tcW w:w="3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40168E" w:rsidRPr="0040168E" w:rsidRDefault="0040168E" w:rsidP="0040168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</w:pPr>
            <w:r w:rsidRPr="0040168E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  <w:t xml:space="preserve"> </w:t>
            </w:r>
          </w:p>
        </w:tc>
        <w:tc>
          <w:tcPr>
            <w:tcW w:w="851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:rsidR="0040168E" w:rsidRPr="0040168E" w:rsidRDefault="0040168E" w:rsidP="0040168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</w:pPr>
          </w:p>
        </w:tc>
        <w:tc>
          <w:tcPr>
            <w:tcW w:w="850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:rsidR="0040168E" w:rsidRPr="0040168E" w:rsidRDefault="0040168E" w:rsidP="0040168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</w:pPr>
          </w:p>
        </w:tc>
        <w:tc>
          <w:tcPr>
            <w:tcW w:w="919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:rsidR="0040168E" w:rsidRPr="0040168E" w:rsidRDefault="0040168E" w:rsidP="0040168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</w:pPr>
          </w:p>
        </w:tc>
        <w:tc>
          <w:tcPr>
            <w:tcW w:w="1066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:rsidR="0040168E" w:rsidRPr="0040168E" w:rsidRDefault="0040168E" w:rsidP="0040168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</w:pPr>
          </w:p>
        </w:tc>
      </w:tr>
      <w:tr w:rsidR="0040168E" w:rsidRPr="0040168E" w:rsidTr="0040168E">
        <w:trPr>
          <w:trHeight w:val="1500"/>
        </w:trPr>
        <w:tc>
          <w:tcPr>
            <w:tcW w:w="283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40168E" w:rsidRPr="0040168E" w:rsidRDefault="00D66577" w:rsidP="0040168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</w:pPr>
            <w:hyperlink r:id="rId44" w:history="1">
              <w:r w:rsidR="0040168E" w:rsidRPr="0040168E">
                <w:rPr>
                  <w:rStyle w:val="a8"/>
                  <w:rFonts w:ascii="Calibri" w:eastAsia="Times New Roman" w:hAnsi="Calibri" w:cs="Calibri"/>
                  <w:sz w:val="18"/>
                  <w:szCs w:val="18"/>
                  <w:lang w:eastAsia="ru-RU"/>
                </w:rPr>
                <w:t>Листинг предложений у поселков</w:t>
              </w:r>
            </w:hyperlink>
          </w:p>
        </w:tc>
        <w:tc>
          <w:tcPr>
            <w:tcW w:w="3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40168E" w:rsidRPr="0040168E" w:rsidRDefault="0040168E" w:rsidP="0040168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</w:pPr>
            <w:r w:rsidRPr="0040168E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  <w:t>Листинг посвящен всем возможным предложениям (аренда, покупка домов/участков) конкретного поселка. Страница имеет большой блок изображений, предложения разбиты по группам, нет фильтра, для получения информации о поселке нужно перейти на отдельную страницу. Также доступна Я.Карта с обозначением поселка, SEO-текст.</w:t>
            </w:r>
          </w:p>
        </w:tc>
        <w:tc>
          <w:tcPr>
            <w:tcW w:w="851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:rsidR="0040168E" w:rsidRPr="0040168E" w:rsidRDefault="0040168E" w:rsidP="0040168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</w:pPr>
          </w:p>
        </w:tc>
        <w:tc>
          <w:tcPr>
            <w:tcW w:w="850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:rsidR="0040168E" w:rsidRPr="0040168E" w:rsidRDefault="0040168E" w:rsidP="0040168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</w:pPr>
          </w:p>
        </w:tc>
        <w:tc>
          <w:tcPr>
            <w:tcW w:w="919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:rsidR="0040168E" w:rsidRPr="0040168E" w:rsidRDefault="0040168E" w:rsidP="0040168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</w:pPr>
          </w:p>
        </w:tc>
        <w:tc>
          <w:tcPr>
            <w:tcW w:w="1066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:rsidR="0040168E" w:rsidRPr="0040168E" w:rsidRDefault="0040168E" w:rsidP="0040168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</w:pPr>
          </w:p>
        </w:tc>
      </w:tr>
      <w:tr w:rsidR="0040168E" w:rsidRPr="0040168E" w:rsidTr="0040168E">
        <w:trPr>
          <w:trHeight w:val="600"/>
        </w:trPr>
        <w:tc>
          <w:tcPr>
            <w:tcW w:w="283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40168E" w:rsidRPr="0040168E" w:rsidRDefault="00D66577" w:rsidP="0040168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</w:pPr>
            <w:hyperlink r:id="rId45" w:history="1">
              <w:r w:rsidR="0040168E" w:rsidRPr="0040168E">
                <w:rPr>
                  <w:rStyle w:val="a8"/>
                  <w:rFonts w:ascii="Calibri" w:eastAsia="Times New Roman" w:hAnsi="Calibri" w:cs="Calibri"/>
                  <w:sz w:val="18"/>
                  <w:szCs w:val="18"/>
                  <w:lang w:eastAsia="ru-RU"/>
                </w:rPr>
                <w:t>Листинг поселков</w:t>
              </w:r>
            </w:hyperlink>
          </w:p>
        </w:tc>
        <w:tc>
          <w:tcPr>
            <w:tcW w:w="32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40168E" w:rsidRPr="0040168E" w:rsidRDefault="0040168E" w:rsidP="0040168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</w:pPr>
            <w:r w:rsidRPr="0040168E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  <w:t>Разводная страницам по поселкам, оформление листинга отличается от других страница данного типа.</w:t>
            </w:r>
          </w:p>
        </w:tc>
        <w:tc>
          <w:tcPr>
            <w:tcW w:w="851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:rsidR="0040168E" w:rsidRPr="0040168E" w:rsidRDefault="0040168E" w:rsidP="0040168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</w:pPr>
          </w:p>
        </w:tc>
        <w:tc>
          <w:tcPr>
            <w:tcW w:w="850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:rsidR="0040168E" w:rsidRPr="0040168E" w:rsidRDefault="0040168E" w:rsidP="0040168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</w:pPr>
          </w:p>
        </w:tc>
        <w:tc>
          <w:tcPr>
            <w:tcW w:w="919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:rsidR="0040168E" w:rsidRPr="0040168E" w:rsidRDefault="0040168E" w:rsidP="0040168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</w:pPr>
          </w:p>
        </w:tc>
        <w:tc>
          <w:tcPr>
            <w:tcW w:w="1066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:rsidR="0040168E" w:rsidRPr="0040168E" w:rsidRDefault="0040168E" w:rsidP="0040168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</w:pPr>
          </w:p>
        </w:tc>
      </w:tr>
      <w:tr w:rsidR="0040168E" w:rsidRPr="0040168E" w:rsidTr="0040168E">
        <w:trPr>
          <w:trHeight w:val="300"/>
        </w:trPr>
        <w:tc>
          <w:tcPr>
            <w:tcW w:w="283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40168E" w:rsidRPr="0040168E" w:rsidRDefault="00D66577" w:rsidP="0040168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</w:pPr>
            <w:hyperlink r:id="rId46" w:history="1">
              <w:r w:rsidR="0040168E" w:rsidRPr="0040168E">
                <w:rPr>
                  <w:rStyle w:val="a8"/>
                  <w:rFonts w:ascii="Calibri" w:eastAsia="Times New Roman" w:hAnsi="Calibri" w:cs="Calibri"/>
                  <w:sz w:val="18"/>
                  <w:szCs w:val="18"/>
                  <w:lang w:eastAsia="ru-RU"/>
                </w:rPr>
                <w:t>Карточка товаров</w:t>
              </w:r>
            </w:hyperlink>
          </w:p>
        </w:tc>
        <w:tc>
          <w:tcPr>
            <w:tcW w:w="3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40168E" w:rsidRPr="0040168E" w:rsidRDefault="0040168E" w:rsidP="0040168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</w:pPr>
            <w:r w:rsidRPr="0040168E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  <w:t xml:space="preserve"> </w:t>
            </w:r>
          </w:p>
        </w:tc>
        <w:tc>
          <w:tcPr>
            <w:tcW w:w="8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40168E" w:rsidRPr="0040168E" w:rsidRDefault="0040168E" w:rsidP="0040168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</w:pPr>
            <w:r w:rsidRPr="0040168E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  <w:t>32 690</w:t>
            </w: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40168E" w:rsidRPr="0040168E" w:rsidRDefault="0040168E" w:rsidP="0040168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</w:pPr>
            <w:r w:rsidRPr="0040168E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  <w:t>14 590</w:t>
            </w:r>
          </w:p>
        </w:tc>
        <w:tc>
          <w:tcPr>
            <w:tcW w:w="9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40168E" w:rsidRPr="0040168E" w:rsidRDefault="0040168E" w:rsidP="0040168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</w:pPr>
            <w:r w:rsidRPr="0040168E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  <w:t>17,8 %</w:t>
            </w:r>
          </w:p>
        </w:tc>
        <w:tc>
          <w:tcPr>
            <w:tcW w:w="10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40168E" w:rsidRPr="0040168E" w:rsidRDefault="0040168E" w:rsidP="0040168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</w:pPr>
            <w:r w:rsidRPr="0040168E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  <w:t>4,43</w:t>
            </w:r>
          </w:p>
        </w:tc>
      </w:tr>
      <w:tr w:rsidR="0040168E" w:rsidRPr="0040168E" w:rsidTr="0040168E">
        <w:trPr>
          <w:trHeight w:val="300"/>
        </w:trPr>
        <w:tc>
          <w:tcPr>
            <w:tcW w:w="283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40168E" w:rsidRPr="0040168E" w:rsidRDefault="00D66577" w:rsidP="0040168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</w:pPr>
            <w:hyperlink r:id="rId47" w:history="1">
              <w:r w:rsidR="0040168E" w:rsidRPr="0040168E">
                <w:rPr>
                  <w:rStyle w:val="a8"/>
                  <w:rFonts w:ascii="Calibri" w:eastAsia="Times New Roman" w:hAnsi="Calibri" w:cs="Calibri"/>
                  <w:sz w:val="18"/>
                  <w:szCs w:val="18"/>
                  <w:lang w:eastAsia="ru-RU"/>
                </w:rPr>
                <w:t xml:space="preserve">Страница </w:t>
              </w:r>
              <w:proofErr w:type="spellStart"/>
              <w:r w:rsidR="0040168E" w:rsidRPr="0040168E">
                <w:rPr>
                  <w:rStyle w:val="a8"/>
                  <w:rFonts w:ascii="Calibri" w:eastAsia="Times New Roman" w:hAnsi="Calibri" w:cs="Calibri"/>
                  <w:sz w:val="18"/>
                  <w:szCs w:val="18"/>
                  <w:lang w:eastAsia="ru-RU"/>
                </w:rPr>
                <w:t>инф</w:t>
              </w:r>
              <w:proofErr w:type="spellEnd"/>
              <w:r w:rsidR="0040168E" w:rsidRPr="0040168E">
                <w:rPr>
                  <w:rStyle w:val="a8"/>
                  <w:rFonts w:ascii="Calibri" w:eastAsia="Times New Roman" w:hAnsi="Calibri" w:cs="Calibri"/>
                  <w:sz w:val="18"/>
                  <w:szCs w:val="18"/>
                  <w:lang w:eastAsia="ru-RU"/>
                </w:rPr>
                <w:t xml:space="preserve"> о поселке</w:t>
              </w:r>
            </w:hyperlink>
          </w:p>
        </w:tc>
        <w:tc>
          <w:tcPr>
            <w:tcW w:w="3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40168E" w:rsidRPr="0040168E" w:rsidRDefault="0040168E" w:rsidP="0040168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</w:pPr>
            <w:r w:rsidRPr="0040168E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  <w:t>Оформлена как карточка товаров.</w:t>
            </w:r>
          </w:p>
        </w:tc>
        <w:tc>
          <w:tcPr>
            <w:tcW w:w="8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40168E" w:rsidRPr="0040168E" w:rsidRDefault="0040168E" w:rsidP="0040168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</w:pPr>
            <w:r w:rsidRPr="0040168E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  <w:t>689</w:t>
            </w: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40168E" w:rsidRPr="0040168E" w:rsidRDefault="0040168E" w:rsidP="0040168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</w:pPr>
            <w:r w:rsidRPr="0040168E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  <w:t>548</w:t>
            </w:r>
          </w:p>
        </w:tc>
        <w:tc>
          <w:tcPr>
            <w:tcW w:w="9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40168E" w:rsidRPr="0040168E" w:rsidRDefault="0040168E" w:rsidP="0040168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</w:pPr>
            <w:r w:rsidRPr="0040168E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  <w:t>23,1 %</w:t>
            </w:r>
          </w:p>
        </w:tc>
        <w:tc>
          <w:tcPr>
            <w:tcW w:w="10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40168E" w:rsidRPr="0040168E" w:rsidRDefault="0040168E" w:rsidP="0040168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</w:pPr>
            <w:r w:rsidRPr="0040168E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  <w:t>5,47</w:t>
            </w:r>
          </w:p>
        </w:tc>
      </w:tr>
      <w:tr w:rsidR="0040168E" w:rsidRPr="0040168E" w:rsidTr="0040168E">
        <w:trPr>
          <w:trHeight w:val="900"/>
        </w:trPr>
        <w:tc>
          <w:tcPr>
            <w:tcW w:w="283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40168E" w:rsidRPr="0040168E" w:rsidRDefault="00D66577" w:rsidP="0040168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</w:pPr>
            <w:hyperlink r:id="rId48" w:history="1">
              <w:r w:rsidR="0040168E" w:rsidRPr="0040168E">
                <w:rPr>
                  <w:rStyle w:val="a8"/>
                  <w:rFonts w:ascii="Calibri" w:eastAsia="Times New Roman" w:hAnsi="Calibri" w:cs="Calibri"/>
                  <w:sz w:val="18"/>
                  <w:szCs w:val="18"/>
                  <w:lang w:eastAsia="ru-RU"/>
                </w:rPr>
                <w:t>Страница для Собственников</w:t>
              </w:r>
            </w:hyperlink>
          </w:p>
        </w:tc>
        <w:tc>
          <w:tcPr>
            <w:tcW w:w="3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40168E" w:rsidRPr="0040168E" w:rsidRDefault="0040168E" w:rsidP="0040168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</w:pPr>
            <w:r w:rsidRPr="0040168E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  <w:t xml:space="preserve">Страница с формой обратной связи и описанием в 1 предложение. В низу страницы </w:t>
            </w:r>
            <w:proofErr w:type="spellStart"/>
            <w:r w:rsidRPr="0040168E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  <w:t>инфографика</w:t>
            </w:r>
            <w:proofErr w:type="spellEnd"/>
            <w:r w:rsidRPr="0040168E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  <w:t xml:space="preserve"> о том, как работает компания, преимуществ, блок быстрых ссылок, SEO-текстом.</w:t>
            </w:r>
          </w:p>
        </w:tc>
        <w:tc>
          <w:tcPr>
            <w:tcW w:w="8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40168E" w:rsidRPr="0040168E" w:rsidRDefault="0040168E" w:rsidP="0040168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</w:pPr>
            <w:r w:rsidRPr="0040168E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  <w:t>50</w:t>
            </w: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40168E" w:rsidRPr="0040168E" w:rsidRDefault="0040168E" w:rsidP="0040168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</w:pPr>
            <w:r w:rsidRPr="0040168E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  <w:t>29</w:t>
            </w:r>
          </w:p>
        </w:tc>
        <w:tc>
          <w:tcPr>
            <w:tcW w:w="9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40168E" w:rsidRPr="0040168E" w:rsidRDefault="0040168E" w:rsidP="0040168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</w:pPr>
            <w:r w:rsidRPr="0040168E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  <w:t>16 %</w:t>
            </w:r>
          </w:p>
        </w:tc>
        <w:tc>
          <w:tcPr>
            <w:tcW w:w="10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40168E" w:rsidRPr="0040168E" w:rsidRDefault="0040168E" w:rsidP="0040168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</w:pPr>
            <w:r w:rsidRPr="0040168E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  <w:t>5,02</w:t>
            </w:r>
          </w:p>
        </w:tc>
      </w:tr>
      <w:tr w:rsidR="0040168E" w:rsidRPr="0040168E" w:rsidTr="0040168E">
        <w:trPr>
          <w:trHeight w:val="300"/>
        </w:trPr>
        <w:tc>
          <w:tcPr>
            <w:tcW w:w="283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40168E" w:rsidRPr="0040168E" w:rsidRDefault="00D66577" w:rsidP="0040168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</w:pPr>
            <w:hyperlink r:id="rId49" w:history="1">
              <w:r w:rsidR="0040168E" w:rsidRPr="0040168E">
                <w:rPr>
                  <w:rStyle w:val="a8"/>
                  <w:rFonts w:ascii="Calibri" w:eastAsia="Times New Roman" w:hAnsi="Calibri" w:cs="Calibri"/>
                  <w:sz w:val="18"/>
                  <w:szCs w:val="18"/>
                  <w:lang w:eastAsia="ru-RU"/>
                </w:rPr>
                <w:t>Страница Услуг</w:t>
              </w:r>
            </w:hyperlink>
          </w:p>
        </w:tc>
        <w:tc>
          <w:tcPr>
            <w:tcW w:w="3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40168E" w:rsidRPr="0040168E" w:rsidRDefault="0040168E" w:rsidP="0040168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</w:pPr>
            <w:r w:rsidRPr="0040168E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  <w:t>Страница с текстом и навигационными блоками. Оформление отсутствует.</w:t>
            </w:r>
          </w:p>
        </w:tc>
        <w:tc>
          <w:tcPr>
            <w:tcW w:w="8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40168E" w:rsidRPr="0040168E" w:rsidRDefault="0040168E" w:rsidP="0040168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</w:pPr>
            <w:r w:rsidRPr="0040168E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  <w:t>32</w:t>
            </w: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40168E" w:rsidRPr="0040168E" w:rsidRDefault="0040168E" w:rsidP="0040168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</w:pPr>
            <w:r w:rsidRPr="0040168E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  <w:t>29</w:t>
            </w:r>
          </w:p>
        </w:tc>
        <w:tc>
          <w:tcPr>
            <w:tcW w:w="9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40168E" w:rsidRPr="0040168E" w:rsidRDefault="0040168E" w:rsidP="0040168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</w:pPr>
            <w:r w:rsidRPr="0040168E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  <w:t>50 %</w:t>
            </w:r>
          </w:p>
        </w:tc>
        <w:tc>
          <w:tcPr>
            <w:tcW w:w="10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40168E" w:rsidRPr="0040168E" w:rsidRDefault="0040168E" w:rsidP="0040168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</w:pPr>
            <w:r w:rsidRPr="0040168E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  <w:t>2,81</w:t>
            </w:r>
          </w:p>
        </w:tc>
      </w:tr>
      <w:tr w:rsidR="0040168E" w:rsidRPr="0040168E" w:rsidTr="0040168E">
        <w:trPr>
          <w:trHeight w:val="300"/>
        </w:trPr>
        <w:tc>
          <w:tcPr>
            <w:tcW w:w="283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40168E" w:rsidRPr="0040168E" w:rsidRDefault="00D66577" w:rsidP="0040168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</w:pPr>
            <w:hyperlink r:id="rId50" w:history="1">
              <w:r w:rsidR="0040168E" w:rsidRPr="0040168E">
                <w:rPr>
                  <w:rStyle w:val="a8"/>
                  <w:rFonts w:ascii="Calibri" w:eastAsia="Times New Roman" w:hAnsi="Calibri" w:cs="Calibri"/>
                  <w:sz w:val="18"/>
                  <w:szCs w:val="18"/>
                  <w:lang w:eastAsia="ru-RU"/>
                </w:rPr>
                <w:t xml:space="preserve">Навигационный раздел по </w:t>
              </w:r>
              <w:proofErr w:type="spellStart"/>
              <w:r w:rsidR="0040168E" w:rsidRPr="0040168E">
                <w:rPr>
                  <w:rStyle w:val="a8"/>
                  <w:rFonts w:ascii="Calibri" w:eastAsia="Times New Roman" w:hAnsi="Calibri" w:cs="Calibri"/>
                  <w:sz w:val="18"/>
                  <w:szCs w:val="18"/>
                  <w:lang w:eastAsia="ru-RU"/>
                </w:rPr>
                <w:t>инфо</w:t>
              </w:r>
              <w:proofErr w:type="spellEnd"/>
              <w:r w:rsidR="0040168E" w:rsidRPr="0040168E">
                <w:rPr>
                  <w:rStyle w:val="a8"/>
                  <w:rFonts w:ascii="Calibri" w:eastAsia="Times New Roman" w:hAnsi="Calibri" w:cs="Calibri"/>
                  <w:sz w:val="18"/>
                  <w:szCs w:val="18"/>
                  <w:lang w:eastAsia="ru-RU"/>
                </w:rPr>
                <w:t xml:space="preserve"> страницам</w:t>
              </w:r>
            </w:hyperlink>
          </w:p>
        </w:tc>
        <w:tc>
          <w:tcPr>
            <w:tcW w:w="3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40168E" w:rsidRPr="0040168E" w:rsidRDefault="0040168E" w:rsidP="0040168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</w:pPr>
            <w:r w:rsidRPr="0040168E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  <w:t> </w:t>
            </w:r>
          </w:p>
        </w:tc>
        <w:tc>
          <w:tcPr>
            <w:tcW w:w="851" w:type="dxa"/>
            <w:vMerge w:val="restart"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40168E" w:rsidRPr="0040168E" w:rsidRDefault="0040168E" w:rsidP="0040168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</w:pPr>
            <w:r w:rsidRPr="0040168E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  <w:t>1 883</w:t>
            </w:r>
          </w:p>
        </w:tc>
        <w:tc>
          <w:tcPr>
            <w:tcW w:w="850" w:type="dxa"/>
            <w:vMerge w:val="restart"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40168E" w:rsidRPr="0040168E" w:rsidRDefault="0040168E" w:rsidP="0040168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</w:pPr>
            <w:r w:rsidRPr="0040168E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  <w:t>1 687</w:t>
            </w:r>
          </w:p>
        </w:tc>
        <w:tc>
          <w:tcPr>
            <w:tcW w:w="919" w:type="dxa"/>
            <w:vMerge w:val="restart"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40168E" w:rsidRPr="0040168E" w:rsidRDefault="0040168E" w:rsidP="0040168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</w:pPr>
            <w:r w:rsidRPr="0040168E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  <w:t>16,1 %</w:t>
            </w:r>
          </w:p>
        </w:tc>
        <w:tc>
          <w:tcPr>
            <w:tcW w:w="1066" w:type="dxa"/>
            <w:vMerge w:val="restart"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40168E" w:rsidRPr="0040168E" w:rsidRDefault="0040168E" w:rsidP="0040168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</w:pPr>
            <w:r w:rsidRPr="0040168E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  <w:t>1,86</w:t>
            </w:r>
          </w:p>
        </w:tc>
      </w:tr>
      <w:tr w:rsidR="0040168E" w:rsidRPr="0040168E" w:rsidTr="0040168E">
        <w:trPr>
          <w:trHeight w:val="300"/>
        </w:trPr>
        <w:tc>
          <w:tcPr>
            <w:tcW w:w="283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40168E" w:rsidRPr="0040168E" w:rsidRDefault="00D66577" w:rsidP="0040168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</w:pPr>
            <w:hyperlink r:id="rId51" w:history="1">
              <w:r w:rsidR="0040168E" w:rsidRPr="0040168E">
                <w:rPr>
                  <w:rStyle w:val="a8"/>
                  <w:rFonts w:ascii="Calibri" w:eastAsia="Times New Roman" w:hAnsi="Calibri" w:cs="Calibri"/>
                  <w:sz w:val="18"/>
                  <w:szCs w:val="18"/>
                  <w:lang w:eastAsia="ru-RU"/>
                </w:rPr>
                <w:t>Информационные страницы</w:t>
              </w:r>
            </w:hyperlink>
          </w:p>
        </w:tc>
        <w:tc>
          <w:tcPr>
            <w:tcW w:w="3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40168E" w:rsidRPr="0040168E" w:rsidRDefault="0040168E" w:rsidP="0040168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</w:pPr>
            <w:r w:rsidRPr="0040168E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  <w:t>Страницы крайне низкой проработки</w:t>
            </w:r>
          </w:p>
        </w:tc>
        <w:tc>
          <w:tcPr>
            <w:tcW w:w="851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:rsidR="0040168E" w:rsidRPr="0040168E" w:rsidRDefault="0040168E" w:rsidP="0040168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</w:pPr>
          </w:p>
        </w:tc>
        <w:tc>
          <w:tcPr>
            <w:tcW w:w="850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:rsidR="0040168E" w:rsidRPr="0040168E" w:rsidRDefault="0040168E" w:rsidP="0040168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</w:pPr>
          </w:p>
        </w:tc>
        <w:tc>
          <w:tcPr>
            <w:tcW w:w="919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:rsidR="0040168E" w:rsidRPr="0040168E" w:rsidRDefault="0040168E" w:rsidP="0040168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</w:pPr>
          </w:p>
        </w:tc>
        <w:tc>
          <w:tcPr>
            <w:tcW w:w="1066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:rsidR="0040168E" w:rsidRPr="0040168E" w:rsidRDefault="0040168E" w:rsidP="0040168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</w:pPr>
          </w:p>
        </w:tc>
      </w:tr>
      <w:tr w:rsidR="0040168E" w:rsidRPr="0040168E" w:rsidTr="0040168E">
        <w:trPr>
          <w:trHeight w:val="300"/>
        </w:trPr>
        <w:tc>
          <w:tcPr>
            <w:tcW w:w="283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40168E" w:rsidRPr="0040168E" w:rsidRDefault="00D66577" w:rsidP="0040168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</w:pPr>
            <w:hyperlink r:id="rId52" w:history="1">
              <w:r w:rsidR="0040168E" w:rsidRPr="0040168E">
                <w:rPr>
                  <w:rStyle w:val="a8"/>
                  <w:rFonts w:ascii="Calibri" w:eastAsia="Times New Roman" w:hAnsi="Calibri" w:cs="Calibri"/>
                  <w:sz w:val="18"/>
                  <w:szCs w:val="18"/>
                  <w:lang w:eastAsia="ru-RU"/>
                </w:rPr>
                <w:t>Служебные страницы</w:t>
              </w:r>
            </w:hyperlink>
          </w:p>
        </w:tc>
        <w:tc>
          <w:tcPr>
            <w:tcW w:w="3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40168E" w:rsidRPr="0040168E" w:rsidRDefault="0040168E" w:rsidP="0040168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</w:pPr>
            <w:r w:rsidRPr="0040168E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  <w:t>Голый текст.</w:t>
            </w:r>
          </w:p>
        </w:tc>
        <w:tc>
          <w:tcPr>
            <w:tcW w:w="8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40168E" w:rsidRPr="0040168E" w:rsidRDefault="0040168E" w:rsidP="0040168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</w:pPr>
            <w:r w:rsidRPr="0040168E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  <w:t> </w:t>
            </w: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40168E" w:rsidRPr="0040168E" w:rsidRDefault="0040168E" w:rsidP="0040168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</w:pPr>
            <w:r w:rsidRPr="0040168E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  <w:t> </w:t>
            </w:r>
          </w:p>
        </w:tc>
        <w:tc>
          <w:tcPr>
            <w:tcW w:w="9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40168E" w:rsidRPr="0040168E" w:rsidRDefault="0040168E" w:rsidP="0040168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</w:pPr>
            <w:r w:rsidRPr="0040168E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  <w:t> </w:t>
            </w:r>
          </w:p>
        </w:tc>
        <w:tc>
          <w:tcPr>
            <w:tcW w:w="10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40168E" w:rsidRPr="0040168E" w:rsidRDefault="0040168E" w:rsidP="0040168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</w:pPr>
            <w:r w:rsidRPr="0040168E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  <w:t> </w:t>
            </w:r>
          </w:p>
        </w:tc>
      </w:tr>
    </w:tbl>
    <w:p w:rsidR="00F07574" w:rsidRDefault="00A86970" w:rsidP="002E3FBE">
      <w:pPr>
        <w:pStyle w:val="PixelPlus"/>
      </w:pPr>
      <w:r>
        <w:t>Каждая из имеющихся типов страниц имеет значительный список недостатков и недоработок, как относительно конкурентов, так и в целом.</w:t>
      </w:r>
    </w:p>
    <w:p w:rsidR="0036103C" w:rsidRDefault="0036103C" w:rsidP="00BE247A">
      <w:pPr>
        <w:pStyle w:val="PixelPlus"/>
        <w:ind w:firstLine="851"/>
      </w:pPr>
      <w:r>
        <w:t>В таблицах с 9 по 18 представлены данные по воронке проекта посетителей органического трафика.</w:t>
      </w:r>
    </w:p>
    <w:p w:rsidR="0036103C" w:rsidRDefault="0036103C" w:rsidP="0036103C">
      <w:pPr>
        <w:pStyle w:val="PP3"/>
      </w:pPr>
    </w:p>
    <w:p w:rsidR="0036103C" w:rsidRDefault="0036103C" w:rsidP="0036103C">
      <w:pPr>
        <w:pStyle w:val="PP3"/>
      </w:pPr>
      <w:bookmarkStart w:id="23" w:name="_Hlk34226821"/>
      <w:r>
        <w:lastRenderedPageBreak/>
        <w:t xml:space="preserve">Табл. 9. Воронка проекта </w:t>
      </w:r>
      <w:r w:rsidRPr="0036103C">
        <w:t>Страница входа (не карточка и не главная) =&gt; Карточка товара =&gt; Отправка заявки</w:t>
      </w:r>
      <w:r>
        <w:t>.</w:t>
      </w:r>
    </w:p>
    <w:tbl>
      <w:tblPr>
        <w:tblW w:w="9362" w:type="dxa"/>
        <w:tblLook w:val="04A0"/>
      </w:tblPr>
      <w:tblGrid>
        <w:gridCol w:w="446"/>
        <w:gridCol w:w="6070"/>
        <w:gridCol w:w="1701"/>
        <w:gridCol w:w="1134"/>
        <w:gridCol w:w="11"/>
      </w:tblGrid>
      <w:tr w:rsidR="0036103C" w:rsidRPr="0036103C" w:rsidTr="0036103C">
        <w:trPr>
          <w:trHeight w:val="690"/>
        </w:trPr>
        <w:tc>
          <w:tcPr>
            <w:tcW w:w="9362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B4C6E7"/>
            <w:vAlign w:val="center"/>
            <w:hideMark/>
          </w:tcPr>
          <w:bookmarkEnd w:id="23"/>
          <w:p w:rsidR="0036103C" w:rsidRPr="0036103C" w:rsidRDefault="0036103C" w:rsidP="0036103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eastAsia="ru-RU"/>
              </w:rPr>
            </w:pPr>
            <w:r w:rsidRPr="0036103C">
              <w:rPr>
                <w:rFonts w:ascii="Calibri" w:eastAsia="Times New Roman" w:hAnsi="Calibri" w:cs="Calibri"/>
                <w:b/>
                <w:bCs/>
                <w:color w:val="000000"/>
                <w:lang w:eastAsia="ru-RU"/>
              </w:rPr>
              <w:t>Страница входа (не карточка и не главная) =&gt; Карточка товара =&gt; Отправка заявки</w:t>
            </w:r>
          </w:p>
        </w:tc>
      </w:tr>
      <w:tr w:rsidR="0036103C" w:rsidRPr="0036103C" w:rsidTr="0036103C">
        <w:trPr>
          <w:gridAfter w:val="1"/>
          <w:wAfter w:w="11" w:type="dxa"/>
          <w:trHeight w:val="300"/>
        </w:trPr>
        <w:tc>
          <w:tcPr>
            <w:tcW w:w="44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36103C" w:rsidRPr="0036103C" w:rsidRDefault="0036103C" w:rsidP="0036103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i/>
                <w:iCs/>
                <w:color w:val="000000"/>
                <w:lang w:eastAsia="ru-RU"/>
              </w:rPr>
            </w:pPr>
            <w:r w:rsidRPr="0036103C">
              <w:rPr>
                <w:rFonts w:ascii="Calibri" w:eastAsia="Times New Roman" w:hAnsi="Calibri" w:cs="Calibri"/>
                <w:b/>
                <w:bCs/>
                <w:i/>
                <w:iCs/>
                <w:color w:val="000000"/>
                <w:lang w:eastAsia="ru-RU"/>
              </w:rPr>
              <w:t>№</w:t>
            </w:r>
          </w:p>
        </w:tc>
        <w:tc>
          <w:tcPr>
            <w:tcW w:w="60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36103C" w:rsidRPr="0036103C" w:rsidRDefault="0036103C" w:rsidP="0036103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i/>
                <w:iCs/>
                <w:color w:val="000000"/>
                <w:lang w:eastAsia="ru-RU"/>
              </w:rPr>
            </w:pPr>
            <w:r w:rsidRPr="0036103C">
              <w:rPr>
                <w:rFonts w:ascii="Calibri" w:eastAsia="Times New Roman" w:hAnsi="Calibri" w:cs="Calibri"/>
                <w:b/>
                <w:bCs/>
                <w:i/>
                <w:iCs/>
                <w:color w:val="000000"/>
                <w:lang w:eastAsia="ru-RU"/>
              </w:rPr>
              <w:t>Шаг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36103C" w:rsidRPr="0036103C" w:rsidRDefault="0036103C" w:rsidP="0036103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i/>
                <w:iCs/>
                <w:color w:val="000000"/>
                <w:lang w:eastAsia="ru-RU"/>
              </w:rPr>
            </w:pPr>
            <w:r w:rsidRPr="0036103C">
              <w:rPr>
                <w:rFonts w:ascii="Calibri" w:eastAsia="Times New Roman" w:hAnsi="Calibri" w:cs="Calibri"/>
                <w:b/>
                <w:bCs/>
                <w:i/>
                <w:iCs/>
                <w:color w:val="000000"/>
                <w:lang w:eastAsia="ru-RU"/>
              </w:rPr>
              <w:t>Данные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36103C" w:rsidRPr="0036103C" w:rsidRDefault="0036103C" w:rsidP="0036103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i/>
                <w:iCs/>
                <w:color w:val="000000"/>
                <w:lang w:eastAsia="ru-RU"/>
              </w:rPr>
            </w:pPr>
            <w:r w:rsidRPr="0036103C">
              <w:rPr>
                <w:rFonts w:ascii="Calibri" w:eastAsia="Times New Roman" w:hAnsi="Calibri" w:cs="Calibri"/>
                <w:b/>
                <w:bCs/>
                <w:i/>
                <w:iCs/>
                <w:color w:val="000000"/>
                <w:lang w:eastAsia="ru-RU"/>
              </w:rPr>
              <w:t>%</w:t>
            </w:r>
          </w:p>
        </w:tc>
      </w:tr>
      <w:tr w:rsidR="0036103C" w:rsidRPr="0036103C" w:rsidTr="0036103C">
        <w:trPr>
          <w:gridAfter w:val="1"/>
          <w:wAfter w:w="11" w:type="dxa"/>
          <w:trHeight w:val="300"/>
        </w:trPr>
        <w:tc>
          <w:tcPr>
            <w:tcW w:w="44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36103C" w:rsidRPr="0036103C" w:rsidRDefault="0036103C" w:rsidP="0036103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36103C">
              <w:rPr>
                <w:rFonts w:ascii="Calibri" w:eastAsia="Times New Roman" w:hAnsi="Calibri" w:cs="Calibri"/>
                <w:color w:val="000000"/>
                <w:lang w:eastAsia="ru-RU"/>
              </w:rPr>
              <w:t>1</w:t>
            </w:r>
          </w:p>
        </w:tc>
        <w:tc>
          <w:tcPr>
            <w:tcW w:w="60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36103C" w:rsidRPr="0036103C" w:rsidRDefault="0036103C" w:rsidP="0036103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36103C">
              <w:rPr>
                <w:rFonts w:ascii="Calibri" w:eastAsia="Times New Roman" w:hAnsi="Calibri" w:cs="Calibri"/>
                <w:color w:val="000000"/>
                <w:lang w:eastAsia="ru-RU"/>
              </w:rPr>
              <w:t>Страница входа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36103C" w:rsidRPr="0036103C" w:rsidRDefault="0036103C" w:rsidP="0036103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36103C">
              <w:rPr>
                <w:rFonts w:ascii="Calibri" w:eastAsia="Times New Roman" w:hAnsi="Calibri" w:cs="Calibri"/>
                <w:color w:val="000000"/>
                <w:lang w:eastAsia="ru-RU"/>
              </w:rPr>
              <w:t>38 920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36103C" w:rsidRPr="0036103C" w:rsidRDefault="0036103C" w:rsidP="0036103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36103C">
              <w:rPr>
                <w:rFonts w:ascii="Calibri" w:eastAsia="Times New Roman" w:hAnsi="Calibri" w:cs="Calibri"/>
                <w:color w:val="000000"/>
                <w:lang w:eastAsia="ru-RU"/>
              </w:rPr>
              <w:t>100</w:t>
            </w:r>
          </w:p>
        </w:tc>
      </w:tr>
      <w:tr w:rsidR="0036103C" w:rsidRPr="0036103C" w:rsidTr="0036103C">
        <w:trPr>
          <w:gridAfter w:val="1"/>
          <w:wAfter w:w="11" w:type="dxa"/>
          <w:trHeight w:val="600"/>
        </w:trPr>
        <w:tc>
          <w:tcPr>
            <w:tcW w:w="44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36103C" w:rsidRPr="0036103C" w:rsidRDefault="0036103C" w:rsidP="0036103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36103C">
              <w:rPr>
                <w:rFonts w:ascii="Calibri" w:eastAsia="Times New Roman" w:hAnsi="Calibri" w:cs="Calibri"/>
                <w:color w:val="000000"/>
                <w:lang w:eastAsia="ru-RU"/>
              </w:rPr>
              <w:t>2</w:t>
            </w:r>
          </w:p>
        </w:tc>
        <w:tc>
          <w:tcPr>
            <w:tcW w:w="60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36103C" w:rsidRPr="0036103C" w:rsidRDefault="0036103C" w:rsidP="0036103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36103C">
              <w:rPr>
                <w:rFonts w:ascii="Calibri" w:eastAsia="Times New Roman" w:hAnsi="Calibri" w:cs="Calibri"/>
                <w:color w:val="000000"/>
                <w:lang w:eastAsia="ru-RU"/>
              </w:rPr>
              <w:t>Переход на карточку товара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36103C" w:rsidRPr="0036103C" w:rsidRDefault="0036103C" w:rsidP="0036103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36103C">
              <w:rPr>
                <w:rFonts w:ascii="Calibri" w:eastAsia="Times New Roman" w:hAnsi="Calibri" w:cs="Calibri"/>
                <w:color w:val="000000"/>
                <w:lang w:eastAsia="ru-RU"/>
              </w:rPr>
              <w:t>15 991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36103C" w:rsidRPr="0036103C" w:rsidRDefault="0036103C" w:rsidP="0036103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36103C">
              <w:rPr>
                <w:rFonts w:ascii="Calibri" w:eastAsia="Times New Roman" w:hAnsi="Calibri" w:cs="Calibri"/>
                <w:color w:val="000000"/>
                <w:lang w:eastAsia="ru-RU"/>
              </w:rPr>
              <w:t>41,1</w:t>
            </w:r>
          </w:p>
        </w:tc>
      </w:tr>
      <w:tr w:rsidR="0036103C" w:rsidRPr="0036103C" w:rsidTr="0036103C">
        <w:trPr>
          <w:gridAfter w:val="1"/>
          <w:wAfter w:w="11" w:type="dxa"/>
          <w:trHeight w:val="300"/>
        </w:trPr>
        <w:tc>
          <w:tcPr>
            <w:tcW w:w="44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36103C" w:rsidRPr="0036103C" w:rsidRDefault="0036103C" w:rsidP="0036103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36103C">
              <w:rPr>
                <w:rFonts w:ascii="Calibri" w:eastAsia="Times New Roman" w:hAnsi="Calibri" w:cs="Calibri"/>
                <w:color w:val="000000"/>
                <w:lang w:eastAsia="ru-RU"/>
              </w:rPr>
              <w:t>3</w:t>
            </w:r>
          </w:p>
        </w:tc>
        <w:tc>
          <w:tcPr>
            <w:tcW w:w="60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36103C" w:rsidRPr="0036103C" w:rsidRDefault="0036103C" w:rsidP="0036103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36103C">
              <w:rPr>
                <w:rFonts w:ascii="Calibri" w:eastAsia="Times New Roman" w:hAnsi="Calibri" w:cs="Calibri"/>
                <w:color w:val="000000"/>
                <w:lang w:eastAsia="ru-RU"/>
              </w:rPr>
              <w:t>Отправка заявки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36103C" w:rsidRPr="0036103C" w:rsidRDefault="0036103C" w:rsidP="0036103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36103C">
              <w:rPr>
                <w:rFonts w:ascii="Calibri" w:eastAsia="Times New Roman" w:hAnsi="Calibri" w:cs="Calibri"/>
                <w:color w:val="000000"/>
                <w:lang w:eastAsia="ru-RU"/>
              </w:rPr>
              <w:t>31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36103C" w:rsidRPr="0036103C" w:rsidRDefault="0036103C" w:rsidP="0036103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36103C">
              <w:rPr>
                <w:rFonts w:ascii="Calibri" w:eastAsia="Times New Roman" w:hAnsi="Calibri" w:cs="Calibri"/>
                <w:color w:val="000000"/>
                <w:lang w:eastAsia="ru-RU"/>
              </w:rPr>
              <w:t>0,19</w:t>
            </w:r>
          </w:p>
        </w:tc>
      </w:tr>
    </w:tbl>
    <w:p w:rsidR="0036103C" w:rsidRDefault="0036103C" w:rsidP="0036103C">
      <w:pPr>
        <w:pStyle w:val="PP3"/>
      </w:pPr>
      <w:bookmarkStart w:id="24" w:name="_Hlk34226863"/>
      <w:r>
        <w:t xml:space="preserve">Табл. 10. Воронка проекта </w:t>
      </w:r>
      <w:r w:rsidRPr="0036103C">
        <w:t>Страница входа только Карточка товара =&gt; Отправка заявки</w:t>
      </w:r>
      <w:r>
        <w:t>.</w:t>
      </w:r>
    </w:p>
    <w:tbl>
      <w:tblPr>
        <w:tblW w:w="9351" w:type="dxa"/>
        <w:tblLook w:val="04A0"/>
      </w:tblPr>
      <w:tblGrid>
        <w:gridCol w:w="508"/>
        <w:gridCol w:w="6008"/>
        <w:gridCol w:w="1701"/>
        <w:gridCol w:w="1134"/>
      </w:tblGrid>
      <w:tr w:rsidR="0036103C" w:rsidRPr="0036103C" w:rsidTr="0036103C">
        <w:trPr>
          <w:trHeight w:val="690"/>
        </w:trPr>
        <w:tc>
          <w:tcPr>
            <w:tcW w:w="9351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shd w:val="clear" w:color="000000" w:fill="B4C6E7"/>
            <w:noWrap/>
            <w:vAlign w:val="center"/>
            <w:hideMark/>
          </w:tcPr>
          <w:p w:rsidR="0036103C" w:rsidRPr="0036103C" w:rsidRDefault="0036103C" w:rsidP="0036103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eastAsia="ru-RU"/>
              </w:rPr>
            </w:pPr>
            <w:bookmarkStart w:id="25" w:name="_Hlk34226829"/>
            <w:bookmarkEnd w:id="24"/>
            <w:r w:rsidRPr="0036103C">
              <w:rPr>
                <w:rFonts w:ascii="Calibri" w:eastAsia="Times New Roman" w:hAnsi="Calibri" w:cs="Calibri"/>
                <w:b/>
                <w:bCs/>
                <w:color w:val="000000"/>
                <w:lang w:eastAsia="ru-RU"/>
              </w:rPr>
              <w:t>Страница входа только Карточка товара =&gt; Отправка заявки</w:t>
            </w:r>
            <w:bookmarkEnd w:id="25"/>
          </w:p>
        </w:tc>
      </w:tr>
      <w:tr w:rsidR="0036103C" w:rsidRPr="0036103C" w:rsidTr="0036103C">
        <w:trPr>
          <w:trHeight w:val="300"/>
        </w:trPr>
        <w:tc>
          <w:tcPr>
            <w:tcW w:w="50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36103C" w:rsidRPr="0036103C" w:rsidRDefault="0036103C" w:rsidP="0036103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i/>
                <w:iCs/>
                <w:color w:val="000000"/>
                <w:lang w:eastAsia="ru-RU"/>
              </w:rPr>
            </w:pPr>
            <w:r w:rsidRPr="0036103C">
              <w:rPr>
                <w:rFonts w:ascii="Calibri" w:eastAsia="Times New Roman" w:hAnsi="Calibri" w:cs="Calibri"/>
                <w:b/>
                <w:bCs/>
                <w:i/>
                <w:iCs/>
                <w:color w:val="000000"/>
                <w:lang w:eastAsia="ru-RU"/>
              </w:rPr>
              <w:t>№</w:t>
            </w:r>
          </w:p>
        </w:tc>
        <w:tc>
          <w:tcPr>
            <w:tcW w:w="600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36103C" w:rsidRPr="0036103C" w:rsidRDefault="0036103C" w:rsidP="0036103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i/>
                <w:iCs/>
                <w:color w:val="000000"/>
                <w:lang w:eastAsia="ru-RU"/>
              </w:rPr>
            </w:pPr>
            <w:r w:rsidRPr="0036103C">
              <w:rPr>
                <w:rFonts w:ascii="Calibri" w:eastAsia="Times New Roman" w:hAnsi="Calibri" w:cs="Calibri"/>
                <w:b/>
                <w:bCs/>
                <w:i/>
                <w:iCs/>
                <w:color w:val="000000"/>
                <w:lang w:eastAsia="ru-RU"/>
              </w:rPr>
              <w:t>Шаг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36103C" w:rsidRPr="0036103C" w:rsidRDefault="0036103C" w:rsidP="0036103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i/>
                <w:iCs/>
                <w:color w:val="000000"/>
                <w:lang w:eastAsia="ru-RU"/>
              </w:rPr>
            </w:pPr>
            <w:r w:rsidRPr="0036103C">
              <w:rPr>
                <w:rFonts w:ascii="Calibri" w:eastAsia="Times New Roman" w:hAnsi="Calibri" w:cs="Calibri"/>
                <w:b/>
                <w:bCs/>
                <w:i/>
                <w:iCs/>
                <w:color w:val="000000"/>
                <w:lang w:eastAsia="ru-RU"/>
              </w:rPr>
              <w:t>Данные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36103C" w:rsidRPr="0036103C" w:rsidRDefault="0036103C" w:rsidP="0036103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i/>
                <w:iCs/>
                <w:color w:val="000000"/>
                <w:lang w:eastAsia="ru-RU"/>
              </w:rPr>
            </w:pPr>
            <w:r w:rsidRPr="0036103C">
              <w:rPr>
                <w:rFonts w:ascii="Calibri" w:eastAsia="Times New Roman" w:hAnsi="Calibri" w:cs="Calibri"/>
                <w:b/>
                <w:bCs/>
                <w:i/>
                <w:iCs/>
                <w:color w:val="000000"/>
                <w:lang w:eastAsia="ru-RU"/>
              </w:rPr>
              <w:t>%</w:t>
            </w:r>
          </w:p>
        </w:tc>
      </w:tr>
      <w:tr w:rsidR="0036103C" w:rsidRPr="0036103C" w:rsidTr="0036103C">
        <w:trPr>
          <w:trHeight w:val="300"/>
        </w:trPr>
        <w:tc>
          <w:tcPr>
            <w:tcW w:w="50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36103C" w:rsidRPr="0036103C" w:rsidRDefault="0036103C" w:rsidP="0036103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36103C">
              <w:rPr>
                <w:rFonts w:ascii="Calibri" w:eastAsia="Times New Roman" w:hAnsi="Calibri" w:cs="Calibri"/>
                <w:color w:val="000000"/>
                <w:lang w:eastAsia="ru-RU"/>
              </w:rPr>
              <w:t>1</w:t>
            </w:r>
          </w:p>
        </w:tc>
        <w:tc>
          <w:tcPr>
            <w:tcW w:w="600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36103C" w:rsidRPr="0036103C" w:rsidRDefault="0036103C" w:rsidP="0036103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36103C">
              <w:rPr>
                <w:rFonts w:ascii="Calibri" w:eastAsia="Times New Roman" w:hAnsi="Calibri" w:cs="Calibri"/>
                <w:color w:val="000000"/>
                <w:lang w:eastAsia="ru-RU"/>
              </w:rPr>
              <w:t>Карточка товара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36103C" w:rsidRPr="0036103C" w:rsidRDefault="0036103C" w:rsidP="0036103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36103C">
              <w:rPr>
                <w:rFonts w:ascii="Calibri" w:eastAsia="Times New Roman" w:hAnsi="Calibri" w:cs="Calibri"/>
                <w:color w:val="000000"/>
                <w:lang w:eastAsia="ru-RU"/>
              </w:rPr>
              <w:t>2 322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36103C" w:rsidRPr="0036103C" w:rsidRDefault="0036103C" w:rsidP="0036103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36103C">
              <w:rPr>
                <w:rFonts w:ascii="Calibri" w:eastAsia="Times New Roman" w:hAnsi="Calibri" w:cs="Calibri"/>
                <w:color w:val="000000"/>
                <w:lang w:eastAsia="ru-RU"/>
              </w:rPr>
              <w:t>100</w:t>
            </w:r>
          </w:p>
        </w:tc>
      </w:tr>
      <w:tr w:rsidR="0036103C" w:rsidRPr="0036103C" w:rsidTr="0036103C">
        <w:trPr>
          <w:trHeight w:val="600"/>
        </w:trPr>
        <w:tc>
          <w:tcPr>
            <w:tcW w:w="50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36103C" w:rsidRPr="0036103C" w:rsidRDefault="0036103C" w:rsidP="0036103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36103C">
              <w:rPr>
                <w:rFonts w:ascii="Calibri" w:eastAsia="Times New Roman" w:hAnsi="Calibri" w:cs="Calibri"/>
                <w:color w:val="000000"/>
                <w:lang w:eastAsia="ru-RU"/>
              </w:rPr>
              <w:t>2</w:t>
            </w:r>
          </w:p>
        </w:tc>
        <w:tc>
          <w:tcPr>
            <w:tcW w:w="600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36103C" w:rsidRPr="0036103C" w:rsidRDefault="0036103C" w:rsidP="0036103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36103C">
              <w:rPr>
                <w:rFonts w:ascii="Calibri" w:eastAsia="Times New Roman" w:hAnsi="Calibri" w:cs="Calibri"/>
                <w:color w:val="000000"/>
                <w:lang w:eastAsia="ru-RU"/>
              </w:rPr>
              <w:t>Отправка заявки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36103C" w:rsidRPr="0036103C" w:rsidRDefault="0036103C" w:rsidP="0036103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36103C">
              <w:rPr>
                <w:rFonts w:ascii="Calibri" w:eastAsia="Times New Roman" w:hAnsi="Calibri" w:cs="Calibri"/>
                <w:color w:val="000000"/>
                <w:lang w:eastAsia="ru-RU"/>
              </w:rPr>
              <w:t>7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36103C" w:rsidRPr="0036103C" w:rsidRDefault="0036103C" w:rsidP="0036103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36103C">
              <w:rPr>
                <w:rFonts w:ascii="Calibri" w:eastAsia="Times New Roman" w:hAnsi="Calibri" w:cs="Calibri"/>
                <w:color w:val="000000"/>
                <w:lang w:eastAsia="ru-RU"/>
              </w:rPr>
              <w:t>0,3</w:t>
            </w:r>
          </w:p>
        </w:tc>
      </w:tr>
    </w:tbl>
    <w:p w:rsidR="0036103C" w:rsidRDefault="0036103C" w:rsidP="0036103C">
      <w:pPr>
        <w:pStyle w:val="PP3"/>
      </w:pPr>
      <w:bookmarkStart w:id="26" w:name="_Hlk34226884"/>
      <w:r>
        <w:t xml:space="preserve">Табл. 11. Воронка проекта </w:t>
      </w:r>
      <w:r w:rsidRPr="0036103C">
        <w:t>Страница входа только главная =&gt; Карточка товара =&gt; Отправка заявки</w:t>
      </w:r>
      <w:r>
        <w:t>.</w:t>
      </w:r>
    </w:p>
    <w:tbl>
      <w:tblPr>
        <w:tblW w:w="9351" w:type="dxa"/>
        <w:tblLook w:val="04A0"/>
      </w:tblPr>
      <w:tblGrid>
        <w:gridCol w:w="476"/>
        <w:gridCol w:w="6040"/>
        <w:gridCol w:w="1701"/>
        <w:gridCol w:w="1134"/>
      </w:tblGrid>
      <w:tr w:rsidR="0036103C" w:rsidRPr="0036103C" w:rsidTr="0036103C">
        <w:trPr>
          <w:trHeight w:val="690"/>
        </w:trPr>
        <w:tc>
          <w:tcPr>
            <w:tcW w:w="9351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B4C6E7"/>
            <w:vAlign w:val="center"/>
            <w:hideMark/>
          </w:tcPr>
          <w:p w:rsidR="0036103C" w:rsidRPr="0036103C" w:rsidRDefault="0036103C" w:rsidP="0036103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eastAsia="ru-RU"/>
              </w:rPr>
            </w:pPr>
            <w:bookmarkStart w:id="27" w:name="_Hlk34226907"/>
            <w:bookmarkEnd w:id="26"/>
            <w:r w:rsidRPr="0036103C">
              <w:rPr>
                <w:rFonts w:ascii="Calibri" w:eastAsia="Times New Roman" w:hAnsi="Calibri" w:cs="Calibri"/>
                <w:b/>
                <w:bCs/>
                <w:color w:val="000000"/>
                <w:lang w:eastAsia="ru-RU"/>
              </w:rPr>
              <w:t>Страница входа только главная =&gt; Карточка товара =&gt; Отправка заявки</w:t>
            </w:r>
            <w:bookmarkEnd w:id="27"/>
          </w:p>
        </w:tc>
      </w:tr>
      <w:tr w:rsidR="0036103C" w:rsidRPr="0036103C" w:rsidTr="0036103C">
        <w:trPr>
          <w:trHeight w:val="300"/>
        </w:trPr>
        <w:tc>
          <w:tcPr>
            <w:tcW w:w="47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36103C" w:rsidRPr="0036103C" w:rsidRDefault="0036103C" w:rsidP="0036103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i/>
                <w:iCs/>
                <w:color w:val="000000"/>
                <w:lang w:eastAsia="ru-RU"/>
              </w:rPr>
            </w:pPr>
            <w:r w:rsidRPr="0036103C">
              <w:rPr>
                <w:rFonts w:ascii="Calibri" w:eastAsia="Times New Roman" w:hAnsi="Calibri" w:cs="Calibri"/>
                <w:b/>
                <w:bCs/>
                <w:i/>
                <w:iCs/>
                <w:color w:val="000000"/>
                <w:lang w:eastAsia="ru-RU"/>
              </w:rPr>
              <w:t>№</w:t>
            </w:r>
          </w:p>
        </w:tc>
        <w:tc>
          <w:tcPr>
            <w:tcW w:w="60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36103C" w:rsidRPr="0036103C" w:rsidRDefault="0036103C" w:rsidP="0036103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i/>
                <w:iCs/>
                <w:color w:val="000000"/>
                <w:lang w:eastAsia="ru-RU"/>
              </w:rPr>
            </w:pPr>
            <w:r w:rsidRPr="0036103C">
              <w:rPr>
                <w:rFonts w:ascii="Calibri" w:eastAsia="Times New Roman" w:hAnsi="Calibri" w:cs="Calibri"/>
                <w:b/>
                <w:bCs/>
                <w:i/>
                <w:iCs/>
                <w:color w:val="000000"/>
                <w:lang w:eastAsia="ru-RU"/>
              </w:rPr>
              <w:t>Шаг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36103C" w:rsidRPr="0036103C" w:rsidRDefault="0036103C" w:rsidP="0036103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i/>
                <w:iCs/>
                <w:color w:val="000000"/>
                <w:lang w:eastAsia="ru-RU"/>
              </w:rPr>
            </w:pPr>
            <w:r w:rsidRPr="0036103C">
              <w:rPr>
                <w:rFonts w:ascii="Calibri" w:eastAsia="Times New Roman" w:hAnsi="Calibri" w:cs="Calibri"/>
                <w:b/>
                <w:bCs/>
                <w:i/>
                <w:iCs/>
                <w:color w:val="000000"/>
                <w:lang w:eastAsia="ru-RU"/>
              </w:rPr>
              <w:t>Данные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36103C" w:rsidRPr="0036103C" w:rsidRDefault="0036103C" w:rsidP="0036103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i/>
                <w:iCs/>
                <w:color w:val="000000"/>
                <w:lang w:eastAsia="ru-RU"/>
              </w:rPr>
            </w:pPr>
            <w:r w:rsidRPr="0036103C">
              <w:rPr>
                <w:rFonts w:ascii="Calibri" w:eastAsia="Times New Roman" w:hAnsi="Calibri" w:cs="Calibri"/>
                <w:b/>
                <w:bCs/>
                <w:i/>
                <w:iCs/>
                <w:color w:val="000000"/>
                <w:lang w:eastAsia="ru-RU"/>
              </w:rPr>
              <w:t>%</w:t>
            </w:r>
          </w:p>
        </w:tc>
      </w:tr>
      <w:tr w:rsidR="0036103C" w:rsidRPr="0036103C" w:rsidTr="0036103C">
        <w:trPr>
          <w:trHeight w:val="300"/>
        </w:trPr>
        <w:tc>
          <w:tcPr>
            <w:tcW w:w="47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36103C" w:rsidRPr="0036103C" w:rsidRDefault="0036103C" w:rsidP="0036103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36103C">
              <w:rPr>
                <w:rFonts w:ascii="Calibri" w:eastAsia="Times New Roman" w:hAnsi="Calibri" w:cs="Calibri"/>
                <w:color w:val="000000"/>
                <w:lang w:eastAsia="ru-RU"/>
              </w:rPr>
              <w:t>1</w:t>
            </w:r>
          </w:p>
        </w:tc>
        <w:tc>
          <w:tcPr>
            <w:tcW w:w="60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36103C" w:rsidRPr="0036103C" w:rsidRDefault="0036103C" w:rsidP="0036103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36103C">
              <w:rPr>
                <w:rFonts w:ascii="Calibri" w:eastAsia="Times New Roman" w:hAnsi="Calibri" w:cs="Calibri"/>
                <w:color w:val="000000"/>
                <w:lang w:eastAsia="ru-RU"/>
              </w:rPr>
              <w:t>Главная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36103C" w:rsidRPr="0036103C" w:rsidRDefault="0036103C" w:rsidP="0036103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36103C">
              <w:rPr>
                <w:rFonts w:ascii="Calibri" w:eastAsia="Times New Roman" w:hAnsi="Calibri" w:cs="Calibri"/>
                <w:color w:val="000000"/>
                <w:lang w:eastAsia="ru-RU"/>
              </w:rPr>
              <w:t>4 655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36103C" w:rsidRPr="0036103C" w:rsidRDefault="0036103C" w:rsidP="0036103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36103C">
              <w:rPr>
                <w:rFonts w:ascii="Calibri" w:eastAsia="Times New Roman" w:hAnsi="Calibri" w:cs="Calibri"/>
                <w:color w:val="000000"/>
                <w:lang w:eastAsia="ru-RU"/>
              </w:rPr>
              <w:t>100</w:t>
            </w:r>
          </w:p>
        </w:tc>
      </w:tr>
      <w:tr w:rsidR="0036103C" w:rsidRPr="0036103C" w:rsidTr="0036103C">
        <w:trPr>
          <w:trHeight w:val="600"/>
        </w:trPr>
        <w:tc>
          <w:tcPr>
            <w:tcW w:w="47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36103C" w:rsidRPr="0036103C" w:rsidRDefault="0036103C" w:rsidP="0036103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36103C">
              <w:rPr>
                <w:rFonts w:ascii="Calibri" w:eastAsia="Times New Roman" w:hAnsi="Calibri" w:cs="Calibri"/>
                <w:color w:val="000000"/>
                <w:lang w:eastAsia="ru-RU"/>
              </w:rPr>
              <w:t>2</w:t>
            </w:r>
          </w:p>
        </w:tc>
        <w:tc>
          <w:tcPr>
            <w:tcW w:w="60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36103C" w:rsidRPr="0036103C" w:rsidRDefault="0036103C" w:rsidP="0036103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36103C">
              <w:rPr>
                <w:rFonts w:ascii="Calibri" w:eastAsia="Times New Roman" w:hAnsi="Calibri" w:cs="Calibri"/>
                <w:color w:val="000000"/>
                <w:lang w:eastAsia="ru-RU"/>
              </w:rPr>
              <w:t>Переход на карточку товара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36103C" w:rsidRPr="0036103C" w:rsidRDefault="0036103C" w:rsidP="0036103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36103C">
              <w:rPr>
                <w:rFonts w:ascii="Calibri" w:eastAsia="Times New Roman" w:hAnsi="Calibri" w:cs="Calibri"/>
                <w:color w:val="000000"/>
                <w:lang w:eastAsia="ru-RU"/>
              </w:rPr>
              <w:t>1 321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36103C" w:rsidRPr="0036103C" w:rsidRDefault="0036103C" w:rsidP="0036103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36103C">
              <w:rPr>
                <w:rFonts w:ascii="Calibri" w:eastAsia="Times New Roman" w:hAnsi="Calibri" w:cs="Calibri"/>
                <w:color w:val="000000"/>
                <w:lang w:eastAsia="ru-RU"/>
              </w:rPr>
              <w:t>28,4</w:t>
            </w:r>
          </w:p>
        </w:tc>
      </w:tr>
      <w:tr w:rsidR="0036103C" w:rsidRPr="0036103C" w:rsidTr="0036103C">
        <w:trPr>
          <w:trHeight w:val="300"/>
        </w:trPr>
        <w:tc>
          <w:tcPr>
            <w:tcW w:w="47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36103C" w:rsidRPr="0036103C" w:rsidRDefault="0036103C" w:rsidP="0036103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36103C">
              <w:rPr>
                <w:rFonts w:ascii="Calibri" w:eastAsia="Times New Roman" w:hAnsi="Calibri" w:cs="Calibri"/>
                <w:color w:val="000000"/>
                <w:lang w:eastAsia="ru-RU"/>
              </w:rPr>
              <w:t>3</w:t>
            </w:r>
          </w:p>
        </w:tc>
        <w:tc>
          <w:tcPr>
            <w:tcW w:w="60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36103C" w:rsidRPr="0036103C" w:rsidRDefault="0036103C" w:rsidP="0036103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36103C">
              <w:rPr>
                <w:rFonts w:ascii="Calibri" w:eastAsia="Times New Roman" w:hAnsi="Calibri" w:cs="Calibri"/>
                <w:color w:val="000000"/>
                <w:lang w:eastAsia="ru-RU"/>
              </w:rPr>
              <w:t>Отправка заявки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36103C" w:rsidRPr="0036103C" w:rsidRDefault="0036103C" w:rsidP="0036103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36103C">
              <w:rPr>
                <w:rFonts w:ascii="Calibri" w:eastAsia="Times New Roman" w:hAnsi="Calibri" w:cs="Calibri"/>
                <w:color w:val="000000"/>
                <w:lang w:eastAsia="ru-RU"/>
              </w:rPr>
              <w:t>8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36103C" w:rsidRPr="0036103C" w:rsidRDefault="0036103C" w:rsidP="0036103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36103C">
              <w:rPr>
                <w:rFonts w:ascii="Calibri" w:eastAsia="Times New Roman" w:hAnsi="Calibri" w:cs="Calibri"/>
                <w:color w:val="000000"/>
                <w:lang w:eastAsia="ru-RU"/>
              </w:rPr>
              <w:t>0,61</w:t>
            </w:r>
          </w:p>
        </w:tc>
      </w:tr>
    </w:tbl>
    <w:p w:rsidR="0036103C" w:rsidRDefault="0036103C" w:rsidP="0036103C">
      <w:pPr>
        <w:pStyle w:val="PP3"/>
      </w:pPr>
      <w:bookmarkStart w:id="28" w:name="_Hlk34227002"/>
      <w:r>
        <w:t xml:space="preserve">Табл. 12. Воронка проекта </w:t>
      </w:r>
      <w:r w:rsidRPr="0036103C">
        <w:t>Форма обратного звонка: Страница входа =&gt; Клик на кнопку =&gt; Отправка формы</w:t>
      </w:r>
      <w:r>
        <w:t>.</w:t>
      </w:r>
    </w:p>
    <w:tbl>
      <w:tblPr>
        <w:tblW w:w="9351" w:type="dxa"/>
        <w:tblLook w:val="04A0"/>
      </w:tblPr>
      <w:tblGrid>
        <w:gridCol w:w="456"/>
        <w:gridCol w:w="6060"/>
        <w:gridCol w:w="1701"/>
        <w:gridCol w:w="1134"/>
      </w:tblGrid>
      <w:tr w:rsidR="0036103C" w:rsidRPr="0036103C" w:rsidTr="0036103C">
        <w:trPr>
          <w:trHeight w:val="690"/>
        </w:trPr>
        <w:tc>
          <w:tcPr>
            <w:tcW w:w="9351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B4C6E7"/>
            <w:vAlign w:val="center"/>
            <w:hideMark/>
          </w:tcPr>
          <w:p w:rsidR="0036103C" w:rsidRPr="0036103C" w:rsidRDefault="0036103C" w:rsidP="0036103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eastAsia="ru-RU"/>
              </w:rPr>
            </w:pPr>
            <w:bookmarkStart w:id="29" w:name="_Hlk34226922"/>
            <w:bookmarkEnd w:id="28"/>
            <w:r w:rsidRPr="0036103C">
              <w:rPr>
                <w:rFonts w:ascii="Calibri" w:eastAsia="Times New Roman" w:hAnsi="Calibri" w:cs="Calibri"/>
                <w:b/>
                <w:bCs/>
                <w:color w:val="000000"/>
                <w:lang w:eastAsia="ru-RU"/>
              </w:rPr>
              <w:t>Форма обратного звонка: Страница входа =&gt; Клик на кнопку =&gt; Отправка формы</w:t>
            </w:r>
            <w:bookmarkEnd w:id="29"/>
          </w:p>
        </w:tc>
      </w:tr>
      <w:tr w:rsidR="0036103C" w:rsidRPr="0036103C" w:rsidTr="0036103C">
        <w:trPr>
          <w:trHeight w:val="300"/>
        </w:trPr>
        <w:tc>
          <w:tcPr>
            <w:tcW w:w="45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36103C" w:rsidRPr="0036103C" w:rsidRDefault="0036103C" w:rsidP="0036103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i/>
                <w:iCs/>
                <w:color w:val="000000"/>
                <w:lang w:eastAsia="ru-RU"/>
              </w:rPr>
            </w:pPr>
            <w:r w:rsidRPr="0036103C">
              <w:rPr>
                <w:rFonts w:ascii="Calibri" w:eastAsia="Times New Roman" w:hAnsi="Calibri" w:cs="Calibri"/>
                <w:b/>
                <w:bCs/>
                <w:i/>
                <w:iCs/>
                <w:color w:val="000000"/>
                <w:lang w:eastAsia="ru-RU"/>
              </w:rPr>
              <w:t>№</w:t>
            </w:r>
          </w:p>
        </w:tc>
        <w:tc>
          <w:tcPr>
            <w:tcW w:w="60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36103C" w:rsidRPr="0036103C" w:rsidRDefault="0036103C" w:rsidP="0036103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i/>
                <w:iCs/>
                <w:color w:val="000000"/>
                <w:lang w:eastAsia="ru-RU"/>
              </w:rPr>
            </w:pPr>
            <w:r w:rsidRPr="0036103C">
              <w:rPr>
                <w:rFonts w:ascii="Calibri" w:eastAsia="Times New Roman" w:hAnsi="Calibri" w:cs="Calibri"/>
                <w:b/>
                <w:bCs/>
                <w:i/>
                <w:iCs/>
                <w:color w:val="000000"/>
                <w:lang w:eastAsia="ru-RU"/>
              </w:rPr>
              <w:t>Шаг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36103C" w:rsidRPr="0036103C" w:rsidRDefault="0036103C" w:rsidP="0036103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i/>
                <w:iCs/>
                <w:color w:val="000000"/>
                <w:lang w:eastAsia="ru-RU"/>
              </w:rPr>
            </w:pPr>
            <w:r w:rsidRPr="0036103C">
              <w:rPr>
                <w:rFonts w:ascii="Calibri" w:eastAsia="Times New Roman" w:hAnsi="Calibri" w:cs="Calibri"/>
                <w:b/>
                <w:bCs/>
                <w:i/>
                <w:iCs/>
                <w:color w:val="000000"/>
                <w:lang w:eastAsia="ru-RU"/>
              </w:rPr>
              <w:t>Данные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36103C" w:rsidRPr="0036103C" w:rsidRDefault="0036103C" w:rsidP="0036103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i/>
                <w:iCs/>
                <w:color w:val="000000"/>
                <w:lang w:eastAsia="ru-RU"/>
              </w:rPr>
            </w:pPr>
            <w:r w:rsidRPr="0036103C">
              <w:rPr>
                <w:rFonts w:ascii="Calibri" w:eastAsia="Times New Roman" w:hAnsi="Calibri" w:cs="Calibri"/>
                <w:b/>
                <w:bCs/>
                <w:i/>
                <w:iCs/>
                <w:color w:val="000000"/>
                <w:lang w:eastAsia="ru-RU"/>
              </w:rPr>
              <w:t>%</w:t>
            </w:r>
          </w:p>
        </w:tc>
      </w:tr>
      <w:tr w:rsidR="0036103C" w:rsidRPr="0036103C" w:rsidTr="0036103C">
        <w:trPr>
          <w:trHeight w:val="300"/>
        </w:trPr>
        <w:tc>
          <w:tcPr>
            <w:tcW w:w="45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36103C" w:rsidRPr="0036103C" w:rsidRDefault="0036103C" w:rsidP="0036103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36103C">
              <w:rPr>
                <w:rFonts w:ascii="Calibri" w:eastAsia="Times New Roman" w:hAnsi="Calibri" w:cs="Calibri"/>
                <w:color w:val="000000"/>
                <w:lang w:eastAsia="ru-RU"/>
              </w:rPr>
              <w:t>1</w:t>
            </w:r>
          </w:p>
        </w:tc>
        <w:tc>
          <w:tcPr>
            <w:tcW w:w="60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36103C" w:rsidRPr="0036103C" w:rsidRDefault="0036103C" w:rsidP="0036103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36103C">
              <w:rPr>
                <w:rFonts w:ascii="Calibri" w:eastAsia="Times New Roman" w:hAnsi="Calibri" w:cs="Calibri"/>
                <w:color w:val="000000"/>
                <w:lang w:eastAsia="ru-RU"/>
              </w:rPr>
              <w:t>Страница входа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36103C" w:rsidRPr="0036103C" w:rsidRDefault="0036103C" w:rsidP="0036103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36103C">
              <w:rPr>
                <w:rFonts w:ascii="Calibri" w:eastAsia="Times New Roman" w:hAnsi="Calibri" w:cs="Calibri"/>
                <w:color w:val="000000"/>
                <w:lang w:eastAsia="ru-RU"/>
              </w:rPr>
              <w:t>43 705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36103C" w:rsidRPr="0036103C" w:rsidRDefault="0036103C" w:rsidP="0036103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36103C">
              <w:rPr>
                <w:rFonts w:ascii="Calibri" w:eastAsia="Times New Roman" w:hAnsi="Calibri" w:cs="Calibri"/>
                <w:color w:val="000000"/>
                <w:lang w:eastAsia="ru-RU"/>
              </w:rPr>
              <w:t>100</w:t>
            </w:r>
          </w:p>
        </w:tc>
      </w:tr>
      <w:tr w:rsidR="0036103C" w:rsidRPr="0036103C" w:rsidTr="0036103C">
        <w:trPr>
          <w:trHeight w:val="600"/>
        </w:trPr>
        <w:tc>
          <w:tcPr>
            <w:tcW w:w="45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36103C" w:rsidRPr="0036103C" w:rsidRDefault="0036103C" w:rsidP="0036103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36103C">
              <w:rPr>
                <w:rFonts w:ascii="Calibri" w:eastAsia="Times New Roman" w:hAnsi="Calibri" w:cs="Calibri"/>
                <w:color w:val="000000"/>
                <w:lang w:eastAsia="ru-RU"/>
              </w:rPr>
              <w:t>2</w:t>
            </w:r>
          </w:p>
        </w:tc>
        <w:tc>
          <w:tcPr>
            <w:tcW w:w="60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36103C" w:rsidRPr="0036103C" w:rsidRDefault="0036103C" w:rsidP="0036103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36103C">
              <w:rPr>
                <w:rFonts w:ascii="Calibri" w:eastAsia="Times New Roman" w:hAnsi="Calibri" w:cs="Calibri"/>
                <w:color w:val="000000"/>
                <w:lang w:eastAsia="ru-RU"/>
              </w:rPr>
              <w:t>Клик на кнопку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36103C" w:rsidRPr="0036103C" w:rsidRDefault="0036103C" w:rsidP="0036103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36103C">
              <w:rPr>
                <w:rFonts w:ascii="Calibri" w:eastAsia="Times New Roman" w:hAnsi="Calibri" w:cs="Calibri"/>
                <w:color w:val="000000"/>
                <w:lang w:eastAsia="ru-RU"/>
              </w:rPr>
              <w:t>56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36103C" w:rsidRPr="0036103C" w:rsidRDefault="0036103C" w:rsidP="0036103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36103C">
              <w:rPr>
                <w:rFonts w:ascii="Calibri" w:eastAsia="Times New Roman" w:hAnsi="Calibri" w:cs="Calibri"/>
                <w:color w:val="000000"/>
                <w:lang w:eastAsia="ru-RU"/>
              </w:rPr>
              <w:t>0,1</w:t>
            </w:r>
          </w:p>
        </w:tc>
      </w:tr>
      <w:tr w:rsidR="0036103C" w:rsidRPr="0036103C" w:rsidTr="0036103C">
        <w:trPr>
          <w:trHeight w:val="300"/>
        </w:trPr>
        <w:tc>
          <w:tcPr>
            <w:tcW w:w="45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36103C" w:rsidRPr="0036103C" w:rsidRDefault="0036103C" w:rsidP="0036103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36103C">
              <w:rPr>
                <w:rFonts w:ascii="Calibri" w:eastAsia="Times New Roman" w:hAnsi="Calibri" w:cs="Calibri"/>
                <w:color w:val="000000"/>
                <w:lang w:eastAsia="ru-RU"/>
              </w:rPr>
              <w:t>3</w:t>
            </w:r>
          </w:p>
        </w:tc>
        <w:tc>
          <w:tcPr>
            <w:tcW w:w="60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36103C" w:rsidRPr="0036103C" w:rsidRDefault="0036103C" w:rsidP="0036103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36103C">
              <w:rPr>
                <w:rFonts w:ascii="Calibri" w:eastAsia="Times New Roman" w:hAnsi="Calibri" w:cs="Calibri"/>
                <w:color w:val="000000"/>
                <w:lang w:eastAsia="ru-RU"/>
              </w:rPr>
              <w:t>Отправка формы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36103C" w:rsidRPr="0036103C" w:rsidRDefault="0036103C" w:rsidP="0036103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36103C">
              <w:rPr>
                <w:rFonts w:ascii="Calibri" w:eastAsia="Times New Roman" w:hAnsi="Calibri" w:cs="Calibri"/>
                <w:color w:val="000000"/>
                <w:lang w:eastAsia="ru-RU"/>
              </w:rPr>
              <w:t>33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36103C" w:rsidRPr="0036103C" w:rsidRDefault="0036103C" w:rsidP="0036103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36103C">
              <w:rPr>
                <w:rFonts w:ascii="Calibri" w:eastAsia="Times New Roman" w:hAnsi="Calibri" w:cs="Calibri"/>
                <w:color w:val="000000"/>
                <w:lang w:eastAsia="ru-RU"/>
              </w:rPr>
              <w:t>58,9</w:t>
            </w:r>
          </w:p>
        </w:tc>
      </w:tr>
    </w:tbl>
    <w:p w:rsidR="0036103C" w:rsidRDefault="0036103C" w:rsidP="009F3434">
      <w:pPr>
        <w:pStyle w:val="PixelPlus"/>
      </w:pPr>
    </w:p>
    <w:p w:rsidR="0036103C" w:rsidRDefault="0036103C" w:rsidP="0036103C">
      <w:pPr>
        <w:pStyle w:val="PP3"/>
      </w:pPr>
      <w:bookmarkStart w:id="30" w:name="_Hlk34227062"/>
      <w:r>
        <w:lastRenderedPageBreak/>
        <w:t xml:space="preserve">Табл. 13. Воронка проекта </w:t>
      </w:r>
      <w:r w:rsidRPr="0036103C">
        <w:t xml:space="preserve">Страница входа только Главная =&gt; </w:t>
      </w:r>
      <w:proofErr w:type="spellStart"/>
      <w:r w:rsidRPr="0036103C">
        <w:t>Calltouch</w:t>
      </w:r>
      <w:proofErr w:type="spellEnd"/>
      <w:r>
        <w:t>.</w:t>
      </w:r>
    </w:p>
    <w:tbl>
      <w:tblPr>
        <w:tblW w:w="9351" w:type="dxa"/>
        <w:tblLook w:val="04A0"/>
      </w:tblPr>
      <w:tblGrid>
        <w:gridCol w:w="446"/>
        <w:gridCol w:w="6070"/>
        <w:gridCol w:w="1701"/>
        <w:gridCol w:w="1134"/>
      </w:tblGrid>
      <w:tr w:rsidR="0036103C" w:rsidRPr="0036103C" w:rsidTr="0036103C">
        <w:trPr>
          <w:trHeight w:val="570"/>
        </w:trPr>
        <w:tc>
          <w:tcPr>
            <w:tcW w:w="9351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B4C6E7"/>
            <w:vAlign w:val="center"/>
            <w:hideMark/>
          </w:tcPr>
          <w:p w:rsidR="0036103C" w:rsidRPr="0036103C" w:rsidRDefault="0036103C" w:rsidP="0036103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eastAsia="ru-RU"/>
              </w:rPr>
            </w:pPr>
            <w:bookmarkStart w:id="31" w:name="_Hlk34227015"/>
            <w:bookmarkEnd w:id="30"/>
            <w:r w:rsidRPr="0036103C">
              <w:rPr>
                <w:rFonts w:ascii="Calibri" w:eastAsia="Times New Roman" w:hAnsi="Calibri" w:cs="Calibri"/>
                <w:b/>
                <w:bCs/>
                <w:color w:val="000000"/>
                <w:lang w:eastAsia="ru-RU"/>
              </w:rPr>
              <w:t xml:space="preserve">Страница входа только Главная =&gt; </w:t>
            </w:r>
            <w:proofErr w:type="spellStart"/>
            <w:r w:rsidRPr="0036103C">
              <w:rPr>
                <w:rFonts w:ascii="Calibri" w:eastAsia="Times New Roman" w:hAnsi="Calibri" w:cs="Calibri"/>
                <w:b/>
                <w:bCs/>
                <w:color w:val="000000"/>
                <w:lang w:eastAsia="ru-RU"/>
              </w:rPr>
              <w:t>Calltouch</w:t>
            </w:r>
            <w:bookmarkEnd w:id="31"/>
            <w:proofErr w:type="spellEnd"/>
          </w:p>
        </w:tc>
      </w:tr>
      <w:tr w:rsidR="0036103C" w:rsidRPr="0036103C" w:rsidTr="0036103C">
        <w:trPr>
          <w:trHeight w:val="300"/>
        </w:trPr>
        <w:tc>
          <w:tcPr>
            <w:tcW w:w="44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36103C" w:rsidRPr="0036103C" w:rsidRDefault="0036103C" w:rsidP="0036103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i/>
                <w:iCs/>
                <w:color w:val="000000"/>
                <w:lang w:eastAsia="ru-RU"/>
              </w:rPr>
            </w:pPr>
            <w:r w:rsidRPr="0036103C">
              <w:rPr>
                <w:rFonts w:ascii="Calibri" w:eastAsia="Times New Roman" w:hAnsi="Calibri" w:cs="Calibri"/>
                <w:b/>
                <w:bCs/>
                <w:i/>
                <w:iCs/>
                <w:color w:val="000000"/>
                <w:lang w:eastAsia="ru-RU"/>
              </w:rPr>
              <w:t>№</w:t>
            </w:r>
          </w:p>
        </w:tc>
        <w:tc>
          <w:tcPr>
            <w:tcW w:w="60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36103C" w:rsidRPr="0036103C" w:rsidRDefault="0036103C" w:rsidP="0036103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i/>
                <w:iCs/>
                <w:color w:val="000000"/>
                <w:lang w:eastAsia="ru-RU"/>
              </w:rPr>
            </w:pPr>
            <w:r w:rsidRPr="0036103C">
              <w:rPr>
                <w:rFonts w:ascii="Calibri" w:eastAsia="Times New Roman" w:hAnsi="Calibri" w:cs="Calibri"/>
                <w:b/>
                <w:bCs/>
                <w:i/>
                <w:iCs/>
                <w:color w:val="000000"/>
                <w:lang w:eastAsia="ru-RU"/>
              </w:rPr>
              <w:t>Шаг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36103C" w:rsidRPr="0036103C" w:rsidRDefault="0036103C" w:rsidP="0036103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i/>
                <w:iCs/>
                <w:color w:val="000000"/>
                <w:lang w:eastAsia="ru-RU"/>
              </w:rPr>
            </w:pPr>
            <w:r w:rsidRPr="0036103C">
              <w:rPr>
                <w:rFonts w:ascii="Calibri" w:eastAsia="Times New Roman" w:hAnsi="Calibri" w:cs="Calibri"/>
                <w:b/>
                <w:bCs/>
                <w:i/>
                <w:iCs/>
                <w:color w:val="000000"/>
                <w:lang w:eastAsia="ru-RU"/>
              </w:rPr>
              <w:t>Данные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36103C" w:rsidRPr="0036103C" w:rsidRDefault="0036103C" w:rsidP="0036103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i/>
                <w:iCs/>
                <w:color w:val="000000"/>
                <w:lang w:eastAsia="ru-RU"/>
              </w:rPr>
            </w:pPr>
            <w:r w:rsidRPr="0036103C">
              <w:rPr>
                <w:rFonts w:ascii="Calibri" w:eastAsia="Times New Roman" w:hAnsi="Calibri" w:cs="Calibri"/>
                <w:b/>
                <w:bCs/>
                <w:i/>
                <w:iCs/>
                <w:color w:val="000000"/>
                <w:lang w:eastAsia="ru-RU"/>
              </w:rPr>
              <w:t>%</w:t>
            </w:r>
          </w:p>
        </w:tc>
      </w:tr>
      <w:tr w:rsidR="0036103C" w:rsidRPr="0036103C" w:rsidTr="0036103C">
        <w:trPr>
          <w:trHeight w:val="300"/>
        </w:trPr>
        <w:tc>
          <w:tcPr>
            <w:tcW w:w="44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36103C" w:rsidRPr="0036103C" w:rsidRDefault="0036103C" w:rsidP="0036103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36103C">
              <w:rPr>
                <w:rFonts w:ascii="Calibri" w:eastAsia="Times New Roman" w:hAnsi="Calibri" w:cs="Calibri"/>
                <w:color w:val="000000"/>
                <w:lang w:eastAsia="ru-RU"/>
              </w:rPr>
              <w:t>1</w:t>
            </w:r>
          </w:p>
        </w:tc>
        <w:tc>
          <w:tcPr>
            <w:tcW w:w="60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36103C" w:rsidRPr="0036103C" w:rsidRDefault="0036103C" w:rsidP="0036103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36103C">
              <w:rPr>
                <w:rFonts w:ascii="Calibri" w:eastAsia="Times New Roman" w:hAnsi="Calibri" w:cs="Calibri"/>
                <w:color w:val="000000"/>
                <w:lang w:eastAsia="ru-RU"/>
              </w:rPr>
              <w:t>Страница входа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36103C" w:rsidRPr="0036103C" w:rsidRDefault="0036103C" w:rsidP="0036103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36103C">
              <w:rPr>
                <w:rFonts w:ascii="Calibri" w:eastAsia="Times New Roman" w:hAnsi="Calibri" w:cs="Calibri"/>
                <w:color w:val="000000"/>
                <w:lang w:eastAsia="ru-RU"/>
              </w:rPr>
              <w:t>4 655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36103C" w:rsidRPr="0036103C" w:rsidRDefault="0036103C" w:rsidP="0036103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36103C">
              <w:rPr>
                <w:rFonts w:ascii="Calibri" w:eastAsia="Times New Roman" w:hAnsi="Calibri" w:cs="Calibri"/>
                <w:color w:val="000000"/>
                <w:lang w:eastAsia="ru-RU"/>
              </w:rPr>
              <w:t>100</w:t>
            </w:r>
          </w:p>
        </w:tc>
      </w:tr>
      <w:tr w:rsidR="0036103C" w:rsidRPr="0036103C" w:rsidTr="0036103C">
        <w:trPr>
          <w:trHeight w:val="300"/>
        </w:trPr>
        <w:tc>
          <w:tcPr>
            <w:tcW w:w="44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36103C" w:rsidRPr="0036103C" w:rsidRDefault="0036103C" w:rsidP="0036103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36103C">
              <w:rPr>
                <w:rFonts w:ascii="Calibri" w:eastAsia="Times New Roman" w:hAnsi="Calibri" w:cs="Calibri"/>
                <w:color w:val="000000"/>
                <w:lang w:eastAsia="ru-RU"/>
              </w:rPr>
              <w:t>2</w:t>
            </w:r>
          </w:p>
        </w:tc>
        <w:tc>
          <w:tcPr>
            <w:tcW w:w="60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36103C" w:rsidRPr="0036103C" w:rsidRDefault="0036103C" w:rsidP="0036103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36103C">
              <w:rPr>
                <w:rFonts w:ascii="Calibri" w:eastAsia="Times New Roman" w:hAnsi="Calibri" w:cs="Calibri"/>
                <w:color w:val="000000"/>
                <w:lang w:eastAsia="ru-RU"/>
              </w:rPr>
              <w:t xml:space="preserve">Звонок </w:t>
            </w:r>
            <w:proofErr w:type="spellStart"/>
            <w:r w:rsidRPr="0036103C">
              <w:rPr>
                <w:rFonts w:ascii="Calibri" w:eastAsia="Times New Roman" w:hAnsi="Calibri" w:cs="Calibri"/>
                <w:color w:val="000000"/>
                <w:lang w:eastAsia="ru-RU"/>
              </w:rPr>
              <w:t>Calltouh</w:t>
            </w:r>
            <w:proofErr w:type="spellEnd"/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36103C" w:rsidRPr="0036103C" w:rsidRDefault="0036103C" w:rsidP="0036103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36103C">
              <w:rPr>
                <w:rFonts w:ascii="Calibri" w:eastAsia="Times New Roman" w:hAnsi="Calibri" w:cs="Calibri"/>
                <w:color w:val="000000"/>
                <w:lang w:eastAsia="ru-RU"/>
              </w:rPr>
              <w:t>41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36103C" w:rsidRPr="0036103C" w:rsidRDefault="0036103C" w:rsidP="0036103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36103C">
              <w:rPr>
                <w:rFonts w:ascii="Calibri" w:eastAsia="Times New Roman" w:hAnsi="Calibri" w:cs="Calibri"/>
                <w:color w:val="000000"/>
                <w:lang w:eastAsia="ru-RU"/>
              </w:rPr>
              <w:t>0,9</w:t>
            </w:r>
          </w:p>
        </w:tc>
      </w:tr>
    </w:tbl>
    <w:p w:rsidR="0036103C" w:rsidRDefault="0036103C" w:rsidP="0036103C">
      <w:pPr>
        <w:pStyle w:val="PP3"/>
      </w:pPr>
      <w:bookmarkStart w:id="32" w:name="Табл_14"/>
      <w:bookmarkStart w:id="33" w:name="_Hlk34227079"/>
      <w:r>
        <w:t xml:space="preserve">Табл. 14. </w:t>
      </w:r>
      <w:bookmarkEnd w:id="32"/>
      <w:r>
        <w:t xml:space="preserve">Воронка проекта </w:t>
      </w:r>
      <w:r w:rsidRPr="0036103C">
        <w:t xml:space="preserve">Страница входа только Листинг  =&gt; </w:t>
      </w:r>
      <w:proofErr w:type="spellStart"/>
      <w:r w:rsidRPr="0036103C">
        <w:t>Calltouch</w:t>
      </w:r>
      <w:proofErr w:type="spellEnd"/>
      <w:r>
        <w:t>.</w:t>
      </w:r>
    </w:p>
    <w:tbl>
      <w:tblPr>
        <w:tblW w:w="9351" w:type="dxa"/>
        <w:tblLook w:val="04A0"/>
      </w:tblPr>
      <w:tblGrid>
        <w:gridCol w:w="449"/>
        <w:gridCol w:w="6067"/>
        <w:gridCol w:w="1701"/>
        <w:gridCol w:w="1134"/>
      </w:tblGrid>
      <w:tr w:rsidR="0036103C" w:rsidRPr="0036103C" w:rsidTr="0036103C">
        <w:trPr>
          <w:trHeight w:val="570"/>
        </w:trPr>
        <w:tc>
          <w:tcPr>
            <w:tcW w:w="9351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B4C6E7"/>
            <w:vAlign w:val="center"/>
            <w:hideMark/>
          </w:tcPr>
          <w:p w:rsidR="0036103C" w:rsidRPr="0036103C" w:rsidRDefault="0036103C" w:rsidP="0036103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eastAsia="ru-RU"/>
              </w:rPr>
            </w:pPr>
            <w:bookmarkStart w:id="34" w:name="_Hlk34227071"/>
            <w:bookmarkEnd w:id="33"/>
            <w:r w:rsidRPr="0036103C">
              <w:rPr>
                <w:rFonts w:ascii="Calibri" w:eastAsia="Times New Roman" w:hAnsi="Calibri" w:cs="Calibri"/>
                <w:b/>
                <w:bCs/>
                <w:color w:val="000000"/>
                <w:lang w:eastAsia="ru-RU"/>
              </w:rPr>
              <w:t xml:space="preserve">Страница входа только Листинг  =&gt; </w:t>
            </w:r>
            <w:proofErr w:type="spellStart"/>
            <w:r w:rsidRPr="0036103C">
              <w:rPr>
                <w:rFonts w:ascii="Calibri" w:eastAsia="Times New Roman" w:hAnsi="Calibri" w:cs="Calibri"/>
                <w:b/>
                <w:bCs/>
                <w:color w:val="000000"/>
                <w:lang w:eastAsia="ru-RU"/>
              </w:rPr>
              <w:t>Calltouch</w:t>
            </w:r>
            <w:bookmarkEnd w:id="34"/>
            <w:proofErr w:type="spellEnd"/>
          </w:p>
        </w:tc>
      </w:tr>
      <w:tr w:rsidR="0036103C" w:rsidRPr="0036103C" w:rsidTr="0036103C">
        <w:trPr>
          <w:trHeight w:val="300"/>
        </w:trPr>
        <w:tc>
          <w:tcPr>
            <w:tcW w:w="44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36103C" w:rsidRPr="0036103C" w:rsidRDefault="0036103C" w:rsidP="0036103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i/>
                <w:iCs/>
                <w:color w:val="000000"/>
                <w:lang w:eastAsia="ru-RU"/>
              </w:rPr>
            </w:pPr>
            <w:r w:rsidRPr="0036103C">
              <w:rPr>
                <w:rFonts w:ascii="Calibri" w:eastAsia="Times New Roman" w:hAnsi="Calibri" w:cs="Calibri"/>
                <w:b/>
                <w:bCs/>
                <w:i/>
                <w:iCs/>
                <w:color w:val="000000"/>
                <w:lang w:eastAsia="ru-RU"/>
              </w:rPr>
              <w:t>№</w:t>
            </w:r>
          </w:p>
        </w:tc>
        <w:tc>
          <w:tcPr>
            <w:tcW w:w="60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36103C" w:rsidRPr="0036103C" w:rsidRDefault="0036103C" w:rsidP="0036103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i/>
                <w:iCs/>
                <w:color w:val="000000"/>
                <w:lang w:eastAsia="ru-RU"/>
              </w:rPr>
            </w:pPr>
            <w:r w:rsidRPr="0036103C">
              <w:rPr>
                <w:rFonts w:ascii="Calibri" w:eastAsia="Times New Roman" w:hAnsi="Calibri" w:cs="Calibri"/>
                <w:b/>
                <w:bCs/>
                <w:i/>
                <w:iCs/>
                <w:color w:val="000000"/>
                <w:lang w:eastAsia="ru-RU"/>
              </w:rPr>
              <w:t>Шаг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36103C" w:rsidRPr="0036103C" w:rsidRDefault="0036103C" w:rsidP="0036103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i/>
                <w:iCs/>
                <w:color w:val="000000"/>
                <w:lang w:eastAsia="ru-RU"/>
              </w:rPr>
            </w:pPr>
            <w:r w:rsidRPr="0036103C">
              <w:rPr>
                <w:rFonts w:ascii="Calibri" w:eastAsia="Times New Roman" w:hAnsi="Calibri" w:cs="Calibri"/>
                <w:b/>
                <w:bCs/>
                <w:i/>
                <w:iCs/>
                <w:color w:val="000000"/>
                <w:lang w:eastAsia="ru-RU"/>
              </w:rPr>
              <w:t>Данные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36103C" w:rsidRPr="0036103C" w:rsidRDefault="0036103C" w:rsidP="0036103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i/>
                <w:iCs/>
                <w:color w:val="000000"/>
                <w:lang w:eastAsia="ru-RU"/>
              </w:rPr>
            </w:pPr>
            <w:r w:rsidRPr="0036103C">
              <w:rPr>
                <w:rFonts w:ascii="Calibri" w:eastAsia="Times New Roman" w:hAnsi="Calibri" w:cs="Calibri"/>
                <w:b/>
                <w:bCs/>
                <w:i/>
                <w:iCs/>
                <w:color w:val="000000"/>
                <w:lang w:eastAsia="ru-RU"/>
              </w:rPr>
              <w:t>%</w:t>
            </w:r>
          </w:p>
        </w:tc>
      </w:tr>
      <w:tr w:rsidR="0036103C" w:rsidRPr="0036103C" w:rsidTr="0036103C">
        <w:trPr>
          <w:trHeight w:val="300"/>
        </w:trPr>
        <w:tc>
          <w:tcPr>
            <w:tcW w:w="44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36103C" w:rsidRPr="0036103C" w:rsidRDefault="0036103C" w:rsidP="0036103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36103C">
              <w:rPr>
                <w:rFonts w:ascii="Calibri" w:eastAsia="Times New Roman" w:hAnsi="Calibri" w:cs="Calibri"/>
                <w:color w:val="000000"/>
                <w:lang w:eastAsia="ru-RU"/>
              </w:rPr>
              <w:t>1</w:t>
            </w:r>
          </w:p>
        </w:tc>
        <w:tc>
          <w:tcPr>
            <w:tcW w:w="60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36103C" w:rsidRPr="0036103C" w:rsidRDefault="0036103C" w:rsidP="0036103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36103C">
              <w:rPr>
                <w:rFonts w:ascii="Calibri" w:eastAsia="Times New Roman" w:hAnsi="Calibri" w:cs="Calibri"/>
                <w:color w:val="000000"/>
                <w:lang w:eastAsia="ru-RU"/>
              </w:rPr>
              <w:t>Страница входа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36103C" w:rsidRPr="0036103C" w:rsidRDefault="0036103C" w:rsidP="0036103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36103C">
              <w:rPr>
                <w:rFonts w:ascii="Calibri" w:eastAsia="Times New Roman" w:hAnsi="Calibri" w:cs="Calibri"/>
                <w:color w:val="000000"/>
                <w:lang w:eastAsia="ru-RU"/>
              </w:rPr>
              <w:t>36 938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36103C" w:rsidRPr="0036103C" w:rsidRDefault="0036103C" w:rsidP="0036103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36103C">
              <w:rPr>
                <w:rFonts w:ascii="Calibri" w:eastAsia="Times New Roman" w:hAnsi="Calibri" w:cs="Calibri"/>
                <w:color w:val="000000"/>
                <w:lang w:eastAsia="ru-RU"/>
              </w:rPr>
              <w:t>100</w:t>
            </w:r>
          </w:p>
        </w:tc>
      </w:tr>
      <w:tr w:rsidR="0036103C" w:rsidRPr="0036103C" w:rsidTr="0036103C">
        <w:trPr>
          <w:trHeight w:val="300"/>
        </w:trPr>
        <w:tc>
          <w:tcPr>
            <w:tcW w:w="44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36103C" w:rsidRPr="0036103C" w:rsidRDefault="0036103C" w:rsidP="0036103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36103C">
              <w:rPr>
                <w:rFonts w:ascii="Calibri" w:eastAsia="Times New Roman" w:hAnsi="Calibri" w:cs="Calibri"/>
                <w:color w:val="000000"/>
                <w:lang w:eastAsia="ru-RU"/>
              </w:rPr>
              <w:t>2</w:t>
            </w:r>
          </w:p>
        </w:tc>
        <w:tc>
          <w:tcPr>
            <w:tcW w:w="60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36103C" w:rsidRPr="0036103C" w:rsidRDefault="0036103C" w:rsidP="0036103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36103C">
              <w:rPr>
                <w:rFonts w:ascii="Calibri" w:eastAsia="Times New Roman" w:hAnsi="Calibri" w:cs="Calibri"/>
                <w:color w:val="000000"/>
                <w:lang w:eastAsia="ru-RU"/>
              </w:rPr>
              <w:t xml:space="preserve">Звонок </w:t>
            </w:r>
            <w:proofErr w:type="spellStart"/>
            <w:r w:rsidRPr="0036103C">
              <w:rPr>
                <w:rFonts w:ascii="Calibri" w:eastAsia="Times New Roman" w:hAnsi="Calibri" w:cs="Calibri"/>
                <w:color w:val="000000"/>
                <w:lang w:eastAsia="ru-RU"/>
              </w:rPr>
              <w:t>Calltouh</w:t>
            </w:r>
            <w:proofErr w:type="spellEnd"/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36103C" w:rsidRPr="0036103C" w:rsidRDefault="0036103C" w:rsidP="0036103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36103C">
              <w:rPr>
                <w:rFonts w:ascii="Calibri" w:eastAsia="Times New Roman" w:hAnsi="Calibri" w:cs="Calibri"/>
                <w:color w:val="000000"/>
                <w:lang w:eastAsia="ru-RU"/>
              </w:rPr>
              <w:t>152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36103C" w:rsidRPr="0036103C" w:rsidRDefault="0036103C" w:rsidP="0036103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36103C">
              <w:rPr>
                <w:rFonts w:ascii="Calibri" w:eastAsia="Times New Roman" w:hAnsi="Calibri" w:cs="Calibri"/>
                <w:color w:val="000000"/>
                <w:lang w:eastAsia="ru-RU"/>
              </w:rPr>
              <w:t>0,4</w:t>
            </w:r>
          </w:p>
        </w:tc>
      </w:tr>
    </w:tbl>
    <w:p w:rsidR="0036103C" w:rsidRDefault="0036103C" w:rsidP="0036103C">
      <w:pPr>
        <w:pStyle w:val="PP3"/>
      </w:pPr>
      <w:bookmarkStart w:id="35" w:name="_Hlk34227124"/>
      <w:r>
        <w:t xml:space="preserve">Табл. 15. Воронка проекта </w:t>
      </w:r>
      <w:r w:rsidRPr="0036103C">
        <w:t xml:space="preserve">Страница входа только Карточка товара  =&gt; </w:t>
      </w:r>
      <w:proofErr w:type="spellStart"/>
      <w:r w:rsidRPr="0036103C">
        <w:t>Calltouch</w:t>
      </w:r>
      <w:proofErr w:type="spellEnd"/>
      <w:r>
        <w:t>.</w:t>
      </w:r>
    </w:p>
    <w:tbl>
      <w:tblPr>
        <w:tblW w:w="9351" w:type="dxa"/>
        <w:tblLook w:val="04A0"/>
      </w:tblPr>
      <w:tblGrid>
        <w:gridCol w:w="484"/>
        <w:gridCol w:w="6032"/>
        <w:gridCol w:w="1701"/>
        <w:gridCol w:w="1134"/>
      </w:tblGrid>
      <w:tr w:rsidR="0036103C" w:rsidRPr="0036103C" w:rsidTr="0036103C">
        <w:trPr>
          <w:trHeight w:val="570"/>
        </w:trPr>
        <w:tc>
          <w:tcPr>
            <w:tcW w:w="9351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B4C6E7"/>
            <w:vAlign w:val="center"/>
            <w:hideMark/>
          </w:tcPr>
          <w:p w:rsidR="0036103C" w:rsidRPr="0036103C" w:rsidRDefault="0036103C" w:rsidP="0036103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eastAsia="ru-RU"/>
              </w:rPr>
            </w:pPr>
            <w:bookmarkStart w:id="36" w:name="_Hlk34227088"/>
            <w:bookmarkEnd w:id="35"/>
            <w:r w:rsidRPr="0036103C">
              <w:rPr>
                <w:rFonts w:ascii="Calibri" w:eastAsia="Times New Roman" w:hAnsi="Calibri" w:cs="Calibri"/>
                <w:b/>
                <w:bCs/>
                <w:color w:val="000000"/>
                <w:lang w:eastAsia="ru-RU"/>
              </w:rPr>
              <w:t xml:space="preserve">Страница входа только Карточка товара  =&gt; </w:t>
            </w:r>
            <w:proofErr w:type="spellStart"/>
            <w:r w:rsidRPr="0036103C">
              <w:rPr>
                <w:rFonts w:ascii="Calibri" w:eastAsia="Times New Roman" w:hAnsi="Calibri" w:cs="Calibri"/>
                <w:b/>
                <w:bCs/>
                <w:color w:val="000000"/>
                <w:lang w:eastAsia="ru-RU"/>
              </w:rPr>
              <w:t>Calltouch</w:t>
            </w:r>
            <w:bookmarkEnd w:id="36"/>
            <w:proofErr w:type="spellEnd"/>
          </w:p>
        </w:tc>
      </w:tr>
      <w:tr w:rsidR="0036103C" w:rsidRPr="0036103C" w:rsidTr="0036103C">
        <w:trPr>
          <w:trHeight w:val="300"/>
        </w:trPr>
        <w:tc>
          <w:tcPr>
            <w:tcW w:w="48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36103C" w:rsidRPr="0036103C" w:rsidRDefault="0036103C" w:rsidP="0036103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i/>
                <w:iCs/>
                <w:color w:val="000000"/>
                <w:lang w:eastAsia="ru-RU"/>
              </w:rPr>
            </w:pPr>
            <w:r w:rsidRPr="0036103C">
              <w:rPr>
                <w:rFonts w:ascii="Calibri" w:eastAsia="Times New Roman" w:hAnsi="Calibri" w:cs="Calibri"/>
                <w:b/>
                <w:bCs/>
                <w:i/>
                <w:iCs/>
                <w:color w:val="000000"/>
                <w:lang w:eastAsia="ru-RU"/>
              </w:rPr>
              <w:t>№</w:t>
            </w:r>
          </w:p>
        </w:tc>
        <w:tc>
          <w:tcPr>
            <w:tcW w:w="60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36103C" w:rsidRPr="0036103C" w:rsidRDefault="0036103C" w:rsidP="0036103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i/>
                <w:iCs/>
                <w:color w:val="000000"/>
                <w:lang w:eastAsia="ru-RU"/>
              </w:rPr>
            </w:pPr>
            <w:r w:rsidRPr="0036103C">
              <w:rPr>
                <w:rFonts w:ascii="Calibri" w:eastAsia="Times New Roman" w:hAnsi="Calibri" w:cs="Calibri"/>
                <w:b/>
                <w:bCs/>
                <w:i/>
                <w:iCs/>
                <w:color w:val="000000"/>
                <w:lang w:eastAsia="ru-RU"/>
              </w:rPr>
              <w:t>Шаг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36103C" w:rsidRPr="0036103C" w:rsidRDefault="0036103C" w:rsidP="0036103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i/>
                <w:iCs/>
                <w:color w:val="000000"/>
                <w:lang w:eastAsia="ru-RU"/>
              </w:rPr>
            </w:pPr>
            <w:r w:rsidRPr="0036103C">
              <w:rPr>
                <w:rFonts w:ascii="Calibri" w:eastAsia="Times New Roman" w:hAnsi="Calibri" w:cs="Calibri"/>
                <w:b/>
                <w:bCs/>
                <w:i/>
                <w:iCs/>
                <w:color w:val="000000"/>
                <w:lang w:eastAsia="ru-RU"/>
              </w:rPr>
              <w:t>Данные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36103C" w:rsidRPr="0036103C" w:rsidRDefault="0036103C" w:rsidP="0036103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i/>
                <w:iCs/>
                <w:color w:val="000000"/>
                <w:lang w:eastAsia="ru-RU"/>
              </w:rPr>
            </w:pPr>
            <w:r w:rsidRPr="0036103C">
              <w:rPr>
                <w:rFonts w:ascii="Calibri" w:eastAsia="Times New Roman" w:hAnsi="Calibri" w:cs="Calibri"/>
                <w:b/>
                <w:bCs/>
                <w:i/>
                <w:iCs/>
                <w:color w:val="000000"/>
                <w:lang w:eastAsia="ru-RU"/>
              </w:rPr>
              <w:t>%</w:t>
            </w:r>
          </w:p>
        </w:tc>
      </w:tr>
      <w:tr w:rsidR="0036103C" w:rsidRPr="0036103C" w:rsidTr="0036103C">
        <w:trPr>
          <w:trHeight w:val="300"/>
        </w:trPr>
        <w:tc>
          <w:tcPr>
            <w:tcW w:w="48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36103C" w:rsidRPr="0036103C" w:rsidRDefault="0036103C" w:rsidP="0036103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36103C">
              <w:rPr>
                <w:rFonts w:ascii="Calibri" w:eastAsia="Times New Roman" w:hAnsi="Calibri" w:cs="Calibri"/>
                <w:color w:val="000000"/>
                <w:lang w:eastAsia="ru-RU"/>
              </w:rPr>
              <w:t>1</w:t>
            </w:r>
          </w:p>
        </w:tc>
        <w:tc>
          <w:tcPr>
            <w:tcW w:w="60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36103C" w:rsidRPr="0036103C" w:rsidRDefault="0036103C" w:rsidP="0036103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36103C">
              <w:rPr>
                <w:rFonts w:ascii="Calibri" w:eastAsia="Times New Roman" w:hAnsi="Calibri" w:cs="Calibri"/>
                <w:color w:val="000000"/>
                <w:lang w:eastAsia="ru-RU"/>
              </w:rPr>
              <w:t>Страница входа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36103C" w:rsidRPr="0036103C" w:rsidRDefault="0036103C" w:rsidP="0036103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36103C">
              <w:rPr>
                <w:rFonts w:ascii="Calibri" w:eastAsia="Times New Roman" w:hAnsi="Calibri" w:cs="Calibri"/>
                <w:color w:val="000000"/>
                <w:lang w:eastAsia="ru-RU"/>
              </w:rPr>
              <w:t>836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36103C" w:rsidRPr="0036103C" w:rsidRDefault="0036103C" w:rsidP="0036103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36103C">
              <w:rPr>
                <w:rFonts w:ascii="Calibri" w:eastAsia="Times New Roman" w:hAnsi="Calibri" w:cs="Calibri"/>
                <w:color w:val="000000"/>
                <w:lang w:eastAsia="ru-RU"/>
              </w:rPr>
              <w:t>100</w:t>
            </w:r>
          </w:p>
        </w:tc>
      </w:tr>
      <w:tr w:rsidR="0036103C" w:rsidRPr="0036103C" w:rsidTr="0036103C">
        <w:trPr>
          <w:trHeight w:val="300"/>
        </w:trPr>
        <w:tc>
          <w:tcPr>
            <w:tcW w:w="48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36103C" w:rsidRPr="0036103C" w:rsidRDefault="0036103C" w:rsidP="0036103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36103C">
              <w:rPr>
                <w:rFonts w:ascii="Calibri" w:eastAsia="Times New Roman" w:hAnsi="Calibri" w:cs="Calibri"/>
                <w:color w:val="000000"/>
                <w:lang w:eastAsia="ru-RU"/>
              </w:rPr>
              <w:t>2</w:t>
            </w:r>
          </w:p>
        </w:tc>
        <w:tc>
          <w:tcPr>
            <w:tcW w:w="60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36103C" w:rsidRPr="0036103C" w:rsidRDefault="0036103C" w:rsidP="0036103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36103C">
              <w:rPr>
                <w:rFonts w:ascii="Calibri" w:eastAsia="Times New Roman" w:hAnsi="Calibri" w:cs="Calibri"/>
                <w:color w:val="000000"/>
                <w:lang w:eastAsia="ru-RU"/>
              </w:rPr>
              <w:t xml:space="preserve">Звонок </w:t>
            </w:r>
            <w:proofErr w:type="spellStart"/>
            <w:r w:rsidRPr="0036103C">
              <w:rPr>
                <w:rFonts w:ascii="Calibri" w:eastAsia="Times New Roman" w:hAnsi="Calibri" w:cs="Calibri"/>
                <w:color w:val="000000"/>
                <w:lang w:eastAsia="ru-RU"/>
              </w:rPr>
              <w:t>Calltouh</w:t>
            </w:r>
            <w:proofErr w:type="spellEnd"/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36103C" w:rsidRPr="0036103C" w:rsidRDefault="0036103C" w:rsidP="0036103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36103C">
              <w:rPr>
                <w:rFonts w:ascii="Calibri" w:eastAsia="Times New Roman" w:hAnsi="Calibri" w:cs="Calibri"/>
                <w:color w:val="000000"/>
                <w:lang w:eastAsia="ru-RU"/>
              </w:rPr>
              <w:t>3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36103C" w:rsidRPr="0036103C" w:rsidRDefault="0036103C" w:rsidP="0036103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36103C">
              <w:rPr>
                <w:rFonts w:ascii="Calibri" w:eastAsia="Times New Roman" w:hAnsi="Calibri" w:cs="Calibri"/>
                <w:color w:val="000000"/>
                <w:lang w:eastAsia="ru-RU"/>
              </w:rPr>
              <w:t>0,4</w:t>
            </w:r>
          </w:p>
        </w:tc>
      </w:tr>
    </w:tbl>
    <w:p w:rsidR="0036103C" w:rsidRDefault="0036103C" w:rsidP="0036103C">
      <w:pPr>
        <w:pStyle w:val="PP3"/>
      </w:pPr>
      <w:bookmarkStart w:id="37" w:name="_Hlk34227153"/>
      <w:r>
        <w:t xml:space="preserve">Табл. 16. Воронка проекта </w:t>
      </w:r>
      <w:r w:rsidRPr="0036103C">
        <w:t xml:space="preserve">Страница входа только </w:t>
      </w:r>
      <w:proofErr w:type="spellStart"/>
      <w:r w:rsidRPr="0036103C">
        <w:t>Инфо</w:t>
      </w:r>
      <w:proofErr w:type="spellEnd"/>
      <w:r w:rsidRPr="0036103C">
        <w:t xml:space="preserve">  =&gt; </w:t>
      </w:r>
      <w:proofErr w:type="spellStart"/>
      <w:r w:rsidRPr="0036103C">
        <w:t>Calltouch</w:t>
      </w:r>
      <w:proofErr w:type="spellEnd"/>
      <w:r>
        <w:t>.</w:t>
      </w:r>
    </w:p>
    <w:tbl>
      <w:tblPr>
        <w:tblW w:w="9351" w:type="dxa"/>
        <w:tblLook w:val="04A0"/>
      </w:tblPr>
      <w:tblGrid>
        <w:gridCol w:w="446"/>
        <w:gridCol w:w="6070"/>
        <w:gridCol w:w="1716"/>
        <w:gridCol w:w="1119"/>
      </w:tblGrid>
      <w:tr w:rsidR="0036103C" w:rsidRPr="0036103C" w:rsidTr="0036103C">
        <w:trPr>
          <w:trHeight w:val="570"/>
        </w:trPr>
        <w:tc>
          <w:tcPr>
            <w:tcW w:w="9351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B4C6E7"/>
            <w:vAlign w:val="center"/>
            <w:hideMark/>
          </w:tcPr>
          <w:p w:rsidR="0036103C" w:rsidRPr="0036103C" w:rsidRDefault="0036103C" w:rsidP="0036103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eastAsia="ru-RU"/>
              </w:rPr>
            </w:pPr>
            <w:bookmarkStart w:id="38" w:name="_Hlk34227133"/>
            <w:bookmarkEnd w:id="37"/>
            <w:r w:rsidRPr="0036103C">
              <w:rPr>
                <w:rFonts w:ascii="Calibri" w:eastAsia="Times New Roman" w:hAnsi="Calibri" w:cs="Calibri"/>
                <w:b/>
                <w:bCs/>
                <w:color w:val="000000"/>
                <w:lang w:eastAsia="ru-RU"/>
              </w:rPr>
              <w:t xml:space="preserve">Страница входа только </w:t>
            </w:r>
            <w:proofErr w:type="spellStart"/>
            <w:r w:rsidRPr="0036103C">
              <w:rPr>
                <w:rFonts w:ascii="Calibri" w:eastAsia="Times New Roman" w:hAnsi="Calibri" w:cs="Calibri"/>
                <w:b/>
                <w:bCs/>
                <w:color w:val="000000"/>
                <w:lang w:eastAsia="ru-RU"/>
              </w:rPr>
              <w:t>Инфо</w:t>
            </w:r>
            <w:proofErr w:type="spellEnd"/>
            <w:r w:rsidRPr="0036103C">
              <w:rPr>
                <w:rFonts w:ascii="Calibri" w:eastAsia="Times New Roman" w:hAnsi="Calibri" w:cs="Calibri"/>
                <w:b/>
                <w:bCs/>
                <w:color w:val="000000"/>
                <w:lang w:eastAsia="ru-RU"/>
              </w:rPr>
              <w:t xml:space="preserve">  =&gt; </w:t>
            </w:r>
            <w:proofErr w:type="spellStart"/>
            <w:r w:rsidRPr="0036103C">
              <w:rPr>
                <w:rFonts w:ascii="Calibri" w:eastAsia="Times New Roman" w:hAnsi="Calibri" w:cs="Calibri"/>
                <w:b/>
                <w:bCs/>
                <w:color w:val="000000"/>
                <w:lang w:eastAsia="ru-RU"/>
              </w:rPr>
              <w:t>Calltouch</w:t>
            </w:r>
            <w:bookmarkEnd w:id="38"/>
            <w:proofErr w:type="spellEnd"/>
          </w:p>
        </w:tc>
      </w:tr>
      <w:tr w:rsidR="0036103C" w:rsidRPr="0036103C" w:rsidTr="0036103C">
        <w:trPr>
          <w:trHeight w:val="300"/>
        </w:trPr>
        <w:tc>
          <w:tcPr>
            <w:tcW w:w="44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36103C" w:rsidRPr="0036103C" w:rsidRDefault="0036103C" w:rsidP="0036103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i/>
                <w:iCs/>
                <w:color w:val="000000"/>
                <w:lang w:eastAsia="ru-RU"/>
              </w:rPr>
            </w:pPr>
            <w:r w:rsidRPr="0036103C">
              <w:rPr>
                <w:rFonts w:ascii="Calibri" w:eastAsia="Times New Roman" w:hAnsi="Calibri" w:cs="Calibri"/>
                <w:b/>
                <w:bCs/>
                <w:i/>
                <w:iCs/>
                <w:color w:val="000000"/>
                <w:lang w:eastAsia="ru-RU"/>
              </w:rPr>
              <w:t>№</w:t>
            </w:r>
          </w:p>
        </w:tc>
        <w:tc>
          <w:tcPr>
            <w:tcW w:w="60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36103C" w:rsidRPr="0036103C" w:rsidRDefault="0036103C" w:rsidP="0036103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i/>
                <w:iCs/>
                <w:color w:val="000000"/>
                <w:lang w:eastAsia="ru-RU"/>
              </w:rPr>
            </w:pPr>
            <w:r w:rsidRPr="0036103C">
              <w:rPr>
                <w:rFonts w:ascii="Calibri" w:eastAsia="Times New Roman" w:hAnsi="Calibri" w:cs="Calibri"/>
                <w:b/>
                <w:bCs/>
                <w:i/>
                <w:iCs/>
                <w:color w:val="000000"/>
                <w:lang w:eastAsia="ru-RU"/>
              </w:rPr>
              <w:t>Шаг</w:t>
            </w:r>
          </w:p>
        </w:tc>
        <w:tc>
          <w:tcPr>
            <w:tcW w:w="17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36103C" w:rsidRPr="0036103C" w:rsidRDefault="0036103C" w:rsidP="0036103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i/>
                <w:iCs/>
                <w:color w:val="000000"/>
                <w:lang w:eastAsia="ru-RU"/>
              </w:rPr>
            </w:pPr>
            <w:r w:rsidRPr="0036103C">
              <w:rPr>
                <w:rFonts w:ascii="Calibri" w:eastAsia="Times New Roman" w:hAnsi="Calibri" w:cs="Calibri"/>
                <w:b/>
                <w:bCs/>
                <w:i/>
                <w:iCs/>
                <w:color w:val="000000"/>
                <w:lang w:eastAsia="ru-RU"/>
              </w:rPr>
              <w:t>Данные</w:t>
            </w:r>
          </w:p>
        </w:tc>
        <w:tc>
          <w:tcPr>
            <w:tcW w:w="11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36103C" w:rsidRPr="0036103C" w:rsidRDefault="0036103C" w:rsidP="0036103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i/>
                <w:iCs/>
                <w:color w:val="000000"/>
                <w:lang w:eastAsia="ru-RU"/>
              </w:rPr>
            </w:pPr>
            <w:r w:rsidRPr="0036103C">
              <w:rPr>
                <w:rFonts w:ascii="Calibri" w:eastAsia="Times New Roman" w:hAnsi="Calibri" w:cs="Calibri"/>
                <w:b/>
                <w:bCs/>
                <w:i/>
                <w:iCs/>
                <w:color w:val="000000"/>
                <w:lang w:eastAsia="ru-RU"/>
              </w:rPr>
              <w:t>%</w:t>
            </w:r>
          </w:p>
        </w:tc>
      </w:tr>
      <w:tr w:rsidR="0036103C" w:rsidRPr="0036103C" w:rsidTr="0036103C">
        <w:trPr>
          <w:trHeight w:val="300"/>
        </w:trPr>
        <w:tc>
          <w:tcPr>
            <w:tcW w:w="44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36103C" w:rsidRPr="0036103C" w:rsidRDefault="0036103C" w:rsidP="0036103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36103C">
              <w:rPr>
                <w:rFonts w:ascii="Calibri" w:eastAsia="Times New Roman" w:hAnsi="Calibri" w:cs="Calibri"/>
                <w:color w:val="000000"/>
                <w:lang w:eastAsia="ru-RU"/>
              </w:rPr>
              <w:t>1</w:t>
            </w:r>
          </w:p>
        </w:tc>
        <w:tc>
          <w:tcPr>
            <w:tcW w:w="60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36103C" w:rsidRPr="0036103C" w:rsidRDefault="0036103C" w:rsidP="0036103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36103C">
              <w:rPr>
                <w:rFonts w:ascii="Calibri" w:eastAsia="Times New Roman" w:hAnsi="Calibri" w:cs="Calibri"/>
                <w:color w:val="000000"/>
                <w:lang w:eastAsia="ru-RU"/>
              </w:rPr>
              <w:t>Страница входа</w:t>
            </w:r>
          </w:p>
        </w:tc>
        <w:tc>
          <w:tcPr>
            <w:tcW w:w="17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36103C" w:rsidRPr="0036103C" w:rsidRDefault="0036103C" w:rsidP="0036103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36103C">
              <w:rPr>
                <w:rFonts w:ascii="Calibri" w:eastAsia="Times New Roman" w:hAnsi="Calibri" w:cs="Calibri"/>
                <w:color w:val="000000"/>
                <w:lang w:eastAsia="ru-RU"/>
              </w:rPr>
              <w:t>1 526</w:t>
            </w:r>
          </w:p>
        </w:tc>
        <w:tc>
          <w:tcPr>
            <w:tcW w:w="11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36103C" w:rsidRPr="0036103C" w:rsidRDefault="0036103C" w:rsidP="0036103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36103C">
              <w:rPr>
                <w:rFonts w:ascii="Calibri" w:eastAsia="Times New Roman" w:hAnsi="Calibri" w:cs="Calibri"/>
                <w:color w:val="000000"/>
                <w:lang w:eastAsia="ru-RU"/>
              </w:rPr>
              <w:t>100</w:t>
            </w:r>
          </w:p>
        </w:tc>
      </w:tr>
      <w:tr w:rsidR="0036103C" w:rsidRPr="0036103C" w:rsidTr="0036103C">
        <w:trPr>
          <w:trHeight w:val="300"/>
        </w:trPr>
        <w:tc>
          <w:tcPr>
            <w:tcW w:w="44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36103C" w:rsidRPr="0036103C" w:rsidRDefault="0036103C" w:rsidP="0036103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36103C">
              <w:rPr>
                <w:rFonts w:ascii="Calibri" w:eastAsia="Times New Roman" w:hAnsi="Calibri" w:cs="Calibri"/>
                <w:color w:val="000000"/>
                <w:lang w:eastAsia="ru-RU"/>
              </w:rPr>
              <w:t>2</w:t>
            </w:r>
          </w:p>
        </w:tc>
        <w:tc>
          <w:tcPr>
            <w:tcW w:w="60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36103C" w:rsidRPr="0036103C" w:rsidRDefault="0036103C" w:rsidP="0036103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36103C">
              <w:rPr>
                <w:rFonts w:ascii="Calibri" w:eastAsia="Times New Roman" w:hAnsi="Calibri" w:cs="Calibri"/>
                <w:color w:val="000000"/>
                <w:lang w:eastAsia="ru-RU"/>
              </w:rPr>
              <w:t xml:space="preserve">Звонок </w:t>
            </w:r>
            <w:proofErr w:type="spellStart"/>
            <w:r w:rsidRPr="0036103C">
              <w:rPr>
                <w:rFonts w:ascii="Calibri" w:eastAsia="Times New Roman" w:hAnsi="Calibri" w:cs="Calibri"/>
                <w:color w:val="000000"/>
                <w:lang w:eastAsia="ru-RU"/>
              </w:rPr>
              <w:t>Calltouh</w:t>
            </w:r>
            <w:proofErr w:type="spellEnd"/>
          </w:p>
        </w:tc>
        <w:tc>
          <w:tcPr>
            <w:tcW w:w="17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36103C" w:rsidRPr="0036103C" w:rsidRDefault="0036103C" w:rsidP="0036103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36103C">
              <w:rPr>
                <w:rFonts w:ascii="Calibri" w:eastAsia="Times New Roman" w:hAnsi="Calibri" w:cs="Calibri"/>
                <w:color w:val="000000"/>
                <w:lang w:eastAsia="ru-RU"/>
              </w:rPr>
              <w:t>7</w:t>
            </w:r>
          </w:p>
        </w:tc>
        <w:tc>
          <w:tcPr>
            <w:tcW w:w="11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36103C" w:rsidRPr="0036103C" w:rsidRDefault="0036103C" w:rsidP="0036103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36103C">
              <w:rPr>
                <w:rFonts w:ascii="Calibri" w:eastAsia="Times New Roman" w:hAnsi="Calibri" w:cs="Calibri"/>
                <w:color w:val="000000"/>
                <w:lang w:eastAsia="ru-RU"/>
              </w:rPr>
              <w:t>0,5</w:t>
            </w:r>
          </w:p>
        </w:tc>
      </w:tr>
    </w:tbl>
    <w:p w:rsidR="0036103C" w:rsidRDefault="0036103C" w:rsidP="0036103C">
      <w:pPr>
        <w:pStyle w:val="PP3"/>
      </w:pPr>
      <w:bookmarkStart w:id="39" w:name="_Hlk34227177"/>
      <w:r>
        <w:t>Табл. 17. Воронка проекта</w:t>
      </w:r>
      <w:proofErr w:type="gramStart"/>
      <w:r>
        <w:t xml:space="preserve"> </w:t>
      </w:r>
      <w:r w:rsidRPr="0036103C">
        <w:t>Л</w:t>
      </w:r>
      <w:proofErr w:type="gramEnd"/>
      <w:r w:rsidRPr="0036103C">
        <w:t xml:space="preserve">юбая страница входа =&gt; </w:t>
      </w:r>
      <w:proofErr w:type="spellStart"/>
      <w:r w:rsidRPr="0036103C">
        <w:t>Calltouch</w:t>
      </w:r>
      <w:proofErr w:type="spellEnd"/>
      <w:r>
        <w:t>.</w:t>
      </w:r>
    </w:p>
    <w:tbl>
      <w:tblPr>
        <w:tblW w:w="9351" w:type="dxa"/>
        <w:tblLook w:val="04A0"/>
      </w:tblPr>
      <w:tblGrid>
        <w:gridCol w:w="446"/>
        <w:gridCol w:w="6070"/>
        <w:gridCol w:w="1701"/>
        <w:gridCol w:w="1134"/>
      </w:tblGrid>
      <w:tr w:rsidR="0036103C" w:rsidRPr="0036103C" w:rsidTr="0036103C">
        <w:trPr>
          <w:trHeight w:val="300"/>
        </w:trPr>
        <w:tc>
          <w:tcPr>
            <w:tcW w:w="9351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B4C6E7"/>
            <w:vAlign w:val="center"/>
            <w:hideMark/>
          </w:tcPr>
          <w:p w:rsidR="0036103C" w:rsidRPr="0036103C" w:rsidRDefault="0036103C" w:rsidP="0036103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eastAsia="ru-RU"/>
              </w:rPr>
            </w:pPr>
            <w:bookmarkStart w:id="40" w:name="_Hlk34227161"/>
            <w:bookmarkEnd w:id="39"/>
            <w:r w:rsidRPr="0036103C">
              <w:rPr>
                <w:rFonts w:ascii="Calibri" w:eastAsia="Times New Roman" w:hAnsi="Calibri" w:cs="Calibri"/>
                <w:b/>
                <w:bCs/>
                <w:color w:val="000000"/>
                <w:lang w:eastAsia="ru-RU"/>
              </w:rPr>
              <w:t xml:space="preserve">Любая страница входа =&gt; </w:t>
            </w:r>
            <w:proofErr w:type="spellStart"/>
            <w:r w:rsidRPr="0036103C">
              <w:rPr>
                <w:rFonts w:ascii="Calibri" w:eastAsia="Times New Roman" w:hAnsi="Calibri" w:cs="Calibri"/>
                <w:b/>
                <w:bCs/>
                <w:color w:val="000000"/>
                <w:lang w:eastAsia="ru-RU"/>
              </w:rPr>
              <w:t>Calltouch</w:t>
            </w:r>
            <w:bookmarkEnd w:id="40"/>
            <w:proofErr w:type="spellEnd"/>
          </w:p>
        </w:tc>
      </w:tr>
      <w:tr w:rsidR="0036103C" w:rsidRPr="0036103C" w:rsidTr="0036103C">
        <w:trPr>
          <w:trHeight w:val="300"/>
        </w:trPr>
        <w:tc>
          <w:tcPr>
            <w:tcW w:w="44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36103C" w:rsidRPr="0036103C" w:rsidRDefault="0036103C" w:rsidP="0036103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i/>
                <w:iCs/>
                <w:color w:val="000000"/>
                <w:lang w:eastAsia="ru-RU"/>
              </w:rPr>
            </w:pPr>
            <w:r w:rsidRPr="0036103C">
              <w:rPr>
                <w:rFonts w:ascii="Calibri" w:eastAsia="Times New Roman" w:hAnsi="Calibri" w:cs="Calibri"/>
                <w:b/>
                <w:bCs/>
                <w:i/>
                <w:iCs/>
                <w:color w:val="000000"/>
                <w:lang w:eastAsia="ru-RU"/>
              </w:rPr>
              <w:t>№</w:t>
            </w:r>
          </w:p>
        </w:tc>
        <w:tc>
          <w:tcPr>
            <w:tcW w:w="60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36103C" w:rsidRPr="0036103C" w:rsidRDefault="0036103C" w:rsidP="0036103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i/>
                <w:iCs/>
                <w:color w:val="000000"/>
                <w:lang w:eastAsia="ru-RU"/>
              </w:rPr>
            </w:pPr>
            <w:r w:rsidRPr="0036103C">
              <w:rPr>
                <w:rFonts w:ascii="Calibri" w:eastAsia="Times New Roman" w:hAnsi="Calibri" w:cs="Calibri"/>
                <w:b/>
                <w:bCs/>
                <w:i/>
                <w:iCs/>
                <w:color w:val="000000"/>
                <w:lang w:eastAsia="ru-RU"/>
              </w:rPr>
              <w:t>Шаг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36103C" w:rsidRPr="0036103C" w:rsidRDefault="0036103C" w:rsidP="0036103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i/>
                <w:iCs/>
                <w:color w:val="000000"/>
                <w:lang w:eastAsia="ru-RU"/>
              </w:rPr>
            </w:pPr>
            <w:r w:rsidRPr="0036103C">
              <w:rPr>
                <w:rFonts w:ascii="Calibri" w:eastAsia="Times New Roman" w:hAnsi="Calibri" w:cs="Calibri"/>
                <w:b/>
                <w:bCs/>
                <w:i/>
                <w:iCs/>
                <w:color w:val="000000"/>
                <w:lang w:eastAsia="ru-RU"/>
              </w:rPr>
              <w:t>Данные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36103C" w:rsidRPr="0036103C" w:rsidRDefault="0036103C" w:rsidP="0036103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i/>
                <w:iCs/>
                <w:color w:val="000000"/>
                <w:lang w:eastAsia="ru-RU"/>
              </w:rPr>
            </w:pPr>
            <w:r w:rsidRPr="0036103C">
              <w:rPr>
                <w:rFonts w:ascii="Calibri" w:eastAsia="Times New Roman" w:hAnsi="Calibri" w:cs="Calibri"/>
                <w:b/>
                <w:bCs/>
                <w:i/>
                <w:iCs/>
                <w:color w:val="000000"/>
                <w:lang w:eastAsia="ru-RU"/>
              </w:rPr>
              <w:t>%</w:t>
            </w:r>
          </w:p>
        </w:tc>
      </w:tr>
      <w:tr w:rsidR="0036103C" w:rsidRPr="0036103C" w:rsidTr="0036103C">
        <w:trPr>
          <w:trHeight w:val="300"/>
        </w:trPr>
        <w:tc>
          <w:tcPr>
            <w:tcW w:w="44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36103C" w:rsidRPr="0036103C" w:rsidRDefault="0036103C" w:rsidP="0036103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36103C">
              <w:rPr>
                <w:rFonts w:ascii="Calibri" w:eastAsia="Times New Roman" w:hAnsi="Calibri" w:cs="Calibri"/>
                <w:color w:val="000000"/>
                <w:lang w:eastAsia="ru-RU"/>
              </w:rPr>
              <w:t>1</w:t>
            </w:r>
          </w:p>
        </w:tc>
        <w:tc>
          <w:tcPr>
            <w:tcW w:w="60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36103C" w:rsidRPr="0036103C" w:rsidRDefault="0036103C" w:rsidP="0036103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36103C">
              <w:rPr>
                <w:rFonts w:ascii="Calibri" w:eastAsia="Times New Roman" w:hAnsi="Calibri" w:cs="Calibri"/>
                <w:color w:val="000000"/>
                <w:lang w:eastAsia="ru-RU"/>
              </w:rPr>
              <w:t>Страница входа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36103C" w:rsidRPr="0036103C" w:rsidRDefault="0036103C" w:rsidP="0036103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36103C">
              <w:rPr>
                <w:rFonts w:ascii="Calibri" w:eastAsia="Times New Roman" w:hAnsi="Calibri" w:cs="Calibri"/>
                <w:color w:val="000000"/>
                <w:lang w:eastAsia="ru-RU"/>
              </w:rPr>
              <w:t>43 705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36103C" w:rsidRPr="0036103C" w:rsidRDefault="0036103C" w:rsidP="0036103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36103C">
              <w:rPr>
                <w:rFonts w:ascii="Calibri" w:eastAsia="Times New Roman" w:hAnsi="Calibri" w:cs="Calibri"/>
                <w:color w:val="000000"/>
                <w:lang w:eastAsia="ru-RU"/>
              </w:rPr>
              <w:t>100</w:t>
            </w:r>
          </w:p>
        </w:tc>
      </w:tr>
      <w:tr w:rsidR="0036103C" w:rsidRPr="0036103C" w:rsidTr="0036103C">
        <w:trPr>
          <w:trHeight w:val="300"/>
        </w:trPr>
        <w:tc>
          <w:tcPr>
            <w:tcW w:w="44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36103C" w:rsidRPr="0036103C" w:rsidRDefault="0036103C" w:rsidP="0036103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36103C">
              <w:rPr>
                <w:rFonts w:ascii="Calibri" w:eastAsia="Times New Roman" w:hAnsi="Calibri" w:cs="Calibri"/>
                <w:color w:val="000000"/>
                <w:lang w:eastAsia="ru-RU"/>
              </w:rPr>
              <w:t>2</w:t>
            </w:r>
          </w:p>
        </w:tc>
        <w:tc>
          <w:tcPr>
            <w:tcW w:w="60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36103C" w:rsidRPr="0036103C" w:rsidRDefault="0036103C" w:rsidP="0036103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36103C">
              <w:rPr>
                <w:rFonts w:ascii="Calibri" w:eastAsia="Times New Roman" w:hAnsi="Calibri" w:cs="Calibri"/>
                <w:color w:val="000000"/>
                <w:lang w:eastAsia="ru-RU"/>
              </w:rPr>
              <w:t xml:space="preserve">Звонок </w:t>
            </w:r>
            <w:proofErr w:type="spellStart"/>
            <w:r w:rsidRPr="0036103C">
              <w:rPr>
                <w:rFonts w:ascii="Calibri" w:eastAsia="Times New Roman" w:hAnsi="Calibri" w:cs="Calibri"/>
                <w:color w:val="000000"/>
                <w:lang w:eastAsia="ru-RU"/>
              </w:rPr>
              <w:t>Calltouh</w:t>
            </w:r>
            <w:proofErr w:type="spellEnd"/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36103C" w:rsidRPr="0036103C" w:rsidRDefault="0036103C" w:rsidP="0036103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36103C">
              <w:rPr>
                <w:rFonts w:ascii="Calibri" w:eastAsia="Times New Roman" w:hAnsi="Calibri" w:cs="Calibri"/>
                <w:color w:val="000000"/>
                <w:lang w:eastAsia="ru-RU"/>
              </w:rPr>
              <w:t>214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36103C" w:rsidRPr="0036103C" w:rsidRDefault="0036103C" w:rsidP="0036103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36103C">
              <w:rPr>
                <w:rFonts w:ascii="Calibri" w:eastAsia="Times New Roman" w:hAnsi="Calibri" w:cs="Calibri"/>
                <w:color w:val="000000"/>
                <w:lang w:eastAsia="ru-RU"/>
              </w:rPr>
              <w:t>0,5</w:t>
            </w:r>
          </w:p>
        </w:tc>
      </w:tr>
    </w:tbl>
    <w:p w:rsidR="0036103C" w:rsidRDefault="0036103C" w:rsidP="0036103C">
      <w:pPr>
        <w:pStyle w:val="PP3"/>
      </w:pPr>
      <w:r>
        <w:t xml:space="preserve">Табл. 18. </w:t>
      </w:r>
      <w:r w:rsidRPr="0036103C">
        <w:t>Любая страница входа =&gt; Отправка заявки</w:t>
      </w:r>
      <w:r>
        <w:t>.</w:t>
      </w:r>
    </w:p>
    <w:tbl>
      <w:tblPr>
        <w:tblW w:w="9351" w:type="dxa"/>
        <w:tblLook w:val="04A0"/>
      </w:tblPr>
      <w:tblGrid>
        <w:gridCol w:w="499"/>
        <w:gridCol w:w="6017"/>
        <w:gridCol w:w="1701"/>
        <w:gridCol w:w="1134"/>
      </w:tblGrid>
      <w:tr w:rsidR="0036103C" w:rsidRPr="0036103C" w:rsidTr="0036103C">
        <w:trPr>
          <w:trHeight w:val="300"/>
        </w:trPr>
        <w:tc>
          <w:tcPr>
            <w:tcW w:w="9351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shd w:val="clear" w:color="000000" w:fill="B4C6E7"/>
            <w:noWrap/>
            <w:vAlign w:val="center"/>
            <w:hideMark/>
          </w:tcPr>
          <w:p w:rsidR="0036103C" w:rsidRPr="0036103C" w:rsidRDefault="0036103C" w:rsidP="0036103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eastAsia="ru-RU"/>
              </w:rPr>
            </w:pPr>
            <w:bookmarkStart w:id="41" w:name="_Hlk34227186"/>
            <w:bookmarkStart w:id="42" w:name="_Hlk34227188"/>
            <w:r w:rsidRPr="0036103C">
              <w:rPr>
                <w:rFonts w:ascii="Calibri" w:eastAsia="Times New Roman" w:hAnsi="Calibri" w:cs="Calibri"/>
                <w:b/>
                <w:bCs/>
                <w:color w:val="000000"/>
                <w:lang w:eastAsia="ru-RU"/>
              </w:rPr>
              <w:t>Любая страница входа =&gt; Отправка з</w:t>
            </w:r>
            <w:bookmarkEnd w:id="41"/>
            <w:r w:rsidRPr="0036103C">
              <w:rPr>
                <w:rFonts w:ascii="Calibri" w:eastAsia="Times New Roman" w:hAnsi="Calibri" w:cs="Calibri"/>
                <w:b/>
                <w:bCs/>
                <w:color w:val="000000"/>
                <w:lang w:eastAsia="ru-RU"/>
              </w:rPr>
              <w:t>аявки</w:t>
            </w:r>
            <w:bookmarkEnd w:id="42"/>
          </w:p>
        </w:tc>
      </w:tr>
      <w:tr w:rsidR="0036103C" w:rsidRPr="0036103C" w:rsidTr="0036103C">
        <w:trPr>
          <w:trHeight w:val="300"/>
        </w:trPr>
        <w:tc>
          <w:tcPr>
            <w:tcW w:w="49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36103C" w:rsidRPr="0036103C" w:rsidRDefault="0036103C" w:rsidP="0036103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i/>
                <w:iCs/>
                <w:color w:val="000000"/>
                <w:lang w:eastAsia="ru-RU"/>
              </w:rPr>
            </w:pPr>
            <w:r w:rsidRPr="0036103C">
              <w:rPr>
                <w:rFonts w:ascii="Calibri" w:eastAsia="Times New Roman" w:hAnsi="Calibri" w:cs="Calibri"/>
                <w:b/>
                <w:bCs/>
                <w:i/>
                <w:iCs/>
                <w:color w:val="000000"/>
                <w:lang w:eastAsia="ru-RU"/>
              </w:rPr>
              <w:t>№</w:t>
            </w:r>
          </w:p>
        </w:tc>
        <w:tc>
          <w:tcPr>
            <w:tcW w:w="60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36103C" w:rsidRPr="0036103C" w:rsidRDefault="0036103C" w:rsidP="0036103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i/>
                <w:iCs/>
                <w:color w:val="000000"/>
                <w:lang w:eastAsia="ru-RU"/>
              </w:rPr>
            </w:pPr>
            <w:r w:rsidRPr="0036103C">
              <w:rPr>
                <w:rFonts w:ascii="Calibri" w:eastAsia="Times New Roman" w:hAnsi="Calibri" w:cs="Calibri"/>
                <w:b/>
                <w:bCs/>
                <w:i/>
                <w:iCs/>
                <w:color w:val="000000"/>
                <w:lang w:eastAsia="ru-RU"/>
              </w:rPr>
              <w:t>Шаг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36103C" w:rsidRPr="0036103C" w:rsidRDefault="0036103C" w:rsidP="0036103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i/>
                <w:iCs/>
                <w:color w:val="000000"/>
                <w:lang w:eastAsia="ru-RU"/>
              </w:rPr>
            </w:pPr>
            <w:r w:rsidRPr="0036103C">
              <w:rPr>
                <w:rFonts w:ascii="Calibri" w:eastAsia="Times New Roman" w:hAnsi="Calibri" w:cs="Calibri"/>
                <w:b/>
                <w:bCs/>
                <w:i/>
                <w:iCs/>
                <w:color w:val="000000"/>
                <w:lang w:eastAsia="ru-RU"/>
              </w:rPr>
              <w:t>Данные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36103C" w:rsidRPr="0036103C" w:rsidRDefault="0036103C" w:rsidP="0036103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i/>
                <w:iCs/>
                <w:color w:val="000000"/>
                <w:lang w:eastAsia="ru-RU"/>
              </w:rPr>
            </w:pPr>
            <w:r w:rsidRPr="0036103C">
              <w:rPr>
                <w:rFonts w:ascii="Calibri" w:eastAsia="Times New Roman" w:hAnsi="Calibri" w:cs="Calibri"/>
                <w:b/>
                <w:bCs/>
                <w:i/>
                <w:iCs/>
                <w:color w:val="000000"/>
                <w:lang w:eastAsia="ru-RU"/>
              </w:rPr>
              <w:t>%</w:t>
            </w:r>
          </w:p>
        </w:tc>
      </w:tr>
      <w:tr w:rsidR="0036103C" w:rsidRPr="0036103C" w:rsidTr="0036103C">
        <w:trPr>
          <w:trHeight w:val="300"/>
        </w:trPr>
        <w:tc>
          <w:tcPr>
            <w:tcW w:w="49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36103C" w:rsidRPr="0036103C" w:rsidRDefault="0036103C" w:rsidP="0036103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36103C">
              <w:rPr>
                <w:rFonts w:ascii="Calibri" w:eastAsia="Times New Roman" w:hAnsi="Calibri" w:cs="Calibri"/>
                <w:color w:val="000000"/>
                <w:lang w:eastAsia="ru-RU"/>
              </w:rPr>
              <w:t>1</w:t>
            </w:r>
          </w:p>
        </w:tc>
        <w:tc>
          <w:tcPr>
            <w:tcW w:w="60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36103C" w:rsidRPr="0036103C" w:rsidRDefault="0036103C" w:rsidP="0036103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36103C">
              <w:rPr>
                <w:rFonts w:ascii="Calibri" w:eastAsia="Times New Roman" w:hAnsi="Calibri" w:cs="Calibri"/>
                <w:color w:val="000000"/>
                <w:lang w:eastAsia="ru-RU"/>
              </w:rPr>
              <w:t>Карточка товара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36103C" w:rsidRPr="0036103C" w:rsidRDefault="0036103C" w:rsidP="0036103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36103C">
              <w:rPr>
                <w:rFonts w:ascii="Calibri" w:eastAsia="Times New Roman" w:hAnsi="Calibri" w:cs="Calibri"/>
                <w:color w:val="000000"/>
                <w:lang w:eastAsia="ru-RU"/>
              </w:rPr>
              <w:t>43 705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36103C" w:rsidRPr="0036103C" w:rsidRDefault="0036103C" w:rsidP="0036103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36103C">
              <w:rPr>
                <w:rFonts w:ascii="Calibri" w:eastAsia="Times New Roman" w:hAnsi="Calibri" w:cs="Calibri"/>
                <w:color w:val="000000"/>
                <w:lang w:eastAsia="ru-RU"/>
              </w:rPr>
              <w:t>100</w:t>
            </w:r>
          </w:p>
        </w:tc>
      </w:tr>
      <w:tr w:rsidR="0036103C" w:rsidRPr="0036103C" w:rsidTr="0036103C">
        <w:trPr>
          <w:trHeight w:val="300"/>
        </w:trPr>
        <w:tc>
          <w:tcPr>
            <w:tcW w:w="49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36103C" w:rsidRPr="0036103C" w:rsidRDefault="0036103C" w:rsidP="0036103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36103C">
              <w:rPr>
                <w:rFonts w:ascii="Calibri" w:eastAsia="Times New Roman" w:hAnsi="Calibri" w:cs="Calibri"/>
                <w:color w:val="000000"/>
                <w:lang w:eastAsia="ru-RU"/>
              </w:rPr>
              <w:t>2</w:t>
            </w:r>
          </w:p>
        </w:tc>
        <w:tc>
          <w:tcPr>
            <w:tcW w:w="60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36103C" w:rsidRPr="0036103C" w:rsidRDefault="0036103C" w:rsidP="0036103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36103C">
              <w:rPr>
                <w:rFonts w:ascii="Calibri" w:eastAsia="Times New Roman" w:hAnsi="Calibri" w:cs="Calibri"/>
                <w:color w:val="000000"/>
                <w:lang w:eastAsia="ru-RU"/>
              </w:rPr>
              <w:t>Отправка заявки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36103C" w:rsidRPr="0036103C" w:rsidRDefault="0036103C" w:rsidP="0036103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36103C">
              <w:rPr>
                <w:rFonts w:ascii="Calibri" w:eastAsia="Times New Roman" w:hAnsi="Calibri" w:cs="Calibri"/>
                <w:color w:val="000000"/>
                <w:lang w:eastAsia="ru-RU"/>
              </w:rPr>
              <w:t>34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36103C" w:rsidRPr="0036103C" w:rsidRDefault="0036103C" w:rsidP="0036103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36103C">
              <w:rPr>
                <w:rFonts w:ascii="Calibri" w:eastAsia="Times New Roman" w:hAnsi="Calibri" w:cs="Calibri"/>
                <w:color w:val="000000"/>
                <w:lang w:eastAsia="ru-RU"/>
              </w:rPr>
              <w:t>0,08</w:t>
            </w:r>
          </w:p>
        </w:tc>
      </w:tr>
    </w:tbl>
    <w:p w:rsidR="009F3434" w:rsidRDefault="009F3434" w:rsidP="009F3434">
      <w:pPr>
        <w:pStyle w:val="PixelPlus"/>
      </w:pPr>
      <w:r>
        <w:lastRenderedPageBreak/>
        <w:br w:type="page"/>
      </w:r>
    </w:p>
    <w:p w:rsidR="00BE247A" w:rsidRDefault="005253E8" w:rsidP="009F3434">
      <w:pPr>
        <w:pStyle w:val="PixelPlus"/>
        <w:ind w:firstLine="720"/>
      </w:pPr>
      <w:r>
        <w:lastRenderedPageBreak/>
        <w:t>Из представленных выше данных видно, что у проекта крайне низкий показатель конверсии</w:t>
      </w:r>
      <w:r w:rsidR="007F07BD">
        <w:t>, который не позволяет конвертировать входящий поток трафика. Общие замечания к сайту:</w:t>
      </w:r>
    </w:p>
    <w:p w:rsidR="007F07BD" w:rsidRDefault="007F07BD" w:rsidP="007F07BD">
      <w:pPr>
        <w:pStyle w:val="PixelPlus"/>
        <w:numPr>
          <w:ilvl w:val="0"/>
          <w:numId w:val="26"/>
        </w:numPr>
      </w:pPr>
      <w:r>
        <w:t>мелкий шрифт;</w:t>
      </w:r>
    </w:p>
    <w:p w:rsidR="007F07BD" w:rsidRDefault="007F07BD" w:rsidP="007F07BD">
      <w:pPr>
        <w:pStyle w:val="PixelPlus"/>
        <w:numPr>
          <w:ilvl w:val="0"/>
          <w:numId w:val="26"/>
        </w:numPr>
      </w:pPr>
      <w:r>
        <w:t>некачественные фото;</w:t>
      </w:r>
    </w:p>
    <w:p w:rsidR="007F07BD" w:rsidRDefault="007F07BD" w:rsidP="007F07BD">
      <w:pPr>
        <w:pStyle w:val="PixelPlus"/>
        <w:numPr>
          <w:ilvl w:val="0"/>
          <w:numId w:val="26"/>
        </w:numPr>
      </w:pPr>
      <w:r>
        <w:t>ограниченный фильтр;</w:t>
      </w:r>
    </w:p>
    <w:p w:rsidR="007F07BD" w:rsidRDefault="007F07BD" w:rsidP="007F07BD">
      <w:pPr>
        <w:pStyle w:val="PixelPlus"/>
        <w:numPr>
          <w:ilvl w:val="0"/>
          <w:numId w:val="26"/>
        </w:numPr>
      </w:pPr>
      <w:r>
        <w:t>проблемы с навигацией;</w:t>
      </w:r>
    </w:p>
    <w:p w:rsidR="007F07BD" w:rsidRDefault="007F07BD" w:rsidP="007F07BD">
      <w:pPr>
        <w:pStyle w:val="PixelPlus"/>
        <w:numPr>
          <w:ilvl w:val="0"/>
          <w:numId w:val="26"/>
        </w:numPr>
      </w:pPr>
      <w:r>
        <w:t>отсутствие информативности на каждом из типов страниц;</w:t>
      </w:r>
    </w:p>
    <w:p w:rsidR="007F07BD" w:rsidRDefault="007F07BD" w:rsidP="007F07BD">
      <w:pPr>
        <w:pStyle w:val="PixelPlus"/>
        <w:numPr>
          <w:ilvl w:val="0"/>
          <w:numId w:val="26"/>
        </w:numPr>
      </w:pPr>
      <w:r>
        <w:t>неудачная цветовая схема;</w:t>
      </w:r>
    </w:p>
    <w:p w:rsidR="007F07BD" w:rsidRDefault="007F07BD" w:rsidP="007F07BD">
      <w:pPr>
        <w:pStyle w:val="PixelPlus"/>
        <w:numPr>
          <w:ilvl w:val="0"/>
          <w:numId w:val="26"/>
        </w:numPr>
      </w:pPr>
      <w:r>
        <w:t>отсутствие маркетинговых блоков/элементов.</w:t>
      </w:r>
    </w:p>
    <w:p w:rsidR="009F3434" w:rsidRDefault="007F07BD" w:rsidP="009F3434">
      <w:pPr>
        <w:pStyle w:val="PixelPlus"/>
        <w:ind w:firstLine="720"/>
      </w:pPr>
      <w:r>
        <w:t xml:space="preserve">На основании переговоров с Заказчиком и анализа конкурентов, </w:t>
      </w:r>
      <w:r w:rsidR="00017FFC">
        <w:t xml:space="preserve">их </w:t>
      </w:r>
      <w:r>
        <w:t>список представлен ниже,</w:t>
      </w:r>
      <w:r w:rsidR="009F3434">
        <w:t xml:space="preserve"> </w:t>
      </w:r>
      <w:r>
        <w:t xml:space="preserve">сформулированы </w:t>
      </w:r>
      <w:r w:rsidR="00E67211">
        <w:t>рекомендации на доработки</w:t>
      </w:r>
      <w:r>
        <w:t xml:space="preserve"> к каждому типу страниц</w:t>
      </w:r>
      <w:r w:rsidR="00A92052">
        <w:t xml:space="preserve"> и к сайту в целом.</w:t>
      </w:r>
    </w:p>
    <w:p w:rsidR="007F07BD" w:rsidRDefault="007F07BD" w:rsidP="007F07BD">
      <w:pPr>
        <w:pStyle w:val="PixelPlus"/>
      </w:pPr>
      <w:r>
        <w:t>Конкуренты, участвующие в анализе:</w:t>
      </w:r>
    </w:p>
    <w:p w:rsidR="009F3434" w:rsidRPr="009F3434" w:rsidRDefault="009F3434" w:rsidP="009F3434">
      <w:pPr>
        <w:pStyle w:val="PixelPlus"/>
        <w:numPr>
          <w:ilvl w:val="0"/>
          <w:numId w:val="25"/>
        </w:numPr>
        <w:rPr>
          <w:lang w:val="en-US"/>
        </w:rPr>
      </w:pPr>
      <w:r w:rsidRPr="009F3434">
        <w:rPr>
          <w:lang w:val="en-US"/>
        </w:rPr>
        <w:t>slrealty.ru</w:t>
      </w:r>
      <w:r>
        <w:t>;</w:t>
      </w:r>
    </w:p>
    <w:p w:rsidR="009F3434" w:rsidRPr="009F3434" w:rsidRDefault="009F3434" w:rsidP="009F3434">
      <w:pPr>
        <w:pStyle w:val="PixelPlus"/>
        <w:numPr>
          <w:ilvl w:val="0"/>
          <w:numId w:val="25"/>
        </w:numPr>
        <w:rPr>
          <w:lang w:val="en-US"/>
        </w:rPr>
      </w:pPr>
      <w:r w:rsidRPr="009F3434">
        <w:rPr>
          <w:lang w:val="en-US"/>
        </w:rPr>
        <w:t>country.realtor.ru</w:t>
      </w:r>
      <w:r>
        <w:t>;</w:t>
      </w:r>
    </w:p>
    <w:p w:rsidR="009F3434" w:rsidRPr="009F3434" w:rsidRDefault="009F3434" w:rsidP="009F3434">
      <w:pPr>
        <w:pStyle w:val="PixelPlus"/>
        <w:numPr>
          <w:ilvl w:val="0"/>
          <w:numId w:val="25"/>
        </w:numPr>
        <w:rPr>
          <w:lang w:val="en-US"/>
        </w:rPr>
      </w:pPr>
      <w:r w:rsidRPr="009F3434">
        <w:rPr>
          <w:lang w:val="en-US"/>
        </w:rPr>
        <w:t>BrightEstate.ru</w:t>
      </w:r>
      <w:r>
        <w:t>;</w:t>
      </w:r>
    </w:p>
    <w:p w:rsidR="009F3434" w:rsidRPr="009F3434" w:rsidRDefault="009F3434" w:rsidP="009F3434">
      <w:pPr>
        <w:pStyle w:val="PixelPlus"/>
        <w:numPr>
          <w:ilvl w:val="0"/>
          <w:numId w:val="25"/>
        </w:numPr>
        <w:rPr>
          <w:lang w:val="en-US"/>
        </w:rPr>
      </w:pPr>
      <w:r w:rsidRPr="009F3434">
        <w:rPr>
          <w:lang w:val="en-US"/>
        </w:rPr>
        <w:t>choice-estate.ru</w:t>
      </w:r>
      <w:r>
        <w:t>;</w:t>
      </w:r>
    </w:p>
    <w:p w:rsidR="009F3434" w:rsidRPr="009F3434" w:rsidRDefault="009F3434" w:rsidP="009F3434">
      <w:pPr>
        <w:pStyle w:val="PixelPlus"/>
        <w:numPr>
          <w:ilvl w:val="0"/>
          <w:numId w:val="25"/>
        </w:numPr>
        <w:rPr>
          <w:lang w:val="en-US"/>
        </w:rPr>
      </w:pPr>
      <w:r w:rsidRPr="009F3434">
        <w:rPr>
          <w:lang w:val="en-US"/>
        </w:rPr>
        <w:t>welhome.ru</w:t>
      </w:r>
      <w:r>
        <w:t>;</w:t>
      </w:r>
    </w:p>
    <w:p w:rsidR="009F3434" w:rsidRPr="009F3434" w:rsidRDefault="009F3434" w:rsidP="009F3434">
      <w:pPr>
        <w:pStyle w:val="PixelPlus"/>
        <w:numPr>
          <w:ilvl w:val="0"/>
          <w:numId w:val="25"/>
        </w:numPr>
        <w:rPr>
          <w:lang w:val="en-US"/>
        </w:rPr>
      </w:pPr>
      <w:proofErr w:type="spellStart"/>
      <w:r w:rsidRPr="009F3434">
        <w:rPr>
          <w:lang w:val="en-US"/>
        </w:rPr>
        <w:t>KF.expert</w:t>
      </w:r>
      <w:proofErr w:type="spellEnd"/>
      <w:r>
        <w:t>;</w:t>
      </w:r>
    </w:p>
    <w:p w:rsidR="009F3434" w:rsidRPr="009F3434" w:rsidRDefault="009F3434" w:rsidP="009F3434">
      <w:pPr>
        <w:pStyle w:val="PixelPlus"/>
        <w:numPr>
          <w:ilvl w:val="0"/>
          <w:numId w:val="25"/>
        </w:numPr>
        <w:rPr>
          <w:lang w:val="en-US"/>
        </w:rPr>
      </w:pPr>
      <w:r w:rsidRPr="009F3434">
        <w:rPr>
          <w:lang w:val="en-US"/>
        </w:rPr>
        <w:t>metrium.ru</w:t>
      </w:r>
      <w:r>
        <w:t>;</w:t>
      </w:r>
    </w:p>
    <w:p w:rsidR="009F3434" w:rsidRPr="009F3434" w:rsidRDefault="009F3434" w:rsidP="009F3434">
      <w:pPr>
        <w:pStyle w:val="PixelPlus"/>
        <w:numPr>
          <w:ilvl w:val="0"/>
          <w:numId w:val="25"/>
        </w:numPr>
        <w:rPr>
          <w:lang w:val="en-US"/>
        </w:rPr>
      </w:pPr>
      <w:r w:rsidRPr="009F3434">
        <w:rPr>
          <w:lang w:val="en-US"/>
        </w:rPr>
        <w:t>one-estate.ru</w:t>
      </w:r>
      <w:r>
        <w:t>;</w:t>
      </w:r>
    </w:p>
    <w:p w:rsidR="009F3434" w:rsidRPr="002F5E07" w:rsidRDefault="009F3434" w:rsidP="009F3434">
      <w:pPr>
        <w:pStyle w:val="PixelPlus"/>
        <w:numPr>
          <w:ilvl w:val="0"/>
          <w:numId w:val="25"/>
        </w:numPr>
        <w:rPr>
          <w:lang w:val="en-US"/>
        </w:rPr>
      </w:pPr>
      <w:proofErr w:type="spellStart"/>
      <w:r w:rsidRPr="009F3434">
        <w:rPr>
          <w:lang w:val="en-US"/>
        </w:rPr>
        <w:t>prime.su</w:t>
      </w:r>
      <w:proofErr w:type="spellEnd"/>
      <w:r>
        <w:t>.</w:t>
      </w:r>
    </w:p>
    <w:p w:rsidR="002F5E07" w:rsidRDefault="00E67211" w:rsidP="00E67211">
      <w:pPr>
        <w:pStyle w:val="3"/>
      </w:pPr>
      <w:bookmarkStart w:id="43" w:name="_Toc34326542"/>
      <w:r>
        <w:lastRenderedPageBreak/>
        <w:t>Общие рекомендации на доработки к сайту</w:t>
      </w:r>
      <w:bookmarkEnd w:id="43"/>
    </w:p>
    <w:p w:rsidR="00E67211" w:rsidRDefault="00122520" w:rsidP="002F5E07">
      <w:pPr>
        <w:pStyle w:val="PixelPlus"/>
      </w:pPr>
      <w:bookmarkStart w:id="44" w:name="_Hlk34229862"/>
      <w:r>
        <w:t>В рекомендации к сайту в целом включены:</w:t>
      </w:r>
    </w:p>
    <w:p w:rsidR="00122520" w:rsidRPr="00846F2B" w:rsidRDefault="00122520" w:rsidP="00122520">
      <w:pPr>
        <w:pStyle w:val="PixelPlus"/>
        <w:numPr>
          <w:ilvl w:val="0"/>
          <w:numId w:val="27"/>
        </w:numPr>
      </w:pPr>
      <w:bookmarkStart w:id="45" w:name="_Hlk34252893"/>
      <w:bookmarkEnd w:id="44"/>
      <w:r w:rsidRPr="00846F2B">
        <w:t>изменение цветовой схемы сайта;</w:t>
      </w:r>
    </w:p>
    <w:p w:rsidR="00122520" w:rsidRPr="00846F2B" w:rsidRDefault="00122520" w:rsidP="00122520">
      <w:pPr>
        <w:pStyle w:val="PixelPlus"/>
        <w:numPr>
          <w:ilvl w:val="0"/>
          <w:numId w:val="27"/>
        </w:numPr>
      </w:pPr>
      <w:r w:rsidRPr="00846F2B">
        <w:t>визуальная корректировка меню;</w:t>
      </w:r>
    </w:p>
    <w:p w:rsidR="00122520" w:rsidRPr="00846F2B" w:rsidRDefault="00122520" w:rsidP="00122520">
      <w:pPr>
        <w:pStyle w:val="PixelPlus"/>
        <w:numPr>
          <w:ilvl w:val="0"/>
          <w:numId w:val="27"/>
        </w:numPr>
      </w:pPr>
      <w:r w:rsidRPr="00846F2B">
        <w:t>упрощение навигации по сайту (корректировка содержимого меню, внедрение дополнительных блоков);</w:t>
      </w:r>
    </w:p>
    <w:p w:rsidR="00122520" w:rsidRPr="00846F2B" w:rsidRDefault="00122520" w:rsidP="00122520">
      <w:pPr>
        <w:pStyle w:val="PixelPlus"/>
        <w:numPr>
          <w:ilvl w:val="0"/>
          <w:numId w:val="27"/>
        </w:numPr>
      </w:pPr>
      <w:bookmarkStart w:id="46" w:name="_Hlk34253043"/>
      <w:bookmarkStart w:id="47" w:name="_Hlk34248877"/>
      <w:bookmarkEnd w:id="45"/>
      <w:r w:rsidRPr="00846F2B">
        <w:t xml:space="preserve">добавление функционала, информирующего о том, что тот или иной объект посмотрело </w:t>
      </w:r>
      <w:r w:rsidRPr="00846F2B">
        <w:rPr>
          <w:lang w:val="en-US"/>
        </w:rPr>
        <w:t>N</w:t>
      </w:r>
      <w:r w:rsidRPr="00846F2B">
        <w:t>-</w:t>
      </w:r>
      <w:proofErr w:type="spellStart"/>
      <w:r w:rsidRPr="00846F2B">
        <w:t>ое</w:t>
      </w:r>
      <w:proofErr w:type="spellEnd"/>
      <w:r w:rsidRPr="00846F2B">
        <w:t xml:space="preserve"> количество человек;</w:t>
      </w:r>
      <w:bookmarkEnd w:id="46"/>
    </w:p>
    <w:p w:rsidR="00122520" w:rsidRPr="00846F2B" w:rsidRDefault="00122520" w:rsidP="00122520">
      <w:pPr>
        <w:pStyle w:val="PixelPlus"/>
        <w:numPr>
          <w:ilvl w:val="0"/>
          <w:numId w:val="27"/>
        </w:numPr>
      </w:pPr>
      <w:r w:rsidRPr="00846F2B">
        <w:t xml:space="preserve">внедрение формы обратной связи с текстом вида: «Нужна помощь с выбором? Наш специалист поможет подобрать </w:t>
      </w:r>
      <w:r w:rsidR="00554553" w:rsidRPr="00846F2B">
        <w:t>подходящий вариант</w:t>
      </w:r>
      <w:r w:rsidRPr="00846F2B">
        <w:t>»</w:t>
      </w:r>
      <w:r w:rsidR="00554553" w:rsidRPr="00846F2B">
        <w:t>;</w:t>
      </w:r>
    </w:p>
    <w:p w:rsidR="00554553" w:rsidRPr="00846F2B" w:rsidRDefault="00554553" w:rsidP="00122520">
      <w:pPr>
        <w:pStyle w:val="PixelPlus"/>
        <w:numPr>
          <w:ilvl w:val="0"/>
          <w:numId w:val="27"/>
        </w:numPr>
      </w:pPr>
      <w:r w:rsidRPr="00846F2B">
        <w:t xml:space="preserve">внедрение форм по сбору </w:t>
      </w:r>
      <w:r w:rsidRPr="00846F2B">
        <w:rPr>
          <w:lang w:val="en-US"/>
        </w:rPr>
        <w:t>e</w:t>
      </w:r>
      <w:r w:rsidRPr="00846F2B">
        <w:t>-</w:t>
      </w:r>
      <w:r w:rsidRPr="00846F2B">
        <w:rPr>
          <w:lang w:val="en-US"/>
        </w:rPr>
        <w:t>mail</w:t>
      </w:r>
      <w:r w:rsidRPr="00846F2B">
        <w:t xml:space="preserve"> адресов: оптимальный вариант — это предложение</w:t>
      </w:r>
      <w:r w:rsidR="00D504AD" w:rsidRPr="00846F2B">
        <w:t xml:space="preserve"> по</w:t>
      </w:r>
      <w:r w:rsidRPr="00846F2B">
        <w:t xml:space="preserve"> отправке каталога закрытых объектов</w:t>
      </w:r>
      <w:r w:rsidR="00832B0E" w:rsidRPr="00846F2B">
        <w:t xml:space="preserve"> или индивидуальное тестирование, с целью предложения клиенту </w:t>
      </w:r>
      <w:r w:rsidR="00D504AD" w:rsidRPr="00846F2B">
        <w:t>персональных</w:t>
      </w:r>
      <w:r w:rsidR="00832B0E" w:rsidRPr="00846F2B">
        <w:t xml:space="preserve"> вариантов, пример </w:t>
      </w:r>
      <w:hyperlink r:id="rId53" w:history="1">
        <w:r w:rsidR="00832B0E" w:rsidRPr="00846F2B">
          <w:rPr>
            <w:rStyle w:val="a8"/>
          </w:rPr>
          <w:t>https://country.realtor.ru/</w:t>
        </w:r>
      </w:hyperlink>
      <w:r w:rsidR="00832B0E" w:rsidRPr="00846F2B">
        <w:t>;</w:t>
      </w:r>
    </w:p>
    <w:p w:rsidR="00832B0E" w:rsidRPr="00846F2B" w:rsidRDefault="00832B0E" w:rsidP="00122520">
      <w:pPr>
        <w:pStyle w:val="PixelPlus"/>
        <w:numPr>
          <w:ilvl w:val="0"/>
          <w:numId w:val="27"/>
        </w:numPr>
      </w:pPr>
      <w:bookmarkStart w:id="48" w:name="_Hlk34253053"/>
      <w:r w:rsidRPr="00846F2B">
        <w:t>добавление на сайт предложения: «Нашли этот объект дешевле? Предложим меньше»;</w:t>
      </w:r>
    </w:p>
    <w:p w:rsidR="00832B0E" w:rsidRPr="00846F2B" w:rsidRDefault="00832B0E" w:rsidP="00122520">
      <w:pPr>
        <w:pStyle w:val="PixelPlus"/>
        <w:numPr>
          <w:ilvl w:val="0"/>
          <w:numId w:val="27"/>
        </w:numPr>
      </w:pPr>
      <w:bookmarkStart w:id="49" w:name="_Hlk34252826"/>
      <w:bookmarkEnd w:id="47"/>
      <w:bookmarkEnd w:id="48"/>
      <w:r w:rsidRPr="00846F2B">
        <w:t xml:space="preserve">изменение блоков больших изображений </w:t>
      </w:r>
      <w:bookmarkEnd w:id="49"/>
      <w:r w:rsidRPr="00846F2B">
        <w:t xml:space="preserve">на </w:t>
      </w:r>
      <w:bookmarkStart w:id="50" w:name="рис_6"/>
      <w:r w:rsidRPr="00846F2B">
        <w:t>варианты типа</w:t>
      </w:r>
      <w:bookmarkEnd w:id="50"/>
      <w:r w:rsidRPr="00846F2B">
        <w:t>:</w:t>
      </w:r>
    </w:p>
    <w:p w:rsidR="00832B0E" w:rsidRPr="00846F2B" w:rsidRDefault="00832B0E" w:rsidP="00832B0E">
      <w:pPr>
        <w:pStyle w:val="PixelPlus"/>
      </w:pPr>
      <w:r w:rsidRPr="00846F2B">
        <w:rPr>
          <w:noProof/>
          <w:lang w:eastAsia="ru-RU"/>
        </w:rPr>
        <w:drawing>
          <wp:inline distT="0" distB="0" distL="0" distR="0">
            <wp:extent cx="5940425" cy="1823720"/>
            <wp:effectExtent l="0" t="0" r="3175" b="5080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823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32B0E" w:rsidRPr="00846F2B" w:rsidRDefault="00832B0E" w:rsidP="00832B0E">
      <w:pPr>
        <w:pStyle w:val="PP1"/>
      </w:pPr>
      <w:r w:rsidRPr="00846F2B">
        <w:t xml:space="preserve">Рис. 6. Пример реализации фото на карточках товаров и листингах на примере сайта </w:t>
      </w:r>
      <w:hyperlink r:id="rId55" w:history="1">
        <w:r w:rsidRPr="00846F2B">
          <w:rPr>
            <w:rStyle w:val="a8"/>
          </w:rPr>
          <w:t>www.slrealty.ru</w:t>
        </w:r>
      </w:hyperlink>
      <w:r w:rsidRPr="00846F2B">
        <w:t>.</w:t>
      </w:r>
    </w:p>
    <w:p w:rsidR="00565EEF" w:rsidRPr="00846F2B" w:rsidRDefault="00D504AD" w:rsidP="00D504AD">
      <w:pPr>
        <w:pStyle w:val="PixelPlus"/>
      </w:pPr>
      <w:r w:rsidRPr="00846F2B">
        <w:lastRenderedPageBreak/>
        <w:t>Ф</w:t>
      </w:r>
      <w:r w:rsidR="00DB0122" w:rsidRPr="00846F2B">
        <w:t xml:space="preserve">отография должна всегда находиться в видимой части экрана без </w:t>
      </w:r>
      <w:r w:rsidR="00565EEF" w:rsidRPr="00846F2B">
        <w:t>дополнительного скроллинга;</w:t>
      </w:r>
    </w:p>
    <w:p w:rsidR="00D948FA" w:rsidRPr="00846F2B" w:rsidRDefault="00D948FA" w:rsidP="00BA016C">
      <w:pPr>
        <w:pStyle w:val="PixelPlus"/>
        <w:numPr>
          <w:ilvl w:val="0"/>
          <w:numId w:val="28"/>
        </w:numPr>
      </w:pPr>
      <w:r w:rsidRPr="00846F2B">
        <w:t>увеличение основного шрифта сайта;</w:t>
      </w:r>
    </w:p>
    <w:p w:rsidR="00DB0122" w:rsidRPr="00846F2B" w:rsidRDefault="00565EEF" w:rsidP="00BA016C">
      <w:pPr>
        <w:pStyle w:val="PixelPlus"/>
        <w:numPr>
          <w:ilvl w:val="0"/>
          <w:numId w:val="28"/>
        </w:numPr>
      </w:pPr>
      <w:bookmarkStart w:id="51" w:name="_Hlk34255346"/>
      <w:r w:rsidRPr="00846F2B">
        <w:t xml:space="preserve">добавление на карточки товаров и станицы </w:t>
      </w:r>
      <w:proofErr w:type="spellStart"/>
      <w:r w:rsidRPr="00846F2B">
        <w:t>коттеджных</w:t>
      </w:r>
      <w:proofErr w:type="spellEnd"/>
      <w:r w:rsidRPr="00846F2B">
        <w:t xml:space="preserve"> поселков видео;</w:t>
      </w:r>
      <w:r w:rsidR="00DB0122" w:rsidRPr="00846F2B">
        <w:t xml:space="preserve"> </w:t>
      </w:r>
    </w:p>
    <w:p w:rsidR="00554553" w:rsidRPr="00846F2B" w:rsidRDefault="00BA016C" w:rsidP="00BA016C">
      <w:pPr>
        <w:pStyle w:val="PixelPlus"/>
        <w:numPr>
          <w:ilvl w:val="0"/>
          <w:numId w:val="28"/>
        </w:numPr>
      </w:pPr>
      <w:r w:rsidRPr="00846F2B">
        <w:t xml:space="preserve">внедрение </w:t>
      </w:r>
      <w:r w:rsidR="00416C75" w:rsidRPr="00846F2B">
        <w:t>облака тегов на страницах листинга, исходя из спроса клиентов, материал присылает Заказчик (примеры: с выездом на платную дорогу, под ключ и т.д.);</w:t>
      </w:r>
    </w:p>
    <w:p w:rsidR="00416C75" w:rsidRPr="00846F2B" w:rsidRDefault="00416C75" w:rsidP="00BA016C">
      <w:pPr>
        <w:pStyle w:val="PixelPlus"/>
        <w:numPr>
          <w:ilvl w:val="0"/>
          <w:numId w:val="28"/>
        </w:numPr>
      </w:pPr>
      <w:bookmarkStart w:id="52" w:name="_Hlk34253256"/>
      <w:bookmarkEnd w:id="51"/>
      <w:r w:rsidRPr="00846F2B">
        <w:t xml:space="preserve">изменение количества </w:t>
      </w:r>
      <w:r w:rsidR="00F772AA" w:rsidRPr="00846F2B">
        <w:t>объектов в строке с 4 до 3;</w:t>
      </w:r>
    </w:p>
    <w:bookmarkEnd w:id="52"/>
    <w:p w:rsidR="00F772AA" w:rsidRPr="00846F2B" w:rsidRDefault="00F772AA" w:rsidP="00BA016C">
      <w:pPr>
        <w:pStyle w:val="PixelPlus"/>
        <w:numPr>
          <w:ilvl w:val="0"/>
          <w:numId w:val="28"/>
        </w:numPr>
      </w:pPr>
      <w:r w:rsidRPr="00846F2B">
        <w:t>внедрение карты на страницы листинга и карточки товара</w:t>
      </w:r>
      <w:r w:rsidR="00CE64CF" w:rsidRPr="00846F2B">
        <w:t>;</w:t>
      </w:r>
    </w:p>
    <w:p w:rsidR="00DB0122" w:rsidRDefault="00CE64CF" w:rsidP="00DB0122">
      <w:pPr>
        <w:pStyle w:val="PixelPlus"/>
        <w:numPr>
          <w:ilvl w:val="0"/>
          <w:numId w:val="28"/>
        </w:numPr>
      </w:pPr>
      <w:bookmarkStart w:id="53" w:name="_Hlk34252835"/>
      <w:r w:rsidRPr="00846F2B">
        <w:t>массовая обработка фотографий: увеличение яркости и насыщенности</w:t>
      </w:r>
      <w:bookmarkEnd w:id="53"/>
      <w:r w:rsidR="00DB0122" w:rsidRPr="00846F2B">
        <w:t>.</w:t>
      </w:r>
    </w:p>
    <w:p w:rsidR="009C0F40" w:rsidRDefault="009C0F40">
      <w:pPr>
        <w:rPr>
          <w:rFonts w:cs="Times New Roman"/>
          <w:sz w:val="28"/>
          <w:szCs w:val="28"/>
        </w:rPr>
      </w:pPr>
      <w:r>
        <w:br w:type="page"/>
      </w:r>
    </w:p>
    <w:p w:rsidR="009C0F40" w:rsidRDefault="009C0F40" w:rsidP="00541695">
      <w:pPr>
        <w:pStyle w:val="3"/>
      </w:pPr>
      <w:bookmarkStart w:id="54" w:name="_Toc34326543"/>
      <w:r>
        <w:lastRenderedPageBreak/>
        <w:t xml:space="preserve">Рекомендации </w:t>
      </w:r>
      <w:r w:rsidR="00541695">
        <w:t>к главной странице сайта</w:t>
      </w:r>
      <w:bookmarkEnd w:id="54"/>
    </w:p>
    <w:p w:rsidR="00541695" w:rsidRDefault="00541695" w:rsidP="00541695">
      <w:pPr>
        <w:pStyle w:val="PixelPlus"/>
      </w:pPr>
      <w:r>
        <w:t>В рекомендации к главной странице включены:</w:t>
      </w:r>
    </w:p>
    <w:p w:rsidR="00541695" w:rsidRDefault="00DB0122" w:rsidP="00DB0122">
      <w:pPr>
        <w:pStyle w:val="PixelPlus"/>
        <w:numPr>
          <w:ilvl w:val="0"/>
          <w:numId w:val="29"/>
        </w:numPr>
      </w:pPr>
      <w:r>
        <w:t>добавление лозунга на главну</w:t>
      </w:r>
      <w:r w:rsidR="00DD7D00">
        <w:t>ю страницу сайта, варианты:</w:t>
      </w:r>
    </w:p>
    <w:p w:rsidR="00DD7D00" w:rsidRDefault="00DD7D00" w:rsidP="00DD7D00">
      <w:pPr>
        <w:pStyle w:val="PixelPlus"/>
        <w:numPr>
          <w:ilvl w:val="1"/>
          <w:numId w:val="29"/>
        </w:numPr>
      </w:pPr>
      <w:bookmarkStart w:id="55" w:name="_Hlk34239667"/>
      <w:r>
        <w:t>Быстрый поиск элитной недвижимости;</w:t>
      </w:r>
    </w:p>
    <w:bookmarkEnd w:id="55"/>
    <w:p w:rsidR="00DD7D00" w:rsidRDefault="00DD7D00" w:rsidP="00DD7D00">
      <w:pPr>
        <w:pStyle w:val="PixelPlus"/>
        <w:numPr>
          <w:ilvl w:val="1"/>
          <w:numId w:val="29"/>
        </w:numPr>
      </w:pPr>
      <w:r>
        <w:t xml:space="preserve">Поиск недвижимости </w:t>
      </w:r>
      <w:proofErr w:type="spellStart"/>
      <w:r>
        <w:t>премиум</w:t>
      </w:r>
      <w:proofErr w:type="spellEnd"/>
      <w:r>
        <w:t xml:space="preserve"> класса;</w:t>
      </w:r>
    </w:p>
    <w:p w:rsidR="00DD7D00" w:rsidRDefault="00DD7D00" w:rsidP="00DD7D00">
      <w:pPr>
        <w:pStyle w:val="PixelPlus"/>
        <w:numPr>
          <w:ilvl w:val="1"/>
          <w:numId w:val="29"/>
        </w:numPr>
      </w:pPr>
      <w:r>
        <w:t>Надежный партнер в поиске элитной недвижимости;</w:t>
      </w:r>
    </w:p>
    <w:p w:rsidR="00DD7D00" w:rsidRDefault="00DD7D00" w:rsidP="00DD7D00">
      <w:pPr>
        <w:pStyle w:val="PixelPlus"/>
        <w:numPr>
          <w:ilvl w:val="1"/>
          <w:numId w:val="29"/>
        </w:numPr>
      </w:pPr>
      <w:r>
        <w:t>Главный поисковик элитной недвижимости;</w:t>
      </w:r>
    </w:p>
    <w:p w:rsidR="00DD7D00" w:rsidRDefault="00DD7D00" w:rsidP="00DD7D00">
      <w:pPr>
        <w:pStyle w:val="PixelPlus"/>
        <w:numPr>
          <w:ilvl w:val="1"/>
          <w:numId w:val="29"/>
        </w:numPr>
      </w:pPr>
      <w:bookmarkStart w:id="56" w:name="_Hlk34239664"/>
      <w:r>
        <w:t>Агентство элитной недвижимости №1;</w:t>
      </w:r>
    </w:p>
    <w:bookmarkEnd w:id="56"/>
    <w:p w:rsidR="00DD7D00" w:rsidRDefault="004C34C9" w:rsidP="00DD7D00">
      <w:pPr>
        <w:pStyle w:val="PixelPlus"/>
        <w:numPr>
          <w:ilvl w:val="1"/>
          <w:numId w:val="29"/>
        </w:numPr>
      </w:pPr>
      <w:r>
        <w:t>С нами просто найти мечту;</w:t>
      </w:r>
    </w:p>
    <w:p w:rsidR="004C34C9" w:rsidRDefault="004C34C9" w:rsidP="00DD7D00">
      <w:pPr>
        <w:pStyle w:val="PixelPlus"/>
        <w:numPr>
          <w:ilvl w:val="1"/>
          <w:numId w:val="29"/>
        </w:numPr>
      </w:pPr>
      <w:r>
        <w:t>Мы найдем то, что не могут другие;</w:t>
      </w:r>
    </w:p>
    <w:p w:rsidR="004C34C9" w:rsidRDefault="004C34C9" w:rsidP="002E6A3A">
      <w:pPr>
        <w:pStyle w:val="PixelPlus"/>
        <w:numPr>
          <w:ilvl w:val="1"/>
          <w:numId w:val="29"/>
        </w:numPr>
      </w:pPr>
      <w:r>
        <w:t>Поиск и продажа элитной недвижимости</w:t>
      </w:r>
      <w:r w:rsidR="002E6A3A">
        <w:t>;</w:t>
      </w:r>
    </w:p>
    <w:p w:rsidR="00DE125C" w:rsidRDefault="00DE125C" w:rsidP="002E6A3A">
      <w:pPr>
        <w:pStyle w:val="PixelPlus"/>
        <w:numPr>
          <w:ilvl w:val="1"/>
          <w:numId w:val="29"/>
        </w:numPr>
      </w:pPr>
      <w:r>
        <w:t>Поиск недвижимости №1;</w:t>
      </w:r>
    </w:p>
    <w:p w:rsidR="00846F2B" w:rsidRDefault="00846F2B" w:rsidP="00846F2B">
      <w:pPr>
        <w:pStyle w:val="PixelPlus"/>
        <w:numPr>
          <w:ilvl w:val="1"/>
          <w:numId w:val="29"/>
        </w:numPr>
      </w:pPr>
      <w:proofErr w:type="spellStart"/>
      <w:r>
        <w:t>luxury</w:t>
      </w:r>
      <w:proofErr w:type="spellEnd"/>
      <w:r>
        <w:t xml:space="preserve"> </w:t>
      </w:r>
      <w:proofErr w:type="spellStart"/>
      <w:r>
        <w:t>home</w:t>
      </w:r>
      <w:proofErr w:type="spellEnd"/>
      <w:r>
        <w:t>;</w:t>
      </w:r>
    </w:p>
    <w:p w:rsidR="00846F2B" w:rsidRDefault="00846F2B" w:rsidP="00846F2B">
      <w:pPr>
        <w:pStyle w:val="PixelPlus"/>
        <w:numPr>
          <w:ilvl w:val="1"/>
          <w:numId w:val="29"/>
        </w:numPr>
      </w:pPr>
      <w:r>
        <w:t>Лучшая недвижимость для Вас;</w:t>
      </w:r>
    </w:p>
    <w:p w:rsidR="00846F2B" w:rsidRDefault="00846F2B" w:rsidP="00846F2B">
      <w:pPr>
        <w:pStyle w:val="PixelPlus"/>
        <w:numPr>
          <w:ilvl w:val="1"/>
          <w:numId w:val="29"/>
        </w:numPr>
      </w:pPr>
      <w:r>
        <w:t>Поиск элитной недвижимости;</w:t>
      </w:r>
    </w:p>
    <w:p w:rsidR="00846F2B" w:rsidRDefault="00846F2B" w:rsidP="00846F2B">
      <w:pPr>
        <w:pStyle w:val="PixelPlus"/>
        <w:numPr>
          <w:ilvl w:val="1"/>
          <w:numId w:val="29"/>
        </w:numPr>
      </w:pPr>
      <w:r>
        <w:t>Поиск элитной недвижимости — это просто;</w:t>
      </w:r>
    </w:p>
    <w:p w:rsidR="00846F2B" w:rsidRDefault="00846F2B" w:rsidP="00846F2B">
      <w:pPr>
        <w:pStyle w:val="PixelPlus"/>
        <w:numPr>
          <w:ilvl w:val="1"/>
          <w:numId w:val="29"/>
        </w:numPr>
      </w:pPr>
      <w:r>
        <w:t>Недвижимость для особенных клиентов;</w:t>
      </w:r>
    </w:p>
    <w:p w:rsidR="00E83E10" w:rsidRDefault="00E83E10" w:rsidP="002E6A3A">
      <w:pPr>
        <w:pStyle w:val="PixelPlus"/>
        <w:numPr>
          <w:ilvl w:val="1"/>
          <w:numId w:val="29"/>
        </w:numPr>
      </w:pPr>
      <w:bookmarkStart w:id="57" w:name="_Hlk34239657"/>
      <w:r>
        <w:t>Коллекция лучшей недвижимости;</w:t>
      </w:r>
    </w:p>
    <w:p w:rsidR="00846F2B" w:rsidRDefault="00E83E10" w:rsidP="00846F2B">
      <w:pPr>
        <w:pStyle w:val="PixelPlus"/>
        <w:numPr>
          <w:ilvl w:val="1"/>
          <w:numId w:val="29"/>
        </w:numPr>
      </w:pPr>
      <w:r>
        <w:t>Недвижимость с комфортом;</w:t>
      </w:r>
    </w:p>
    <w:bookmarkEnd w:id="57"/>
    <w:p w:rsidR="002E6A3A" w:rsidRDefault="002E6A3A" w:rsidP="002E6A3A">
      <w:pPr>
        <w:pStyle w:val="PixelPlus"/>
        <w:numPr>
          <w:ilvl w:val="0"/>
          <w:numId w:val="29"/>
        </w:numPr>
      </w:pPr>
      <w:r>
        <w:t>внедрение поиска;</w:t>
      </w:r>
    </w:p>
    <w:p w:rsidR="002E6A3A" w:rsidRDefault="002E6A3A" w:rsidP="002E6A3A">
      <w:pPr>
        <w:pStyle w:val="PixelPlus"/>
        <w:numPr>
          <w:ilvl w:val="0"/>
          <w:numId w:val="29"/>
        </w:numPr>
      </w:pPr>
      <w:r>
        <w:t>внедрение фильтра.</w:t>
      </w:r>
    </w:p>
    <w:p w:rsidR="002E6A3A" w:rsidRDefault="002E6A3A" w:rsidP="002E6A3A">
      <w:pPr>
        <w:pStyle w:val="PixelPlus"/>
      </w:pPr>
      <w:r>
        <w:lastRenderedPageBreak/>
        <w:t>Ниже представлен прототип верхней части страницы:</w:t>
      </w:r>
    </w:p>
    <w:p w:rsidR="002E6A3A" w:rsidRDefault="002E6A3A" w:rsidP="00A55E5F">
      <w:pPr>
        <w:pStyle w:val="PixelPlus"/>
        <w:jc w:val="center"/>
      </w:pPr>
      <w:r>
        <w:rPr>
          <w:noProof/>
          <w:lang w:eastAsia="ru-RU"/>
        </w:rPr>
        <w:drawing>
          <wp:inline distT="0" distB="0" distL="0" distR="0">
            <wp:extent cx="5192280" cy="2023074"/>
            <wp:effectExtent l="0" t="0" r="0" b="0"/>
            <wp:docPr id="15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219655" cy="2033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E6A3A" w:rsidRDefault="00343B1A" w:rsidP="00AC189A">
      <w:pPr>
        <w:pStyle w:val="PP1"/>
      </w:pPr>
      <w:r>
        <w:t>Рис. 7.</w:t>
      </w:r>
      <w:r w:rsidR="00AC189A">
        <w:t xml:space="preserve"> Прототип верхней части главной страницы.</w:t>
      </w:r>
    </w:p>
    <w:p w:rsidR="002E6A3A" w:rsidRDefault="00A55E5F" w:rsidP="002E6A3A">
      <w:pPr>
        <w:pStyle w:val="PixelPlus"/>
      </w:pPr>
      <w:r>
        <w:t xml:space="preserve">С полной версией прототипа можно ознакомиться в файле вложения </w:t>
      </w:r>
      <w:r w:rsidRPr="00A55E5F">
        <w:rPr>
          <w:b/>
          <w:bCs/>
          <w:i/>
          <w:iCs/>
        </w:rPr>
        <w:t xml:space="preserve">«Прототип главной страницы </w:t>
      </w:r>
      <w:proofErr w:type="spellStart"/>
      <w:r w:rsidRPr="00A55E5F">
        <w:rPr>
          <w:b/>
          <w:bCs/>
          <w:i/>
          <w:iCs/>
        </w:rPr>
        <w:t>сайта.png</w:t>
      </w:r>
      <w:proofErr w:type="spellEnd"/>
      <w:r w:rsidRPr="00A55E5F">
        <w:rPr>
          <w:b/>
          <w:bCs/>
          <w:i/>
          <w:iCs/>
        </w:rPr>
        <w:t>».</w:t>
      </w:r>
    </w:p>
    <w:p w:rsidR="00D504AD" w:rsidRDefault="00D504AD">
      <w:pPr>
        <w:rPr>
          <w:rFonts w:asciiTheme="majorHAnsi" w:eastAsiaTheme="majorEastAsia" w:hAnsiTheme="majorHAnsi" w:cstheme="majorBidi"/>
          <w:b/>
          <w:color w:val="2F5496" w:themeColor="accent5" w:themeShade="BF"/>
          <w:sz w:val="32"/>
          <w:szCs w:val="24"/>
        </w:rPr>
      </w:pPr>
      <w:r>
        <w:br w:type="page"/>
      </w:r>
    </w:p>
    <w:p w:rsidR="00541695" w:rsidRDefault="00E95C8E" w:rsidP="00F20288">
      <w:pPr>
        <w:pStyle w:val="3"/>
      </w:pPr>
      <w:bookmarkStart w:id="58" w:name="_Toc34326544"/>
      <w:r>
        <w:lastRenderedPageBreak/>
        <w:t xml:space="preserve">Рекомендации к </w:t>
      </w:r>
      <w:r w:rsidR="00F20288">
        <w:t>странице листинга</w:t>
      </w:r>
      <w:bookmarkEnd w:id="58"/>
    </w:p>
    <w:p w:rsidR="001405C2" w:rsidRDefault="001405C2" w:rsidP="001405C2">
      <w:pPr>
        <w:pStyle w:val="PixelPlus"/>
      </w:pPr>
      <w:r>
        <w:t>В рекомендации к главной странице включены:</w:t>
      </w:r>
    </w:p>
    <w:p w:rsidR="00F20288" w:rsidRDefault="00DF57EE" w:rsidP="00DF57EE">
      <w:pPr>
        <w:pStyle w:val="PixelPlus"/>
        <w:numPr>
          <w:ilvl w:val="0"/>
          <w:numId w:val="30"/>
        </w:numPr>
      </w:pPr>
      <w:r>
        <w:t>вывод фильтра на всех страницах листингов, требования к фильтру:</w:t>
      </w:r>
    </w:p>
    <w:p w:rsidR="00DF57EE" w:rsidRDefault="00DF57EE" w:rsidP="00DF57EE">
      <w:pPr>
        <w:pStyle w:val="PixelPlus"/>
        <w:numPr>
          <w:ilvl w:val="1"/>
          <w:numId w:val="30"/>
        </w:numPr>
      </w:pPr>
      <w:proofErr w:type="gramStart"/>
      <w:r w:rsidRPr="00DF57EE">
        <w:t>закреплен</w:t>
      </w:r>
      <w:proofErr w:type="gramEnd"/>
      <w:r w:rsidRPr="00DF57EE">
        <w:t xml:space="preserve"> при скроллинге</w:t>
      </w:r>
      <w:r>
        <w:t>;</w:t>
      </w:r>
    </w:p>
    <w:p w:rsidR="00DF57EE" w:rsidRDefault="00DF57EE" w:rsidP="00DF57EE">
      <w:pPr>
        <w:pStyle w:val="PixelPlus"/>
        <w:numPr>
          <w:ilvl w:val="1"/>
          <w:numId w:val="30"/>
        </w:numPr>
      </w:pPr>
      <w:proofErr w:type="gramStart"/>
      <w:r w:rsidRPr="00DF57EE">
        <w:t>доступен</w:t>
      </w:r>
      <w:proofErr w:type="gramEnd"/>
      <w:r w:rsidRPr="00DF57EE">
        <w:t xml:space="preserve"> по клику</w:t>
      </w:r>
      <w:r>
        <w:t>;</w:t>
      </w:r>
    </w:p>
    <w:p w:rsidR="00DF57EE" w:rsidRDefault="00DF57EE" w:rsidP="00DF57EE">
      <w:pPr>
        <w:pStyle w:val="PixelPlus"/>
        <w:numPr>
          <w:ilvl w:val="1"/>
          <w:numId w:val="30"/>
        </w:numPr>
      </w:pPr>
      <w:r w:rsidRPr="00DF57EE">
        <w:t>ориентация вертикальная справа</w:t>
      </w:r>
      <w:r>
        <w:t>;</w:t>
      </w:r>
    </w:p>
    <w:p w:rsidR="00DF57EE" w:rsidRDefault="00DF57EE" w:rsidP="00DF57EE">
      <w:pPr>
        <w:pStyle w:val="PixelPlus"/>
        <w:numPr>
          <w:ilvl w:val="1"/>
          <w:numId w:val="30"/>
        </w:numPr>
      </w:pPr>
      <w:r>
        <w:t>после ввода клика «Подобрать» фильтр скрывается;</w:t>
      </w:r>
    </w:p>
    <w:p w:rsidR="00DF57EE" w:rsidRDefault="00DF57EE" w:rsidP="00DF57EE">
      <w:pPr>
        <w:pStyle w:val="PixelPlus"/>
        <w:numPr>
          <w:ilvl w:val="0"/>
          <w:numId w:val="30"/>
        </w:numPr>
      </w:pPr>
      <w:r>
        <w:t>предоставление сводк</w:t>
      </w:r>
      <w:r w:rsidR="00D504AD">
        <w:t>и</w:t>
      </w:r>
      <w:r>
        <w:t xml:space="preserve"> о количестве доступных объектов для поиска на той или иной категории;</w:t>
      </w:r>
    </w:p>
    <w:p w:rsidR="00DF57EE" w:rsidRDefault="00DF57EE" w:rsidP="00DF57EE">
      <w:pPr>
        <w:pStyle w:val="PixelPlus"/>
        <w:numPr>
          <w:ilvl w:val="0"/>
          <w:numId w:val="30"/>
        </w:numPr>
      </w:pPr>
      <w:r>
        <w:t>внедрение блока сортировок:</w:t>
      </w:r>
    </w:p>
    <w:p w:rsidR="00DF57EE" w:rsidRDefault="00DF57EE" w:rsidP="00DF57EE">
      <w:pPr>
        <w:pStyle w:val="PixelPlus"/>
        <w:numPr>
          <w:ilvl w:val="1"/>
          <w:numId w:val="30"/>
        </w:numPr>
      </w:pPr>
      <w:r w:rsidRPr="00DF57EE">
        <w:t>по цене</w:t>
      </w:r>
      <w:r>
        <w:t xml:space="preserve">: </w:t>
      </w:r>
      <w:bookmarkStart w:id="59" w:name="_Hlk34233447"/>
      <w:r>
        <w:t>по возрастани</w:t>
      </w:r>
      <w:r w:rsidR="00017FFC">
        <w:t>ю</w:t>
      </w:r>
      <w:r>
        <w:t>/убыванию;</w:t>
      </w:r>
      <w:bookmarkEnd w:id="59"/>
    </w:p>
    <w:p w:rsidR="00DF57EE" w:rsidRDefault="00895480" w:rsidP="00DF57EE">
      <w:pPr>
        <w:pStyle w:val="PixelPlus"/>
        <w:numPr>
          <w:ilvl w:val="1"/>
          <w:numId w:val="30"/>
        </w:numPr>
      </w:pPr>
      <w:r>
        <w:t>по площади объекта: по возрастани</w:t>
      </w:r>
      <w:r w:rsidR="00DB070F">
        <w:t>ю</w:t>
      </w:r>
      <w:r>
        <w:t>/убыванию;</w:t>
      </w:r>
    </w:p>
    <w:p w:rsidR="00895480" w:rsidRDefault="00895480" w:rsidP="00DF57EE">
      <w:pPr>
        <w:pStyle w:val="PixelPlus"/>
        <w:numPr>
          <w:ilvl w:val="1"/>
          <w:numId w:val="30"/>
        </w:numPr>
      </w:pPr>
      <w:r>
        <w:t>дате публикации: свежие/старые объявления;</w:t>
      </w:r>
    </w:p>
    <w:p w:rsidR="00895480" w:rsidRDefault="00895480" w:rsidP="00895480">
      <w:pPr>
        <w:pStyle w:val="PixelPlus"/>
        <w:numPr>
          <w:ilvl w:val="0"/>
          <w:numId w:val="30"/>
        </w:numPr>
      </w:pPr>
      <w:r>
        <w:t>внедрени</w:t>
      </w:r>
      <w:r w:rsidR="000B0D57">
        <w:t>е</w:t>
      </w:r>
      <w:r>
        <w:t xml:space="preserve"> карты</w:t>
      </w:r>
      <w:r w:rsidR="00E82A07">
        <w:t xml:space="preserve"> (</w:t>
      </w:r>
      <w:hyperlink w:anchor="рис_8" w:history="1">
        <w:r w:rsidR="00E82A07" w:rsidRPr="00E82A07">
          <w:rPr>
            <w:rStyle w:val="a8"/>
          </w:rPr>
          <w:t>пример на рис 8.</w:t>
        </w:r>
      </w:hyperlink>
      <w:r w:rsidR="00E82A07">
        <w:t>)</w:t>
      </w:r>
      <w:r>
        <w:t xml:space="preserve"> аналогично конкуренту </w:t>
      </w:r>
      <w:hyperlink r:id="rId57" w:history="1">
        <w:r>
          <w:rPr>
            <w:rStyle w:val="a8"/>
          </w:rPr>
          <w:t>https://www.slrealty.ru/house/sale/</w:t>
        </w:r>
      </w:hyperlink>
      <w:r>
        <w:t>, требования к карте:</w:t>
      </w:r>
    </w:p>
    <w:p w:rsidR="00895480" w:rsidRDefault="00895480" w:rsidP="00895480">
      <w:pPr>
        <w:pStyle w:val="PixelPlus"/>
        <w:numPr>
          <w:ilvl w:val="1"/>
          <w:numId w:val="30"/>
        </w:numPr>
      </w:pPr>
      <w:proofErr w:type="gramStart"/>
      <w:r w:rsidRPr="00895480">
        <w:t>закреплена</w:t>
      </w:r>
      <w:proofErr w:type="gramEnd"/>
      <w:r w:rsidRPr="00895480">
        <w:t xml:space="preserve"> при скроллинге</w:t>
      </w:r>
      <w:r>
        <w:t>;</w:t>
      </w:r>
    </w:p>
    <w:p w:rsidR="00895480" w:rsidRDefault="00895480" w:rsidP="00895480">
      <w:pPr>
        <w:pStyle w:val="PixelPlus"/>
        <w:numPr>
          <w:ilvl w:val="1"/>
          <w:numId w:val="30"/>
        </w:numPr>
      </w:pPr>
      <w:proofErr w:type="gramStart"/>
      <w:r w:rsidRPr="00895480">
        <w:t>доступна</w:t>
      </w:r>
      <w:proofErr w:type="gramEnd"/>
      <w:r w:rsidRPr="00895480">
        <w:t xml:space="preserve"> по клику</w:t>
      </w:r>
      <w:r>
        <w:t>;</w:t>
      </w:r>
    </w:p>
    <w:p w:rsidR="00895480" w:rsidRDefault="00895480" w:rsidP="00895480">
      <w:pPr>
        <w:pStyle w:val="PixelPlus"/>
        <w:numPr>
          <w:ilvl w:val="1"/>
          <w:numId w:val="30"/>
        </w:numPr>
      </w:pPr>
      <w:r w:rsidRPr="00895480">
        <w:t>ориентация вертикальная слева</w:t>
      </w:r>
      <w:r>
        <w:t>;</w:t>
      </w:r>
    </w:p>
    <w:p w:rsidR="00895480" w:rsidRDefault="00895480" w:rsidP="00895480">
      <w:pPr>
        <w:pStyle w:val="PixelPlus"/>
        <w:numPr>
          <w:ilvl w:val="1"/>
          <w:numId w:val="30"/>
        </w:numPr>
      </w:pPr>
      <w:r>
        <w:t xml:space="preserve">при наведении на </w:t>
      </w:r>
      <w:proofErr w:type="spellStart"/>
      <w:r>
        <w:t>превью</w:t>
      </w:r>
      <w:proofErr w:type="spellEnd"/>
      <w:r>
        <w:t xml:space="preserve"> той или иной карточки метка на карте становится активной (меняет цвет);</w:t>
      </w:r>
    </w:p>
    <w:p w:rsidR="00895480" w:rsidRDefault="00895480" w:rsidP="00895480">
      <w:pPr>
        <w:pStyle w:val="PixelPlus"/>
        <w:numPr>
          <w:ilvl w:val="1"/>
          <w:numId w:val="30"/>
        </w:numPr>
      </w:pPr>
      <w:r>
        <w:t>возможность прокладки маршрута;</w:t>
      </w:r>
    </w:p>
    <w:p w:rsidR="00895480" w:rsidRDefault="00895480" w:rsidP="00895480">
      <w:pPr>
        <w:pStyle w:val="PixelPlus"/>
        <w:numPr>
          <w:ilvl w:val="1"/>
          <w:numId w:val="30"/>
        </w:numPr>
      </w:pPr>
      <w:r>
        <w:t>отображение объектов инфраструктуры;</w:t>
      </w:r>
    </w:p>
    <w:p w:rsidR="00895480" w:rsidRDefault="00895480" w:rsidP="00895480">
      <w:pPr>
        <w:pStyle w:val="PixelPlus"/>
        <w:numPr>
          <w:ilvl w:val="1"/>
          <w:numId w:val="30"/>
        </w:numPr>
      </w:pPr>
      <w:r>
        <w:lastRenderedPageBreak/>
        <w:t>выделение цветом границ поселка, в котором находится просматриваемый объект;</w:t>
      </w:r>
    </w:p>
    <w:p w:rsidR="00310704" w:rsidRDefault="00310704" w:rsidP="00895480">
      <w:pPr>
        <w:pStyle w:val="PixelPlus"/>
        <w:numPr>
          <w:ilvl w:val="1"/>
          <w:numId w:val="30"/>
        </w:numPr>
      </w:pPr>
      <w:r>
        <w:t xml:space="preserve">добавление возможности </w:t>
      </w:r>
      <w:r w:rsidR="000437DB">
        <w:t xml:space="preserve">полной </w:t>
      </w:r>
      <w:r>
        <w:t xml:space="preserve">замены листинга </w:t>
      </w:r>
      <w:r w:rsidR="000437DB">
        <w:t xml:space="preserve">картой. Т.е. пользователь, используя </w:t>
      </w:r>
      <w:proofErr w:type="gramStart"/>
      <w:r w:rsidR="000437DB">
        <w:t>фильтр</w:t>
      </w:r>
      <w:proofErr w:type="gramEnd"/>
      <w:r w:rsidR="000437DB">
        <w:t xml:space="preserve"> отбирает объекты по необходимым критериям, </w:t>
      </w:r>
      <w:r w:rsidR="00CF2E16">
        <w:t>после ему доступны варианта просмотра предлагаемых объектов:</w:t>
      </w:r>
    </w:p>
    <w:p w:rsidR="00CF2E16" w:rsidRDefault="00CF2E16" w:rsidP="00CF2E16">
      <w:pPr>
        <w:pStyle w:val="PixelPlus"/>
        <w:numPr>
          <w:ilvl w:val="2"/>
          <w:numId w:val="30"/>
        </w:numPr>
      </w:pPr>
      <w:r>
        <w:t>только листинг;</w:t>
      </w:r>
    </w:p>
    <w:p w:rsidR="00CF2E16" w:rsidRDefault="00CF2E16" w:rsidP="00CF2E16">
      <w:pPr>
        <w:pStyle w:val="PixelPlus"/>
        <w:numPr>
          <w:ilvl w:val="2"/>
          <w:numId w:val="30"/>
        </w:numPr>
      </w:pPr>
      <w:r>
        <w:t>комбинированный: листинг и карта;</w:t>
      </w:r>
    </w:p>
    <w:p w:rsidR="00CF2E16" w:rsidRDefault="00CF2E16" w:rsidP="00CF2E16">
      <w:pPr>
        <w:pStyle w:val="PixelPlus"/>
        <w:numPr>
          <w:ilvl w:val="2"/>
          <w:numId w:val="30"/>
        </w:numPr>
      </w:pPr>
      <w:r>
        <w:t>только карта.</w:t>
      </w:r>
    </w:p>
    <w:p w:rsidR="00895480" w:rsidRDefault="00895480" w:rsidP="00895480">
      <w:pPr>
        <w:pStyle w:val="PixelPlus"/>
        <w:numPr>
          <w:ilvl w:val="0"/>
          <w:numId w:val="30"/>
        </w:numPr>
      </w:pPr>
      <w:r>
        <w:t xml:space="preserve">повышение информативности </w:t>
      </w:r>
      <w:proofErr w:type="spellStart"/>
      <w:r>
        <w:t>превью</w:t>
      </w:r>
      <w:proofErr w:type="spellEnd"/>
      <w:r>
        <w:t xml:space="preserve"> карточек товаров, а именно:</w:t>
      </w:r>
    </w:p>
    <w:p w:rsidR="00895480" w:rsidRDefault="00895480" w:rsidP="00895480">
      <w:pPr>
        <w:pStyle w:val="PixelPlus"/>
        <w:numPr>
          <w:ilvl w:val="1"/>
          <w:numId w:val="30"/>
        </w:numPr>
      </w:pPr>
      <w:r>
        <w:t>внедрение маркеров: «эксклюзив», «лучшее предложение» и т.д.;</w:t>
      </w:r>
    </w:p>
    <w:p w:rsidR="00895480" w:rsidRDefault="00895480" w:rsidP="00895480">
      <w:pPr>
        <w:pStyle w:val="PixelPlus"/>
        <w:numPr>
          <w:ilvl w:val="1"/>
          <w:numId w:val="30"/>
        </w:numPr>
      </w:pPr>
      <w:r>
        <w:t>указание принадлежности того или иного дома к поселку;</w:t>
      </w:r>
    </w:p>
    <w:p w:rsidR="00895480" w:rsidRDefault="00895480" w:rsidP="00895480">
      <w:pPr>
        <w:pStyle w:val="PixelPlus"/>
        <w:numPr>
          <w:ilvl w:val="1"/>
          <w:numId w:val="30"/>
        </w:numPr>
      </w:pPr>
      <w:r>
        <w:t>добавление функционала просмотра нескольких фото того или иного объекта;</w:t>
      </w:r>
    </w:p>
    <w:p w:rsidR="00D702F7" w:rsidRDefault="00D702F7" w:rsidP="00895480">
      <w:pPr>
        <w:pStyle w:val="PixelPlus"/>
        <w:numPr>
          <w:ilvl w:val="1"/>
          <w:numId w:val="30"/>
        </w:numPr>
      </w:pPr>
      <w:r>
        <w:t>изменение размера шрифта, иконок с целью привлечения внимания пользователя к информации, влияющей на принятие решения;</w:t>
      </w:r>
    </w:p>
    <w:p w:rsidR="00895480" w:rsidRDefault="00054464" w:rsidP="00895480">
      <w:pPr>
        <w:pStyle w:val="PixelPlus"/>
        <w:numPr>
          <w:ilvl w:val="0"/>
          <w:numId w:val="30"/>
        </w:numPr>
      </w:pPr>
      <w:r>
        <w:t>внедрение в листинг рекламных баннеров «горячих</w:t>
      </w:r>
      <w:r w:rsidR="000C7E0A">
        <w:t>/выгодных</w:t>
      </w:r>
      <w:r>
        <w:t xml:space="preserve"> предложений </w:t>
      </w:r>
      <w:r w:rsidR="000C7E0A">
        <w:t>по объектам</w:t>
      </w:r>
      <w:r>
        <w:t>», «</w:t>
      </w:r>
      <w:r w:rsidR="000C7E0A">
        <w:t>предложение оставить контакты для получения индивидуальных предложений/каталога закрытых продаж»;</w:t>
      </w:r>
    </w:p>
    <w:p w:rsidR="008339EA" w:rsidRPr="00310704" w:rsidRDefault="000C7E0A" w:rsidP="00310704">
      <w:pPr>
        <w:pStyle w:val="PixelPlus"/>
        <w:numPr>
          <w:ilvl w:val="0"/>
          <w:numId w:val="30"/>
        </w:numPr>
      </w:pPr>
      <w:r>
        <w:t>внедрение облака тегов над листингом.</w:t>
      </w:r>
      <w:r w:rsidR="008339EA">
        <w:br w:type="page"/>
      </w:r>
    </w:p>
    <w:p w:rsidR="001C54AC" w:rsidRDefault="008339EA" w:rsidP="001C54AC">
      <w:pPr>
        <w:pStyle w:val="3"/>
      </w:pPr>
      <w:bookmarkStart w:id="60" w:name="_Рекомендация_к_страницам_1"/>
      <w:bookmarkStart w:id="61" w:name="_Toc34326545"/>
      <w:bookmarkEnd w:id="60"/>
      <w:r>
        <w:lastRenderedPageBreak/>
        <w:t>Рекомендаци</w:t>
      </w:r>
      <w:r w:rsidR="005A7A07">
        <w:t>и</w:t>
      </w:r>
      <w:r>
        <w:t xml:space="preserve"> к страниц</w:t>
      </w:r>
      <w:r w:rsidR="001C54AC">
        <w:t xml:space="preserve">ам с подробной информацией о </w:t>
      </w:r>
      <w:proofErr w:type="spellStart"/>
      <w:r w:rsidR="001C54AC">
        <w:t>коттеджн</w:t>
      </w:r>
      <w:r w:rsidR="007700EA">
        <w:t>ых</w:t>
      </w:r>
      <w:proofErr w:type="spellEnd"/>
      <w:r w:rsidR="001C54AC">
        <w:t xml:space="preserve"> поселк</w:t>
      </w:r>
      <w:r w:rsidR="007700EA">
        <w:t>ах</w:t>
      </w:r>
      <w:bookmarkEnd w:id="61"/>
    </w:p>
    <w:p w:rsidR="007700EA" w:rsidRDefault="007700EA" w:rsidP="007700EA">
      <w:pPr>
        <w:pStyle w:val="PixelPlus"/>
        <w:ind w:firstLine="851"/>
      </w:pPr>
      <w:r>
        <w:t xml:space="preserve">В рекомендации к страницам с подробной информацией о </w:t>
      </w:r>
      <w:proofErr w:type="spellStart"/>
      <w:r>
        <w:t>коттеджных</w:t>
      </w:r>
      <w:proofErr w:type="spellEnd"/>
      <w:r>
        <w:t xml:space="preserve"> поселках включены:</w:t>
      </w:r>
    </w:p>
    <w:p w:rsidR="00F819B5" w:rsidRDefault="00F819B5" w:rsidP="00F819B5">
      <w:pPr>
        <w:pStyle w:val="PixelPlus"/>
        <w:numPr>
          <w:ilvl w:val="0"/>
          <w:numId w:val="31"/>
        </w:numPr>
      </w:pPr>
      <w:r>
        <w:t xml:space="preserve">изменение представления/отображения информации с «карточки товаров» на </w:t>
      </w:r>
      <w:proofErr w:type="spellStart"/>
      <w:r>
        <w:t>лендинг</w:t>
      </w:r>
      <w:proofErr w:type="spellEnd"/>
      <w:r>
        <w:t>;</w:t>
      </w:r>
    </w:p>
    <w:p w:rsidR="00F819B5" w:rsidRDefault="00F819B5" w:rsidP="00F819B5">
      <w:pPr>
        <w:pStyle w:val="PixelPlus"/>
        <w:numPr>
          <w:ilvl w:val="0"/>
          <w:numId w:val="31"/>
        </w:numPr>
      </w:pPr>
      <w:r>
        <w:t>акцент информации на странице должен быть сделан:</w:t>
      </w:r>
    </w:p>
    <w:p w:rsidR="00A80188" w:rsidRDefault="00FE08A8" w:rsidP="00F819B5">
      <w:pPr>
        <w:pStyle w:val="PixelPlus"/>
        <w:numPr>
          <w:ilvl w:val="1"/>
          <w:numId w:val="31"/>
        </w:numPr>
      </w:pPr>
      <w:r>
        <w:t xml:space="preserve">на </w:t>
      </w:r>
      <w:r w:rsidR="00F819B5">
        <w:t>удаленность от Москвы и удобств</w:t>
      </w:r>
      <w:r w:rsidR="00A80188">
        <w:t>о подъезда, преимущества тип</w:t>
      </w:r>
      <w:r>
        <w:t>а выезд на платную дорогу, отсутствие пробок должны быть отдельно выделены и очевидны для пользователя</w:t>
      </w:r>
      <w:r w:rsidR="00A80188">
        <w:t>;</w:t>
      </w:r>
    </w:p>
    <w:p w:rsidR="00A80188" w:rsidRDefault="00FE08A8" w:rsidP="00F819B5">
      <w:pPr>
        <w:pStyle w:val="PixelPlus"/>
        <w:numPr>
          <w:ilvl w:val="1"/>
          <w:numId w:val="31"/>
        </w:numPr>
      </w:pPr>
      <w:r>
        <w:t xml:space="preserve">на </w:t>
      </w:r>
      <w:r w:rsidR="00A80188">
        <w:t>развитость инфраструктуры</w:t>
      </w:r>
      <w:r>
        <w:t>: магазины, школы и т.д.</w:t>
      </w:r>
      <w:r w:rsidR="00A80188">
        <w:t>;</w:t>
      </w:r>
    </w:p>
    <w:p w:rsidR="001C54AC" w:rsidRDefault="00FE08A8" w:rsidP="00F819B5">
      <w:pPr>
        <w:pStyle w:val="PixelPlus"/>
        <w:numPr>
          <w:ilvl w:val="1"/>
          <w:numId w:val="31"/>
        </w:numPr>
      </w:pPr>
      <w:r>
        <w:t xml:space="preserve">на наличие рядом парков, лесных зон, водоемов и т.д. Обязателен упор на </w:t>
      </w:r>
      <w:proofErr w:type="spellStart"/>
      <w:r>
        <w:t>экологичность</w:t>
      </w:r>
      <w:proofErr w:type="spellEnd"/>
      <w:r>
        <w:t>;</w:t>
      </w:r>
    </w:p>
    <w:p w:rsidR="00FE08A8" w:rsidRDefault="00FE08A8" w:rsidP="00F819B5">
      <w:pPr>
        <w:pStyle w:val="PixelPlus"/>
        <w:numPr>
          <w:ilvl w:val="1"/>
          <w:numId w:val="31"/>
        </w:numPr>
      </w:pPr>
      <w:r>
        <w:t>упор на престижность поселка, возможная отсылка на прошлое, если в этом поселке жил известный деятель политики, культуры, науки;</w:t>
      </w:r>
    </w:p>
    <w:p w:rsidR="00FE08A8" w:rsidRDefault="00FE08A8" w:rsidP="00F819B5">
      <w:pPr>
        <w:pStyle w:val="PixelPlus"/>
        <w:numPr>
          <w:ilvl w:val="1"/>
          <w:numId w:val="31"/>
        </w:numPr>
      </w:pPr>
      <w:r>
        <w:t>упор на выгодное экономическое вложение денег, например, привести статистику динамики цен, обозначив, что жилье в данном поселке всегда востребовано;</w:t>
      </w:r>
    </w:p>
    <w:p w:rsidR="00FE08A8" w:rsidRDefault="00FE08A8" w:rsidP="00FE08A8">
      <w:pPr>
        <w:pStyle w:val="PixelPlus"/>
        <w:numPr>
          <w:ilvl w:val="0"/>
          <w:numId w:val="31"/>
        </w:numPr>
      </w:pPr>
      <w:r>
        <w:t>добавление большого количества фотографий и видео;</w:t>
      </w:r>
    </w:p>
    <w:p w:rsidR="00FE08A8" w:rsidRDefault="00E82A07" w:rsidP="00FE08A8">
      <w:pPr>
        <w:pStyle w:val="PixelPlus"/>
        <w:numPr>
          <w:ilvl w:val="0"/>
          <w:numId w:val="31"/>
        </w:numPr>
      </w:pPr>
      <w:r>
        <w:t>внедрение</w:t>
      </w:r>
      <w:r w:rsidR="00C12EA0">
        <w:t xml:space="preserve"> карты</w:t>
      </w:r>
      <w:r>
        <w:t xml:space="preserve"> вида:</w:t>
      </w:r>
    </w:p>
    <w:p w:rsidR="00E82A07" w:rsidRDefault="00E82A07" w:rsidP="00E82A07">
      <w:pPr>
        <w:pStyle w:val="PixelPlus"/>
      </w:pPr>
      <w:r>
        <w:rPr>
          <w:noProof/>
          <w:lang w:eastAsia="ru-RU"/>
        </w:rPr>
        <w:lastRenderedPageBreak/>
        <w:drawing>
          <wp:inline distT="0" distB="0" distL="0" distR="0">
            <wp:extent cx="5940425" cy="3260725"/>
            <wp:effectExtent l="0" t="0" r="3175" b="0"/>
            <wp:docPr id="17" name="Рисунок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260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82A07" w:rsidRDefault="00E82A07" w:rsidP="00E82A07">
      <w:pPr>
        <w:pStyle w:val="PP1"/>
      </w:pPr>
      <w:bookmarkStart w:id="62" w:name="рис_8"/>
      <w:r>
        <w:t>Рис. 8</w:t>
      </w:r>
      <w:bookmarkEnd w:id="62"/>
      <w:r>
        <w:t>. Пример реализации карты с возможностью показа объектов инфраструктуры</w:t>
      </w:r>
      <w:r w:rsidR="001E29CC">
        <w:t xml:space="preserve"> на примере </w:t>
      </w:r>
      <w:hyperlink r:id="rId59" w:history="1">
        <w:r w:rsidR="001E29CC" w:rsidRPr="001E29CC">
          <w:rPr>
            <w:rStyle w:val="a8"/>
          </w:rPr>
          <w:t>страницы</w:t>
        </w:r>
      </w:hyperlink>
      <w:r>
        <w:t xml:space="preserve">. </w:t>
      </w:r>
    </w:p>
    <w:p w:rsidR="00C12EA0" w:rsidRDefault="00C12EA0" w:rsidP="00FE08A8">
      <w:pPr>
        <w:pStyle w:val="PixelPlus"/>
        <w:numPr>
          <w:ilvl w:val="0"/>
          <w:numId w:val="31"/>
        </w:numPr>
      </w:pPr>
      <w:r>
        <w:t>наличие выгодных предложений в поселке.</w:t>
      </w:r>
    </w:p>
    <w:p w:rsidR="00C12EA0" w:rsidRDefault="00C12EA0">
      <w:pPr>
        <w:rPr>
          <w:rFonts w:cs="Times New Roman"/>
          <w:sz w:val="28"/>
          <w:szCs w:val="28"/>
        </w:rPr>
      </w:pPr>
      <w:r>
        <w:br w:type="page"/>
      </w:r>
    </w:p>
    <w:p w:rsidR="00C12EA0" w:rsidRDefault="00B46BE1" w:rsidP="00B46BE1">
      <w:pPr>
        <w:pStyle w:val="3"/>
      </w:pPr>
      <w:bookmarkStart w:id="63" w:name="_Рекомендация_к_страницам"/>
      <w:bookmarkStart w:id="64" w:name="_Toc34326546"/>
      <w:bookmarkEnd w:id="63"/>
      <w:r>
        <w:lastRenderedPageBreak/>
        <w:t>Рекомендаци</w:t>
      </w:r>
      <w:r w:rsidR="000B0D57">
        <w:t>и</w:t>
      </w:r>
      <w:r>
        <w:t xml:space="preserve"> к страницам карточек товаров</w:t>
      </w:r>
      <w:bookmarkEnd w:id="64"/>
    </w:p>
    <w:p w:rsidR="00586CF5" w:rsidRDefault="00586CF5" w:rsidP="00586CF5">
      <w:pPr>
        <w:pStyle w:val="PixelPlus"/>
        <w:ind w:firstLine="851"/>
      </w:pPr>
      <w:r>
        <w:t>В рекомендации к страницам карточек товаров включены:</w:t>
      </w:r>
    </w:p>
    <w:p w:rsidR="00B46BE1" w:rsidRDefault="003D0099" w:rsidP="003D0099">
      <w:pPr>
        <w:pStyle w:val="PixelPlus"/>
        <w:numPr>
          <w:ilvl w:val="0"/>
          <w:numId w:val="32"/>
        </w:numPr>
      </w:pPr>
      <w:r>
        <w:t xml:space="preserve">изменение блоков больших изображений, </w:t>
      </w:r>
      <w:hyperlink w:anchor="рис_6" w:history="1">
        <w:r w:rsidRPr="009A293A">
          <w:rPr>
            <w:rStyle w:val="a8"/>
          </w:rPr>
          <w:t>пример на рис. 6</w:t>
        </w:r>
      </w:hyperlink>
      <w:r>
        <w:t>;</w:t>
      </w:r>
    </w:p>
    <w:p w:rsidR="009A293A" w:rsidRDefault="009A293A" w:rsidP="003D0099">
      <w:pPr>
        <w:pStyle w:val="PixelPlus"/>
        <w:numPr>
          <w:ilvl w:val="0"/>
          <w:numId w:val="32"/>
        </w:numPr>
      </w:pPr>
      <w:r>
        <w:t>внедрение блока «Ключевые особенности объекта»:</w:t>
      </w:r>
    </w:p>
    <w:p w:rsidR="009A293A" w:rsidRDefault="009A293A" w:rsidP="009A293A">
      <w:pPr>
        <w:pStyle w:val="PixelPlus"/>
        <w:jc w:val="center"/>
      </w:pPr>
      <w:r>
        <w:rPr>
          <w:noProof/>
          <w:lang w:eastAsia="ru-RU"/>
        </w:rPr>
        <w:drawing>
          <wp:inline distT="0" distB="0" distL="0" distR="0">
            <wp:extent cx="4360390" cy="2613437"/>
            <wp:effectExtent l="0" t="0" r="2540" b="0"/>
            <wp:docPr id="16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368412" cy="2618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C7E0A" w:rsidRDefault="009A293A" w:rsidP="009A293A">
      <w:pPr>
        <w:pStyle w:val="PP1"/>
      </w:pPr>
      <w:r>
        <w:t xml:space="preserve">Рис. </w:t>
      </w:r>
      <w:r w:rsidR="00E82A07">
        <w:t>9</w:t>
      </w:r>
      <w:r>
        <w:t>. Пример внедряемого блока «Ключевые особенности объекта».</w:t>
      </w:r>
    </w:p>
    <w:p w:rsidR="009A293A" w:rsidRDefault="00E82A07" w:rsidP="00B55A16">
      <w:pPr>
        <w:pStyle w:val="PixelPlus"/>
        <w:numPr>
          <w:ilvl w:val="0"/>
          <w:numId w:val="33"/>
        </w:numPr>
      </w:pPr>
      <w:r>
        <w:t>указание номера телефона крупным планом;</w:t>
      </w:r>
    </w:p>
    <w:p w:rsidR="00E82A07" w:rsidRDefault="00E82A07" w:rsidP="00B55A16">
      <w:pPr>
        <w:pStyle w:val="PixelPlus"/>
        <w:numPr>
          <w:ilvl w:val="0"/>
          <w:numId w:val="33"/>
        </w:numPr>
      </w:pPr>
      <w:r>
        <w:t>добавление кнопок: «</w:t>
      </w:r>
      <w:r w:rsidRPr="00E82A07">
        <w:t>Скачать/запросить презентацию</w:t>
      </w:r>
      <w:r>
        <w:t>»</w:t>
      </w:r>
      <w:r w:rsidRPr="00E82A07">
        <w:t xml:space="preserve">, </w:t>
      </w:r>
      <w:r>
        <w:t>«</w:t>
      </w:r>
      <w:r w:rsidRPr="00E82A07">
        <w:t>Поделиться</w:t>
      </w:r>
      <w:r>
        <w:t>»</w:t>
      </w:r>
      <w:r w:rsidRPr="00E82A07">
        <w:t xml:space="preserve">, </w:t>
      </w:r>
      <w:r>
        <w:t>«</w:t>
      </w:r>
      <w:r w:rsidRPr="00E82A07">
        <w:t xml:space="preserve">Заявка </w:t>
      </w:r>
      <w:proofErr w:type="spellStart"/>
      <w:r w:rsidRPr="00E82A07">
        <w:t>WhatsApp</w:t>
      </w:r>
      <w:proofErr w:type="spellEnd"/>
      <w:r w:rsidRPr="00E82A07">
        <w:t>/</w:t>
      </w:r>
      <w:proofErr w:type="spellStart"/>
      <w:r w:rsidR="0020738C">
        <w:rPr>
          <w:lang w:val="en-US"/>
        </w:rPr>
        <w:t>Vib</w:t>
      </w:r>
      <w:r>
        <w:rPr>
          <w:lang w:val="en-US"/>
        </w:rPr>
        <w:t>er</w:t>
      </w:r>
      <w:proofErr w:type="spellEnd"/>
      <w:r w:rsidRPr="00E82A07">
        <w:t>/</w:t>
      </w:r>
      <w:proofErr w:type="spellStart"/>
      <w:r w:rsidRPr="00E82A07">
        <w:t>Telegram</w:t>
      </w:r>
      <w:proofErr w:type="spellEnd"/>
      <w:r>
        <w:t>», «Получить план объекта»</w:t>
      </w:r>
      <w:r w:rsidR="00DA66A3">
        <w:t>, «Добавить в закладки (браузера)»</w:t>
      </w:r>
      <w:r>
        <w:t>;</w:t>
      </w:r>
    </w:p>
    <w:p w:rsidR="00E82A07" w:rsidRDefault="00E82A07" w:rsidP="00B55A16">
      <w:pPr>
        <w:pStyle w:val="PixelPlus"/>
        <w:numPr>
          <w:ilvl w:val="0"/>
          <w:numId w:val="33"/>
        </w:numPr>
      </w:pPr>
      <w:r>
        <w:t>добавление плана участка;</w:t>
      </w:r>
    </w:p>
    <w:p w:rsidR="00DA66A3" w:rsidRDefault="001434C3" w:rsidP="00DA66A3">
      <w:pPr>
        <w:pStyle w:val="PixelPlus"/>
        <w:numPr>
          <w:ilvl w:val="0"/>
          <w:numId w:val="33"/>
        </w:numPr>
      </w:pPr>
      <w:r>
        <w:t>добавление наименований кнопок отправки заявки, варианты: «Хочу», «Покажите», «Хочу увидеть», «Записаться на просмотр»;</w:t>
      </w:r>
    </w:p>
    <w:p w:rsidR="00D25AF4" w:rsidRDefault="00D25AF4" w:rsidP="00DA66A3">
      <w:pPr>
        <w:pStyle w:val="PixelPlus"/>
        <w:numPr>
          <w:ilvl w:val="0"/>
          <w:numId w:val="33"/>
        </w:numPr>
      </w:pPr>
      <w:r>
        <w:t xml:space="preserve">добавление функционала «Предложить свою цену» на примере </w:t>
      </w:r>
      <w:hyperlink r:id="rId61" w:history="1">
        <w:proofErr w:type="spellStart"/>
        <w:r w:rsidRPr="00D25AF4">
          <w:rPr>
            <w:rStyle w:val="a8"/>
          </w:rPr>
          <w:t>metrium.ru</w:t>
        </w:r>
        <w:proofErr w:type="spellEnd"/>
      </w:hyperlink>
      <w:r>
        <w:t xml:space="preserve">, </w:t>
      </w:r>
      <w:hyperlink r:id="rId62" w:history="1">
        <w:proofErr w:type="spellStart"/>
        <w:r w:rsidRPr="00D25AF4">
          <w:rPr>
            <w:rStyle w:val="a8"/>
            <w:lang w:val="en-US"/>
          </w:rPr>
          <w:t>mvideo</w:t>
        </w:r>
        <w:proofErr w:type="spellEnd"/>
        <w:r w:rsidRPr="00D25AF4">
          <w:rPr>
            <w:rStyle w:val="a8"/>
          </w:rPr>
          <w:t>.</w:t>
        </w:r>
        <w:proofErr w:type="spellStart"/>
        <w:r w:rsidRPr="00D25AF4">
          <w:rPr>
            <w:rStyle w:val="a8"/>
            <w:lang w:val="en-US"/>
          </w:rPr>
          <w:t>ru</w:t>
        </w:r>
        <w:proofErr w:type="spellEnd"/>
      </w:hyperlink>
      <w:r w:rsidRPr="00D25AF4">
        <w:t>;</w:t>
      </w:r>
    </w:p>
    <w:p w:rsidR="00E82A07" w:rsidRDefault="001E29CC" w:rsidP="00B55A16">
      <w:pPr>
        <w:pStyle w:val="PixelPlus"/>
        <w:numPr>
          <w:ilvl w:val="0"/>
          <w:numId w:val="33"/>
        </w:numPr>
      </w:pPr>
      <w:r>
        <w:t xml:space="preserve">добавление информации </w:t>
      </w:r>
      <w:r w:rsidR="002E6E99">
        <w:t xml:space="preserve">о </w:t>
      </w:r>
      <w:proofErr w:type="spellStart"/>
      <w:r w:rsidR="002E6E99">
        <w:t>коттеджном</w:t>
      </w:r>
      <w:proofErr w:type="spellEnd"/>
      <w:r w:rsidR="002E6E99">
        <w:t xml:space="preserve"> поселке:</w:t>
      </w:r>
    </w:p>
    <w:p w:rsidR="002E6E99" w:rsidRDefault="002E6E99" w:rsidP="002E6E99">
      <w:pPr>
        <w:pStyle w:val="PixelPlus"/>
        <w:jc w:val="center"/>
      </w:pPr>
      <w:r>
        <w:rPr>
          <w:noProof/>
          <w:lang w:eastAsia="ru-RU"/>
        </w:rPr>
        <w:lastRenderedPageBreak/>
        <w:drawing>
          <wp:inline distT="0" distB="0" distL="0" distR="0">
            <wp:extent cx="4343400" cy="2857500"/>
            <wp:effectExtent l="0" t="0" r="0" b="0"/>
            <wp:docPr id="18" name="Рисунок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343400" cy="2857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772AA" w:rsidRDefault="002E6E99" w:rsidP="002E6E99">
      <w:pPr>
        <w:pStyle w:val="PP1"/>
      </w:pPr>
      <w:r>
        <w:t>Рис. 10. Информаци</w:t>
      </w:r>
      <w:r w:rsidR="003D1F8F">
        <w:t>я</w:t>
      </w:r>
      <w:r>
        <w:t xml:space="preserve"> о </w:t>
      </w:r>
      <w:proofErr w:type="spellStart"/>
      <w:r>
        <w:t>коттеджном</w:t>
      </w:r>
      <w:proofErr w:type="spellEnd"/>
      <w:r>
        <w:t xml:space="preserve"> поселке в карточке товара на примере </w:t>
      </w:r>
      <w:hyperlink r:id="rId64" w:history="1">
        <w:r w:rsidRPr="002E6E99">
          <w:rPr>
            <w:rStyle w:val="a8"/>
          </w:rPr>
          <w:t>страницы</w:t>
        </w:r>
      </w:hyperlink>
      <w:r>
        <w:t>.</w:t>
      </w:r>
    </w:p>
    <w:p w:rsidR="002E6E99" w:rsidRDefault="00887D5B" w:rsidP="00887D5B">
      <w:pPr>
        <w:pStyle w:val="PixelPlus"/>
        <w:numPr>
          <w:ilvl w:val="0"/>
          <w:numId w:val="34"/>
        </w:numPr>
      </w:pPr>
      <w:r>
        <w:t>внедрение блока расчета ипотеки для просматриваемого объекта:</w:t>
      </w:r>
    </w:p>
    <w:p w:rsidR="00887D5B" w:rsidRDefault="00887D5B" w:rsidP="00887D5B">
      <w:pPr>
        <w:pStyle w:val="PixelPlus"/>
      </w:pPr>
      <w:r>
        <w:rPr>
          <w:noProof/>
          <w:lang w:eastAsia="ru-RU"/>
        </w:rPr>
        <w:drawing>
          <wp:inline distT="0" distB="0" distL="0" distR="0">
            <wp:extent cx="5940425" cy="3926840"/>
            <wp:effectExtent l="0" t="0" r="3175" b="0"/>
            <wp:docPr id="19" name="Рисунок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926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87D5B" w:rsidRDefault="00887D5B" w:rsidP="00887D5B">
      <w:pPr>
        <w:pStyle w:val="PP1"/>
      </w:pPr>
      <w:r>
        <w:t xml:space="preserve">Рис. 11. Функционал расчета ипотеки на карточке товаров на примере </w:t>
      </w:r>
      <w:hyperlink r:id="rId66" w:history="1">
        <w:r w:rsidRPr="00887D5B">
          <w:rPr>
            <w:rStyle w:val="a8"/>
          </w:rPr>
          <w:t>страницы</w:t>
        </w:r>
      </w:hyperlink>
      <w:r>
        <w:t>.</w:t>
      </w:r>
    </w:p>
    <w:p w:rsidR="00887D5B" w:rsidRDefault="00887D5B" w:rsidP="00887D5B">
      <w:pPr>
        <w:pStyle w:val="PixelPlus"/>
        <w:numPr>
          <w:ilvl w:val="0"/>
          <w:numId w:val="34"/>
        </w:numPr>
      </w:pPr>
      <w:r>
        <w:lastRenderedPageBreak/>
        <w:t>внедрение информации не только о доме, но и о постройках на территории.</w:t>
      </w:r>
    </w:p>
    <w:p w:rsidR="00887D5B" w:rsidRDefault="00887D5B" w:rsidP="00887D5B">
      <w:pPr>
        <w:pStyle w:val="PixelPlus"/>
      </w:pPr>
      <w:r>
        <w:t>Ниже представлены примеры удачных вариантов описания объекта с точки зрения полноты:</w:t>
      </w:r>
    </w:p>
    <w:p w:rsidR="00887D5B" w:rsidRDefault="00887D5B" w:rsidP="0007681B">
      <w:pPr>
        <w:pStyle w:val="PixelPlus"/>
        <w:jc w:val="center"/>
      </w:pPr>
      <w:r>
        <w:rPr>
          <w:noProof/>
          <w:lang w:eastAsia="ru-RU"/>
        </w:rPr>
        <w:drawing>
          <wp:inline distT="0" distB="0" distL="0" distR="0">
            <wp:extent cx="5750420" cy="2763029"/>
            <wp:effectExtent l="0" t="0" r="3175" b="0"/>
            <wp:docPr id="20" name="Рисунок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51185" cy="27633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87D5B" w:rsidRDefault="00887D5B" w:rsidP="00887D5B">
      <w:pPr>
        <w:pStyle w:val="PP1"/>
      </w:pPr>
      <w:r>
        <w:t xml:space="preserve">Рис. 12. Пример подробного описания объекта на </w:t>
      </w:r>
      <w:hyperlink r:id="rId68" w:history="1">
        <w:r w:rsidRPr="00887D5B">
          <w:rPr>
            <w:rStyle w:val="a8"/>
          </w:rPr>
          <w:t>карточке товара</w:t>
        </w:r>
      </w:hyperlink>
      <w:r>
        <w:t xml:space="preserve"> сайта </w:t>
      </w:r>
      <w:proofErr w:type="spellStart"/>
      <w:r w:rsidRPr="00887D5B">
        <w:t>welhome.ru</w:t>
      </w:r>
      <w:proofErr w:type="spellEnd"/>
      <w:r>
        <w:t>.</w:t>
      </w:r>
    </w:p>
    <w:p w:rsidR="00887D5B" w:rsidRDefault="0007681B" w:rsidP="0007681B">
      <w:pPr>
        <w:pStyle w:val="PixelPlus"/>
        <w:jc w:val="center"/>
      </w:pPr>
      <w:r>
        <w:rPr>
          <w:noProof/>
          <w:lang w:eastAsia="ru-RU"/>
        </w:rPr>
        <w:drawing>
          <wp:inline distT="0" distB="0" distL="0" distR="0">
            <wp:extent cx="5429786" cy="3466821"/>
            <wp:effectExtent l="0" t="0" r="0" b="635"/>
            <wp:docPr id="21" name="Рисунок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431406" cy="34678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7681B" w:rsidRDefault="0007681B" w:rsidP="0007681B">
      <w:pPr>
        <w:pStyle w:val="PP1"/>
      </w:pPr>
      <w:bookmarkStart w:id="65" w:name="_Hlk34237386"/>
      <w:r>
        <w:t xml:space="preserve">Рис. 13. Пример информативной краткой сводки объекта  на </w:t>
      </w:r>
      <w:hyperlink r:id="rId70" w:history="1">
        <w:r w:rsidRPr="0007681B">
          <w:rPr>
            <w:rStyle w:val="a8"/>
          </w:rPr>
          <w:t>карточке товара</w:t>
        </w:r>
      </w:hyperlink>
      <w:r>
        <w:t xml:space="preserve"> сайта </w:t>
      </w:r>
      <w:proofErr w:type="spellStart"/>
      <w:r w:rsidRPr="0007681B">
        <w:t>choice-estate.ru</w:t>
      </w:r>
      <w:proofErr w:type="spellEnd"/>
      <w:r>
        <w:t>.</w:t>
      </w:r>
      <w:bookmarkEnd w:id="65"/>
    </w:p>
    <w:p w:rsidR="0007681B" w:rsidRDefault="0007681B" w:rsidP="00887D5B">
      <w:pPr>
        <w:pStyle w:val="PixelPlus"/>
      </w:pPr>
      <w:r>
        <w:rPr>
          <w:noProof/>
          <w:lang w:eastAsia="ru-RU"/>
        </w:rPr>
        <w:lastRenderedPageBreak/>
        <w:drawing>
          <wp:inline distT="0" distB="0" distL="0" distR="0">
            <wp:extent cx="5940425" cy="1515110"/>
            <wp:effectExtent l="0" t="0" r="3175" b="8890"/>
            <wp:docPr id="22" name="Рисунок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515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7681B" w:rsidRDefault="0007681B" w:rsidP="0007681B">
      <w:pPr>
        <w:pStyle w:val="PP1"/>
      </w:pPr>
      <w:r>
        <w:t>Рис. 1</w:t>
      </w:r>
      <w:r w:rsidR="00190D79">
        <w:t>4</w:t>
      </w:r>
      <w:r>
        <w:t xml:space="preserve">. Пример подробного </w:t>
      </w:r>
      <w:r w:rsidR="00190D79">
        <w:t>описания</w:t>
      </w:r>
      <w:r>
        <w:t xml:space="preserve"> объекта  на </w:t>
      </w:r>
      <w:hyperlink r:id="rId72" w:history="1">
        <w:r w:rsidRPr="0007681B">
          <w:rPr>
            <w:rStyle w:val="a8"/>
          </w:rPr>
          <w:t>карточке товара</w:t>
        </w:r>
      </w:hyperlink>
      <w:r>
        <w:t xml:space="preserve"> сайта </w:t>
      </w:r>
      <w:proofErr w:type="spellStart"/>
      <w:r w:rsidRPr="0007681B">
        <w:t>choice-estate.ru</w:t>
      </w:r>
      <w:proofErr w:type="spellEnd"/>
      <w:r>
        <w:t>.</w:t>
      </w:r>
    </w:p>
    <w:p w:rsidR="0007681B" w:rsidRDefault="00D25AF4" w:rsidP="0007681B">
      <w:pPr>
        <w:pStyle w:val="PixelPlus"/>
      </w:pPr>
      <w:r>
        <w:rPr>
          <w:noProof/>
          <w:lang w:eastAsia="ru-RU"/>
        </w:rPr>
        <w:drawing>
          <wp:inline distT="0" distB="0" distL="0" distR="0">
            <wp:extent cx="5940425" cy="1882775"/>
            <wp:effectExtent l="0" t="0" r="3175" b="3175"/>
            <wp:docPr id="23" name="Рисунок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882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25AF4" w:rsidRPr="00D25AF4" w:rsidRDefault="00D25AF4" w:rsidP="00D25AF4">
      <w:pPr>
        <w:pStyle w:val="PP1"/>
      </w:pPr>
      <w:bookmarkStart w:id="66" w:name="_Hlk34237917"/>
      <w:r>
        <w:t xml:space="preserve">Рис. 15. Пример краткой сводки об объекте на </w:t>
      </w:r>
      <w:hyperlink r:id="rId74" w:history="1">
        <w:r w:rsidRPr="00D25AF4">
          <w:rPr>
            <w:rStyle w:val="a8"/>
          </w:rPr>
          <w:t>карточке товара</w:t>
        </w:r>
      </w:hyperlink>
      <w:r>
        <w:t xml:space="preserve"> сайта </w:t>
      </w:r>
      <w:proofErr w:type="spellStart"/>
      <w:r w:rsidRPr="00D25AF4">
        <w:t>one-estate.ru</w:t>
      </w:r>
      <w:proofErr w:type="spellEnd"/>
      <w:r>
        <w:t>.</w:t>
      </w:r>
    </w:p>
    <w:bookmarkEnd w:id="66"/>
    <w:p w:rsidR="00D25AF4" w:rsidRDefault="00D25AF4" w:rsidP="0007681B">
      <w:pPr>
        <w:pStyle w:val="PixelPlus"/>
      </w:pPr>
      <w:r>
        <w:rPr>
          <w:noProof/>
          <w:lang w:eastAsia="ru-RU"/>
        </w:rPr>
        <w:drawing>
          <wp:inline distT="0" distB="0" distL="0" distR="0">
            <wp:extent cx="5940425" cy="2046605"/>
            <wp:effectExtent l="0" t="0" r="3175" b="0"/>
            <wp:docPr id="24" name="Рисунок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046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25AF4" w:rsidRPr="00D25AF4" w:rsidRDefault="00D25AF4" w:rsidP="00D25AF4">
      <w:pPr>
        <w:pStyle w:val="PP1"/>
      </w:pPr>
      <w:bookmarkStart w:id="67" w:name="_Hlk34237973"/>
      <w:r>
        <w:t xml:space="preserve">Рис. 16. Пример краткой сводки об инфраструктуре КП на </w:t>
      </w:r>
      <w:hyperlink r:id="rId76" w:history="1">
        <w:r w:rsidRPr="00D25AF4">
          <w:rPr>
            <w:rStyle w:val="a8"/>
          </w:rPr>
          <w:t>карточке товара</w:t>
        </w:r>
      </w:hyperlink>
      <w:r>
        <w:t xml:space="preserve"> сайта </w:t>
      </w:r>
      <w:proofErr w:type="spellStart"/>
      <w:r w:rsidRPr="00D25AF4">
        <w:t>one-estate.ru</w:t>
      </w:r>
      <w:proofErr w:type="spellEnd"/>
      <w:r>
        <w:t>.</w:t>
      </w:r>
    </w:p>
    <w:bookmarkEnd w:id="67"/>
    <w:p w:rsidR="00D25AF4" w:rsidRDefault="00D25AF4" w:rsidP="0007681B">
      <w:pPr>
        <w:pStyle w:val="PixelPlus"/>
      </w:pPr>
    </w:p>
    <w:p w:rsidR="00D25AF4" w:rsidRDefault="00D25AF4" w:rsidP="0007681B">
      <w:pPr>
        <w:pStyle w:val="PixelPlus"/>
      </w:pPr>
      <w:r>
        <w:rPr>
          <w:noProof/>
          <w:lang w:eastAsia="ru-RU"/>
        </w:rPr>
        <w:lastRenderedPageBreak/>
        <w:drawing>
          <wp:inline distT="0" distB="0" distL="0" distR="0">
            <wp:extent cx="5940425" cy="1499235"/>
            <wp:effectExtent l="0" t="0" r="3175" b="5715"/>
            <wp:docPr id="25" name="Рисунок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4992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25AF4" w:rsidRPr="00D25AF4" w:rsidRDefault="00D25AF4" w:rsidP="00D25AF4">
      <w:pPr>
        <w:pStyle w:val="PP1"/>
      </w:pPr>
      <w:r>
        <w:t xml:space="preserve">Рис. 16. Пример краткой сводки о коммуникациях объекта на </w:t>
      </w:r>
      <w:hyperlink r:id="rId78" w:history="1">
        <w:r w:rsidRPr="00D25AF4">
          <w:rPr>
            <w:rStyle w:val="a8"/>
          </w:rPr>
          <w:t>карточке товара</w:t>
        </w:r>
      </w:hyperlink>
      <w:r>
        <w:t xml:space="preserve"> сайта </w:t>
      </w:r>
      <w:proofErr w:type="spellStart"/>
      <w:r w:rsidRPr="00D25AF4">
        <w:t>one-estate.ru</w:t>
      </w:r>
      <w:proofErr w:type="spellEnd"/>
      <w:r>
        <w:t>.</w:t>
      </w:r>
    </w:p>
    <w:p w:rsidR="00D25AF4" w:rsidRDefault="00A02C53" w:rsidP="00A04618">
      <w:pPr>
        <w:pStyle w:val="PixelPlus"/>
        <w:ind w:firstLine="851"/>
      </w:pPr>
      <w:r>
        <w:t xml:space="preserve">На основании проведенного анализа </w:t>
      </w:r>
      <w:r w:rsidR="00A04618">
        <w:t>продвигаемого ресурса и конкурентов сформулированы следующие выводы:</w:t>
      </w:r>
    </w:p>
    <w:p w:rsidR="00A04618" w:rsidRDefault="00A04618" w:rsidP="00A04618">
      <w:pPr>
        <w:pStyle w:val="PixelPlus"/>
        <w:numPr>
          <w:ilvl w:val="0"/>
          <w:numId w:val="35"/>
        </w:numPr>
      </w:pPr>
      <w:r>
        <w:t>Прорабатываемый ресурс по функциональной и содержательной части проигрывает конкурентам.</w:t>
      </w:r>
    </w:p>
    <w:p w:rsidR="00A04618" w:rsidRDefault="00A04618" w:rsidP="00A04618">
      <w:pPr>
        <w:pStyle w:val="PixelPlus"/>
        <w:numPr>
          <w:ilvl w:val="0"/>
          <w:numId w:val="35"/>
        </w:numPr>
      </w:pPr>
      <w:r>
        <w:t xml:space="preserve">Падение видимости и трафика из ПС </w:t>
      </w:r>
      <w:proofErr w:type="spellStart"/>
      <w:r>
        <w:t>Яндекса</w:t>
      </w:r>
      <w:proofErr w:type="spellEnd"/>
      <w:r>
        <w:t xml:space="preserve"> стоит связывать с низкими показателями поведенческих метрик, учитывая то, что падение видимости по запросам преимущественно остановилось на ТОП-30;</w:t>
      </w:r>
    </w:p>
    <w:p w:rsidR="00A04618" w:rsidRDefault="00A04618" w:rsidP="00A04618">
      <w:pPr>
        <w:pStyle w:val="PixelPlus"/>
        <w:numPr>
          <w:ilvl w:val="0"/>
          <w:numId w:val="35"/>
        </w:numPr>
      </w:pPr>
      <w:r>
        <w:t>Совокупный объем доработок является внушительн</w:t>
      </w:r>
      <w:r w:rsidR="00AE3E91">
        <w:t>ы</w:t>
      </w:r>
      <w:r>
        <w:t>м, что не позволяет закрыть его в рамках 1-го месяца. Исходя из этого</w:t>
      </w:r>
      <w:r w:rsidR="00B70276">
        <w:t>,</w:t>
      </w:r>
      <w:r>
        <w:t xml:space="preserve"> требуется определить </w:t>
      </w:r>
      <w:proofErr w:type="gramStart"/>
      <w:r>
        <w:t>приоритетность</w:t>
      </w:r>
      <w:proofErr w:type="gramEnd"/>
      <w:r>
        <w:t xml:space="preserve"> как отдельным доработкам, так и полной проработке отдельных типов страниц. В формировании ТЗ на доработки необходимо дополнительно подключить специалистов </w:t>
      </w:r>
      <w:proofErr w:type="gramStart"/>
      <w:r>
        <w:t>по</w:t>
      </w:r>
      <w:proofErr w:type="gramEnd"/>
      <w:r>
        <w:t>:</w:t>
      </w:r>
    </w:p>
    <w:p w:rsidR="00A04618" w:rsidRDefault="00A04618" w:rsidP="00A04618">
      <w:pPr>
        <w:pStyle w:val="PixelPlus"/>
        <w:numPr>
          <w:ilvl w:val="1"/>
          <w:numId w:val="35"/>
        </w:numPr>
      </w:pPr>
      <w:proofErr w:type="spellStart"/>
      <w:r>
        <w:t>прототипированию</w:t>
      </w:r>
      <w:proofErr w:type="spellEnd"/>
      <w:r>
        <w:t>;</w:t>
      </w:r>
    </w:p>
    <w:p w:rsidR="00A04618" w:rsidRDefault="00A04618" w:rsidP="00A04618">
      <w:pPr>
        <w:pStyle w:val="PixelPlus"/>
        <w:numPr>
          <w:ilvl w:val="1"/>
          <w:numId w:val="35"/>
        </w:numPr>
      </w:pPr>
      <w:r>
        <w:t>дизайну для предварительных консультаций;</w:t>
      </w:r>
    </w:p>
    <w:p w:rsidR="00A04618" w:rsidRDefault="00A04618" w:rsidP="00A04618">
      <w:pPr>
        <w:pStyle w:val="PixelPlus"/>
        <w:numPr>
          <w:ilvl w:val="1"/>
          <w:numId w:val="35"/>
        </w:numPr>
      </w:pPr>
      <w:r>
        <w:t>маркетинга для консультации по внедрению на страницу конверсионных блоков;</w:t>
      </w:r>
    </w:p>
    <w:p w:rsidR="00A04618" w:rsidRDefault="00A04618" w:rsidP="00A04618">
      <w:pPr>
        <w:pStyle w:val="PixelPlus"/>
        <w:numPr>
          <w:ilvl w:val="0"/>
          <w:numId w:val="35"/>
        </w:numPr>
      </w:pPr>
      <w:r>
        <w:t xml:space="preserve">ТЗ на доработки должны формироваться только на тщательном проведении анализа прямых конкурентов и косвенных, а также </w:t>
      </w:r>
      <w:proofErr w:type="spellStart"/>
      <w:r>
        <w:t>агрегаторов</w:t>
      </w:r>
      <w:proofErr w:type="spellEnd"/>
      <w:r>
        <w:t>.</w:t>
      </w:r>
    </w:p>
    <w:p w:rsidR="007F5FD2" w:rsidRDefault="007F5FD2">
      <w:pPr>
        <w:rPr>
          <w:rFonts w:cs="Times New Roman"/>
          <w:sz w:val="28"/>
          <w:szCs w:val="28"/>
        </w:rPr>
      </w:pPr>
      <w:r>
        <w:lastRenderedPageBreak/>
        <w:br w:type="page"/>
      </w:r>
    </w:p>
    <w:p w:rsidR="00A04618" w:rsidRDefault="007F5FD2" w:rsidP="001458B1">
      <w:pPr>
        <w:pStyle w:val="1"/>
      </w:pPr>
      <w:bookmarkStart w:id="68" w:name="_Toc34326547"/>
      <w:r>
        <w:lastRenderedPageBreak/>
        <w:t>Конкурентный анализ факторов, имеющих корреляцию с позицией</w:t>
      </w:r>
      <w:bookmarkEnd w:id="68"/>
    </w:p>
    <w:p w:rsidR="001F3976" w:rsidRDefault="00B235E6" w:rsidP="001F3976">
      <w:pPr>
        <w:pStyle w:val="PixelPlus"/>
        <w:ind w:firstLine="720"/>
      </w:pPr>
      <w:r>
        <w:t xml:space="preserve">В рамках данного блока работ был проведен </w:t>
      </w:r>
      <w:r w:rsidR="00094A99">
        <w:t xml:space="preserve">сравнительный анализ </w:t>
      </w:r>
      <w:bookmarkStart w:id="69" w:name="_Hlk34240372"/>
      <w:r w:rsidR="00094A99">
        <w:t xml:space="preserve">продвигаемого сайта и конкурентов по факторам, имеющих корреляцию </w:t>
      </w:r>
      <w:r w:rsidR="001F3976">
        <w:t xml:space="preserve">с позицией </w:t>
      </w:r>
      <w:r w:rsidR="00094A99">
        <w:t xml:space="preserve">согласно </w:t>
      </w:r>
      <w:hyperlink r:id="rId79" w:history="1">
        <w:r w:rsidR="001F3976" w:rsidRPr="001F3976">
          <w:rPr>
            <w:rStyle w:val="a8"/>
          </w:rPr>
          <w:t>аналитическому отчету</w:t>
        </w:r>
      </w:hyperlink>
      <w:r w:rsidR="001F3976">
        <w:t xml:space="preserve"> </w:t>
      </w:r>
      <w:proofErr w:type="gramStart"/>
      <w:r w:rsidR="001F3976">
        <w:t>от</w:t>
      </w:r>
      <w:proofErr w:type="gramEnd"/>
      <w:r w:rsidR="001F3976">
        <w:t xml:space="preserve"> «Ашманов и Партнеры»</w:t>
      </w:r>
      <w:bookmarkEnd w:id="69"/>
      <w:r w:rsidR="001F3976">
        <w:t xml:space="preserve">. </w:t>
      </w:r>
      <w:r w:rsidR="006E1F45">
        <w:t>Р</w:t>
      </w:r>
      <w:r w:rsidR="001F3976">
        <w:t>езультат</w:t>
      </w:r>
      <w:r w:rsidR="00B70276">
        <w:t>ы</w:t>
      </w:r>
      <w:r w:rsidR="001F3976">
        <w:t xml:space="preserve"> анализа </w:t>
      </w:r>
      <w:r w:rsidR="006E1F45">
        <w:t>представлены в</w:t>
      </w:r>
      <w:r w:rsidR="001F3976">
        <w:t xml:space="preserve"> таблице</w:t>
      </w:r>
      <w:r w:rsidR="006E1F45">
        <w:t xml:space="preserve"> №19.</w:t>
      </w:r>
    </w:p>
    <w:p w:rsidR="006E1F45" w:rsidRDefault="006E1F45" w:rsidP="00515A0D">
      <w:pPr>
        <w:pStyle w:val="PP3"/>
      </w:pPr>
      <w:r>
        <w:t xml:space="preserve">Табл. 19. </w:t>
      </w:r>
      <w:r w:rsidR="00515A0D">
        <w:t xml:space="preserve">Результаты по сравнительному анализу продвигаемого сайта и конкурентов по факторам, имеющих корреляцию с позицией согласно </w:t>
      </w:r>
      <w:hyperlink r:id="rId80" w:history="1">
        <w:r w:rsidR="00515A0D" w:rsidRPr="001F3976">
          <w:rPr>
            <w:rStyle w:val="a8"/>
          </w:rPr>
          <w:t>аналитическому отчету</w:t>
        </w:r>
      </w:hyperlink>
      <w:r w:rsidR="00515A0D">
        <w:t xml:space="preserve"> </w:t>
      </w:r>
      <w:proofErr w:type="gramStart"/>
      <w:r w:rsidR="00515A0D">
        <w:t>от</w:t>
      </w:r>
      <w:proofErr w:type="gramEnd"/>
      <w:r w:rsidR="00515A0D">
        <w:t xml:space="preserve"> «Ашманов и Партнеры».</w:t>
      </w:r>
    </w:p>
    <w:tbl>
      <w:tblPr>
        <w:tblW w:w="11307" w:type="dxa"/>
        <w:tblInd w:w="-1423" w:type="dxa"/>
        <w:tblLook w:val="04A0"/>
      </w:tblPr>
      <w:tblGrid>
        <w:gridCol w:w="3403"/>
        <w:gridCol w:w="892"/>
        <w:gridCol w:w="976"/>
        <w:gridCol w:w="1561"/>
        <w:gridCol w:w="1342"/>
        <w:gridCol w:w="1124"/>
        <w:gridCol w:w="933"/>
        <w:gridCol w:w="1076"/>
      </w:tblGrid>
      <w:tr w:rsidR="006E1F45" w:rsidRPr="006E1F45" w:rsidTr="006E1F45">
        <w:trPr>
          <w:trHeight w:val="600"/>
        </w:trPr>
        <w:tc>
          <w:tcPr>
            <w:tcW w:w="34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A9D08E"/>
            <w:noWrap/>
            <w:vAlign w:val="center"/>
            <w:hideMark/>
          </w:tcPr>
          <w:p w:rsidR="006E1F45" w:rsidRPr="006E1F45" w:rsidRDefault="006E1F45" w:rsidP="006E1F45">
            <w:pPr>
              <w:spacing w:after="0" w:line="240" w:lineRule="auto"/>
              <w:jc w:val="right"/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  <w:lang w:eastAsia="ru-RU"/>
              </w:rPr>
            </w:pPr>
            <w:r w:rsidRPr="006E1F45"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  <w:lang w:eastAsia="ru-RU"/>
              </w:rPr>
              <w:t> </w:t>
            </w:r>
          </w:p>
        </w:tc>
        <w:tc>
          <w:tcPr>
            <w:tcW w:w="89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C6E0B4"/>
            <w:vAlign w:val="center"/>
            <w:hideMark/>
          </w:tcPr>
          <w:p w:rsidR="006E1F45" w:rsidRPr="006E1F45" w:rsidRDefault="006E1F45" w:rsidP="006E1F4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  <w:lang w:eastAsia="ru-RU"/>
              </w:rPr>
            </w:pPr>
            <w:proofErr w:type="spellStart"/>
            <w:r w:rsidRPr="006E1F45"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  <w:lang w:eastAsia="ru-RU"/>
              </w:rPr>
              <w:t>garda-estate.ru</w:t>
            </w:r>
            <w:proofErr w:type="spellEnd"/>
          </w:p>
        </w:tc>
        <w:tc>
          <w:tcPr>
            <w:tcW w:w="9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C6E0B4"/>
            <w:vAlign w:val="center"/>
            <w:hideMark/>
          </w:tcPr>
          <w:p w:rsidR="006E1F45" w:rsidRPr="006E1F45" w:rsidRDefault="006E1F45" w:rsidP="006E1F4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  <w:lang w:eastAsia="ru-RU"/>
              </w:rPr>
            </w:pPr>
            <w:proofErr w:type="spellStart"/>
            <w:r w:rsidRPr="006E1F45"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  <w:lang w:eastAsia="ru-RU"/>
              </w:rPr>
              <w:t>slrealty.ru</w:t>
            </w:r>
            <w:proofErr w:type="spellEnd"/>
          </w:p>
        </w:tc>
        <w:tc>
          <w:tcPr>
            <w:tcW w:w="156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C6E0B4"/>
            <w:vAlign w:val="center"/>
            <w:hideMark/>
          </w:tcPr>
          <w:p w:rsidR="006E1F45" w:rsidRPr="006E1F45" w:rsidRDefault="006E1F45" w:rsidP="006E1F4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  <w:lang w:eastAsia="ru-RU"/>
              </w:rPr>
            </w:pPr>
            <w:proofErr w:type="spellStart"/>
            <w:r w:rsidRPr="006E1F45"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  <w:lang w:eastAsia="ru-RU"/>
              </w:rPr>
              <w:t>country.realtor.ru</w:t>
            </w:r>
            <w:proofErr w:type="spellEnd"/>
          </w:p>
        </w:tc>
        <w:tc>
          <w:tcPr>
            <w:tcW w:w="134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C6E0B4"/>
            <w:vAlign w:val="center"/>
            <w:hideMark/>
          </w:tcPr>
          <w:p w:rsidR="006E1F45" w:rsidRPr="006E1F45" w:rsidRDefault="006E1F45" w:rsidP="006E1F4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  <w:lang w:eastAsia="ru-RU"/>
              </w:rPr>
            </w:pPr>
            <w:proofErr w:type="spellStart"/>
            <w:r w:rsidRPr="006E1F45"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  <w:lang w:eastAsia="ru-RU"/>
              </w:rPr>
              <w:t>BrightEstate.ru</w:t>
            </w:r>
            <w:proofErr w:type="spellEnd"/>
          </w:p>
        </w:tc>
        <w:tc>
          <w:tcPr>
            <w:tcW w:w="112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C6E0B4"/>
            <w:vAlign w:val="center"/>
            <w:hideMark/>
          </w:tcPr>
          <w:p w:rsidR="006E1F45" w:rsidRPr="006E1F45" w:rsidRDefault="006E1F45" w:rsidP="006E1F4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  <w:lang w:eastAsia="ru-RU"/>
              </w:rPr>
            </w:pPr>
            <w:proofErr w:type="spellStart"/>
            <w:r w:rsidRPr="006E1F45"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  <w:lang w:eastAsia="ru-RU"/>
              </w:rPr>
              <w:t>welhome.ru</w:t>
            </w:r>
            <w:proofErr w:type="spellEnd"/>
          </w:p>
        </w:tc>
        <w:tc>
          <w:tcPr>
            <w:tcW w:w="93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C6E0B4"/>
            <w:vAlign w:val="center"/>
            <w:hideMark/>
          </w:tcPr>
          <w:p w:rsidR="006E1F45" w:rsidRPr="006E1F45" w:rsidRDefault="006E1F45" w:rsidP="006E1F4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  <w:lang w:eastAsia="ru-RU"/>
              </w:rPr>
            </w:pPr>
            <w:proofErr w:type="spellStart"/>
            <w:r w:rsidRPr="006E1F45"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  <w:lang w:eastAsia="ru-RU"/>
              </w:rPr>
              <w:t>KF.expert</w:t>
            </w:r>
            <w:proofErr w:type="spellEnd"/>
          </w:p>
        </w:tc>
        <w:tc>
          <w:tcPr>
            <w:tcW w:w="10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C6E0B4"/>
            <w:vAlign w:val="center"/>
            <w:hideMark/>
          </w:tcPr>
          <w:p w:rsidR="006E1F45" w:rsidRPr="006E1F45" w:rsidRDefault="006E1F45" w:rsidP="006E1F4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  <w:lang w:eastAsia="ru-RU"/>
              </w:rPr>
            </w:pPr>
            <w:proofErr w:type="spellStart"/>
            <w:r w:rsidRPr="006E1F45"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  <w:lang w:eastAsia="ru-RU"/>
              </w:rPr>
              <w:t>metrium.ru</w:t>
            </w:r>
            <w:proofErr w:type="spellEnd"/>
          </w:p>
        </w:tc>
      </w:tr>
      <w:tr w:rsidR="006E1F45" w:rsidRPr="006E1F45" w:rsidTr="006E1F45">
        <w:trPr>
          <w:trHeight w:val="300"/>
        </w:trPr>
        <w:tc>
          <w:tcPr>
            <w:tcW w:w="340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E1F45" w:rsidRPr="006E1F45" w:rsidRDefault="006E1F45" w:rsidP="006E1F45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</w:pPr>
            <w:r w:rsidRPr="006E1F45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  <w:t>ИКС</w:t>
            </w:r>
          </w:p>
        </w:tc>
        <w:tc>
          <w:tcPr>
            <w:tcW w:w="8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A8E72"/>
            <w:noWrap/>
            <w:vAlign w:val="bottom"/>
            <w:hideMark/>
          </w:tcPr>
          <w:p w:rsidR="006E1F45" w:rsidRPr="006E1F45" w:rsidRDefault="006E1F45" w:rsidP="006E1F4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</w:pPr>
            <w:r w:rsidRPr="006E1F45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  <w:t>160</w:t>
            </w:r>
          </w:p>
        </w:tc>
        <w:tc>
          <w:tcPr>
            <w:tcW w:w="9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ECE683"/>
            <w:noWrap/>
            <w:vAlign w:val="bottom"/>
            <w:hideMark/>
          </w:tcPr>
          <w:p w:rsidR="006E1F45" w:rsidRPr="006E1F45" w:rsidRDefault="006E1F45" w:rsidP="006E1F4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</w:pPr>
            <w:r w:rsidRPr="006E1F45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  <w:t>410</w:t>
            </w:r>
          </w:p>
        </w:tc>
        <w:tc>
          <w:tcPr>
            <w:tcW w:w="15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63BE7B"/>
            <w:noWrap/>
            <w:vAlign w:val="bottom"/>
            <w:hideMark/>
          </w:tcPr>
          <w:p w:rsidR="006E1F45" w:rsidRPr="006E1F45" w:rsidRDefault="006E1F45" w:rsidP="006E1F4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</w:pPr>
            <w:r w:rsidRPr="006E1F45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  <w:t>760</w:t>
            </w:r>
          </w:p>
        </w:tc>
        <w:tc>
          <w:tcPr>
            <w:tcW w:w="13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8696B"/>
            <w:noWrap/>
            <w:vAlign w:val="bottom"/>
            <w:hideMark/>
          </w:tcPr>
          <w:p w:rsidR="006E1F45" w:rsidRPr="006E1F45" w:rsidRDefault="006E1F45" w:rsidP="006E1F4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</w:pPr>
            <w:r w:rsidRPr="006E1F45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  <w:t>80</w:t>
            </w:r>
          </w:p>
        </w:tc>
        <w:tc>
          <w:tcPr>
            <w:tcW w:w="11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EB84"/>
            <w:vAlign w:val="bottom"/>
            <w:hideMark/>
          </w:tcPr>
          <w:p w:rsidR="006E1F45" w:rsidRPr="006E1F45" w:rsidRDefault="006E1F45" w:rsidP="006E1F4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</w:pPr>
            <w:r w:rsidRPr="006E1F45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  <w:t>360</w:t>
            </w:r>
          </w:p>
        </w:tc>
        <w:tc>
          <w:tcPr>
            <w:tcW w:w="9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EB84"/>
            <w:noWrap/>
            <w:vAlign w:val="bottom"/>
            <w:hideMark/>
          </w:tcPr>
          <w:p w:rsidR="006E1F45" w:rsidRPr="006E1F45" w:rsidRDefault="006E1F45" w:rsidP="006E1F4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</w:pPr>
            <w:r w:rsidRPr="006E1F45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  <w:t>360</w:t>
            </w:r>
          </w:p>
        </w:tc>
        <w:tc>
          <w:tcPr>
            <w:tcW w:w="10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E4E483"/>
            <w:noWrap/>
            <w:vAlign w:val="bottom"/>
            <w:hideMark/>
          </w:tcPr>
          <w:p w:rsidR="006E1F45" w:rsidRPr="006E1F45" w:rsidRDefault="006E1F45" w:rsidP="006E1F4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</w:pPr>
            <w:r w:rsidRPr="006E1F45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  <w:t>430</w:t>
            </w:r>
          </w:p>
        </w:tc>
      </w:tr>
      <w:tr w:rsidR="006E1F45" w:rsidRPr="006E1F45" w:rsidTr="006E1F45">
        <w:trPr>
          <w:trHeight w:val="315"/>
        </w:trPr>
        <w:tc>
          <w:tcPr>
            <w:tcW w:w="340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8CBAD"/>
            <w:noWrap/>
            <w:vAlign w:val="center"/>
            <w:hideMark/>
          </w:tcPr>
          <w:p w:rsidR="006E1F45" w:rsidRPr="006E1F45" w:rsidRDefault="006E1F45" w:rsidP="006E1F45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</w:pPr>
            <w:r w:rsidRPr="006E1F45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  <w:t xml:space="preserve">Страниц в индексе </w:t>
            </w:r>
            <w:proofErr w:type="spellStart"/>
            <w:r w:rsidRPr="006E1F45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  <w:t>Яндекса</w:t>
            </w:r>
            <w:proofErr w:type="spellEnd"/>
          </w:p>
        </w:tc>
        <w:tc>
          <w:tcPr>
            <w:tcW w:w="8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8CBAD"/>
            <w:noWrap/>
            <w:vAlign w:val="bottom"/>
            <w:hideMark/>
          </w:tcPr>
          <w:p w:rsidR="006E1F45" w:rsidRPr="006E1F45" w:rsidRDefault="006E1F45" w:rsidP="006E1F4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</w:pPr>
            <w:r w:rsidRPr="006E1F45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  <w:t> </w:t>
            </w:r>
          </w:p>
        </w:tc>
        <w:tc>
          <w:tcPr>
            <w:tcW w:w="9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8CBAD"/>
            <w:noWrap/>
            <w:vAlign w:val="bottom"/>
            <w:hideMark/>
          </w:tcPr>
          <w:p w:rsidR="006E1F45" w:rsidRPr="006E1F45" w:rsidRDefault="006E1F45" w:rsidP="006E1F4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</w:pPr>
            <w:r w:rsidRPr="006E1F45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  <w:t> </w:t>
            </w:r>
          </w:p>
        </w:tc>
        <w:tc>
          <w:tcPr>
            <w:tcW w:w="15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8CBAD"/>
            <w:noWrap/>
            <w:vAlign w:val="bottom"/>
            <w:hideMark/>
          </w:tcPr>
          <w:p w:rsidR="006E1F45" w:rsidRPr="006E1F45" w:rsidRDefault="006E1F45" w:rsidP="006E1F4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</w:pPr>
            <w:r w:rsidRPr="006E1F45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  <w:t> </w:t>
            </w:r>
          </w:p>
        </w:tc>
        <w:tc>
          <w:tcPr>
            <w:tcW w:w="13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8CBAD"/>
            <w:noWrap/>
            <w:vAlign w:val="bottom"/>
            <w:hideMark/>
          </w:tcPr>
          <w:p w:rsidR="006E1F45" w:rsidRPr="006E1F45" w:rsidRDefault="006E1F45" w:rsidP="006E1F4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</w:pPr>
            <w:r w:rsidRPr="006E1F45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  <w:t> </w:t>
            </w:r>
          </w:p>
        </w:tc>
        <w:tc>
          <w:tcPr>
            <w:tcW w:w="11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8CBAD"/>
            <w:noWrap/>
            <w:vAlign w:val="bottom"/>
            <w:hideMark/>
          </w:tcPr>
          <w:p w:rsidR="006E1F45" w:rsidRPr="006E1F45" w:rsidRDefault="006E1F45" w:rsidP="006E1F4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</w:pPr>
            <w:r w:rsidRPr="006E1F45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  <w:t> </w:t>
            </w:r>
          </w:p>
        </w:tc>
        <w:tc>
          <w:tcPr>
            <w:tcW w:w="9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8CBAD"/>
            <w:noWrap/>
            <w:vAlign w:val="bottom"/>
            <w:hideMark/>
          </w:tcPr>
          <w:p w:rsidR="006E1F45" w:rsidRPr="006E1F45" w:rsidRDefault="006E1F45" w:rsidP="006E1F4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</w:pPr>
            <w:r w:rsidRPr="006E1F45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  <w:t> </w:t>
            </w:r>
          </w:p>
        </w:tc>
        <w:tc>
          <w:tcPr>
            <w:tcW w:w="10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8CBAD"/>
            <w:noWrap/>
            <w:vAlign w:val="bottom"/>
            <w:hideMark/>
          </w:tcPr>
          <w:p w:rsidR="006E1F45" w:rsidRPr="006E1F45" w:rsidRDefault="006E1F45" w:rsidP="006E1F4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</w:pPr>
            <w:r w:rsidRPr="006E1F45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  <w:t> </w:t>
            </w:r>
          </w:p>
        </w:tc>
      </w:tr>
      <w:tr w:rsidR="006E1F45" w:rsidRPr="006E1F45" w:rsidTr="006E1F45">
        <w:trPr>
          <w:trHeight w:val="300"/>
        </w:trPr>
        <w:tc>
          <w:tcPr>
            <w:tcW w:w="340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E1F45" w:rsidRPr="006E1F45" w:rsidRDefault="006E1F45" w:rsidP="006E1F45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</w:pPr>
            <w:r w:rsidRPr="006E1F45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  <w:t>TRUST RANK</w:t>
            </w:r>
          </w:p>
        </w:tc>
        <w:tc>
          <w:tcPr>
            <w:tcW w:w="8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9816F"/>
            <w:noWrap/>
            <w:vAlign w:val="bottom"/>
            <w:hideMark/>
          </w:tcPr>
          <w:p w:rsidR="006E1F45" w:rsidRPr="006E1F45" w:rsidRDefault="006E1F45" w:rsidP="006E1F4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</w:pPr>
            <w:r w:rsidRPr="006E1F45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  <w:t>19</w:t>
            </w:r>
          </w:p>
        </w:tc>
        <w:tc>
          <w:tcPr>
            <w:tcW w:w="9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A8E72"/>
            <w:noWrap/>
            <w:vAlign w:val="bottom"/>
            <w:hideMark/>
          </w:tcPr>
          <w:p w:rsidR="006E1F45" w:rsidRPr="006E1F45" w:rsidRDefault="006E1F45" w:rsidP="006E1F4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</w:pPr>
            <w:r w:rsidRPr="006E1F45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  <w:t>21</w:t>
            </w:r>
          </w:p>
        </w:tc>
        <w:tc>
          <w:tcPr>
            <w:tcW w:w="15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BAD78"/>
            <w:noWrap/>
            <w:vAlign w:val="bottom"/>
            <w:hideMark/>
          </w:tcPr>
          <w:p w:rsidR="006E1F45" w:rsidRPr="006E1F45" w:rsidRDefault="006E1F45" w:rsidP="006E1F4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</w:pPr>
            <w:r w:rsidRPr="006E1F45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  <w:t>26</w:t>
            </w:r>
          </w:p>
        </w:tc>
        <w:tc>
          <w:tcPr>
            <w:tcW w:w="13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8696B"/>
            <w:noWrap/>
            <w:vAlign w:val="bottom"/>
            <w:hideMark/>
          </w:tcPr>
          <w:p w:rsidR="006E1F45" w:rsidRPr="006E1F45" w:rsidRDefault="006E1F45" w:rsidP="006E1F4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</w:pPr>
            <w:r w:rsidRPr="006E1F45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  <w:t>15</w:t>
            </w:r>
          </w:p>
        </w:tc>
        <w:tc>
          <w:tcPr>
            <w:tcW w:w="11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EDE81"/>
            <w:noWrap/>
            <w:vAlign w:val="bottom"/>
            <w:hideMark/>
          </w:tcPr>
          <w:p w:rsidR="006E1F45" w:rsidRPr="006E1F45" w:rsidRDefault="006E1F45" w:rsidP="006E1F4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</w:pPr>
            <w:r w:rsidRPr="006E1F45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  <w:t>34</w:t>
            </w:r>
          </w:p>
        </w:tc>
        <w:tc>
          <w:tcPr>
            <w:tcW w:w="9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98770"/>
            <w:noWrap/>
            <w:vAlign w:val="bottom"/>
            <w:hideMark/>
          </w:tcPr>
          <w:p w:rsidR="006E1F45" w:rsidRPr="006E1F45" w:rsidRDefault="006E1F45" w:rsidP="006E1F4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</w:pPr>
            <w:r w:rsidRPr="006E1F45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  <w:t>20</w:t>
            </w:r>
          </w:p>
        </w:tc>
        <w:tc>
          <w:tcPr>
            <w:tcW w:w="10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CB97A"/>
            <w:noWrap/>
            <w:vAlign w:val="bottom"/>
            <w:hideMark/>
          </w:tcPr>
          <w:p w:rsidR="006E1F45" w:rsidRPr="006E1F45" w:rsidRDefault="006E1F45" w:rsidP="006E1F4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</w:pPr>
            <w:r w:rsidRPr="006E1F45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  <w:t>28</w:t>
            </w:r>
          </w:p>
        </w:tc>
      </w:tr>
      <w:tr w:rsidR="006E1F45" w:rsidRPr="006E1F45" w:rsidTr="006E1F45">
        <w:trPr>
          <w:trHeight w:val="315"/>
        </w:trPr>
        <w:tc>
          <w:tcPr>
            <w:tcW w:w="340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E1F45" w:rsidRPr="006E1F45" w:rsidRDefault="006E1F45" w:rsidP="006E1F45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</w:pPr>
            <w:r w:rsidRPr="006E1F45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  <w:t>DOMAIN RANK</w:t>
            </w:r>
          </w:p>
        </w:tc>
        <w:tc>
          <w:tcPr>
            <w:tcW w:w="8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EB84"/>
            <w:noWrap/>
            <w:vAlign w:val="bottom"/>
            <w:hideMark/>
          </w:tcPr>
          <w:p w:rsidR="006E1F45" w:rsidRPr="006E1F45" w:rsidRDefault="006E1F45" w:rsidP="006E1F4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</w:pPr>
            <w:r w:rsidRPr="006E1F45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  <w:t>36</w:t>
            </w:r>
          </w:p>
        </w:tc>
        <w:tc>
          <w:tcPr>
            <w:tcW w:w="9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DC57C"/>
            <w:noWrap/>
            <w:vAlign w:val="bottom"/>
            <w:hideMark/>
          </w:tcPr>
          <w:p w:rsidR="006E1F45" w:rsidRPr="006E1F45" w:rsidRDefault="006E1F45" w:rsidP="006E1F4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</w:pPr>
            <w:r w:rsidRPr="006E1F45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  <w:t>30</w:t>
            </w:r>
          </w:p>
        </w:tc>
        <w:tc>
          <w:tcPr>
            <w:tcW w:w="15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EB84"/>
            <w:noWrap/>
            <w:vAlign w:val="bottom"/>
            <w:hideMark/>
          </w:tcPr>
          <w:p w:rsidR="006E1F45" w:rsidRPr="006E1F45" w:rsidRDefault="006E1F45" w:rsidP="006E1F4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</w:pPr>
            <w:r w:rsidRPr="006E1F45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  <w:t>40</w:t>
            </w:r>
          </w:p>
        </w:tc>
        <w:tc>
          <w:tcPr>
            <w:tcW w:w="13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8696B"/>
            <w:noWrap/>
            <w:vAlign w:val="bottom"/>
            <w:hideMark/>
          </w:tcPr>
          <w:p w:rsidR="006E1F45" w:rsidRPr="006E1F45" w:rsidRDefault="006E1F45" w:rsidP="006E1F4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</w:pPr>
            <w:r w:rsidRPr="006E1F45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  <w:t>15</w:t>
            </w:r>
          </w:p>
        </w:tc>
        <w:tc>
          <w:tcPr>
            <w:tcW w:w="11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EB84"/>
            <w:noWrap/>
            <w:vAlign w:val="bottom"/>
            <w:hideMark/>
          </w:tcPr>
          <w:p w:rsidR="006E1F45" w:rsidRPr="006E1F45" w:rsidRDefault="006E1F45" w:rsidP="006E1F4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</w:pPr>
            <w:r w:rsidRPr="006E1F45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  <w:t>39</w:t>
            </w:r>
          </w:p>
        </w:tc>
        <w:tc>
          <w:tcPr>
            <w:tcW w:w="9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BA676"/>
            <w:noWrap/>
            <w:vAlign w:val="bottom"/>
            <w:hideMark/>
          </w:tcPr>
          <w:p w:rsidR="006E1F45" w:rsidRPr="006E1F45" w:rsidRDefault="006E1F45" w:rsidP="006E1F4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</w:pPr>
            <w:r w:rsidRPr="006E1F45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  <w:t>25</w:t>
            </w:r>
          </w:p>
        </w:tc>
        <w:tc>
          <w:tcPr>
            <w:tcW w:w="10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EB84"/>
            <w:noWrap/>
            <w:vAlign w:val="bottom"/>
            <w:hideMark/>
          </w:tcPr>
          <w:p w:rsidR="006E1F45" w:rsidRPr="006E1F45" w:rsidRDefault="006E1F45" w:rsidP="006E1F4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</w:pPr>
            <w:r w:rsidRPr="006E1F45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  <w:t>37</w:t>
            </w:r>
          </w:p>
        </w:tc>
      </w:tr>
      <w:tr w:rsidR="006E1F45" w:rsidRPr="006E1F45" w:rsidTr="006E1F45">
        <w:trPr>
          <w:trHeight w:val="300"/>
        </w:trPr>
        <w:tc>
          <w:tcPr>
            <w:tcW w:w="340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E1F45" w:rsidRPr="006E1F45" w:rsidRDefault="006E1F45" w:rsidP="006E1F45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</w:pPr>
            <w:r w:rsidRPr="006E1F45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  <w:t xml:space="preserve">Посещения: поиск </w:t>
            </w:r>
          </w:p>
        </w:tc>
        <w:tc>
          <w:tcPr>
            <w:tcW w:w="8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EFE784"/>
            <w:noWrap/>
            <w:vAlign w:val="bottom"/>
            <w:hideMark/>
          </w:tcPr>
          <w:p w:rsidR="006E1F45" w:rsidRPr="006E1F45" w:rsidRDefault="006E1F45" w:rsidP="006E1F4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</w:pPr>
            <w:r w:rsidRPr="006E1F45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  <w:t>3 539</w:t>
            </w:r>
          </w:p>
        </w:tc>
        <w:tc>
          <w:tcPr>
            <w:tcW w:w="9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63BE7B"/>
            <w:noWrap/>
            <w:vAlign w:val="bottom"/>
            <w:hideMark/>
          </w:tcPr>
          <w:p w:rsidR="006E1F45" w:rsidRPr="006E1F45" w:rsidRDefault="006E1F45" w:rsidP="006E1F4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</w:pPr>
            <w:r w:rsidRPr="006E1F45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  <w:t>33268</w:t>
            </w:r>
          </w:p>
        </w:tc>
        <w:tc>
          <w:tcPr>
            <w:tcW w:w="15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E0E283"/>
            <w:noWrap/>
            <w:vAlign w:val="bottom"/>
            <w:hideMark/>
          </w:tcPr>
          <w:p w:rsidR="006E1F45" w:rsidRPr="006E1F45" w:rsidRDefault="006E1F45" w:rsidP="006E1F4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</w:pPr>
            <w:r w:rsidRPr="006E1F45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  <w:t>6846</w:t>
            </w:r>
          </w:p>
        </w:tc>
        <w:tc>
          <w:tcPr>
            <w:tcW w:w="13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E6E483"/>
            <w:noWrap/>
            <w:vAlign w:val="bottom"/>
            <w:hideMark/>
          </w:tcPr>
          <w:p w:rsidR="006E1F45" w:rsidRPr="006E1F45" w:rsidRDefault="006E1F45" w:rsidP="006E1F4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</w:pPr>
            <w:r w:rsidRPr="006E1F45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  <w:t>5415</w:t>
            </w:r>
          </w:p>
        </w:tc>
        <w:tc>
          <w:tcPr>
            <w:tcW w:w="11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EE283"/>
            <w:noWrap/>
            <w:vAlign w:val="bottom"/>
            <w:hideMark/>
          </w:tcPr>
          <w:p w:rsidR="006E1F45" w:rsidRPr="006E1F45" w:rsidRDefault="006E1F45" w:rsidP="006E1F4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</w:pPr>
            <w:r w:rsidRPr="006E1F45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  <w:t>7204</w:t>
            </w:r>
          </w:p>
        </w:tc>
        <w:tc>
          <w:tcPr>
            <w:tcW w:w="9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BFD981"/>
            <w:noWrap/>
            <w:vAlign w:val="bottom"/>
            <w:hideMark/>
          </w:tcPr>
          <w:p w:rsidR="006E1F45" w:rsidRPr="006E1F45" w:rsidRDefault="006E1F45" w:rsidP="006E1F4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</w:pPr>
            <w:r w:rsidRPr="006E1F45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  <w:t>13725</w:t>
            </w:r>
          </w:p>
        </w:tc>
        <w:tc>
          <w:tcPr>
            <w:tcW w:w="10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9DCF7F"/>
            <w:noWrap/>
            <w:vAlign w:val="bottom"/>
            <w:hideMark/>
          </w:tcPr>
          <w:p w:rsidR="006E1F45" w:rsidRPr="006E1F45" w:rsidRDefault="006E1F45" w:rsidP="006E1F4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</w:pPr>
            <w:r w:rsidRPr="006E1F45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  <w:t>21011</w:t>
            </w:r>
          </w:p>
        </w:tc>
      </w:tr>
      <w:tr w:rsidR="006E1F45" w:rsidRPr="006E1F45" w:rsidTr="006E1F45">
        <w:trPr>
          <w:trHeight w:val="315"/>
        </w:trPr>
        <w:tc>
          <w:tcPr>
            <w:tcW w:w="340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E1F45" w:rsidRPr="006E1F45" w:rsidRDefault="006E1F45" w:rsidP="006E1F45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</w:pPr>
            <w:r w:rsidRPr="006E1F45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  <w:t>Огромный ассортимент</w:t>
            </w:r>
          </w:p>
        </w:tc>
        <w:tc>
          <w:tcPr>
            <w:tcW w:w="8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E1F45" w:rsidRPr="006E1F45" w:rsidRDefault="006E1F45" w:rsidP="006E1F4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</w:pPr>
            <w:r w:rsidRPr="006E1F45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  <w:t>-</w:t>
            </w:r>
          </w:p>
        </w:tc>
        <w:tc>
          <w:tcPr>
            <w:tcW w:w="9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E1F45" w:rsidRPr="006E1F45" w:rsidRDefault="006E1F45" w:rsidP="006E1F4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</w:pPr>
            <w:r w:rsidRPr="006E1F45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  <w:t>-</w:t>
            </w:r>
          </w:p>
        </w:tc>
        <w:tc>
          <w:tcPr>
            <w:tcW w:w="15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E1F45" w:rsidRPr="006E1F45" w:rsidRDefault="006E1F45" w:rsidP="006E1F4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</w:pPr>
            <w:r w:rsidRPr="006E1F45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  <w:t>-</w:t>
            </w:r>
          </w:p>
        </w:tc>
        <w:tc>
          <w:tcPr>
            <w:tcW w:w="13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E1F45" w:rsidRPr="006E1F45" w:rsidRDefault="006E1F45" w:rsidP="006E1F4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</w:pPr>
            <w:r w:rsidRPr="006E1F45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  <w:t>-</w:t>
            </w:r>
          </w:p>
        </w:tc>
        <w:tc>
          <w:tcPr>
            <w:tcW w:w="11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E1F45" w:rsidRPr="006E1F45" w:rsidRDefault="006E1F45" w:rsidP="006E1F4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</w:pPr>
            <w:r w:rsidRPr="006E1F45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  <w:t>-</w:t>
            </w:r>
          </w:p>
        </w:tc>
        <w:tc>
          <w:tcPr>
            <w:tcW w:w="9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E1F45" w:rsidRPr="006E1F45" w:rsidRDefault="006E1F45" w:rsidP="006E1F4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</w:pPr>
            <w:r w:rsidRPr="006E1F45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  <w:t>-</w:t>
            </w:r>
          </w:p>
        </w:tc>
        <w:tc>
          <w:tcPr>
            <w:tcW w:w="10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E1F45" w:rsidRPr="006E1F45" w:rsidRDefault="006E1F45" w:rsidP="006E1F4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</w:pPr>
            <w:r w:rsidRPr="006E1F45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  <w:t>-</w:t>
            </w:r>
          </w:p>
        </w:tc>
      </w:tr>
      <w:tr w:rsidR="006E1F45" w:rsidRPr="006E1F45" w:rsidTr="006E1F45">
        <w:trPr>
          <w:trHeight w:val="300"/>
        </w:trPr>
        <w:tc>
          <w:tcPr>
            <w:tcW w:w="340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E1F45" w:rsidRPr="006E1F45" w:rsidRDefault="005751E1" w:rsidP="006E1F45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</w:pPr>
            <w:r w:rsidRPr="006E1F45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  <w:t>Ссылающихся</w:t>
            </w:r>
            <w:r w:rsidR="006E1F45" w:rsidRPr="006E1F45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  <w:t xml:space="preserve"> на сайт доменов</w:t>
            </w:r>
          </w:p>
        </w:tc>
        <w:tc>
          <w:tcPr>
            <w:tcW w:w="8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8696B"/>
            <w:noWrap/>
            <w:vAlign w:val="bottom"/>
            <w:hideMark/>
          </w:tcPr>
          <w:p w:rsidR="006E1F45" w:rsidRPr="006E1F45" w:rsidRDefault="006E1F45" w:rsidP="006E1F4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</w:pPr>
            <w:r w:rsidRPr="006E1F45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  <w:t>78</w:t>
            </w:r>
          </w:p>
        </w:tc>
        <w:tc>
          <w:tcPr>
            <w:tcW w:w="9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EB84"/>
            <w:noWrap/>
            <w:vAlign w:val="bottom"/>
            <w:hideMark/>
          </w:tcPr>
          <w:p w:rsidR="006E1F45" w:rsidRPr="006E1F45" w:rsidRDefault="006E1F45" w:rsidP="006E1F4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</w:pPr>
            <w:r w:rsidRPr="006E1F45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  <w:t>1 380</w:t>
            </w:r>
          </w:p>
        </w:tc>
        <w:tc>
          <w:tcPr>
            <w:tcW w:w="15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8716C"/>
            <w:noWrap/>
            <w:vAlign w:val="bottom"/>
            <w:hideMark/>
          </w:tcPr>
          <w:p w:rsidR="006E1F45" w:rsidRPr="006E1F45" w:rsidRDefault="006E1F45" w:rsidP="006E1F4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</w:pPr>
            <w:r w:rsidRPr="006E1F45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  <w:t>160</w:t>
            </w:r>
          </w:p>
        </w:tc>
        <w:tc>
          <w:tcPr>
            <w:tcW w:w="13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8696B"/>
            <w:noWrap/>
            <w:vAlign w:val="bottom"/>
            <w:hideMark/>
          </w:tcPr>
          <w:p w:rsidR="006E1F45" w:rsidRPr="006E1F45" w:rsidRDefault="006E1F45" w:rsidP="006E1F4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</w:pPr>
            <w:r w:rsidRPr="006E1F45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  <w:t>74</w:t>
            </w:r>
          </w:p>
        </w:tc>
        <w:tc>
          <w:tcPr>
            <w:tcW w:w="11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BBD881"/>
            <w:noWrap/>
            <w:vAlign w:val="bottom"/>
            <w:hideMark/>
          </w:tcPr>
          <w:p w:rsidR="006E1F45" w:rsidRPr="006E1F45" w:rsidRDefault="006E1F45" w:rsidP="006E1F4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</w:pPr>
            <w:r w:rsidRPr="006E1F45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  <w:t>2 230</w:t>
            </w:r>
          </w:p>
        </w:tc>
        <w:tc>
          <w:tcPr>
            <w:tcW w:w="9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63BE7B"/>
            <w:noWrap/>
            <w:vAlign w:val="bottom"/>
            <w:hideMark/>
          </w:tcPr>
          <w:p w:rsidR="006E1F45" w:rsidRPr="006E1F45" w:rsidRDefault="006E1F45" w:rsidP="006E1F4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</w:pPr>
            <w:r w:rsidRPr="006E1F45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  <w:t>3 320</w:t>
            </w:r>
          </w:p>
        </w:tc>
        <w:tc>
          <w:tcPr>
            <w:tcW w:w="10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EEE683"/>
            <w:noWrap/>
            <w:vAlign w:val="bottom"/>
            <w:hideMark/>
          </w:tcPr>
          <w:p w:rsidR="006E1F45" w:rsidRPr="006E1F45" w:rsidRDefault="006E1F45" w:rsidP="006E1F4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</w:pPr>
            <w:r w:rsidRPr="006E1F45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  <w:t>1 600</w:t>
            </w:r>
          </w:p>
        </w:tc>
      </w:tr>
      <w:tr w:rsidR="006E1F45" w:rsidRPr="006E1F45" w:rsidTr="006E1F45">
        <w:trPr>
          <w:trHeight w:val="315"/>
        </w:trPr>
        <w:tc>
          <w:tcPr>
            <w:tcW w:w="340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E1F45" w:rsidRPr="006E1F45" w:rsidRDefault="006E1F45" w:rsidP="006E1F45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</w:pPr>
            <w:r w:rsidRPr="006E1F45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  <w:t>Количество посещений сайта</w:t>
            </w:r>
          </w:p>
        </w:tc>
        <w:tc>
          <w:tcPr>
            <w:tcW w:w="8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8696B"/>
            <w:noWrap/>
            <w:vAlign w:val="bottom"/>
            <w:hideMark/>
          </w:tcPr>
          <w:p w:rsidR="006E1F45" w:rsidRPr="006E1F45" w:rsidRDefault="006E1F45" w:rsidP="006E1F4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</w:pPr>
            <w:r w:rsidRPr="006E1F45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  <w:t>10 530</w:t>
            </w:r>
          </w:p>
        </w:tc>
        <w:tc>
          <w:tcPr>
            <w:tcW w:w="9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63BE7B"/>
            <w:noWrap/>
            <w:vAlign w:val="bottom"/>
            <w:hideMark/>
          </w:tcPr>
          <w:p w:rsidR="006E1F45" w:rsidRPr="006E1F45" w:rsidRDefault="006E1F45" w:rsidP="006E1F4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</w:pPr>
            <w:r w:rsidRPr="006E1F45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  <w:t>80212</w:t>
            </w:r>
          </w:p>
        </w:tc>
        <w:tc>
          <w:tcPr>
            <w:tcW w:w="15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B7D780"/>
            <w:noWrap/>
            <w:vAlign w:val="bottom"/>
            <w:hideMark/>
          </w:tcPr>
          <w:p w:rsidR="006E1F45" w:rsidRPr="006E1F45" w:rsidRDefault="006E1F45" w:rsidP="006E1F4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</w:pPr>
            <w:r w:rsidRPr="006E1F45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  <w:t>61273</w:t>
            </w:r>
          </w:p>
        </w:tc>
        <w:tc>
          <w:tcPr>
            <w:tcW w:w="13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87A6E"/>
            <w:noWrap/>
            <w:vAlign w:val="bottom"/>
            <w:hideMark/>
          </w:tcPr>
          <w:p w:rsidR="006E1F45" w:rsidRPr="006E1F45" w:rsidRDefault="006E1F45" w:rsidP="006E1F4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</w:pPr>
            <w:r w:rsidRPr="006E1F45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  <w:t>15066</w:t>
            </w:r>
          </w:p>
        </w:tc>
        <w:tc>
          <w:tcPr>
            <w:tcW w:w="11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A9C74"/>
            <w:noWrap/>
            <w:vAlign w:val="bottom"/>
            <w:hideMark/>
          </w:tcPr>
          <w:p w:rsidR="006E1F45" w:rsidRPr="006E1F45" w:rsidRDefault="006E1F45" w:rsidP="006E1F4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</w:pPr>
            <w:r w:rsidRPr="006E1F45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  <w:t>24062</w:t>
            </w:r>
          </w:p>
        </w:tc>
        <w:tc>
          <w:tcPr>
            <w:tcW w:w="9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EB84"/>
            <w:noWrap/>
            <w:vAlign w:val="bottom"/>
            <w:hideMark/>
          </w:tcPr>
          <w:p w:rsidR="006E1F45" w:rsidRPr="006E1F45" w:rsidRDefault="006E1F45" w:rsidP="006E1F4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</w:pPr>
            <w:r w:rsidRPr="006E1F45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  <w:t>44 720</w:t>
            </w:r>
          </w:p>
        </w:tc>
        <w:tc>
          <w:tcPr>
            <w:tcW w:w="10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97CD7E"/>
            <w:noWrap/>
            <w:vAlign w:val="bottom"/>
            <w:hideMark/>
          </w:tcPr>
          <w:p w:rsidR="006E1F45" w:rsidRPr="006E1F45" w:rsidRDefault="006E1F45" w:rsidP="006E1F4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</w:pPr>
            <w:r w:rsidRPr="006E1F45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  <w:t>68461</w:t>
            </w:r>
          </w:p>
        </w:tc>
      </w:tr>
      <w:tr w:rsidR="006E1F45" w:rsidRPr="006E1F45" w:rsidTr="006E1F45">
        <w:trPr>
          <w:trHeight w:val="300"/>
        </w:trPr>
        <w:tc>
          <w:tcPr>
            <w:tcW w:w="340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E1F45" w:rsidRPr="006E1F45" w:rsidRDefault="006E1F45" w:rsidP="006E1F45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</w:pPr>
            <w:proofErr w:type="spellStart"/>
            <w:r w:rsidRPr="006E1F45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  <w:t>Alexa</w:t>
            </w:r>
            <w:proofErr w:type="spellEnd"/>
            <w:r w:rsidRPr="006E1F45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  <w:t xml:space="preserve"> </w:t>
            </w:r>
            <w:proofErr w:type="spellStart"/>
            <w:r w:rsidRPr="006E1F45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  <w:t>Rank</w:t>
            </w:r>
            <w:proofErr w:type="spellEnd"/>
            <w:r w:rsidRPr="006E1F45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  <w:t xml:space="preserve"> </w:t>
            </w:r>
          </w:p>
        </w:tc>
        <w:tc>
          <w:tcPr>
            <w:tcW w:w="8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ED580"/>
            <w:noWrap/>
            <w:vAlign w:val="center"/>
            <w:hideMark/>
          </w:tcPr>
          <w:p w:rsidR="006E1F45" w:rsidRPr="006E1F45" w:rsidRDefault="006E1F45" w:rsidP="006E1F4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</w:pPr>
            <w:r w:rsidRPr="006E1F45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  <w:t>3210468</w:t>
            </w:r>
          </w:p>
        </w:tc>
        <w:tc>
          <w:tcPr>
            <w:tcW w:w="9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A7D17E"/>
            <w:noWrap/>
            <w:vAlign w:val="center"/>
            <w:hideMark/>
          </w:tcPr>
          <w:p w:rsidR="006E1F45" w:rsidRPr="006E1F45" w:rsidRDefault="006E1F45" w:rsidP="006E1F4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</w:pPr>
            <w:r w:rsidRPr="006E1F45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  <w:t>1251138</w:t>
            </w:r>
          </w:p>
        </w:tc>
        <w:tc>
          <w:tcPr>
            <w:tcW w:w="15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63BE7B"/>
            <w:noWrap/>
            <w:vAlign w:val="center"/>
            <w:hideMark/>
          </w:tcPr>
          <w:p w:rsidR="006E1F45" w:rsidRPr="006E1F45" w:rsidRDefault="006E1F45" w:rsidP="006E1F4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</w:pPr>
            <w:r w:rsidRPr="006E1F45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  <w:t>542759</w:t>
            </w:r>
          </w:p>
        </w:tc>
        <w:tc>
          <w:tcPr>
            <w:tcW w:w="13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8696B"/>
            <w:noWrap/>
            <w:vAlign w:val="center"/>
            <w:hideMark/>
          </w:tcPr>
          <w:p w:rsidR="006E1F45" w:rsidRPr="006E1F45" w:rsidRDefault="006E1F45" w:rsidP="006E1F4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</w:pPr>
            <w:r w:rsidRPr="006E1F45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  <w:t>8143244</w:t>
            </w:r>
          </w:p>
        </w:tc>
        <w:tc>
          <w:tcPr>
            <w:tcW w:w="11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ED780"/>
            <w:noWrap/>
            <w:vAlign w:val="center"/>
            <w:hideMark/>
          </w:tcPr>
          <w:p w:rsidR="006E1F45" w:rsidRPr="006E1F45" w:rsidRDefault="006E1F45" w:rsidP="006E1F4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</w:pPr>
            <w:r w:rsidRPr="006E1F45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  <w:t>3116648</w:t>
            </w:r>
          </w:p>
        </w:tc>
        <w:tc>
          <w:tcPr>
            <w:tcW w:w="9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EB84"/>
            <w:noWrap/>
            <w:vAlign w:val="center"/>
            <w:hideMark/>
          </w:tcPr>
          <w:p w:rsidR="006E1F45" w:rsidRPr="006E1F45" w:rsidRDefault="006E1F45" w:rsidP="006E1F4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</w:pPr>
            <w:r w:rsidRPr="006E1F45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  <w:t>2151748</w:t>
            </w:r>
          </w:p>
        </w:tc>
        <w:tc>
          <w:tcPr>
            <w:tcW w:w="10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7FC67C"/>
            <w:noWrap/>
            <w:vAlign w:val="center"/>
            <w:hideMark/>
          </w:tcPr>
          <w:p w:rsidR="006E1F45" w:rsidRPr="006E1F45" w:rsidRDefault="006E1F45" w:rsidP="006E1F4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</w:pPr>
            <w:r w:rsidRPr="006E1F45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  <w:t>832157</w:t>
            </w:r>
          </w:p>
        </w:tc>
      </w:tr>
      <w:tr w:rsidR="006E1F45" w:rsidRPr="006E1F45" w:rsidTr="006E1F45">
        <w:trPr>
          <w:trHeight w:val="315"/>
        </w:trPr>
        <w:tc>
          <w:tcPr>
            <w:tcW w:w="340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E1F45" w:rsidRPr="006E1F45" w:rsidRDefault="006E1F45" w:rsidP="006E1F45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</w:pPr>
            <w:r w:rsidRPr="006E1F45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  <w:t>Посещения: прямые переходы</w:t>
            </w:r>
          </w:p>
        </w:tc>
        <w:tc>
          <w:tcPr>
            <w:tcW w:w="8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EB84"/>
            <w:noWrap/>
            <w:vAlign w:val="bottom"/>
            <w:hideMark/>
          </w:tcPr>
          <w:p w:rsidR="006E1F45" w:rsidRPr="006E1F45" w:rsidRDefault="006E1F45" w:rsidP="006E1F4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</w:pPr>
            <w:r w:rsidRPr="006E1F45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  <w:t>2 303</w:t>
            </w:r>
          </w:p>
        </w:tc>
        <w:tc>
          <w:tcPr>
            <w:tcW w:w="9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EB84"/>
            <w:noWrap/>
            <w:vAlign w:val="bottom"/>
            <w:hideMark/>
          </w:tcPr>
          <w:p w:rsidR="006E1F45" w:rsidRPr="006E1F45" w:rsidRDefault="006E1F45" w:rsidP="006E1F4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</w:pPr>
            <w:r w:rsidRPr="006E1F45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  <w:t>9912</w:t>
            </w:r>
          </w:p>
        </w:tc>
        <w:tc>
          <w:tcPr>
            <w:tcW w:w="15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DEB84"/>
            <w:noWrap/>
            <w:vAlign w:val="bottom"/>
            <w:hideMark/>
          </w:tcPr>
          <w:p w:rsidR="006E1F45" w:rsidRPr="006E1F45" w:rsidRDefault="006E1F45" w:rsidP="006E1F4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</w:pPr>
            <w:r w:rsidRPr="006E1F45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  <w:t>31510</w:t>
            </w:r>
          </w:p>
        </w:tc>
        <w:tc>
          <w:tcPr>
            <w:tcW w:w="13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EB84"/>
            <w:noWrap/>
            <w:vAlign w:val="bottom"/>
            <w:hideMark/>
          </w:tcPr>
          <w:p w:rsidR="006E1F45" w:rsidRPr="006E1F45" w:rsidRDefault="006E1F45" w:rsidP="006E1F4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</w:pPr>
            <w:r w:rsidRPr="006E1F45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  <w:t>2965</w:t>
            </w:r>
          </w:p>
        </w:tc>
        <w:tc>
          <w:tcPr>
            <w:tcW w:w="11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EB84"/>
            <w:noWrap/>
            <w:vAlign w:val="bottom"/>
            <w:hideMark/>
          </w:tcPr>
          <w:p w:rsidR="006E1F45" w:rsidRPr="006E1F45" w:rsidRDefault="006E1F45" w:rsidP="006E1F4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</w:pPr>
            <w:r w:rsidRPr="006E1F45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  <w:t>7879</w:t>
            </w:r>
          </w:p>
        </w:tc>
        <w:tc>
          <w:tcPr>
            <w:tcW w:w="9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EEB84"/>
            <w:noWrap/>
            <w:vAlign w:val="bottom"/>
            <w:hideMark/>
          </w:tcPr>
          <w:p w:rsidR="006E1F45" w:rsidRPr="006E1F45" w:rsidRDefault="006E1F45" w:rsidP="006E1F4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</w:pPr>
            <w:r w:rsidRPr="006E1F45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  <w:t>12358</w:t>
            </w:r>
          </w:p>
        </w:tc>
        <w:tc>
          <w:tcPr>
            <w:tcW w:w="10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DD57F"/>
            <w:noWrap/>
            <w:vAlign w:val="bottom"/>
            <w:hideMark/>
          </w:tcPr>
          <w:p w:rsidR="006E1F45" w:rsidRPr="006E1F45" w:rsidRDefault="006E1F45" w:rsidP="006E1F4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</w:pPr>
            <w:r w:rsidRPr="006E1F45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  <w:t>1013</w:t>
            </w:r>
          </w:p>
        </w:tc>
      </w:tr>
      <w:tr w:rsidR="006E1F45" w:rsidRPr="006E1F45" w:rsidTr="006E1F45">
        <w:trPr>
          <w:trHeight w:val="300"/>
        </w:trPr>
        <w:tc>
          <w:tcPr>
            <w:tcW w:w="340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E1F45" w:rsidRPr="006E1F45" w:rsidRDefault="006E1F45" w:rsidP="006E1F45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</w:pPr>
            <w:r w:rsidRPr="006E1F45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  <w:t>Посещения: почта</w:t>
            </w:r>
          </w:p>
        </w:tc>
        <w:tc>
          <w:tcPr>
            <w:tcW w:w="8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8696B"/>
            <w:noWrap/>
            <w:vAlign w:val="bottom"/>
            <w:hideMark/>
          </w:tcPr>
          <w:p w:rsidR="006E1F45" w:rsidRPr="006E1F45" w:rsidRDefault="006E1F45" w:rsidP="006E1F4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</w:pPr>
            <w:r w:rsidRPr="006E1F45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  <w:t>0</w:t>
            </w:r>
          </w:p>
        </w:tc>
        <w:tc>
          <w:tcPr>
            <w:tcW w:w="9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A8F72"/>
            <w:noWrap/>
            <w:vAlign w:val="bottom"/>
            <w:hideMark/>
          </w:tcPr>
          <w:p w:rsidR="006E1F45" w:rsidRPr="006E1F45" w:rsidRDefault="006E1F45" w:rsidP="006E1F4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</w:pPr>
            <w:r w:rsidRPr="006E1F45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  <w:t>358</w:t>
            </w:r>
          </w:p>
        </w:tc>
        <w:tc>
          <w:tcPr>
            <w:tcW w:w="15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EB84"/>
            <w:noWrap/>
            <w:vAlign w:val="bottom"/>
            <w:hideMark/>
          </w:tcPr>
          <w:p w:rsidR="006E1F45" w:rsidRPr="006E1F45" w:rsidRDefault="006E1F45" w:rsidP="006E1F4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</w:pPr>
            <w:r w:rsidRPr="006E1F45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  <w:t>6227</w:t>
            </w:r>
          </w:p>
        </w:tc>
        <w:tc>
          <w:tcPr>
            <w:tcW w:w="13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98B71"/>
            <w:noWrap/>
            <w:vAlign w:val="bottom"/>
            <w:hideMark/>
          </w:tcPr>
          <w:p w:rsidR="006E1F45" w:rsidRPr="006E1F45" w:rsidRDefault="006E1F45" w:rsidP="006E1F4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</w:pPr>
            <w:r w:rsidRPr="006E1F45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  <w:t>324</w:t>
            </w:r>
          </w:p>
        </w:tc>
        <w:tc>
          <w:tcPr>
            <w:tcW w:w="11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8786E"/>
            <w:noWrap/>
            <w:vAlign w:val="bottom"/>
            <w:hideMark/>
          </w:tcPr>
          <w:p w:rsidR="006E1F45" w:rsidRPr="006E1F45" w:rsidRDefault="006E1F45" w:rsidP="006E1F4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</w:pPr>
            <w:r w:rsidRPr="006E1F45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  <w:t>149</w:t>
            </w:r>
          </w:p>
        </w:tc>
        <w:tc>
          <w:tcPr>
            <w:tcW w:w="9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DC77D"/>
            <w:noWrap/>
            <w:vAlign w:val="bottom"/>
            <w:hideMark/>
          </w:tcPr>
          <w:p w:rsidR="006E1F45" w:rsidRPr="006E1F45" w:rsidRDefault="006E1F45" w:rsidP="006E1F4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</w:pPr>
            <w:r w:rsidRPr="006E1F45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  <w:t>883</w:t>
            </w:r>
          </w:p>
        </w:tc>
        <w:tc>
          <w:tcPr>
            <w:tcW w:w="10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EE683"/>
            <w:noWrap/>
            <w:vAlign w:val="bottom"/>
            <w:hideMark/>
          </w:tcPr>
          <w:p w:rsidR="006E1F45" w:rsidRPr="006E1F45" w:rsidRDefault="006E1F45" w:rsidP="006E1F4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</w:pPr>
            <w:r w:rsidRPr="006E1F45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  <w:t>1171</w:t>
            </w:r>
          </w:p>
        </w:tc>
      </w:tr>
      <w:tr w:rsidR="006E1F45" w:rsidRPr="006E1F45" w:rsidTr="006E1F45">
        <w:trPr>
          <w:trHeight w:val="315"/>
        </w:trPr>
        <w:tc>
          <w:tcPr>
            <w:tcW w:w="340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E1F45" w:rsidRPr="006E1F45" w:rsidRDefault="006E1F45" w:rsidP="006E1F45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</w:pPr>
            <w:r w:rsidRPr="006E1F45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  <w:t>Уникальные ссылки на сайт</w:t>
            </w:r>
          </w:p>
        </w:tc>
        <w:tc>
          <w:tcPr>
            <w:tcW w:w="8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98971"/>
            <w:noWrap/>
            <w:vAlign w:val="bottom"/>
            <w:hideMark/>
          </w:tcPr>
          <w:p w:rsidR="006E1F45" w:rsidRPr="006E1F45" w:rsidRDefault="006E1F45" w:rsidP="006E1F4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</w:pPr>
            <w:r w:rsidRPr="006E1F45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  <w:t>300</w:t>
            </w:r>
          </w:p>
        </w:tc>
        <w:tc>
          <w:tcPr>
            <w:tcW w:w="9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EB84"/>
            <w:noWrap/>
            <w:vAlign w:val="bottom"/>
            <w:hideMark/>
          </w:tcPr>
          <w:p w:rsidR="006E1F45" w:rsidRPr="006E1F45" w:rsidRDefault="006E1F45" w:rsidP="006E1F4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</w:pPr>
            <w:r w:rsidRPr="006E1F45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  <w:t>1 700</w:t>
            </w:r>
          </w:p>
        </w:tc>
        <w:tc>
          <w:tcPr>
            <w:tcW w:w="15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A9D75"/>
            <w:noWrap/>
            <w:vAlign w:val="bottom"/>
            <w:hideMark/>
          </w:tcPr>
          <w:p w:rsidR="006E1F45" w:rsidRPr="006E1F45" w:rsidRDefault="006E1F45" w:rsidP="006E1F4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</w:pPr>
            <w:r w:rsidRPr="006E1F45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  <w:t>488</w:t>
            </w:r>
          </w:p>
        </w:tc>
        <w:tc>
          <w:tcPr>
            <w:tcW w:w="13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8736C"/>
            <w:noWrap/>
            <w:vAlign w:val="bottom"/>
            <w:hideMark/>
          </w:tcPr>
          <w:p w:rsidR="006E1F45" w:rsidRPr="006E1F45" w:rsidRDefault="006E1F45" w:rsidP="006E1F4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</w:pPr>
            <w:r w:rsidRPr="006E1F45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  <w:t>96</w:t>
            </w:r>
          </w:p>
        </w:tc>
        <w:tc>
          <w:tcPr>
            <w:tcW w:w="11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EB84"/>
            <w:noWrap/>
            <w:vAlign w:val="bottom"/>
            <w:hideMark/>
          </w:tcPr>
          <w:p w:rsidR="006E1F45" w:rsidRPr="006E1F45" w:rsidRDefault="006E1F45" w:rsidP="006E1F4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</w:pPr>
            <w:r w:rsidRPr="006E1F45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  <w:t>2 620</w:t>
            </w:r>
          </w:p>
        </w:tc>
        <w:tc>
          <w:tcPr>
            <w:tcW w:w="9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EB84"/>
            <w:noWrap/>
            <w:vAlign w:val="bottom"/>
            <w:hideMark/>
          </w:tcPr>
          <w:p w:rsidR="006E1F45" w:rsidRPr="006E1F45" w:rsidRDefault="006E1F45" w:rsidP="006E1F4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</w:pPr>
            <w:r w:rsidRPr="006E1F45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  <w:t>4 510</w:t>
            </w:r>
          </w:p>
        </w:tc>
        <w:tc>
          <w:tcPr>
            <w:tcW w:w="10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EB84"/>
            <w:noWrap/>
            <w:vAlign w:val="bottom"/>
            <w:hideMark/>
          </w:tcPr>
          <w:p w:rsidR="006E1F45" w:rsidRPr="006E1F45" w:rsidRDefault="006E1F45" w:rsidP="006E1F4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</w:pPr>
            <w:r w:rsidRPr="006E1F45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  <w:t>2 330</w:t>
            </w:r>
          </w:p>
        </w:tc>
      </w:tr>
      <w:tr w:rsidR="006E1F45" w:rsidRPr="006E1F45" w:rsidTr="006E1F45">
        <w:trPr>
          <w:trHeight w:val="300"/>
        </w:trPr>
        <w:tc>
          <w:tcPr>
            <w:tcW w:w="340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E1F45" w:rsidRPr="006E1F45" w:rsidRDefault="006E1F45" w:rsidP="006E1F45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</w:pPr>
            <w:r w:rsidRPr="006E1F45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  <w:t xml:space="preserve">Посещения: </w:t>
            </w:r>
            <w:proofErr w:type="spellStart"/>
            <w:r w:rsidRPr="006E1F45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  <w:t>соцсети</w:t>
            </w:r>
            <w:proofErr w:type="spellEnd"/>
          </w:p>
        </w:tc>
        <w:tc>
          <w:tcPr>
            <w:tcW w:w="8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9816F"/>
            <w:noWrap/>
            <w:vAlign w:val="bottom"/>
            <w:hideMark/>
          </w:tcPr>
          <w:p w:rsidR="006E1F45" w:rsidRPr="006E1F45" w:rsidRDefault="006E1F45" w:rsidP="006E1F4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</w:pPr>
            <w:r w:rsidRPr="006E1F45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  <w:t>226</w:t>
            </w:r>
          </w:p>
        </w:tc>
        <w:tc>
          <w:tcPr>
            <w:tcW w:w="9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EB84"/>
            <w:noWrap/>
            <w:vAlign w:val="bottom"/>
            <w:hideMark/>
          </w:tcPr>
          <w:p w:rsidR="006E1F45" w:rsidRPr="006E1F45" w:rsidRDefault="006E1F45" w:rsidP="006E1F4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</w:pPr>
            <w:r w:rsidRPr="006E1F45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  <w:t>1215</w:t>
            </w:r>
          </w:p>
        </w:tc>
        <w:tc>
          <w:tcPr>
            <w:tcW w:w="15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EB84"/>
            <w:noWrap/>
            <w:vAlign w:val="bottom"/>
            <w:hideMark/>
          </w:tcPr>
          <w:p w:rsidR="006E1F45" w:rsidRPr="006E1F45" w:rsidRDefault="006E1F45" w:rsidP="006E1F4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</w:pPr>
            <w:r w:rsidRPr="006E1F45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  <w:t>3828</w:t>
            </w:r>
          </w:p>
        </w:tc>
        <w:tc>
          <w:tcPr>
            <w:tcW w:w="13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CBF7B"/>
            <w:noWrap/>
            <w:vAlign w:val="bottom"/>
            <w:hideMark/>
          </w:tcPr>
          <w:p w:rsidR="006E1F45" w:rsidRPr="006E1F45" w:rsidRDefault="006E1F45" w:rsidP="006E1F4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</w:pPr>
            <w:r w:rsidRPr="006E1F45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  <w:t>811</w:t>
            </w:r>
          </w:p>
        </w:tc>
        <w:tc>
          <w:tcPr>
            <w:tcW w:w="11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BB279"/>
            <w:noWrap/>
            <w:vAlign w:val="bottom"/>
            <w:hideMark/>
          </w:tcPr>
          <w:p w:rsidR="006E1F45" w:rsidRPr="006E1F45" w:rsidRDefault="006E1F45" w:rsidP="006E1F4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</w:pPr>
            <w:r w:rsidRPr="006E1F45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  <w:t>687</w:t>
            </w:r>
          </w:p>
        </w:tc>
        <w:tc>
          <w:tcPr>
            <w:tcW w:w="9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BAB77"/>
            <w:noWrap/>
            <w:vAlign w:val="bottom"/>
            <w:hideMark/>
          </w:tcPr>
          <w:p w:rsidR="006E1F45" w:rsidRPr="006E1F45" w:rsidRDefault="006E1F45" w:rsidP="006E1F4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</w:pPr>
            <w:r w:rsidRPr="006E1F45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  <w:t>625</w:t>
            </w:r>
          </w:p>
        </w:tc>
        <w:tc>
          <w:tcPr>
            <w:tcW w:w="10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EE683"/>
            <w:noWrap/>
            <w:vAlign w:val="bottom"/>
            <w:hideMark/>
          </w:tcPr>
          <w:p w:rsidR="006E1F45" w:rsidRPr="006E1F45" w:rsidRDefault="006E1F45" w:rsidP="006E1F4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</w:pPr>
            <w:r w:rsidRPr="006E1F45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  <w:t>1171</w:t>
            </w:r>
          </w:p>
        </w:tc>
      </w:tr>
      <w:tr w:rsidR="006E1F45" w:rsidRPr="006E1F45" w:rsidTr="006E1F45">
        <w:trPr>
          <w:trHeight w:val="315"/>
        </w:trPr>
        <w:tc>
          <w:tcPr>
            <w:tcW w:w="340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E1F45" w:rsidRPr="006E1F45" w:rsidRDefault="006E1F45" w:rsidP="006E1F45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</w:pPr>
            <w:r w:rsidRPr="006E1F45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  <w:t xml:space="preserve">Канал на </w:t>
            </w:r>
            <w:proofErr w:type="spellStart"/>
            <w:r w:rsidRPr="006E1F45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  <w:t>YouTube</w:t>
            </w:r>
            <w:proofErr w:type="spellEnd"/>
          </w:p>
        </w:tc>
        <w:tc>
          <w:tcPr>
            <w:tcW w:w="8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E1F45" w:rsidRPr="006E1F45" w:rsidRDefault="006E1F45" w:rsidP="006E1F4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</w:pPr>
            <w:r w:rsidRPr="006E1F45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  <w:t>-</w:t>
            </w:r>
          </w:p>
        </w:tc>
        <w:tc>
          <w:tcPr>
            <w:tcW w:w="9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6E984"/>
            <w:noWrap/>
            <w:vAlign w:val="bottom"/>
            <w:hideMark/>
          </w:tcPr>
          <w:p w:rsidR="006E1F45" w:rsidRPr="006E1F45" w:rsidRDefault="006E1F45" w:rsidP="006E1F4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</w:pPr>
            <w:r w:rsidRPr="006E1F45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  <w:t>103 774</w:t>
            </w:r>
          </w:p>
        </w:tc>
        <w:tc>
          <w:tcPr>
            <w:tcW w:w="15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63BE7B"/>
            <w:noWrap/>
            <w:vAlign w:val="bottom"/>
            <w:hideMark/>
          </w:tcPr>
          <w:p w:rsidR="006E1F45" w:rsidRPr="006E1F45" w:rsidRDefault="006E1F45" w:rsidP="006E1F4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</w:pPr>
            <w:r w:rsidRPr="006E1F45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  <w:t>1 654 054</w:t>
            </w:r>
          </w:p>
        </w:tc>
        <w:tc>
          <w:tcPr>
            <w:tcW w:w="13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98570"/>
            <w:noWrap/>
            <w:vAlign w:val="bottom"/>
            <w:hideMark/>
          </w:tcPr>
          <w:p w:rsidR="006E1F45" w:rsidRPr="006E1F45" w:rsidRDefault="006E1F45" w:rsidP="006E1F4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</w:pPr>
            <w:r w:rsidRPr="006E1F45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  <w:t>265</w:t>
            </w:r>
          </w:p>
        </w:tc>
        <w:tc>
          <w:tcPr>
            <w:tcW w:w="11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E1F45" w:rsidRPr="006E1F45" w:rsidRDefault="006E1F45" w:rsidP="006E1F4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</w:pPr>
            <w:r w:rsidRPr="006E1F45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  <w:t>-</w:t>
            </w:r>
          </w:p>
        </w:tc>
        <w:tc>
          <w:tcPr>
            <w:tcW w:w="9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E1F45" w:rsidRPr="006E1F45" w:rsidRDefault="006E1F45" w:rsidP="006E1F4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</w:pPr>
            <w:r w:rsidRPr="006E1F45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  <w:t>-</w:t>
            </w:r>
          </w:p>
        </w:tc>
        <w:tc>
          <w:tcPr>
            <w:tcW w:w="10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E1F45" w:rsidRPr="006E1F45" w:rsidRDefault="006E1F45" w:rsidP="006E1F4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</w:pPr>
            <w:r w:rsidRPr="006E1F45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  <w:t>-</w:t>
            </w:r>
          </w:p>
        </w:tc>
      </w:tr>
      <w:tr w:rsidR="006E1F45" w:rsidRPr="006E1F45" w:rsidTr="006E1F45">
        <w:trPr>
          <w:trHeight w:val="300"/>
        </w:trPr>
        <w:tc>
          <w:tcPr>
            <w:tcW w:w="340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E1F45" w:rsidRPr="006E1F45" w:rsidRDefault="006E1F45" w:rsidP="006E1F45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</w:pPr>
            <w:r w:rsidRPr="006E1F45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  <w:t xml:space="preserve">Группа в </w:t>
            </w:r>
            <w:proofErr w:type="spellStart"/>
            <w:r w:rsidRPr="006E1F45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  <w:t>Facebook</w:t>
            </w:r>
            <w:proofErr w:type="spellEnd"/>
          </w:p>
        </w:tc>
        <w:tc>
          <w:tcPr>
            <w:tcW w:w="8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E1F45" w:rsidRPr="006E1F45" w:rsidRDefault="006E1F45" w:rsidP="006E1F4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</w:pPr>
            <w:r w:rsidRPr="006E1F45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  <w:t>-</w:t>
            </w:r>
          </w:p>
        </w:tc>
        <w:tc>
          <w:tcPr>
            <w:tcW w:w="9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EB84"/>
            <w:noWrap/>
            <w:vAlign w:val="bottom"/>
            <w:hideMark/>
          </w:tcPr>
          <w:p w:rsidR="006E1F45" w:rsidRPr="006E1F45" w:rsidRDefault="006E1F45" w:rsidP="006E1F4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</w:pPr>
            <w:r w:rsidRPr="006E1F45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  <w:t>1 569</w:t>
            </w:r>
          </w:p>
        </w:tc>
        <w:tc>
          <w:tcPr>
            <w:tcW w:w="15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DD07E"/>
            <w:noWrap/>
            <w:vAlign w:val="bottom"/>
            <w:hideMark/>
          </w:tcPr>
          <w:p w:rsidR="006E1F45" w:rsidRPr="006E1F45" w:rsidRDefault="006E1F45" w:rsidP="006E1F4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</w:pPr>
            <w:r w:rsidRPr="006E1F45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  <w:t>972</w:t>
            </w:r>
          </w:p>
        </w:tc>
        <w:tc>
          <w:tcPr>
            <w:tcW w:w="13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8776D"/>
            <w:noWrap/>
            <w:vAlign w:val="bottom"/>
            <w:hideMark/>
          </w:tcPr>
          <w:p w:rsidR="006E1F45" w:rsidRPr="006E1F45" w:rsidRDefault="006E1F45" w:rsidP="006E1F4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</w:pPr>
            <w:r w:rsidRPr="006E1F45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  <w:t>131</w:t>
            </w:r>
          </w:p>
        </w:tc>
        <w:tc>
          <w:tcPr>
            <w:tcW w:w="11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EB84"/>
            <w:noWrap/>
            <w:vAlign w:val="bottom"/>
            <w:hideMark/>
          </w:tcPr>
          <w:p w:rsidR="006E1F45" w:rsidRPr="006E1F45" w:rsidRDefault="006E1F45" w:rsidP="006E1F4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</w:pPr>
            <w:r w:rsidRPr="006E1F45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  <w:t>10 338</w:t>
            </w:r>
          </w:p>
        </w:tc>
        <w:tc>
          <w:tcPr>
            <w:tcW w:w="9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EB84"/>
            <w:noWrap/>
            <w:vAlign w:val="bottom"/>
            <w:hideMark/>
          </w:tcPr>
          <w:p w:rsidR="006E1F45" w:rsidRPr="006E1F45" w:rsidRDefault="006E1F45" w:rsidP="006E1F4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</w:pPr>
            <w:r w:rsidRPr="006E1F45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  <w:t>5 019</w:t>
            </w:r>
          </w:p>
        </w:tc>
        <w:tc>
          <w:tcPr>
            <w:tcW w:w="10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EB84"/>
            <w:noWrap/>
            <w:vAlign w:val="bottom"/>
            <w:hideMark/>
          </w:tcPr>
          <w:p w:rsidR="006E1F45" w:rsidRPr="006E1F45" w:rsidRDefault="006E1F45" w:rsidP="006E1F4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</w:pPr>
            <w:r w:rsidRPr="006E1F45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  <w:t>2 405</w:t>
            </w:r>
          </w:p>
        </w:tc>
      </w:tr>
      <w:tr w:rsidR="006E1F45" w:rsidRPr="006E1F45" w:rsidTr="006E1F45">
        <w:trPr>
          <w:trHeight w:val="300"/>
        </w:trPr>
        <w:tc>
          <w:tcPr>
            <w:tcW w:w="340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E1F45" w:rsidRPr="006E1F45" w:rsidRDefault="006E1F45" w:rsidP="006E1F45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</w:pPr>
            <w:proofErr w:type="spellStart"/>
            <w:r w:rsidRPr="006E1F45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  <w:t>SimilarWeb</w:t>
            </w:r>
            <w:proofErr w:type="spellEnd"/>
            <w:r w:rsidRPr="006E1F45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  <w:t xml:space="preserve"> </w:t>
            </w:r>
            <w:proofErr w:type="spellStart"/>
            <w:r w:rsidRPr="006E1F45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  <w:t>Global</w:t>
            </w:r>
            <w:proofErr w:type="spellEnd"/>
            <w:r w:rsidRPr="006E1F45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  <w:t xml:space="preserve"> </w:t>
            </w:r>
            <w:proofErr w:type="spellStart"/>
            <w:r w:rsidRPr="006E1F45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  <w:t>Rank</w:t>
            </w:r>
            <w:proofErr w:type="spellEnd"/>
          </w:p>
        </w:tc>
        <w:tc>
          <w:tcPr>
            <w:tcW w:w="8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8696B"/>
            <w:noWrap/>
            <w:vAlign w:val="bottom"/>
            <w:hideMark/>
          </w:tcPr>
          <w:p w:rsidR="006E1F45" w:rsidRPr="006E1F45" w:rsidRDefault="006E1F45" w:rsidP="006E1F4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</w:pPr>
            <w:r w:rsidRPr="006E1F45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  <w:t>3 052 893</w:t>
            </w:r>
          </w:p>
        </w:tc>
        <w:tc>
          <w:tcPr>
            <w:tcW w:w="9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63BE7B"/>
            <w:noWrap/>
            <w:vAlign w:val="bottom"/>
            <w:hideMark/>
          </w:tcPr>
          <w:p w:rsidR="006E1F45" w:rsidRPr="006E1F45" w:rsidRDefault="006E1F45" w:rsidP="006E1F4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</w:pPr>
            <w:r w:rsidRPr="006E1F45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  <w:t>733,744</w:t>
            </w:r>
          </w:p>
        </w:tc>
        <w:tc>
          <w:tcPr>
            <w:tcW w:w="15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E1F45" w:rsidRPr="006E1F45" w:rsidRDefault="006E1F45" w:rsidP="006E1F4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</w:pPr>
            <w:r w:rsidRPr="006E1F45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  <w:t>-</w:t>
            </w:r>
          </w:p>
        </w:tc>
        <w:tc>
          <w:tcPr>
            <w:tcW w:w="13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CAD78"/>
            <w:noWrap/>
            <w:vAlign w:val="bottom"/>
            <w:hideMark/>
          </w:tcPr>
          <w:p w:rsidR="006E1F45" w:rsidRPr="006E1F45" w:rsidRDefault="006E1F45" w:rsidP="006E1F4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</w:pPr>
            <w:r w:rsidRPr="006E1F45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  <w:t>2 214 025</w:t>
            </w:r>
          </w:p>
        </w:tc>
        <w:tc>
          <w:tcPr>
            <w:tcW w:w="11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DF82"/>
            <w:noWrap/>
            <w:vAlign w:val="bottom"/>
            <w:hideMark/>
          </w:tcPr>
          <w:p w:rsidR="006E1F45" w:rsidRPr="006E1F45" w:rsidRDefault="006E1F45" w:rsidP="006E1F4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</w:pPr>
            <w:r w:rsidRPr="006E1F45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  <w:t>1 591 405</w:t>
            </w:r>
          </w:p>
        </w:tc>
        <w:tc>
          <w:tcPr>
            <w:tcW w:w="9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EDE582"/>
            <w:noWrap/>
            <w:vAlign w:val="bottom"/>
            <w:hideMark/>
          </w:tcPr>
          <w:p w:rsidR="006E1F45" w:rsidRPr="006E1F45" w:rsidRDefault="006E1F45" w:rsidP="006E1F4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</w:pPr>
            <w:r w:rsidRPr="006E1F45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  <w:t>1 271 020</w:t>
            </w:r>
          </w:p>
        </w:tc>
        <w:tc>
          <w:tcPr>
            <w:tcW w:w="10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63BE7B"/>
            <w:noWrap/>
            <w:vAlign w:val="bottom"/>
            <w:hideMark/>
          </w:tcPr>
          <w:p w:rsidR="006E1F45" w:rsidRPr="006E1F45" w:rsidRDefault="006E1F45" w:rsidP="006E1F4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</w:pPr>
            <w:r w:rsidRPr="006E1F45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  <w:t>702,828</w:t>
            </w:r>
          </w:p>
        </w:tc>
      </w:tr>
      <w:tr w:rsidR="006E1F45" w:rsidRPr="006E1F45" w:rsidTr="006E1F45">
        <w:trPr>
          <w:trHeight w:val="300"/>
        </w:trPr>
        <w:tc>
          <w:tcPr>
            <w:tcW w:w="340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E1F45" w:rsidRPr="006E1F45" w:rsidRDefault="006E1F45" w:rsidP="006E1F45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</w:pPr>
            <w:r w:rsidRPr="006E1F45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  <w:t xml:space="preserve">Группа в </w:t>
            </w:r>
            <w:proofErr w:type="spellStart"/>
            <w:r w:rsidRPr="006E1F45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  <w:t>Twitter</w:t>
            </w:r>
            <w:proofErr w:type="spellEnd"/>
          </w:p>
        </w:tc>
        <w:tc>
          <w:tcPr>
            <w:tcW w:w="8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E1F45" w:rsidRPr="006E1F45" w:rsidRDefault="006E1F45" w:rsidP="006E1F4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</w:pPr>
            <w:r w:rsidRPr="006E1F45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  <w:t>-</w:t>
            </w:r>
          </w:p>
        </w:tc>
        <w:tc>
          <w:tcPr>
            <w:tcW w:w="9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E1F45" w:rsidRPr="006E1F45" w:rsidRDefault="006E1F45" w:rsidP="006E1F4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</w:pPr>
            <w:r w:rsidRPr="006E1F45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  <w:t>-</w:t>
            </w:r>
          </w:p>
        </w:tc>
        <w:tc>
          <w:tcPr>
            <w:tcW w:w="15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E1F45" w:rsidRPr="006E1F45" w:rsidRDefault="006E1F45" w:rsidP="006E1F4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</w:pPr>
            <w:r w:rsidRPr="006E1F45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  <w:t>-</w:t>
            </w:r>
          </w:p>
        </w:tc>
        <w:tc>
          <w:tcPr>
            <w:tcW w:w="13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E1F45" w:rsidRPr="006E1F45" w:rsidRDefault="006E1F45" w:rsidP="006E1F4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</w:pPr>
            <w:r w:rsidRPr="006E1F45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  <w:t>-</w:t>
            </w:r>
          </w:p>
        </w:tc>
        <w:tc>
          <w:tcPr>
            <w:tcW w:w="11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E1F45" w:rsidRPr="006E1F45" w:rsidRDefault="006E1F45" w:rsidP="006E1F4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</w:pPr>
            <w:r w:rsidRPr="006E1F45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  <w:t>-</w:t>
            </w:r>
          </w:p>
        </w:tc>
        <w:tc>
          <w:tcPr>
            <w:tcW w:w="9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E1F45" w:rsidRPr="006E1F45" w:rsidRDefault="006E1F45" w:rsidP="006E1F4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</w:pPr>
            <w:r w:rsidRPr="006E1F45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  <w:t>-</w:t>
            </w:r>
          </w:p>
        </w:tc>
        <w:tc>
          <w:tcPr>
            <w:tcW w:w="10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E1F45" w:rsidRPr="006E1F45" w:rsidRDefault="006E1F45" w:rsidP="006E1F4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</w:pPr>
            <w:r w:rsidRPr="006E1F45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  <w:t>-</w:t>
            </w:r>
          </w:p>
        </w:tc>
      </w:tr>
      <w:tr w:rsidR="006E1F45" w:rsidRPr="006E1F45" w:rsidTr="006E1F45">
        <w:trPr>
          <w:trHeight w:val="300"/>
        </w:trPr>
        <w:tc>
          <w:tcPr>
            <w:tcW w:w="340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E1F45" w:rsidRPr="006E1F45" w:rsidRDefault="006E1F45" w:rsidP="006E1F45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</w:pPr>
            <w:r w:rsidRPr="006E1F45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  <w:t>Подбор по параметрам</w:t>
            </w:r>
          </w:p>
        </w:tc>
        <w:tc>
          <w:tcPr>
            <w:tcW w:w="8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E1F45" w:rsidRPr="006E1F45" w:rsidRDefault="006E1F45" w:rsidP="006E1F4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</w:pPr>
            <w:r w:rsidRPr="006E1F45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  <w:t>+</w:t>
            </w:r>
          </w:p>
        </w:tc>
        <w:tc>
          <w:tcPr>
            <w:tcW w:w="9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E1F45" w:rsidRPr="006E1F45" w:rsidRDefault="006E1F45" w:rsidP="006E1F4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</w:pPr>
            <w:r w:rsidRPr="006E1F45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  <w:t>+</w:t>
            </w:r>
          </w:p>
        </w:tc>
        <w:tc>
          <w:tcPr>
            <w:tcW w:w="15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E1F45" w:rsidRPr="006E1F45" w:rsidRDefault="006E1F45" w:rsidP="006E1F4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</w:pPr>
            <w:r w:rsidRPr="006E1F45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  <w:t>+</w:t>
            </w:r>
          </w:p>
        </w:tc>
        <w:tc>
          <w:tcPr>
            <w:tcW w:w="13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E1F45" w:rsidRPr="006E1F45" w:rsidRDefault="006E1F45" w:rsidP="006E1F4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</w:pPr>
            <w:r w:rsidRPr="006E1F45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  <w:t>+</w:t>
            </w:r>
          </w:p>
        </w:tc>
        <w:tc>
          <w:tcPr>
            <w:tcW w:w="11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E1F45" w:rsidRPr="006E1F45" w:rsidRDefault="006E1F45" w:rsidP="006E1F4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</w:pPr>
            <w:r w:rsidRPr="006E1F45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  <w:t>+</w:t>
            </w:r>
          </w:p>
        </w:tc>
        <w:tc>
          <w:tcPr>
            <w:tcW w:w="9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E1F45" w:rsidRPr="006E1F45" w:rsidRDefault="006E1F45" w:rsidP="006E1F4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</w:pPr>
            <w:r w:rsidRPr="006E1F45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  <w:t>+</w:t>
            </w:r>
          </w:p>
        </w:tc>
        <w:tc>
          <w:tcPr>
            <w:tcW w:w="10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E1F45" w:rsidRPr="006E1F45" w:rsidRDefault="006E1F45" w:rsidP="006E1F4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</w:pPr>
            <w:r w:rsidRPr="006E1F45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  <w:t>+</w:t>
            </w:r>
          </w:p>
        </w:tc>
      </w:tr>
      <w:tr w:rsidR="006E1F45" w:rsidRPr="006E1F45" w:rsidTr="006E1F45">
        <w:trPr>
          <w:trHeight w:val="300"/>
        </w:trPr>
        <w:tc>
          <w:tcPr>
            <w:tcW w:w="340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E1F45" w:rsidRPr="006E1F45" w:rsidRDefault="006E1F45" w:rsidP="006E1F45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</w:pPr>
            <w:r w:rsidRPr="006E1F45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  <w:t>Посещения: ссылки</w:t>
            </w:r>
          </w:p>
        </w:tc>
        <w:tc>
          <w:tcPr>
            <w:tcW w:w="8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EB84"/>
            <w:noWrap/>
            <w:vAlign w:val="bottom"/>
            <w:hideMark/>
          </w:tcPr>
          <w:p w:rsidR="006E1F45" w:rsidRPr="006E1F45" w:rsidRDefault="006E1F45" w:rsidP="006E1F4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</w:pPr>
            <w:r w:rsidRPr="006E1F45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  <w:t>964</w:t>
            </w:r>
          </w:p>
        </w:tc>
        <w:tc>
          <w:tcPr>
            <w:tcW w:w="9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ECE683"/>
            <w:noWrap/>
            <w:vAlign w:val="bottom"/>
            <w:hideMark/>
          </w:tcPr>
          <w:p w:rsidR="006E1F45" w:rsidRPr="006E1F45" w:rsidRDefault="006E1F45" w:rsidP="006E1F4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</w:pPr>
            <w:r w:rsidRPr="006E1F45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  <w:t>1828</w:t>
            </w:r>
          </w:p>
        </w:tc>
        <w:tc>
          <w:tcPr>
            <w:tcW w:w="15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C6DB81"/>
            <w:noWrap/>
            <w:vAlign w:val="bottom"/>
            <w:hideMark/>
          </w:tcPr>
          <w:p w:rsidR="006E1F45" w:rsidRPr="006E1F45" w:rsidRDefault="006E1F45" w:rsidP="006E1F4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</w:pPr>
            <w:r w:rsidRPr="006E1F45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  <w:t>3541</w:t>
            </w:r>
          </w:p>
        </w:tc>
        <w:tc>
          <w:tcPr>
            <w:tcW w:w="13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CEA84"/>
            <w:noWrap/>
            <w:vAlign w:val="bottom"/>
            <w:hideMark/>
          </w:tcPr>
          <w:p w:rsidR="006E1F45" w:rsidRPr="006E1F45" w:rsidRDefault="006E1F45" w:rsidP="006E1F4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</w:pPr>
            <w:r w:rsidRPr="006E1F45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  <w:t>1127</w:t>
            </w:r>
          </w:p>
        </w:tc>
        <w:tc>
          <w:tcPr>
            <w:tcW w:w="11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8746D"/>
            <w:noWrap/>
            <w:vAlign w:val="bottom"/>
            <w:hideMark/>
          </w:tcPr>
          <w:p w:rsidR="006E1F45" w:rsidRPr="006E1F45" w:rsidRDefault="006E1F45" w:rsidP="006E1F4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</w:pPr>
            <w:r w:rsidRPr="006E1F45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  <w:t>84</w:t>
            </w:r>
          </w:p>
        </w:tc>
        <w:tc>
          <w:tcPr>
            <w:tcW w:w="9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9CCF7F"/>
            <w:noWrap/>
            <w:vAlign w:val="bottom"/>
            <w:hideMark/>
          </w:tcPr>
          <w:p w:rsidR="006E1F45" w:rsidRPr="006E1F45" w:rsidRDefault="006E1F45" w:rsidP="006E1F4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</w:pPr>
            <w:r w:rsidRPr="006E1F45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  <w:t>5467</w:t>
            </w:r>
          </w:p>
        </w:tc>
        <w:tc>
          <w:tcPr>
            <w:tcW w:w="10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63BE7B"/>
            <w:noWrap/>
            <w:vAlign w:val="bottom"/>
            <w:hideMark/>
          </w:tcPr>
          <w:p w:rsidR="006E1F45" w:rsidRPr="006E1F45" w:rsidRDefault="006E1F45" w:rsidP="006E1F4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</w:pPr>
            <w:r w:rsidRPr="006E1F45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  <w:t>7989</w:t>
            </w:r>
          </w:p>
        </w:tc>
      </w:tr>
      <w:tr w:rsidR="006E1F45" w:rsidRPr="006E1F45" w:rsidTr="006E1F45">
        <w:trPr>
          <w:trHeight w:val="300"/>
        </w:trPr>
        <w:tc>
          <w:tcPr>
            <w:tcW w:w="340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E1F45" w:rsidRPr="006E1F45" w:rsidRDefault="006E1F45" w:rsidP="006E1F45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</w:pPr>
            <w:r w:rsidRPr="006E1F45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  <w:t>Оплата картой</w:t>
            </w:r>
          </w:p>
        </w:tc>
        <w:tc>
          <w:tcPr>
            <w:tcW w:w="8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E1F45" w:rsidRPr="006E1F45" w:rsidRDefault="006E1F45" w:rsidP="006E1F4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</w:pPr>
            <w:r w:rsidRPr="006E1F45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  <w:t>-</w:t>
            </w:r>
          </w:p>
        </w:tc>
        <w:tc>
          <w:tcPr>
            <w:tcW w:w="9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E1F45" w:rsidRPr="006E1F45" w:rsidRDefault="006E1F45" w:rsidP="006E1F4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</w:pPr>
            <w:r w:rsidRPr="006E1F45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  <w:t>-</w:t>
            </w:r>
          </w:p>
        </w:tc>
        <w:tc>
          <w:tcPr>
            <w:tcW w:w="15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E1F45" w:rsidRPr="006E1F45" w:rsidRDefault="006E1F45" w:rsidP="006E1F4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</w:pPr>
            <w:r w:rsidRPr="006E1F45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  <w:t>-</w:t>
            </w:r>
          </w:p>
        </w:tc>
        <w:tc>
          <w:tcPr>
            <w:tcW w:w="13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E1F45" w:rsidRPr="006E1F45" w:rsidRDefault="006E1F45" w:rsidP="006E1F4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</w:pPr>
            <w:r w:rsidRPr="006E1F45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  <w:t>-</w:t>
            </w:r>
          </w:p>
        </w:tc>
        <w:tc>
          <w:tcPr>
            <w:tcW w:w="11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E1F45" w:rsidRPr="006E1F45" w:rsidRDefault="006E1F45" w:rsidP="006E1F4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</w:pPr>
            <w:r w:rsidRPr="006E1F45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  <w:t>-</w:t>
            </w:r>
          </w:p>
        </w:tc>
        <w:tc>
          <w:tcPr>
            <w:tcW w:w="9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E1F45" w:rsidRPr="006E1F45" w:rsidRDefault="006E1F45" w:rsidP="006E1F4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</w:pPr>
            <w:r w:rsidRPr="006E1F45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  <w:t>-</w:t>
            </w:r>
          </w:p>
        </w:tc>
        <w:tc>
          <w:tcPr>
            <w:tcW w:w="10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E1F45" w:rsidRPr="006E1F45" w:rsidRDefault="006E1F45" w:rsidP="006E1F4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</w:pPr>
            <w:r w:rsidRPr="006E1F45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  <w:t>-</w:t>
            </w:r>
          </w:p>
        </w:tc>
      </w:tr>
      <w:tr w:rsidR="006E1F45" w:rsidRPr="006E1F45" w:rsidTr="006E1F45">
        <w:trPr>
          <w:trHeight w:val="300"/>
        </w:trPr>
        <w:tc>
          <w:tcPr>
            <w:tcW w:w="340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E1F45" w:rsidRPr="006E1F45" w:rsidRDefault="006E1F45" w:rsidP="006E1F45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</w:pPr>
            <w:r w:rsidRPr="006E1F45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  <w:t>Оплата на странице</w:t>
            </w:r>
          </w:p>
        </w:tc>
        <w:tc>
          <w:tcPr>
            <w:tcW w:w="8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E1F45" w:rsidRPr="006E1F45" w:rsidRDefault="006E1F45" w:rsidP="006E1F4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</w:pPr>
            <w:r w:rsidRPr="006E1F45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  <w:t>-</w:t>
            </w:r>
          </w:p>
        </w:tc>
        <w:tc>
          <w:tcPr>
            <w:tcW w:w="9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E1F45" w:rsidRPr="006E1F45" w:rsidRDefault="006E1F45" w:rsidP="006E1F4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</w:pPr>
            <w:r w:rsidRPr="006E1F45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  <w:t>-</w:t>
            </w:r>
          </w:p>
        </w:tc>
        <w:tc>
          <w:tcPr>
            <w:tcW w:w="15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E1F45" w:rsidRPr="006E1F45" w:rsidRDefault="006E1F45" w:rsidP="006E1F4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</w:pPr>
            <w:r w:rsidRPr="006E1F45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  <w:t>-</w:t>
            </w:r>
          </w:p>
        </w:tc>
        <w:tc>
          <w:tcPr>
            <w:tcW w:w="13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E1F45" w:rsidRPr="006E1F45" w:rsidRDefault="006E1F45" w:rsidP="006E1F4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</w:pPr>
            <w:r w:rsidRPr="006E1F45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  <w:t>-</w:t>
            </w:r>
          </w:p>
        </w:tc>
        <w:tc>
          <w:tcPr>
            <w:tcW w:w="11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E1F45" w:rsidRPr="006E1F45" w:rsidRDefault="006E1F45" w:rsidP="006E1F4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</w:pPr>
            <w:r w:rsidRPr="006E1F45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  <w:t>-</w:t>
            </w:r>
          </w:p>
        </w:tc>
        <w:tc>
          <w:tcPr>
            <w:tcW w:w="9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E1F45" w:rsidRPr="006E1F45" w:rsidRDefault="006E1F45" w:rsidP="006E1F4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</w:pPr>
            <w:r w:rsidRPr="006E1F45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  <w:t>-</w:t>
            </w:r>
          </w:p>
        </w:tc>
        <w:tc>
          <w:tcPr>
            <w:tcW w:w="10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E1F45" w:rsidRPr="006E1F45" w:rsidRDefault="006E1F45" w:rsidP="006E1F4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</w:pPr>
            <w:r w:rsidRPr="006E1F45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  <w:t>-</w:t>
            </w:r>
          </w:p>
        </w:tc>
      </w:tr>
      <w:tr w:rsidR="006E1F45" w:rsidRPr="006E1F45" w:rsidTr="006E1F45">
        <w:trPr>
          <w:trHeight w:val="300"/>
        </w:trPr>
        <w:tc>
          <w:tcPr>
            <w:tcW w:w="340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E1F45" w:rsidRPr="006E1F45" w:rsidRDefault="006E1F45" w:rsidP="006E1F45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</w:pPr>
            <w:r w:rsidRPr="006E1F45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  <w:t>Посещения: реклама (</w:t>
            </w:r>
            <w:proofErr w:type="spellStart"/>
            <w:r w:rsidRPr="006E1F45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  <w:t>display</w:t>
            </w:r>
            <w:proofErr w:type="spellEnd"/>
            <w:r w:rsidRPr="006E1F45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  <w:t>)</w:t>
            </w:r>
          </w:p>
        </w:tc>
        <w:tc>
          <w:tcPr>
            <w:tcW w:w="8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CBB7A"/>
            <w:noWrap/>
            <w:vAlign w:val="bottom"/>
            <w:hideMark/>
          </w:tcPr>
          <w:p w:rsidR="006E1F45" w:rsidRPr="006E1F45" w:rsidRDefault="006E1F45" w:rsidP="006E1F4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</w:pPr>
            <w:r w:rsidRPr="006E1F45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  <w:t>614</w:t>
            </w:r>
          </w:p>
        </w:tc>
        <w:tc>
          <w:tcPr>
            <w:tcW w:w="9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BB078"/>
            <w:noWrap/>
            <w:vAlign w:val="bottom"/>
            <w:hideMark/>
          </w:tcPr>
          <w:p w:rsidR="006E1F45" w:rsidRPr="006E1F45" w:rsidRDefault="006E1F45" w:rsidP="006E1F4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</w:pPr>
            <w:r w:rsidRPr="006E1F45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  <w:t>528</w:t>
            </w:r>
          </w:p>
        </w:tc>
        <w:tc>
          <w:tcPr>
            <w:tcW w:w="15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B5D680"/>
            <w:noWrap/>
            <w:vAlign w:val="bottom"/>
            <w:hideMark/>
          </w:tcPr>
          <w:p w:rsidR="006E1F45" w:rsidRPr="006E1F45" w:rsidRDefault="006E1F45" w:rsidP="006E1F4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</w:pPr>
            <w:r w:rsidRPr="006E1F45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  <w:t>4341</w:t>
            </w:r>
          </w:p>
        </w:tc>
        <w:tc>
          <w:tcPr>
            <w:tcW w:w="13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8716C"/>
            <w:noWrap/>
            <w:vAlign w:val="bottom"/>
            <w:hideMark/>
          </w:tcPr>
          <w:p w:rsidR="006E1F45" w:rsidRPr="006E1F45" w:rsidRDefault="006E1F45" w:rsidP="006E1F4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</w:pPr>
            <w:r w:rsidRPr="006E1F45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  <w:t>66</w:t>
            </w:r>
          </w:p>
        </w:tc>
        <w:tc>
          <w:tcPr>
            <w:tcW w:w="11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A9D75"/>
            <w:noWrap/>
            <w:vAlign w:val="bottom"/>
            <w:hideMark/>
          </w:tcPr>
          <w:p w:rsidR="006E1F45" w:rsidRPr="006E1F45" w:rsidRDefault="006E1F45" w:rsidP="006E1F4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</w:pPr>
            <w:r w:rsidRPr="006E1F45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  <w:t>387</w:t>
            </w:r>
          </w:p>
        </w:tc>
        <w:tc>
          <w:tcPr>
            <w:tcW w:w="9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CCDD82"/>
            <w:noWrap/>
            <w:vAlign w:val="bottom"/>
            <w:hideMark/>
          </w:tcPr>
          <w:p w:rsidR="006E1F45" w:rsidRPr="006E1F45" w:rsidRDefault="006E1F45" w:rsidP="006E1F4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</w:pPr>
            <w:r w:rsidRPr="006E1F45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  <w:t>3286</w:t>
            </w:r>
          </w:p>
        </w:tc>
        <w:tc>
          <w:tcPr>
            <w:tcW w:w="10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8696B"/>
            <w:noWrap/>
            <w:vAlign w:val="bottom"/>
            <w:hideMark/>
          </w:tcPr>
          <w:p w:rsidR="006E1F45" w:rsidRPr="006E1F45" w:rsidRDefault="006E1F45" w:rsidP="006E1F4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</w:pPr>
            <w:r w:rsidRPr="006E1F45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  <w:t>0</w:t>
            </w:r>
          </w:p>
        </w:tc>
      </w:tr>
      <w:tr w:rsidR="006E1F45" w:rsidRPr="006E1F45" w:rsidTr="006E1F45">
        <w:trPr>
          <w:trHeight w:val="300"/>
        </w:trPr>
        <w:tc>
          <w:tcPr>
            <w:tcW w:w="340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E1F45" w:rsidRPr="006E1F45" w:rsidRDefault="006E1F45" w:rsidP="006E1F45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</w:pPr>
            <w:r w:rsidRPr="006E1F45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  <w:t xml:space="preserve">Группы в </w:t>
            </w:r>
            <w:proofErr w:type="spellStart"/>
            <w:r w:rsidRPr="006E1F45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  <w:t>соцсетях</w:t>
            </w:r>
            <w:proofErr w:type="spellEnd"/>
          </w:p>
        </w:tc>
        <w:tc>
          <w:tcPr>
            <w:tcW w:w="8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E1F45" w:rsidRPr="006E1F45" w:rsidRDefault="006E1F45" w:rsidP="006E1F4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</w:pPr>
            <w:r w:rsidRPr="006E1F45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  <w:t>-</w:t>
            </w:r>
          </w:p>
        </w:tc>
        <w:tc>
          <w:tcPr>
            <w:tcW w:w="9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E1F45" w:rsidRPr="006E1F45" w:rsidRDefault="006E1F45" w:rsidP="006E1F4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</w:pPr>
            <w:r w:rsidRPr="006E1F45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  <w:t>+</w:t>
            </w:r>
          </w:p>
        </w:tc>
        <w:tc>
          <w:tcPr>
            <w:tcW w:w="15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E1F45" w:rsidRPr="006E1F45" w:rsidRDefault="006E1F45" w:rsidP="006E1F4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</w:pPr>
            <w:r w:rsidRPr="006E1F45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  <w:t>+</w:t>
            </w:r>
          </w:p>
        </w:tc>
        <w:tc>
          <w:tcPr>
            <w:tcW w:w="13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E1F45" w:rsidRPr="006E1F45" w:rsidRDefault="006E1F45" w:rsidP="006E1F4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</w:pPr>
            <w:r w:rsidRPr="006E1F45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  <w:t>+</w:t>
            </w:r>
          </w:p>
        </w:tc>
        <w:tc>
          <w:tcPr>
            <w:tcW w:w="11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E1F45" w:rsidRPr="006E1F45" w:rsidRDefault="006E1F45" w:rsidP="006E1F4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</w:pPr>
            <w:r w:rsidRPr="006E1F45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  <w:t>+</w:t>
            </w:r>
          </w:p>
        </w:tc>
        <w:tc>
          <w:tcPr>
            <w:tcW w:w="9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E1F45" w:rsidRPr="006E1F45" w:rsidRDefault="006E1F45" w:rsidP="006E1F4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</w:pPr>
            <w:r w:rsidRPr="006E1F45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  <w:t>+</w:t>
            </w:r>
          </w:p>
        </w:tc>
        <w:tc>
          <w:tcPr>
            <w:tcW w:w="10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E1F45" w:rsidRPr="006E1F45" w:rsidRDefault="006E1F45" w:rsidP="006E1F4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</w:pPr>
            <w:r w:rsidRPr="006E1F45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  <w:t>+</w:t>
            </w:r>
          </w:p>
        </w:tc>
      </w:tr>
      <w:tr w:rsidR="006E1F45" w:rsidRPr="006E1F45" w:rsidTr="006E1F45">
        <w:trPr>
          <w:trHeight w:val="300"/>
        </w:trPr>
        <w:tc>
          <w:tcPr>
            <w:tcW w:w="340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E1F45" w:rsidRPr="006E1F45" w:rsidRDefault="006E1F45" w:rsidP="006E1F45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</w:pPr>
            <w:r w:rsidRPr="006E1F45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  <w:t xml:space="preserve">Группа </w:t>
            </w:r>
            <w:proofErr w:type="spellStart"/>
            <w:r w:rsidRPr="006E1F45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  <w:t>ВКонтакте</w:t>
            </w:r>
            <w:proofErr w:type="spellEnd"/>
          </w:p>
        </w:tc>
        <w:tc>
          <w:tcPr>
            <w:tcW w:w="8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E1F45" w:rsidRPr="006E1F45" w:rsidRDefault="006E1F45" w:rsidP="006E1F4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</w:pPr>
            <w:r w:rsidRPr="006E1F45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  <w:t>-</w:t>
            </w:r>
          </w:p>
        </w:tc>
        <w:tc>
          <w:tcPr>
            <w:tcW w:w="9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86F6C"/>
            <w:noWrap/>
            <w:vAlign w:val="bottom"/>
            <w:hideMark/>
          </w:tcPr>
          <w:p w:rsidR="006E1F45" w:rsidRPr="006E1F45" w:rsidRDefault="006E1F45" w:rsidP="006E1F4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</w:pPr>
            <w:r w:rsidRPr="006E1F45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  <w:t>51</w:t>
            </w:r>
          </w:p>
        </w:tc>
        <w:tc>
          <w:tcPr>
            <w:tcW w:w="15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E1F45" w:rsidRPr="006E1F45" w:rsidRDefault="006E1F45" w:rsidP="006E1F4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</w:pPr>
            <w:r w:rsidRPr="006E1F45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  <w:t>-</w:t>
            </w:r>
          </w:p>
        </w:tc>
        <w:tc>
          <w:tcPr>
            <w:tcW w:w="13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E1F45" w:rsidRPr="006E1F45" w:rsidRDefault="006E1F45" w:rsidP="006E1F4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</w:pPr>
            <w:r w:rsidRPr="006E1F45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  <w:t>-</w:t>
            </w:r>
          </w:p>
        </w:tc>
        <w:tc>
          <w:tcPr>
            <w:tcW w:w="11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E1F45" w:rsidRPr="006E1F45" w:rsidRDefault="006E1F45" w:rsidP="006E1F4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</w:pPr>
            <w:r w:rsidRPr="006E1F45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  <w:t>-</w:t>
            </w:r>
          </w:p>
        </w:tc>
        <w:tc>
          <w:tcPr>
            <w:tcW w:w="9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E1F45" w:rsidRPr="006E1F45" w:rsidRDefault="006E1F45" w:rsidP="006E1F4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</w:pPr>
            <w:r w:rsidRPr="006E1F45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  <w:t>-</w:t>
            </w:r>
          </w:p>
        </w:tc>
        <w:tc>
          <w:tcPr>
            <w:tcW w:w="10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9E082"/>
            <w:noWrap/>
            <w:vAlign w:val="bottom"/>
            <w:hideMark/>
          </w:tcPr>
          <w:p w:rsidR="006E1F45" w:rsidRPr="006E1F45" w:rsidRDefault="006E1F45" w:rsidP="006E1F4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</w:pPr>
            <w:r w:rsidRPr="006E1F45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  <w:t>2 684</w:t>
            </w:r>
          </w:p>
        </w:tc>
      </w:tr>
      <w:tr w:rsidR="006E1F45" w:rsidRPr="006E1F45" w:rsidTr="006E1F45">
        <w:trPr>
          <w:trHeight w:val="300"/>
        </w:trPr>
        <w:tc>
          <w:tcPr>
            <w:tcW w:w="340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E1F45" w:rsidRPr="006E1F45" w:rsidRDefault="006E1F45" w:rsidP="006E1F45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</w:pPr>
            <w:r w:rsidRPr="006E1F45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  <w:t>Много регионов</w:t>
            </w:r>
          </w:p>
        </w:tc>
        <w:tc>
          <w:tcPr>
            <w:tcW w:w="8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E1F45" w:rsidRPr="006E1F45" w:rsidRDefault="006E1F45" w:rsidP="006E1F4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</w:pPr>
            <w:r w:rsidRPr="006E1F45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  <w:t>-</w:t>
            </w:r>
          </w:p>
        </w:tc>
        <w:tc>
          <w:tcPr>
            <w:tcW w:w="9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E1F45" w:rsidRPr="006E1F45" w:rsidRDefault="006E1F45" w:rsidP="006E1F4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</w:pPr>
            <w:r w:rsidRPr="006E1F45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  <w:t xml:space="preserve">2 (Москва и </w:t>
            </w:r>
            <w:proofErr w:type="spellStart"/>
            <w:r w:rsidRPr="006E1F45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  <w:t>Барвиха</w:t>
            </w:r>
            <w:proofErr w:type="spellEnd"/>
            <w:r w:rsidRPr="006E1F45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  <w:t>)</w:t>
            </w:r>
          </w:p>
        </w:tc>
        <w:tc>
          <w:tcPr>
            <w:tcW w:w="15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E1F45" w:rsidRPr="006E1F45" w:rsidRDefault="006E1F45" w:rsidP="006E1F4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</w:pPr>
            <w:r w:rsidRPr="006E1F45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  <w:t>4 (В разных частях Москвы)</w:t>
            </w:r>
          </w:p>
        </w:tc>
        <w:tc>
          <w:tcPr>
            <w:tcW w:w="13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E1F45" w:rsidRPr="006E1F45" w:rsidRDefault="006E1F45" w:rsidP="006E1F4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</w:pPr>
            <w:r w:rsidRPr="006E1F45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  <w:t>2 (В Москве и загородом)</w:t>
            </w:r>
          </w:p>
        </w:tc>
        <w:tc>
          <w:tcPr>
            <w:tcW w:w="11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E1F45" w:rsidRPr="006E1F45" w:rsidRDefault="006E1F45" w:rsidP="006E1F4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</w:pPr>
            <w:r w:rsidRPr="006E1F45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  <w:t>2 (В Москве и загородом)</w:t>
            </w:r>
          </w:p>
        </w:tc>
        <w:tc>
          <w:tcPr>
            <w:tcW w:w="9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E1F45" w:rsidRPr="006E1F45" w:rsidRDefault="006E1F45" w:rsidP="006E1F4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</w:pPr>
            <w:r w:rsidRPr="006E1F45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  <w:t>-</w:t>
            </w:r>
          </w:p>
        </w:tc>
        <w:tc>
          <w:tcPr>
            <w:tcW w:w="10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E1F45" w:rsidRPr="006E1F45" w:rsidRDefault="006E1F45" w:rsidP="006E1F4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</w:pPr>
            <w:r w:rsidRPr="006E1F45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  <w:t>-</w:t>
            </w:r>
          </w:p>
        </w:tc>
      </w:tr>
      <w:tr w:rsidR="006E1F45" w:rsidRPr="006E1F45" w:rsidTr="006E1F45">
        <w:trPr>
          <w:trHeight w:val="300"/>
        </w:trPr>
        <w:tc>
          <w:tcPr>
            <w:tcW w:w="340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E1F45" w:rsidRPr="006E1F45" w:rsidRDefault="006E1F45" w:rsidP="006E1F45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</w:pPr>
            <w:proofErr w:type="spellStart"/>
            <w:r w:rsidRPr="006E1F45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  <w:lastRenderedPageBreak/>
              <w:t>SimilarWeb</w:t>
            </w:r>
            <w:proofErr w:type="spellEnd"/>
            <w:r w:rsidRPr="006E1F45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  <w:t xml:space="preserve"> </w:t>
            </w:r>
            <w:proofErr w:type="spellStart"/>
            <w:r w:rsidRPr="006E1F45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  <w:t>Country</w:t>
            </w:r>
            <w:proofErr w:type="spellEnd"/>
            <w:r w:rsidRPr="006E1F45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  <w:t xml:space="preserve"> </w:t>
            </w:r>
            <w:proofErr w:type="spellStart"/>
            <w:r w:rsidRPr="006E1F45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  <w:t>Rank</w:t>
            </w:r>
            <w:proofErr w:type="spellEnd"/>
          </w:p>
        </w:tc>
        <w:tc>
          <w:tcPr>
            <w:tcW w:w="8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8696B"/>
            <w:noWrap/>
            <w:vAlign w:val="bottom"/>
            <w:hideMark/>
          </w:tcPr>
          <w:p w:rsidR="006E1F45" w:rsidRPr="006E1F45" w:rsidRDefault="006E1F45" w:rsidP="006E1F4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</w:pPr>
            <w:r w:rsidRPr="006E1F45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  <w:t>281,72</w:t>
            </w:r>
          </w:p>
        </w:tc>
        <w:tc>
          <w:tcPr>
            <w:tcW w:w="9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9ACE7E"/>
            <w:noWrap/>
            <w:vAlign w:val="bottom"/>
            <w:hideMark/>
          </w:tcPr>
          <w:p w:rsidR="006E1F45" w:rsidRPr="006E1F45" w:rsidRDefault="006E1F45" w:rsidP="006E1F4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</w:pPr>
            <w:r w:rsidRPr="006E1F45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  <w:t>65,184</w:t>
            </w:r>
          </w:p>
        </w:tc>
        <w:tc>
          <w:tcPr>
            <w:tcW w:w="15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E1F45" w:rsidRPr="006E1F45" w:rsidRDefault="006E1F45" w:rsidP="006E1F4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</w:pPr>
            <w:r w:rsidRPr="006E1F45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  <w:t>-</w:t>
            </w:r>
          </w:p>
        </w:tc>
        <w:tc>
          <w:tcPr>
            <w:tcW w:w="13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DC67D"/>
            <w:noWrap/>
            <w:vAlign w:val="bottom"/>
            <w:hideMark/>
          </w:tcPr>
          <w:p w:rsidR="006E1F45" w:rsidRPr="006E1F45" w:rsidRDefault="006E1F45" w:rsidP="006E1F4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</w:pPr>
            <w:r w:rsidRPr="006E1F45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  <w:t>154,363</w:t>
            </w:r>
          </w:p>
        </w:tc>
        <w:tc>
          <w:tcPr>
            <w:tcW w:w="11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DF82"/>
            <w:noWrap/>
            <w:vAlign w:val="bottom"/>
            <w:hideMark/>
          </w:tcPr>
          <w:p w:rsidR="006E1F45" w:rsidRPr="006E1F45" w:rsidRDefault="006E1F45" w:rsidP="006E1F4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</w:pPr>
            <w:r w:rsidRPr="006E1F45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  <w:t>120,139</w:t>
            </w:r>
          </w:p>
        </w:tc>
        <w:tc>
          <w:tcPr>
            <w:tcW w:w="9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0DD81"/>
            <w:noWrap/>
            <w:vAlign w:val="bottom"/>
            <w:hideMark/>
          </w:tcPr>
          <w:p w:rsidR="006E1F45" w:rsidRPr="006E1F45" w:rsidRDefault="006E1F45" w:rsidP="006E1F4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</w:pPr>
            <w:r w:rsidRPr="006E1F45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  <w:t>85,063</w:t>
            </w:r>
          </w:p>
        </w:tc>
        <w:tc>
          <w:tcPr>
            <w:tcW w:w="10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63BE7B"/>
            <w:noWrap/>
            <w:vAlign w:val="bottom"/>
            <w:hideMark/>
          </w:tcPr>
          <w:p w:rsidR="006E1F45" w:rsidRPr="006E1F45" w:rsidRDefault="006E1F45" w:rsidP="006E1F4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</w:pPr>
            <w:r w:rsidRPr="006E1F45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  <w:t>44,293</w:t>
            </w:r>
          </w:p>
        </w:tc>
      </w:tr>
      <w:tr w:rsidR="006E1F45" w:rsidRPr="006E1F45" w:rsidTr="006E1F45">
        <w:trPr>
          <w:trHeight w:val="300"/>
        </w:trPr>
        <w:tc>
          <w:tcPr>
            <w:tcW w:w="340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E1F45" w:rsidRPr="006E1F45" w:rsidRDefault="006E1F45" w:rsidP="006E1F45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</w:pPr>
            <w:r w:rsidRPr="006E1F45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  <w:t>Более одного региона</w:t>
            </w:r>
          </w:p>
        </w:tc>
        <w:tc>
          <w:tcPr>
            <w:tcW w:w="8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E1F45" w:rsidRPr="006E1F45" w:rsidRDefault="006E1F45" w:rsidP="006E1F4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</w:pPr>
            <w:r w:rsidRPr="006E1F45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  <w:t>-</w:t>
            </w:r>
          </w:p>
        </w:tc>
        <w:tc>
          <w:tcPr>
            <w:tcW w:w="9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E1F45" w:rsidRPr="006E1F45" w:rsidRDefault="006E1F45" w:rsidP="006E1F4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</w:pPr>
            <w:r w:rsidRPr="006E1F45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  <w:t>+</w:t>
            </w:r>
          </w:p>
        </w:tc>
        <w:tc>
          <w:tcPr>
            <w:tcW w:w="15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E1F45" w:rsidRPr="006E1F45" w:rsidRDefault="006E1F45" w:rsidP="006E1F4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</w:pPr>
            <w:r w:rsidRPr="006E1F45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  <w:t>+</w:t>
            </w:r>
          </w:p>
        </w:tc>
        <w:tc>
          <w:tcPr>
            <w:tcW w:w="13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E1F45" w:rsidRPr="006E1F45" w:rsidRDefault="006E1F45" w:rsidP="006E1F4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</w:pPr>
            <w:r w:rsidRPr="006E1F45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  <w:t>+</w:t>
            </w:r>
          </w:p>
        </w:tc>
        <w:tc>
          <w:tcPr>
            <w:tcW w:w="11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E1F45" w:rsidRPr="006E1F45" w:rsidRDefault="006E1F45" w:rsidP="006E1F4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</w:pPr>
            <w:r w:rsidRPr="006E1F45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  <w:t>+</w:t>
            </w:r>
          </w:p>
        </w:tc>
        <w:tc>
          <w:tcPr>
            <w:tcW w:w="9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E1F45" w:rsidRPr="006E1F45" w:rsidRDefault="006E1F45" w:rsidP="006E1F4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</w:pPr>
            <w:r w:rsidRPr="006E1F45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  <w:t>-</w:t>
            </w:r>
          </w:p>
        </w:tc>
        <w:tc>
          <w:tcPr>
            <w:tcW w:w="10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E1F45" w:rsidRPr="006E1F45" w:rsidRDefault="006E1F45" w:rsidP="006E1F4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</w:pPr>
            <w:r w:rsidRPr="006E1F45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  <w:t>-</w:t>
            </w:r>
          </w:p>
        </w:tc>
      </w:tr>
      <w:tr w:rsidR="006E1F45" w:rsidRPr="006E1F45" w:rsidTr="006E1F45">
        <w:trPr>
          <w:trHeight w:val="300"/>
        </w:trPr>
        <w:tc>
          <w:tcPr>
            <w:tcW w:w="340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E1F45" w:rsidRPr="006E1F45" w:rsidRDefault="006E1F45" w:rsidP="006E1F45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</w:pPr>
            <w:r w:rsidRPr="006E1F45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  <w:t>Локализация в СПб</w:t>
            </w:r>
          </w:p>
        </w:tc>
        <w:tc>
          <w:tcPr>
            <w:tcW w:w="8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E1F45" w:rsidRPr="006E1F45" w:rsidRDefault="006E1F45" w:rsidP="006E1F4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</w:pPr>
            <w:r w:rsidRPr="006E1F45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  <w:t>-</w:t>
            </w:r>
          </w:p>
        </w:tc>
        <w:tc>
          <w:tcPr>
            <w:tcW w:w="9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E1F45" w:rsidRPr="006E1F45" w:rsidRDefault="006E1F45" w:rsidP="006E1F4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</w:pPr>
            <w:r w:rsidRPr="006E1F45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  <w:t>-</w:t>
            </w:r>
          </w:p>
        </w:tc>
        <w:tc>
          <w:tcPr>
            <w:tcW w:w="15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E1F45" w:rsidRPr="006E1F45" w:rsidRDefault="006E1F45" w:rsidP="006E1F4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</w:pPr>
            <w:r w:rsidRPr="006E1F45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  <w:t>-</w:t>
            </w:r>
          </w:p>
        </w:tc>
        <w:tc>
          <w:tcPr>
            <w:tcW w:w="13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E1F45" w:rsidRPr="006E1F45" w:rsidRDefault="006E1F45" w:rsidP="006E1F4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</w:pPr>
            <w:r w:rsidRPr="006E1F45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  <w:t>-</w:t>
            </w:r>
          </w:p>
        </w:tc>
        <w:tc>
          <w:tcPr>
            <w:tcW w:w="11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E1F45" w:rsidRPr="006E1F45" w:rsidRDefault="006E1F45" w:rsidP="006E1F4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</w:pPr>
            <w:r w:rsidRPr="006E1F45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  <w:t>-</w:t>
            </w:r>
          </w:p>
        </w:tc>
        <w:tc>
          <w:tcPr>
            <w:tcW w:w="9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E1F45" w:rsidRPr="006E1F45" w:rsidRDefault="006E1F45" w:rsidP="006E1F4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</w:pPr>
            <w:r w:rsidRPr="006E1F45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  <w:t>-</w:t>
            </w:r>
          </w:p>
        </w:tc>
        <w:tc>
          <w:tcPr>
            <w:tcW w:w="10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E1F45" w:rsidRPr="006E1F45" w:rsidRDefault="006E1F45" w:rsidP="006E1F4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</w:pPr>
            <w:r w:rsidRPr="006E1F45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  <w:t>-</w:t>
            </w:r>
          </w:p>
        </w:tc>
      </w:tr>
      <w:tr w:rsidR="006E1F45" w:rsidRPr="006E1F45" w:rsidTr="006E1F45">
        <w:trPr>
          <w:trHeight w:val="300"/>
        </w:trPr>
        <w:tc>
          <w:tcPr>
            <w:tcW w:w="340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E1F45" w:rsidRPr="006E1F45" w:rsidRDefault="006E1F45" w:rsidP="006E1F45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</w:pPr>
            <w:r w:rsidRPr="006E1F45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  <w:t>Продолжительность посещения</w:t>
            </w:r>
          </w:p>
        </w:tc>
        <w:tc>
          <w:tcPr>
            <w:tcW w:w="8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E1F45" w:rsidRPr="006E1F45" w:rsidRDefault="006E1F45" w:rsidP="006E1F4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</w:pPr>
            <w:r w:rsidRPr="006E1F45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  <w:t>-</w:t>
            </w:r>
          </w:p>
        </w:tc>
        <w:tc>
          <w:tcPr>
            <w:tcW w:w="9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E1F45" w:rsidRPr="006E1F45" w:rsidRDefault="006E1F45" w:rsidP="006E1F4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</w:pPr>
            <w:r w:rsidRPr="006E1F45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  <w:t>-</w:t>
            </w:r>
          </w:p>
        </w:tc>
        <w:tc>
          <w:tcPr>
            <w:tcW w:w="15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E1F45" w:rsidRPr="006E1F45" w:rsidRDefault="006E1F45" w:rsidP="006E1F4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</w:pPr>
            <w:r w:rsidRPr="006E1F45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  <w:t>-</w:t>
            </w:r>
          </w:p>
        </w:tc>
        <w:tc>
          <w:tcPr>
            <w:tcW w:w="13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E1F45" w:rsidRPr="006E1F45" w:rsidRDefault="006E1F45" w:rsidP="006E1F4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</w:pPr>
            <w:r w:rsidRPr="006E1F45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  <w:t>-</w:t>
            </w:r>
          </w:p>
        </w:tc>
        <w:tc>
          <w:tcPr>
            <w:tcW w:w="11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E1F45" w:rsidRPr="006E1F45" w:rsidRDefault="006E1F45" w:rsidP="006E1F4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</w:pPr>
            <w:r w:rsidRPr="006E1F45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  <w:t>-</w:t>
            </w:r>
          </w:p>
        </w:tc>
        <w:tc>
          <w:tcPr>
            <w:tcW w:w="9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E1F45" w:rsidRPr="006E1F45" w:rsidRDefault="006E1F45" w:rsidP="006E1F4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</w:pPr>
            <w:r w:rsidRPr="006E1F45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  <w:t>-</w:t>
            </w:r>
          </w:p>
        </w:tc>
        <w:tc>
          <w:tcPr>
            <w:tcW w:w="10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E1F45" w:rsidRPr="006E1F45" w:rsidRDefault="006E1F45" w:rsidP="006E1F4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</w:pPr>
            <w:r w:rsidRPr="006E1F45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  <w:t>0:03:49</w:t>
            </w:r>
          </w:p>
        </w:tc>
      </w:tr>
      <w:tr w:rsidR="006E1F45" w:rsidRPr="006E1F45" w:rsidTr="006E1F45">
        <w:trPr>
          <w:trHeight w:val="300"/>
        </w:trPr>
        <w:tc>
          <w:tcPr>
            <w:tcW w:w="340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E1F45" w:rsidRPr="006E1F45" w:rsidRDefault="006E1F45" w:rsidP="006E1F45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</w:pPr>
            <w:r w:rsidRPr="006E1F45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  <w:t>Страницы / Посещение</w:t>
            </w:r>
          </w:p>
        </w:tc>
        <w:tc>
          <w:tcPr>
            <w:tcW w:w="8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E1F45" w:rsidRPr="006E1F45" w:rsidRDefault="006E1F45" w:rsidP="006E1F4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</w:pPr>
            <w:r w:rsidRPr="006E1F45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  <w:t>-</w:t>
            </w:r>
          </w:p>
        </w:tc>
        <w:tc>
          <w:tcPr>
            <w:tcW w:w="9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E1F45" w:rsidRPr="006E1F45" w:rsidRDefault="006E1F45" w:rsidP="006E1F4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</w:pPr>
            <w:r w:rsidRPr="006E1F45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  <w:t>-</w:t>
            </w:r>
          </w:p>
        </w:tc>
        <w:tc>
          <w:tcPr>
            <w:tcW w:w="15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E1F45" w:rsidRPr="006E1F45" w:rsidRDefault="006E1F45" w:rsidP="006E1F4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</w:pPr>
            <w:r w:rsidRPr="006E1F45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  <w:t>-</w:t>
            </w:r>
          </w:p>
        </w:tc>
        <w:tc>
          <w:tcPr>
            <w:tcW w:w="13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E1F45" w:rsidRPr="006E1F45" w:rsidRDefault="006E1F45" w:rsidP="006E1F4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</w:pPr>
            <w:r w:rsidRPr="006E1F45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  <w:t>-</w:t>
            </w:r>
          </w:p>
        </w:tc>
        <w:tc>
          <w:tcPr>
            <w:tcW w:w="11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E1F45" w:rsidRPr="006E1F45" w:rsidRDefault="006E1F45" w:rsidP="006E1F4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</w:pPr>
            <w:r w:rsidRPr="006E1F45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  <w:t>-</w:t>
            </w:r>
          </w:p>
        </w:tc>
        <w:tc>
          <w:tcPr>
            <w:tcW w:w="9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E1F45" w:rsidRPr="006E1F45" w:rsidRDefault="006E1F45" w:rsidP="006E1F4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</w:pPr>
            <w:r w:rsidRPr="006E1F45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  <w:t>-</w:t>
            </w:r>
          </w:p>
        </w:tc>
        <w:tc>
          <w:tcPr>
            <w:tcW w:w="10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E1F45" w:rsidRPr="006E1F45" w:rsidRDefault="006E1F45" w:rsidP="006E1F4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</w:pPr>
            <w:r w:rsidRPr="006E1F45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  <w:t>3,96</w:t>
            </w:r>
          </w:p>
        </w:tc>
      </w:tr>
      <w:tr w:rsidR="006E1F45" w:rsidRPr="006E1F45" w:rsidTr="006E1F45">
        <w:trPr>
          <w:trHeight w:val="300"/>
        </w:trPr>
        <w:tc>
          <w:tcPr>
            <w:tcW w:w="340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E1F45" w:rsidRPr="006E1F45" w:rsidRDefault="006E1F45" w:rsidP="006E1F45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</w:pPr>
            <w:r w:rsidRPr="006E1F45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  <w:t>Показатель отказов</w:t>
            </w:r>
          </w:p>
        </w:tc>
        <w:tc>
          <w:tcPr>
            <w:tcW w:w="8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E1F45" w:rsidRPr="006E1F45" w:rsidRDefault="006E1F45" w:rsidP="006E1F4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</w:pPr>
            <w:r w:rsidRPr="006E1F45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  <w:t>-</w:t>
            </w:r>
          </w:p>
        </w:tc>
        <w:tc>
          <w:tcPr>
            <w:tcW w:w="9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E1F45" w:rsidRPr="006E1F45" w:rsidRDefault="006E1F45" w:rsidP="006E1F4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</w:pPr>
            <w:r w:rsidRPr="006E1F45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  <w:t>-</w:t>
            </w:r>
          </w:p>
        </w:tc>
        <w:tc>
          <w:tcPr>
            <w:tcW w:w="15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E1F45" w:rsidRPr="006E1F45" w:rsidRDefault="006E1F45" w:rsidP="006E1F4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</w:pPr>
            <w:r w:rsidRPr="006E1F45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  <w:t>-</w:t>
            </w:r>
          </w:p>
        </w:tc>
        <w:tc>
          <w:tcPr>
            <w:tcW w:w="13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E1F45" w:rsidRPr="006E1F45" w:rsidRDefault="006E1F45" w:rsidP="006E1F4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</w:pPr>
            <w:r w:rsidRPr="006E1F45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  <w:t>-</w:t>
            </w:r>
          </w:p>
        </w:tc>
        <w:tc>
          <w:tcPr>
            <w:tcW w:w="11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E1F45" w:rsidRPr="006E1F45" w:rsidRDefault="006E1F45" w:rsidP="006E1F4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</w:pPr>
            <w:r w:rsidRPr="006E1F45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  <w:t>-</w:t>
            </w:r>
          </w:p>
        </w:tc>
        <w:tc>
          <w:tcPr>
            <w:tcW w:w="9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E1F45" w:rsidRPr="006E1F45" w:rsidRDefault="006E1F45" w:rsidP="006E1F4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</w:pPr>
            <w:r w:rsidRPr="006E1F45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  <w:t>-</w:t>
            </w:r>
          </w:p>
        </w:tc>
        <w:tc>
          <w:tcPr>
            <w:tcW w:w="10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E1F45" w:rsidRPr="006E1F45" w:rsidRDefault="006E1F45" w:rsidP="006E1F4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</w:pPr>
            <w:r w:rsidRPr="006E1F45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  <w:t>49,93%</w:t>
            </w:r>
          </w:p>
        </w:tc>
      </w:tr>
      <w:tr w:rsidR="006E1F45" w:rsidRPr="006E1F45" w:rsidTr="006E1F45">
        <w:trPr>
          <w:trHeight w:val="300"/>
        </w:trPr>
        <w:tc>
          <w:tcPr>
            <w:tcW w:w="340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E1F45" w:rsidRPr="006E1F45" w:rsidRDefault="006E1F45" w:rsidP="006E1F45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</w:pPr>
            <w:r w:rsidRPr="006E1F45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  <w:t xml:space="preserve">По видимости в </w:t>
            </w:r>
            <w:proofErr w:type="spellStart"/>
            <w:r w:rsidRPr="006E1F45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  <w:t>рунете</w:t>
            </w:r>
            <w:proofErr w:type="spellEnd"/>
          </w:p>
        </w:tc>
        <w:tc>
          <w:tcPr>
            <w:tcW w:w="8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8696B"/>
            <w:noWrap/>
            <w:vAlign w:val="bottom"/>
            <w:hideMark/>
          </w:tcPr>
          <w:p w:rsidR="006E1F45" w:rsidRPr="006E1F45" w:rsidRDefault="006E1F45" w:rsidP="006E1F4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</w:pPr>
            <w:r w:rsidRPr="006E1F45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  <w:t>479 444</w:t>
            </w:r>
          </w:p>
        </w:tc>
        <w:tc>
          <w:tcPr>
            <w:tcW w:w="9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63BE7B"/>
            <w:noWrap/>
            <w:vAlign w:val="bottom"/>
            <w:hideMark/>
          </w:tcPr>
          <w:p w:rsidR="006E1F45" w:rsidRPr="006E1F45" w:rsidRDefault="006E1F45" w:rsidP="006E1F4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</w:pPr>
            <w:r w:rsidRPr="006E1F45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  <w:t>15 845</w:t>
            </w:r>
          </w:p>
        </w:tc>
        <w:tc>
          <w:tcPr>
            <w:tcW w:w="15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DA81"/>
            <w:noWrap/>
            <w:vAlign w:val="bottom"/>
            <w:hideMark/>
          </w:tcPr>
          <w:p w:rsidR="006E1F45" w:rsidRPr="006E1F45" w:rsidRDefault="006E1F45" w:rsidP="006E1F4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</w:pPr>
            <w:r w:rsidRPr="006E1F45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  <w:t>98 844</w:t>
            </w:r>
          </w:p>
        </w:tc>
        <w:tc>
          <w:tcPr>
            <w:tcW w:w="13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91CB7D"/>
            <w:noWrap/>
            <w:vAlign w:val="bottom"/>
            <w:hideMark/>
          </w:tcPr>
          <w:p w:rsidR="006E1F45" w:rsidRPr="006E1F45" w:rsidRDefault="006E1F45" w:rsidP="006E1F4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</w:pPr>
            <w:r w:rsidRPr="006E1F45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  <w:t>23 334</w:t>
            </w:r>
          </w:p>
        </w:tc>
        <w:tc>
          <w:tcPr>
            <w:tcW w:w="11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ED881"/>
            <w:noWrap/>
            <w:vAlign w:val="bottom"/>
            <w:hideMark/>
          </w:tcPr>
          <w:p w:rsidR="006E1F45" w:rsidRPr="006E1F45" w:rsidRDefault="006E1F45" w:rsidP="006E1F4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</w:pPr>
            <w:r w:rsidRPr="006E1F45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  <w:t>107 461</w:t>
            </w:r>
          </w:p>
        </w:tc>
        <w:tc>
          <w:tcPr>
            <w:tcW w:w="9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E683"/>
            <w:noWrap/>
            <w:vAlign w:val="bottom"/>
            <w:hideMark/>
          </w:tcPr>
          <w:p w:rsidR="006E1F45" w:rsidRPr="006E1F45" w:rsidRDefault="006E1F45" w:rsidP="006E1F4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</w:pPr>
            <w:r w:rsidRPr="006E1F45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  <w:t>58 913</w:t>
            </w:r>
          </w:p>
        </w:tc>
        <w:tc>
          <w:tcPr>
            <w:tcW w:w="10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DD82"/>
            <w:noWrap/>
            <w:vAlign w:val="bottom"/>
            <w:hideMark/>
          </w:tcPr>
          <w:p w:rsidR="006E1F45" w:rsidRPr="006E1F45" w:rsidRDefault="006E1F45" w:rsidP="006E1F4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</w:pPr>
            <w:r w:rsidRPr="006E1F45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  <w:t>88 370</w:t>
            </w:r>
          </w:p>
        </w:tc>
      </w:tr>
      <w:tr w:rsidR="006E1F45" w:rsidRPr="006E1F45" w:rsidTr="006E1F45">
        <w:trPr>
          <w:trHeight w:val="300"/>
        </w:trPr>
        <w:tc>
          <w:tcPr>
            <w:tcW w:w="340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E1F45" w:rsidRPr="006E1F45" w:rsidRDefault="006E1F45" w:rsidP="006E1F45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</w:pPr>
            <w:r w:rsidRPr="006E1F45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  <w:t>По охвату ключей</w:t>
            </w:r>
          </w:p>
        </w:tc>
        <w:tc>
          <w:tcPr>
            <w:tcW w:w="8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ED480"/>
            <w:noWrap/>
            <w:vAlign w:val="bottom"/>
            <w:hideMark/>
          </w:tcPr>
          <w:p w:rsidR="006E1F45" w:rsidRPr="006E1F45" w:rsidRDefault="006E1F45" w:rsidP="006E1F4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</w:pPr>
            <w:r w:rsidRPr="006E1F45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  <w:t>121 545</w:t>
            </w:r>
          </w:p>
        </w:tc>
        <w:tc>
          <w:tcPr>
            <w:tcW w:w="9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8AC97D"/>
            <w:noWrap/>
            <w:vAlign w:val="bottom"/>
            <w:hideMark/>
          </w:tcPr>
          <w:p w:rsidR="006E1F45" w:rsidRPr="006E1F45" w:rsidRDefault="006E1F45" w:rsidP="006E1F4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</w:pPr>
            <w:r w:rsidRPr="006E1F45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  <w:t>22 170</w:t>
            </w:r>
          </w:p>
        </w:tc>
        <w:tc>
          <w:tcPr>
            <w:tcW w:w="15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EB84"/>
            <w:noWrap/>
            <w:vAlign w:val="bottom"/>
            <w:hideMark/>
          </w:tcPr>
          <w:p w:rsidR="006E1F45" w:rsidRPr="006E1F45" w:rsidRDefault="006E1F45" w:rsidP="006E1F4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</w:pPr>
            <w:r w:rsidRPr="006E1F45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  <w:t>42 616</w:t>
            </w:r>
          </w:p>
        </w:tc>
        <w:tc>
          <w:tcPr>
            <w:tcW w:w="13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3E783"/>
            <w:noWrap/>
            <w:vAlign w:val="bottom"/>
            <w:hideMark/>
          </w:tcPr>
          <w:p w:rsidR="006E1F45" w:rsidRPr="006E1F45" w:rsidRDefault="006E1F45" w:rsidP="006E1F4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</w:pPr>
            <w:r w:rsidRPr="006E1F45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  <w:t>39 026</w:t>
            </w:r>
          </w:p>
        </w:tc>
        <w:tc>
          <w:tcPr>
            <w:tcW w:w="11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8DF81"/>
            <w:noWrap/>
            <w:vAlign w:val="bottom"/>
            <w:hideMark/>
          </w:tcPr>
          <w:p w:rsidR="006E1F45" w:rsidRPr="006E1F45" w:rsidRDefault="006E1F45" w:rsidP="006E1F4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</w:pPr>
            <w:r w:rsidRPr="006E1F45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  <w:t>34 691</w:t>
            </w:r>
          </w:p>
        </w:tc>
        <w:tc>
          <w:tcPr>
            <w:tcW w:w="9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6DC07B"/>
            <w:noWrap/>
            <w:vAlign w:val="bottom"/>
            <w:hideMark/>
          </w:tcPr>
          <w:p w:rsidR="006E1F45" w:rsidRPr="006E1F45" w:rsidRDefault="006E1F45" w:rsidP="006E1F4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</w:pPr>
            <w:r w:rsidRPr="006E1F45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  <w:t>17 484</w:t>
            </w:r>
          </w:p>
        </w:tc>
        <w:tc>
          <w:tcPr>
            <w:tcW w:w="10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B7D67F"/>
            <w:noWrap/>
            <w:vAlign w:val="bottom"/>
            <w:hideMark/>
          </w:tcPr>
          <w:p w:rsidR="006E1F45" w:rsidRPr="006E1F45" w:rsidRDefault="006E1F45" w:rsidP="006E1F4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</w:pPr>
            <w:r w:rsidRPr="006E1F45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  <w:t>29 375</w:t>
            </w:r>
          </w:p>
        </w:tc>
      </w:tr>
      <w:tr w:rsidR="006E1F45" w:rsidRPr="006E1F45" w:rsidTr="006E1F45">
        <w:trPr>
          <w:trHeight w:val="300"/>
        </w:trPr>
        <w:tc>
          <w:tcPr>
            <w:tcW w:w="340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E1F45" w:rsidRPr="006E1F45" w:rsidRDefault="006E1F45" w:rsidP="006E1F45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</w:pPr>
            <w:r w:rsidRPr="006E1F45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  <w:t>Запросов в ТОП-50</w:t>
            </w:r>
          </w:p>
        </w:tc>
        <w:tc>
          <w:tcPr>
            <w:tcW w:w="8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8696B"/>
            <w:noWrap/>
            <w:vAlign w:val="bottom"/>
            <w:hideMark/>
          </w:tcPr>
          <w:p w:rsidR="006E1F45" w:rsidRPr="006E1F45" w:rsidRDefault="006E1F45" w:rsidP="006E1F4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</w:pPr>
            <w:r w:rsidRPr="006E1F45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  <w:t>3 326</w:t>
            </w:r>
          </w:p>
        </w:tc>
        <w:tc>
          <w:tcPr>
            <w:tcW w:w="9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A5D17F"/>
            <w:noWrap/>
            <w:vAlign w:val="bottom"/>
            <w:hideMark/>
          </w:tcPr>
          <w:p w:rsidR="006E1F45" w:rsidRPr="006E1F45" w:rsidRDefault="006E1F45" w:rsidP="006E1F4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</w:pPr>
            <w:r w:rsidRPr="006E1F45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  <w:t>27 199</w:t>
            </w:r>
          </w:p>
        </w:tc>
        <w:tc>
          <w:tcPr>
            <w:tcW w:w="15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DC77D"/>
            <w:noWrap/>
            <w:vAlign w:val="bottom"/>
            <w:hideMark/>
          </w:tcPr>
          <w:p w:rsidR="006E1F45" w:rsidRPr="006E1F45" w:rsidRDefault="006E1F45" w:rsidP="006E1F4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</w:pPr>
            <w:r w:rsidRPr="006E1F45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  <w:t>12 815</w:t>
            </w:r>
          </w:p>
        </w:tc>
        <w:tc>
          <w:tcPr>
            <w:tcW w:w="13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DD57F"/>
            <w:noWrap/>
            <w:vAlign w:val="bottom"/>
            <w:hideMark/>
          </w:tcPr>
          <w:p w:rsidR="006E1F45" w:rsidRPr="006E1F45" w:rsidRDefault="006E1F45" w:rsidP="006E1F4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</w:pPr>
            <w:r w:rsidRPr="006E1F45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  <w:t>14 253</w:t>
            </w:r>
          </w:p>
        </w:tc>
        <w:tc>
          <w:tcPr>
            <w:tcW w:w="11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EB84"/>
            <w:noWrap/>
            <w:vAlign w:val="bottom"/>
            <w:hideMark/>
          </w:tcPr>
          <w:p w:rsidR="006E1F45" w:rsidRPr="006E1F45" w:rsidRDefault="006E1F45" w:rsidP="006E1F4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</w:pPr>
            <w:r w:rsidRPr="006E1F45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  <w:t>16 395</w:t>
            </w:r>
          </w:p>
        </w:tc>
        <w:tc>
          <w:tcPr>
            <w:tcW w:w="9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63BE7B"/>
            <w:noWrap/>
            <w:vAlign w:val="bottom"/>
            <w:hideMark/>
          </w:tcPr>
          <w:p w:rsidR="006E1F45" w:rsidRPr="006E1F45" w:rsidRDefault="006E1F45" w:rsidP="006E1F4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</w:pPr>
            <w:r w:rsidRPr="006E1F45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  <w:t>35 088</w:t>
            </w:r>
          </w:p>
        </w:tc>
        <w:tc>
          <w:tcPr>
            <w:tcW w:w="10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E3E383"/>
            <w:noWrap/>
            <w:vAlign w:val="bottom"/>
            <w:hideMark/>
          </w:tcPr>
          <w:p w:rsidR="006E1F45" w:rsidRPr="006E1F45" w:rsidRDefault="006E1F45" w:rsidP="006E1F4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</w:pPr>
            <w:r w:rsidRPr="006E1F45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  <w:t>19 839</w:t>
            </w:r>
          </w:p>
        </w:tc>
      </w:tr>
    </w:tbl>
    <w:p w:rsidR="00B42905" w:rsidRDefault="00D61B3E" w:rsidP="006E1F45">
      <w:pPr>
        <w:pStyle w:val="PixelPlus"/>
      </w:pPr>
      <w:r>
        <w:t>Н</w:t>
      </w:r>
      <w:r w:rsidR="00B42905">
        <w:t>а основании проведенного анализа</w:t>
      </w:r>
      <w:r w:rsidR="00FF71CD">
        <w:t xml:space="preserve"> сформулированы следующие выводы</w:t>
      </w:r>
      <w:r w:rsidR="00B42905">
        <w:t>:</w:t>
      </w:r>
    </w:p>
    <w:p w:rsidR="006E1F45" w:rsidRDefault="005751E1" w:rsidP="00B42905">
      <w:pPr>
        <w:pStyle w:val="PixelPlus"/>
        <w:numPr>
          <w:ilvl w:val="0"/>
          <w:numId w:val="36"/>
        </w:numPr>
      </w:pPr>
      <w:r>
        <w:t>Прорабатываемый проект по подавляющему количеству позиций отстает, что говорит о необходимости проведения работ по повышению показателей.</w:t>
      </w:r>
    </w:p>
    <w:p w:rsidR="00B42905" w:rsidRDefault="00FF71CD" w:rsidP="00B42905">
      <w:pPr>
        <w:pStyle w:val="PixelPlus"/>
        <w:numPr>
          <w:ilvl w:val="0"/>
          <w:numId w:val="36"/>
        </w:numPr>
      </w:pPr>
      <w:r>
        <w:t>Требуется обязательное вовлечение Заказчика в процесс достижения показателей по ряду факторов:</w:t>
      </w:r>
    </w:p>
    <w:p w:rsidR="00FF71CD" w:rsidRDefault="00FF71CD" w:rsidP="00FF71CD">
      <w:pPr>
        <w:pStyle w:val="PixelPlus"/>
        <w:numPr>
          <w:ilvl w:val="1"/>
          <w:numId w:val="36"/>
        </w:numPr>
      </w:pPr>
      <w:r>
        <w:t>расширение ассортимента;</w:t>
      </w:r>
    </w:p>
    <w:p w:rsidR="00FF71CD" w:rsidRDefault="00FF71CD" w:rsidP="00FF71CD">
      <w:pPr>
        <w:pStyle w:val="PixelPlus"/>
        <w:numPr>
          <w:ilvl w:val="1"/>
          <w:numId w:val="36"/>
        </w:numPr>
      </w:pPr>
      <w:r>
        <w:t>формирование и в</w:t>
      </w:r>
      <w:r w:rsidR="00C6627C">
        <w:t>е</w:t>
      </w:r>
      <w:r>
        <w:t xml:space="preserve">дение каналов на </w:t>
      </w:r>
      <w:r>
        <w:rPr>
          <w:lang w:val="en-US"/>
        </w:rPr>
        <w:t>YouTube</w:t>
      </w:r>
      <w:r w:rsidRPr="00FF71CD">
        <w:t xml:space="preserve"> </w:t>
      </w:r>
      <w:r>
        <w:t xml:space="preserve">(подготовка видеоматериалов), </w:t>
      </w:r>
      <w:proofErr w:type="spellStart"/>
      <w:r>
        <w:rPr>
          <w:lang w:val="en-US"/>
        </w:rPr>
        <w:t>Facebook</w:t>
      </w:r>
      <w:proofErr w:type="spellEnd"/>
      <w:r w:rsidRPr="00FF71CD">
        <w:t xml:space="preserve">, </w:t>
      </w:r>
      <w:proofErr w:type="spellStart"/>
      <w:r>
        <w:t>ВКонтакте</w:t>
      </w:r>
      <w:proofErr w:type="spellEnd"/>
      <w:r>
        <w:t xml:space="preserve"> (не приоритет);</w:t>
      </w:r>
    </w:p>
    <w:p w:rsidR="00FF71CD" w:rsidRDefault="00FF71CD" w:rsidP="00FF71CD">
      <w:pPr>
        <w:pStyle w:val="PixelPlus"/>
        <w:numPr>
          <w:ilvl w:val="1"/>
          <w:numId w:val="36"/>
        </w:numPr>
      </w:pPr>
      <w:r>
        <w:t xml:space="preserve">расширение </w:t>
      </w:r>
      <w:r>
        <w:rPr>
          <w:lang w:val="en-US"/>
        </w:rPr>
        <w:t>e</w:t>
      </w:r>
      <w:r w:rsidRPr="00FF71CD">
        <w:t>-</w:t>
      </w:r>
      <w:r>
        <w:rPr>
          <w:lang w:val="en-US"/>
        </w:rPr>
        <w:t>mail</w:t>
      </w:r>
      <w:r w:rsidRPr="00FF71CD">
        <w:t xml:space="preserve"> </w:t>
      </w:r>
      <w:r>
        <w:t>базы</w:t>
      </w:r>
      <w:r w:rsidRPr="00FF71CD">
        <w:t xml:space="preserve"> </w:t>
      </w:r>
      <w:r>
        <w:t>и рассылка писем;</w:t>
      </w:r>
    </w:p>
    <w:p w:rsidR="00FF71CD" w:rsidRDefault="00FF71CD" w:rsidP="00FF71CD">
      <w:pPr>
        <w:pStyle w:val="PixelPlus"/>
        <w:numPr>
          <w:ilvl w:val="1"/>
          <w:numId w:val="36"/>
        </w:numPr>
      </w:pPr>
      <w:r>
        <w:t>расширение регионов (в рамках МСК и области);</w:t>
      </w:r>
    </w:p>
    <w:p w:rsidR="00FF71CD" w:rsidRDefault="00FF71CD" w:rsidP="00FF71CD">
      <w:pPr>
        <w:pStyle w:val="PixelPlus"/>
        <w:numPr>
          <w:ilvl w:val="0"/>
          <w:numId w:val="36"/>
        </w:numPr>
      </w:pPr>
      <w:r>
        <w:t>Требуется проведение работ по увеличени</w:t>
      </w:r>
      <w:r w:rsidR="00C6627C">
        <w:t>ю</w:t>
      </w:r>
      <w:r>
        <w:t xml:space="preserve"> ссылочной массы, в том числе и рассмотрение покупки </w:t>
      </w:r>
      <w:proofErr w:type="spellStart"/>
      <w:r>
        <w:t>дропа</w:t>
      </w:r>
      <w:proofErr w:type="spellEnd"/>
      <w:r>
        <w:t>.</w:t>
      </w:r>
    </w:p>
    <w:p w:rsidR="00B73A59" w:rsidRDefault="00B73A59">
      <w:pPr>
        <w:rPr>
          <w:rFonts w:cs="Times New Roman"/>
          <w:sz w:val="28"/>
          <w:szCs w:val="28"/>
        </w:rPr>
      </w:pPr>
      <w:r>
        <w:br w:type="page"/>
      </w:r>
    </w:p>
    <w:p w:rsidR="00E42A79" w:rsidRDefault="00967DB0" w:rsidP="00967DB0">
      <w:pPr>
        <w:pStyle w:val="1"/>
      </w:pPr>
      <w:bookmarkStart w:id="70" w:name="_Toc34326548"/>
      <w:r>
        <w:lastRenderedPageBreak/>
        <w:t>Описательная часть стратегии</w:t>
      </w:r>
      <w:bookmarkEnd w:id="70"/>
    </w:p>
    <w:p w:rsidR="00967DB0" w:rsidRDefault="009F6AB3" w:rsidP="009F6AB3">
      <w:pPr>
        <w:pStyle w:val="PixelPlus"/>
        <w:ind w:firstLine="720"/>
      </w:pPr>
      <w:r>
        <w:t xml:space="preserve">В достижении </w:t>
      </w:r>
      <w:r>
        <w:rPr>
          <w:lang w:val="en-US"/>
        </w:rPr>
        <w:t>KPI</w:t>
      </w:r>
      <w:r>
        <w:rPr>
          <w:rStyle w:val="ae"/>
          <w:lang w:val="en-US"/>
        </w:rPr>
        <w:footnoteReference w:id="4"/>
      </w:r>
      <w:r w:rsidRPr="009F6AB3">
        <w:t xml:space="preserve"> </w:t>
      </w:r>
      <w:r>
        <w:t xml:space="preserve">по проекту </w:t>
      </w:r>
      <w:r>
        <w:rPr>
          <w:lang w:val="en-US"/>
        </w:rPr>
        <w:t>SEO</w:t>
      </w:r>
      <w:r w:rsidRPr="009F6AB3">
        <w:t>-</w:t>
      </w:r>
      <w:r>
        <w:t>работы должны</w:t>
      </w:r>
      <w:r w:rsidRPr="009F6AB3">
        <w:t xml:space="preserve"> </w:t>
      </w:r>
      <w:r>
        <w:t xml:space="preserve">быть ориентированы </w:t>
      </w:r>
      <w:proofErr w:type="gramStart"/>
      <w:r>
        <w:t>на</w:t>
      </w:r>
      <w:proofErr w:type="gramEnd"/>
      <w:r>
        <w:t>:</w:t>
      </w:r>
    </w:p>
    <w:p w:rsidR="009F6AB3" w:rsidRDefault="009F6AB3" w:rsidP="009F6AB3">
      <w:pPr>
        <w:pStyle w:val="PixelPlus"/>
        <w:numPr>
          <w:ilvl w:val="0"/>
          <w:numId w:val="37"/>
        </w:numPr>
      </w:pPr>
      <w:r>
        <w:t>Внесение оперативных корректировок в общий функционал и дизайн сайта.</w:t>
      </w:r>
    </w:p>
    <w:p w:rsidR="009F6AB3" w:rsidRDefault="009F6AB3" w:rsidP="009F6AB3">
      <w:pPr>
        <w:pStyle w:val="PixelPlus"/>
        <w:numPr>
          <w:ilvl w:val="0"/>
          <w:numId w:val="37"/>
        </w:numPr>
      </w:pPr>
      <w:r>
        <w:t>Внесение оперативных корректировок в оптимизацию страниц под продвигаемые работы.</w:t>
      </w:r>
    </w:p>
    <w:p w:rsidR="00D868F5" w:rsidRDefault="00D868F5" w:rsidP="009F6AB3">
      <w:pPr>
        <w:pStyle w:val="PixelPlus"/>
        <w:numPr>
          <w:ilvl w:val="0"/>
          <w:numId w:val="37"/>
        </w:numPr>
      </w:pPr>
      <w:r>
        <w:t>Внедрение доработок по маркетинговой составляющей.</w:t>
      </w:r>
    </w:p>
    <w:p w:rsidR="00D868F5" w:rsidRDefault="00D868F5" w:rsidP="009F6AB3">
      <w:pPr>
        <w:pStyle w:val="PixelPlus"/>
        <w:numPr>
          <w:ilvl w:val="0"/>
          <w:numId w:val="37"/>
        </w:numPr>
      </w:pPr>
      <w:r>
        <w:t>Детальная проработка ключевых типов страниц.</w:t>
      </w:r>
    </w:p>
    <w:p w:rsidR="00D868F5" w:rsidRDefault="00D868F5" w:rsidP="00D868F5">
      <w:pPr>
        <w:pStyle w:val="PixelPlus"/>
        <w:numPr>
          <w:ilvl w:val="0"/>
          <w:numId w:val="37"/>
        </w:numPr>
      </w:pPr>
      <w:r>
        <w:t>Ежемесячное проведение аналитики трафика.</w:t>
      </w:r>
    </w:p>
    <w:p w:rsidR="00D868F5" w:rsidRDefault="00D868F5" w:rsidP="00D868F5">
      <w:pPr>
        <w:pStyle w:val="PixelPlus"/>
        <w:ind w:firstLine="720"/>
      </w:pPr>
      <w:r>
        <w:t xml:space="preserve">В вопросе </w:t>
      </w:r>
      <w:proofErr w:type="spellStart"/>
      <w:r>
        <w:t>приоритезации</w:t>
      </w:r>
      <w:proofErr w:type="spellEnd"/>
      <w:r>
        <w:t xml:space="preserve"> работ по каждому из направлений учитывается текущий объем трафика на сайт, который необходимо конвертировать в заявки. В связи с этим</w:t>
      </w:r>
      <w:r w:rsidR="00761B5E">
        <w:t>,</w:t>
      </w:r>
      <w:r>
        <w:t xml:space="preserve"> в первую очередь требуется сделать упор на внесение доработок в визуальную составляющую сайта и функционал, с целью исправления критически значимых ошибок, отрицательно влияющих на конверсию.</w:t>
      </w:r>
      <w:r w:rsidR="00761B5E">
        <w:t xml:space="preserve"> </w:t>
      </w:r>
      <w:r>
        <w:t>Параллельно</w:t>
      </w:r>
      <w:r w:rsidR="00993272">
        <w:t xml:space="preserve"> требуется выполн</w:t>
      </w:r>
      <w:r w:rsidR="00761B5E">
        <w:t xml:space="preserve">ить запуск работ по исправлению ошибок в базовой оптимизации (подробнее </w:t>
      </w:r>
      <w:hyperlink w:anchor="Работы_on_page" w:history="1">
        <w:r w:rsidR="00761B5E" w:rsidRPr="00761B5E">
          <w:rPr>
            <w:rStyle w:val="a8"/>
          </w:rPr>
          <w:t>здесь</w:t>
        </w:r>
      </w:hyperlink>
      <w:r w:rsidR="00761B5E">
        <w:t>). Такой подход позволит в период работы алгоритма «Многорукий Бандит</w:t>
      </w:r>
      <w:r w:rsidR="00761B5E">
        <w:rPr>
          <w:rStyle w:val="ae"/>
        </w:rPr>
        <w:footnoteReference w:id="5"/>
      </w:r>
      <w:r w:rsidR="00761B5E">
        <w:t>»</w:t>
      </w:r>
      <w:r w:rsidR="00A740E6">
        <w:t xml:space="preserve"> повысить показатели поведенческих метрик и закрепиться по части СЧ, НЧ запросов в ТОП-10.</w:t>
      </w:r>
    </w:p>
    <w:p w:rsidR="00A740E6" w:rsidRDefault="00A740E6" w:rsidP="00A740E6">
      <w:pPr>
        <w:pStyle w:val="PixelPlus"/>
        <w:ind w:firstLine="720"/>
      </w:pPr>
      <w:r>
        <w:t>Следующим важным этапом должно быть внедрение на сайт маркетинговых «фишек»,</w:t>
      </w:r>
      <w:r w:rsidR="009C009B">
        <w:t xml:space="preserve"> которые позволят в период сезонного спроса напрямую влиять на конверсию. </w:t>
      </w:r>
      <w:r w:rsidR="00D612C9">
        <w:t>Пример предлагаемых доработок:</w:t>
      </w:r>
    </w:p>
    <w:p w:rsidR="00D612C9" w:rsidRDefault="00D612C9" w:rsidP="00D612C9">
      <w:pPr>
        <w:pStyle w:val="PixelPlus"/>
      </w:pPr>
    </w:p>
    <w:p w:rsidR="00D612C9" w:rsidRDefault="00D612C9" w:rsidP="00D612C9">
      <w:pPr>
        <w:pStyle w:val="PixelPlus"/>
        <w:numPr>
          <w:ilvl w:val="0"/>
          <w:numId w:val="27"/>
        </w:numPr>
      </w:pPr>
      <w:r>
        <w:lastRenderedPageBreak/>
        <w:t>внедрение формы обратной связи с текстом вида: «Нужна помощь с выбором? Наш специалист поможет подобрать подходящий вариант»;</w:t>
      </w:r>
    </w:p>
    <w:p w:rsidR="00D612C9" w:rsidRDefault="00D612C9" w:rsidP="00D612C9">
      <w:pPr>
        <w:pStyle w:val="PixelPlus"/>
        <w:numPr>
          <w:ilvl w:val="0"/>
          <w:numId w:val="27"/>
        </w:numPr>
      </w:pPr>
      <w:r>
        <w:t xml:space="preserve">внедрение форм по сбору </w:t>
      </w:r>
      <w:r>
        <w:rPr>
          <w:lang w:val="en-US"/>
        </w:rPr>
        <w:t>e</w:t>
      </w:r>
      <w:r w:rsidRPr="00554553">
        <w:t>-</w:t>
      </w:r>
      <w:r>
        <w:rPr>
          <w:lang w:val="en-US"/>
        </w:rPr>
        <w:t>mail</w:t>
      </w:r>
      <w:r w:rsidRPr="00554553">
        <w:t xml:space="preserve"> </w:t>
      </w:r>
      <w:r>
        <w:t>адресов: оптимальный вариант — это предложение отправк</w:t>
      </w:r>
      <w:r w:rsidR="00C6627C">
        <w:t>и</w:t>
      </w:r>
      <w:r>
        <w:t xml:space="preserve"> каталога закрытых объектов или индивидуальное тестирование, с целью предложения клиенту индивидуальных вариантов, пример </w:t>
      </w:r>
      <w:hyperlink r:id="rId81" w:history="1">
        <w:r>
          <w:rPr>
            <w:rStyle w:val="a8"/>
          </w:rPr>
          <w:t>https://country.realtor.ru/</w:t>
        </w:r>
      </w:hyperlink>
      <w:r>
        <w:t>;</w:t>
      </w:r>
    </w:p>
    <w:p w:rsidR="00D612C9" w:rsidRDefault="00D612C9" w:rsidP="00D612C9">
      <w:pPr>
        <w:pStyle w:val="PixelPlus"/>
        <w:numPr>
          <w:ilvl w:val="0"/>
          <w:numId w:val="27"/>
        </w:numPr>
      </w:pPr>
      <w:r>
        <w:t>добавление на сайт предложения: «Нашли этот объект дешевле? Предложим меньше».</w:t>
      </w:r>
    </w:p>
    <w:p w:rsidR="00D612C9" w:rsidRDefault="001A18F7" w:rsidP="001A18F7">
      <w:pPr>
        <w:pStyle w:val="PixelPlus"/>
        <w:ind w:firstLine="720"/>
      </w:pPr>
      <w:r>
        <w:t>Самым объемным блоком работ является детальная проработка ключевых типов страниц. Из-за масштабности работ, которые включают:</w:t>
      </w:r>
    </w:p>
    <w:p w:rsidR="001A18F7" w:rsidRDefault="001A18F7" w:rsidP="001A18F7">
      <w:pPr>
        <w:pStyle w:val="PixelPlus"/>
        <w:numPr>
          <w:ilvl w:val="0"/>
          <w:numId w:val="38"/>
        </w:numPr>
      </w:pPr>
      <w:r>
        <w:t>аналитику прямых и косвенных конкурентов;</w:t>
      </w:r>
    </w:p>
    <w:p w:rsidR="001A18F7" w:rsidRDefault="001A18F7" w:rsidP="001A18F7">
      <w:pPr>
        <w:pStyle w:val="PixelPlus"/>
        <w:numPr>
          <w:ilvl w:val="0"/>
          <w:numId w:val="38"/>
        </w:numPr>
      </w:pPr>
      <w:r>
        <w:t>формирование ТЗ и разработку дополнительного функционала;</w:t>
      </w:r>
    </w:p>
    <w:p w:rsidR="001A18F7" w:rsidRDefault="001A18F7" w:rsidP="001A18F7">
      <w:pPr>
        <w:pStyle w:val="PixelPlus"/>
        <w:numPr>
          <w:ilvl w:val="0"/>
          <w:numId w:val="38"/>
        </w:numPr>
      </w:pPr>
      <w:r>
        <w:t>сбор и подготовку текстовых материалов;</w:t>
      </w:r>
    </w:p>
    <w:p w:rsidR="001A18F7" w:rsidRDefault="001A18F7" w:rsidP="001A18F7">
      <w:pPr>
        <w:pStyle w:val="PixelPlus"/>
        <w:numPr>
          <w:ilvl w:val="0"/>
          <w:numId w:val="38"/>
        </w:numPr>
      </w:pPr>
      <w:r>
        <w:t>формирование прототипа;</w:t>
      </w:r>
    </w:p>
    <w:p w:rsidR="001A18F7" w:rsidRDefault="001A18F7" w:rsidP="001A18F7">
      <w:pPr>
        <w:pStyle w:val="PixelPlus"/>
        <w:numPr>
          <w:ilvl w:val="0"/>
          <w:numId w:val="38"/>
        </w:numPr>
      </w:pPr>
      <w:proofErr w:type="spellStart"/>
      <w:r>
        <w:t>отрисовку</w:t>
      </w:r>
      <w:proofErr w:type="spellEnd"/>
      <w:r>
        <w:t xml:space="preserve"> дизайна;</w:t>
      </w:r>
    </w:p>
    <w:p w:rsidR="001A18F7" w:rsidRDefault="001A18F7" w:rsidP="001A18F7">
      <w:pPr>
        <w:pStyle w:val="PixelPlus"/>
        <w:numPr>
          <w:ilvl w:val="0"/>
          <w:numId w:val="38"/>
        </w:numPr>
      </w:pPr>
      <w:r>
        <w:t>верстку и программирование;</w:t>
      </w:r>
    </w:p>
    <w:p w:rsidR="001A18F7" w:rsidRDefault="001A18F7" w:rsidP="001A18F7">
      <w:pPr>
        <w:pStyle w:val="PixelPlus"/>
        <w:numPr>
          <w:ilvl w:val="0"/>
          <w:numId w:val="38"/>
        </w:numPr>
      </w:pPr>
      <w:r>
        <w:rPr>
          <w:lang w:val="en-US"/>
        </w:rPr>
        <w:t xml:space="preserve">A/B </w:t>
      </w:r>
      <w:r>
        <w:t>тестирование,</w:t>
      </w:r>
    </w:p>
    <w:p w:rsidR="001A18F7" w:rsidRDefault="001A18F7" w:rsidP="001A18F7">
      <w:pPr>
        <w:pStyle w:val="PixelPlus"/>
      </w:pPr>
      <w:r>
        <w:t xml:space="preserve">целесообразно приступить к этому этапу </w:t>
      </w:r>
      <w:r w:rsidR="00B064EB">
        <w:t>на 2-3 месяц работ</w:t>
      </w:r>
      <w:r>
        <w:t>.</w:t>
      </w:r>
    </w:p>
    <w:p w:rsidR="001A18F7" w:rsidRDefault="001A18F7" w:rsidP="001A18F7">
      <w:pPr>
        <w:pStyle w:val="PixelPlus"/>
        <w:ind w:firstLine="851"/>
      </w:pPr>
      <w:r>
        <w:t xml:space="preserve">Ниже </w:t>
      </w:r>
      <w:proofErr w:type="gramStart"/>
      <w:r>
        <w:t>обозначена</w:t>
      </w:r>
      <w:proofErr w:type="gramEnd"/>
      <w:r>
        <w:t xml:space="preserve"> </w:t>
      </w:r>
      <w:proofErr w:type="spellStart"/>
      <w:r>
        <w:t>приоритезация</w:t>
      </w:r>
      <w:proofErr w:type="spellEnd"/>
      <w:r>
        <w:t xml:space="preserve"> проработки типов страниц:</w:t>
      </w:r>
    </w:p>
    <w:p w:rsidR="001A18F7" w:rsidRDefault="001A18F7" w:rsidP="001A18F7">
      <w:pPr>
        <w:pStyle w:val="PixelPlus"/>
        <w:numPr>
          <w:ilvl w:val="0"/>
          <w:numId w:val="39"/>
        </w:numPr>
      </w:pPr>
      <w:r w:rsidRPr="00B064EB">
        <w:rPr>
          <w:b/>
          <w:bCs/>
        </w:rPr>
        <w:t>Страницы листинга.</w:t>
      </w:r>
      <w:r>
        <w:t xml:space="preserve"> Исходя из данных по воронке проекта, </w:t>
      </w:r>
      <w:proofErr w:type="gramStart"/>
      <w:r>
        <w:t>см</w:t>
      </w:r>
      <w:proofErr w:type="gramEnd"/>
      <w:r>
        <w:t xml:space="preserve">. </w:t>
      </w:r>
      <w:hyperlink w:anchor="Табл_14" w:history="1">
        <w:r w:rsidRPr="007C1051">
          <w:rPr>
            <w:rStyle w:val="a8"/>
          </w:rPr>
          <w:t>таблиц</w:t>
        </w:r>
        <w:r w:rsidR="007C1051" w:rsidRPr="007C1051">
          <w:rPr>
            <w:rStyle w:val="a8"/>
          </w:rPr>
          <w:t>у</w:t>
        </w:r>
        <w:r w:rsidRPr="007C1051">
          <w:rPr>
            <w:rStyle w:val="a8"/>
          </w:rPr>
          <w:t xml:space="preserve"> №</w:t>
        </w:r>
        <w:r w:rsidR="007C1051" w:rsidRPr="007C1051">
          <w:rPr>
            <w:rStyle w:val="a8"/>
          </w:rPr>
          <w:t>14</w:t>
        </w:r>
      </w:hyperlink>
      <w:r w:rsidR="007C1051">
        <w:t xml:space="preserve">, именно этот тип страниц имеет наибольшее количество </w:t>
      </w:r>
      <w:r w:rsidR="00B064EB">
        <w:t>заходов на сайт. Т.е. именно с этой страницей и её функционалом пользователь начинает свое знакомство с сайтом, поэтому очень важно предоставить ему возможность простого поиска предложений.</w:t>
      </w:r>
    </w:p>
    <w:p w:rsidR="00B064EB" w:rsidRDefault="00B064EB" w:rsidP="001A18F7">
      <w:pPr>
        <w:pStyle w:val="PixelPlus"/>
        <w:numPr>
          <w:ilvl w:val="0"/>
          <w:numId w:val="39"/>
        </w:numPr>
      </w:pPr>
      <w:r w:rsidRPr="00600CA6">
        <w:rPr>
          <w:b/>
          <w:bCs/>
        </w:rPr>
        <w:t>Страницы карточек товаров.</w:t>
      </w:r>
      <w:r>
        <w:t xml:space="preserve"> </w:t>
      </w:r>
      <w:r w:rsidR="00011ED5">
        <w:t>Данный тип страниц и информация на нем явля</w:t>
      </w:r>
      <w:r w:rsidR="00C6627C">
        <w:t>ю</w:t>
      </w:r>
      <w:r w:rsidR="00011ED5">
        <w:t>тся ключевыми в принятии решени</w:t>
      </w:r>
      <w:r w:rsidR="00C6627C">
        <w:t>я</w:t>
      </w:r>
      <w:r w:rsidR="00011ED5">
        <w:t xml:space="preserve"> пользователем о </w:t>
      </w:r>
      <w:r w:rsidR="00011ED5">
        <w:lastRenderedPageBreak/>
        <w:t>целевом действии. Поэтому важно предоставить для пользователя максимум возможно полезной информации</w:t>
      </w:r>
      <w:r w:rsidR="0095280E">
        <w:t xml:space="preserve"> (подробно описано </w:t>
      </w:r>
      <w:hyperlink w:anchor="_Рекомендация_к_страницам" w:history="1">
        <w:r w:rsidR="0095280E" w:rsidRPr="00600CA6">
          <w:rPr>
            <w:rStyle w:val="a8"/>
          </w:rPr>
          <w:t>здесь</w:t>
        </w:r>
      </w:hyperlink>
      <w:r w:rsidR="0095280E">
        <w:t>).</w:t>
      </w:r>
    </w:p>
    <w:p w:rsidR="00600CA6" w:rsidRDefault="00600CA6" w:rsidP="001A18F7">
      <w:pPr>
        <w:pStyle w:val="PixelPlus"/>
        <w:numPr>
          <w:ilvl w:val="0"/>
          <w:numId w:val="39"/>
        </w:numPr>
      </w:pPr>
      <w:r w:rsidRPr="00600CA6">
        <w:rPr>
          <w:b/>
          <w:bCs/>
        </w:rPr>
        <w:t>Главная страница сайта.</w:t>
      </w:r>
      <w:r>
        <w:t xml:space="preserve"> Эта страница является второй по значимости привлечения трафика. </w:t>
      </w:r>
    </w:p>
    <w:p w:rsidR="00600CA6" w:rsidRDefault="004106EA" w:rsidP="001A18F7">
      <w:pPr>
        <w:pStyle w:val="PixelPlus"/>
        <w:numPr>
          <w:ilvl w:val="0"/>
          <w:numId w:val="39"/>
        </w:numPr>
      </w:pPr>
      <w:r>
        <w:rPr>
          <w:b/>
          <w:bCs/>
        </w:rPr>
        <w:t>Страницы детального описания КП.</w:t>
      </w:r>
      <w:r>
        <w:t xml:space="preserve"> Задача данных страниц — это помощь в определении </w:t>
      </w:r>
      <w:proofErr w:type="spellStart"/>
      <w:r w:rsidR="00BF2105">
        <w:t>коттеджного</w:t>
      </w:r>
      <w:proofErr w:type="spellEnd"/>
      <w:r w:rsidR="00BF2105">
        <w:t xml:space="preserve"> поселка, сузив круг поиска</w:t>
      </w:r>
      <w:r w:rsidR="00C6627C">
        <w:t>,</w:t>
      </w:r>
      <w:r w:rsidR="00BF2105">
        <w:t xml:space="preserve"> пользователь сможет перейти на следующий этап, поиск объектов недвижимости (подробно описано </w:t>
      </w:r>
      <w:hyperlink w:anchor="_Рекомендация_к_страницам_1" w:history="1">
        <w:r w:rsidR="00BF2105" w:rsidRPr="00BF2105">
          <w:rPr>
            <w:rStyle w:val="a8"/>
          </w:rPr>
          <w:t>здесь</w:t>
        </w:r>
      </w:hyperlink>
      <w:r w:rsidR="00BF2105">
        <w:t>).</w:t>
      </w:r>
    </w:p>
    <w:p w:rsidR="00BF2105" w:rsidRPr="00360C56" w:rsidRDefault="00BF2105" w:rsidP="00360C56">
      <w:pPr>
        <w:pStyle w:val="PixelPlus"/>
        <w:numPr>
          <w:ilvl w:val="0"/>
          <w:numId w:val="39"/>
        </w:numPr>
      </w:pPr>
      <w:r>
        <w:rPr>
          <w:b/>
          <w:bCs/>
        </w:rPr>
        <w:t>Внедрение служебных страниц сайта.</w:t>
      </w:r>
    </w:p>
    <w:p w:rsidR="00360C56" w:rsidRDefault="00360C56" w:rsidP="00360C56">
      <w:pPr>
        <w:pStyle w:val="PixelPlus"/>
        <w:sectPr w:rsidR="00360C56" w:rsidSect="0085181F">
          <w:headerReference w:type="default" r:id="rId82"/>
          <w:footerReference w:type="default" r:id="rId83"/>
          <w:pgSz w:w="11906" w:h="16838"/>
          <w:pgMar w:top="1134" w:right="850" w:bottom="1134" w:left="1701" w:header="708" w:footer="708" w:gutter="0"/>
          <w:cols w:space="708"/>
          <w:titlePg/>
          <w:docGrid w:linePitch="360"/>
        </w:sectPr>
      </w:pPr>
    </w:p>
    <w:p w:rsidR="00360C56" w:rsidRDefault="00360C56" w:rsidP="00360C56">
      <w:pPr>
        <w:pStyle w:val="1"/>
      </w:pPr>
      <w:bookmarkStart w:id="71" w:name="_Toc34326549"/>
      <w:r>
        <w:lastRenderedPageBreak/>
        <w:t>План работ на 3 месяца</w:t>
      </w:r>
      <w:bookmarkEnd w:id="71"/>
    </w:p>
    <w:p w:rsidR="00360C56" w:rsidRDefault="00360C56" w:rsidP="00360C56">
      <w:pPr>
        <w:pStyle w:val="2"/>
        <w:numPr>
          <w:ilvl w:val="0"/>
          <w:numId w:val="41"/>
        </w:numPr>
        <w:ind w:left="1134"/>
      </w:pPr>
      <w:bookmarkStart w:id="72" w:name="_Toc34326550"/>
      <w:r>
        <w:t>План работ на март 2020 г</w:t>
      </w:r>
      <w:bookmarkEnd w:id="72"/>
    </w:p>
    <w:p w:rsidR="00204059" w:rsidRPr="00204059" w:rsidRDefault="005103BD" w:rsidP="005103BD">
      <w:pPr>
        <w:pStyle w:val="PP3"/>
      </w:pPr>
      <w:r>
        <w:t>Табл. 20. План работ на март 2020 г.</w:t>
      </w:r>
    </w:p>
    <w:tbl>
      <w:tblPr>
        <w:tblW w:w="16302" w:type="dxa"/>
        <w:tblInd w:w="-856" w:type="dxa"/>
        <w:tblLook w:val="04A0"/>
      </w:tblPr>
      <w:tblGrid>
        <w:gridCol w:w="2978"/>
        <w:gridCol w:w="9922"/>
        <w:gridCol w:w="3402"/>
      </w:tblGrid>
      <w:tr w:rsidR="00BB7D8F" w:rsidRPr="001E4D5A" w:rsidTr="00BB7D8F">
        <w:trPr>
          <w:trHeight w:val="300"/>
        </w:trPr>
        <w:tc>
          <w:tcPr>
            <w:tcW w:w="29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4B083" w:themeFill="accent2" w:themeFillTint="99"/>
            <w:noWrap/>
            <w:vAlign w:val="center"/>
            <w:hideMark/>
          </w:tcPr>
          <w:p w:rsidR="00BB7D8F" w:rsidRPr="001E4D5A" w:rsidRDefault="00BB7D8F" w:rsidP="00562494">
            <w:pPr>
              <w:pStyle w:val="PixelPlus"/>
              <w:spacing w:before="0" w:line="240" w:lineRule="auto"/>
              <w:jc w:val="center"/>
              <w:rPr>
                <w:b/>
                <w:sz w:val="18"/>
                <w:szCs w:val="18"/>
                <w:lang w:eastAsia="ru-RU"/>
              </w:rPr>
            </w:pPr>
            <w:bookmarkStart w:id="73" w:name="_Hlk34252446"/>
            <w:r w:rsidRPr="001E4D5A">
              <w:rPr>
                <w:b/>
                <w:sz w:val="18"/>
                <w:szCs w:val="18"/>
                <w:lang w:eastAsia="ru-RU"/>
              </w:rPr>
              <w:t>Блок работ</w:t>
            </w:r>
          </w:p>
        </w:tc>
        <w:tc>
          <w:tcPr>
            <w:tcW w:w="992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F4B083" w:themeFill="accent2" w:themeFillTint="99"/>
            <w:noWrap/>
            <w:vAlign w:val="center"/>
            <w:hideMark/>
          </w:tcPr>
          <w:p w:rsidR="00BB7D8F" w:rsidRPr="001E4D5A" w:rsidRDefault="00BB7D8F" w:rsidP="00562494">
            <w:pPr>
              <w:pStyle w:val="PixelPlus"/>
              <w:spacing w:before="0" w:line="240" w:lineRule="auto"/>
              <w:jc w:val="center"/>
              <w:rPr>
                <w:b/>
                <w:sz w:val="18"/>
                <w:szCs w:val="18"/>
                <w:lang w:eastAsia="ru-RU"/>
              </w:rPr>
            </w:pPr>
            <w:r w:rsidRPr="001E4D5A">
              <w:rPr>
                <w:b/>
                <w:sz w:val="18"/>
                <w:szCs w:val="18"/>
                <w:lang w:eastAsia="ru-RU"/>
              </w:rPr>
              <w:t>Детализация работ</w:t>
            </w:r>
          </w:p>
        </w:tc>
        <w:tc>
          <w:tcPr>
            <w:tcW w:w="340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F4B083" w:themeFill="accent2" w:themeFillTint="99"/>
          </w:tcPr>
          <w:p w:rsidR="00BB7D8F" w:rsidRPr="001E4D5A" w:rsidRDefault="00BB7D8F" w:rsidP="00562494">
            <w:pPr>
              <w:pStyle w:val="PixelPlus"/>
              <w:spacing w:before="0" w:line="240" w:lineRule="auto"/>
              <w:jc w:val="center"/>
              <w:rPr>
                <w:b/>
                <w:sz w:val="18"/>
                <w:szCs w:val="18"/>
                <w:lang w:eastAsia="ru-RU"/>
              </w:rPr>
            </w:pPr>
            <w:r w:rsidRPr="001E4D5A">
              <w:rPr>
                <w:b/>
                <w:sz w:val="18"/>
                <w:szCs w:val="18"/>
                <w:lang w:eastAsia="ru-RU"/>
              </w:rPr>
              <w:t>Этапы работ</w:t>
            </w:r>
          </w:p>
        </w:tc>
      </w:tr>
      <w:tr w:rsidR="00BB7D8F" w:rsidRPr="001E4D5A" w:rsidTr="00BB7D8F">
        <w:trPr>
          <w:trHeight w:val="300"/>
        </w:trPr>
        <w:tc>
          <w:tcPr>
            <w:tcW w:w="29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BB7D8F" w:rsidRPr="001E4D5A" w:rsidRDefault="00BB7D8F" w:rsidP="00562494">
            <w:pPr>
              <w:pStyle w:val="PixelPlus"/>
              <w:spacing w:before="0" w:after="0" w:line="240" w:lineRule="auto"/>
              <w:jc w:val="left"/>
              <w:rPr>
                <w:sz w:val="18"/>
                <w:szCs w:val="18"/>
                <w:lang w:eastAsia="ru-RU"/>
              </w:rPr>
            </w:pPr>
            <w:r w:rsidRPr="001E4D5A">
              <w:rPr>
                <w:sz w:val="18"/>
                <w:szCs w:val="18"/>
              </w:rPr>
              <w:t>Внесение оперативных корректировок в общий функционал и дизайн сайта.</w:t>
            </w:r>
          </w:p>
        </w:tc>
        <w:tc>
          <w:tcPr>
            <w:tcW w:w="992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BB7D8F" w:rsidRPr="001E4D5A" w:rsidRDefault="00BB7D8F" w:rsidP="00BB7D8F">
            <w:pPr>
              <w:pStyle w:val="PixelPlus"/>
              <w:numPr>
                <w:ilvl w:val="0"/>
                <w:numId w:val="42"/>
              </w:numPr>
              <w:spacing w:before="0" w:after="0" w:line="240" w:lineRule="auto"/>
              <w:ind w:left="321" w:hanging="257"/>
              <w:rPr>
                <w:sz w:val="18"/>
                <w:szCs w:val="18"/>
              </w:rPr>
            </w:pPr>
            <w:r w:rsidRPr="001E4D5A">
              <w:rPr>
                <w:sz w:val="18"/>
                <w:szCs w:val="18"/>
              </w:rPr>
              <w:t>увеличение основного шрифта сайта;</w:t>
            </w:r>
          </w:p>
          <w:p w:rsidR="00BB7D8F" w:rsidRPr="001E4D5A" w:rsidRDefault="00BB7D8F" w:rsidP="00BB7D8F">
            <w:pPr>
              <w:pStyle w:val="PixelPlus"/>
              <w:numPr>
                <w:ilvl w:val="0"/>
                <w:numId w:val="42"/>
              </w:numPr>
              <w:spacing w:before="0" w:after="0" w:line="240" w:lineRule="auto"/>
              <w:ind w:left="321" w:hanging="257"/>
              <w:rPr>
                <w:sz w:val="18"/>
                <w:szCs w:val="18"/>
                <w:lang w:eastAsia="ru-RU"/>
              </w:rPr>
            </w:pPr>
            <w:r w:rsidRPr="001E4D5A">
              <w:rPr>
                <w:sz w:val="18"/>
                <w:szCs w:val="18"/>
              </w:rPr>
              <w:t>изменение блоков больших изображений;</w:t>
            </w:r>
          </w:p>
          <w:p w:rsidR="00BB7D8F" w:rsidRPr="001E4D5A" w:rsidRDefault="00BB7D8F" w:rsidP="00BB7D8F">
            <w:pPr>
              <w:pStyle w:val="PixelPlus"/>
              <w:numPr>
                <w:ilvl w:val="0"/>
                <w:numId w:val="42"/>
              </w:numPr>
              <w:spacing w:before="0" w:after="0" w:line="240" w:lineRule="auto"/>
              <w:ind w:left="321" w:hanging="257"/>
              <w:rPr>
                <w:sz w:val="18"/>
                <w:szCs w:val="18"/>
                <w:lang w:eastAsia="ru-RU"/>
              </w:rPr>
            </w:pPr>
            <w:r w:rsidRPr="001E4D5A">
              <w:rPr>
                <w:sz w:val="18"/>
                <w:szCs w:val="18"/>
              </w:rPr>
              <w:t>массовая обработка фотографий: увеличение яркости и насыщенности;</w:t>
            </w:r>
          </w:p>
          <w:p w:rsidR="00BB7D8F" w:rsidRPr="001E4D5A" w:rsidRDefault="00BB7D8F" w:rsidP="00BB7D8F">
            <w:pPr>
              <w:pStyle w:val="PixelPlus"/>
              <w:numPr>
                <w:ilvl w:val="0"/>
                <w:numId w:val="42"/>
              </w:numPr>
              <w:spacing w:before="0" w:after="0" w:line="240" w:lineRule="auto"/>
              <w:ind w:left="321" w:hanging="257"/>
              <w:rPr>
                <w:sz w:val="18"/>
                <w:szCs w:val="18"/>
              </w:rPr>
            </w:pPr>
            <w:r w:rsidRPr="001E4D5A">
              <w:rPr>
                <w:sz w:val="18"/>
                <w:szCs w:val="18"/>
              </w:rPr>
              <w:t>изменение цветовой схемы сайта;</w:t>
            </w:r>
          </w:p>
          <w:p w:rsidR="00BB7D8F" w:rsidRPr="001E4D5A" w:rsidRDefault="00BB7D8F" w:rsidP="00BB7D8F">
            <w:pPr>
              <w:pStyle w:val="PixelPlus"/>
              <w:numPr>
                <w:ilvl w:val="0"/>
                <w:numId w:val="42"/>
              </w:numPr>
              <w:spacing w:before="0" w:after="0" w:line="240" w:lineRule="auto"/>
              <w:ind w:left="321" w:hanging="257"/>
              <w:rPr>
                <w:sz w:val="18"/>
                <w:szCs w:val="18"/>
              </w:rPr>
            </w:pPr>
            <w:r w:rsidRPr="001E4D5A">
              <w:rPr>
                <w:sz w:val="18"/>
                <w:szCs w:val="18"/>
              </w:rPr>
              <w:t>визуальная корректировка меню;</w:t>
            </w:r>
          </w:p>
          <w:p w:rsidR="00BB7D8F" w:rsidRDefault="00BB7D8F" w:rsidP="00BB7D8F">
            <w:pPr>
              <w:pStyle w:val="PixelPlus"/>
              <w:numPr>
                <w:ilvl w:val="0"/>
                <w:numId w:val="42"/>
              </w:numPr>
              <w:spacing w:before="0" w:after="0" w:line="240" w:lineRule="auto"/>
              <w:ind w:left="321" w:hanging="257"/>
              <w:rPr>
                <w:sz w:val="18"/>
                <w:szCs w:val="18"/>
              </w:rPr>
            </w:pPr>
            <w:r w:rsidRPr="001E4D5A">
              <w:rPr>
                <w:sz w:val="18"/>
                <w:szCs w:val="18"/>
              </w:rPr>
              <w:t>изменение количества объектов в строке с 4 до 3;</w:t>
            </w:r>
          </w:p>
          <w:p w:rsidR="000102BB" w:rsidRDefault="002153F9" w:rsidP="00B92B2F">
            <w:pPr>
              <w:pStyle w:val="PixelPlus"/>
              <w:numPr>
                <w:ilvl w:val="0"/>
                <w:numId w:val="42"/>
              </w:numPr>
              <w:spacing w:before="0" w:after="0" w:line="240" w:lineRule="auto"/>
              <w:ind w:left="321" w:hanging="257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проработка главной страницы;</w:t>
            </w:r>
          </w:p>
          <w:p w:rsidR="00B92B2F" w:rsidRPr="00B92B2F" w:rsidRDefault="00B92B2F" w:rsidP="00B92B2F">
            <w:pPr>
              <w:pStyle w:val="PixelPlus"/>
              <w:numPr>
                <w:ilvl w:val="0"/>
                <w:numId w:val="42"/>
              </w:numPr>
              <w:spacing w:before="0" w:after="0" w:line="240" w:lineRule="auto"/>
              <w:ind w:left="321" w:hanging="257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формирование ТЗ на создание </w:t>
            </w:r>
            <w:r w:rsidR="009111EC">
              <w:rPr>
                <w:sz w:val="18"/>
                <w:szCs w:val="18"/>
              </w:rPr>
              <w:t xml:space="preserve">на доработку </w:t>
            </w:r>
            <w:r w:rsidR="009111EC">
              <w:rPr>
                <w:sz w:val="18"/>
                <w:szCs w:val="18"/>
                <w:lang w:val="en-US"/>
              </w:rPr>
              <w:t>CMS</w:t>
            </w:r>
            <w:r w:rsidR="009111EC" w:rsidRPr="009111EC">
              <w:rPr>
                <w:sz w:val="18"/>
                <w:szCs w:val="18"/>
              </w:rPr>
              <w:t xml:space="preserve"> </w:t>
            </w:r>
            <w:r w:rsidR="009111EC">
              <w:rPr>
                <w:sz w:val="18"/>
                <w:szCs w:val="18"/>
              </w:rPr>
              <w:t xml:space="preserve">по </w:t>
            </w:r>
            <w:r w:rsidR="000640C2">
              <w:rPr>
                <w:sz w:val="18"/>
                <w:szCs w:val="18"/>
              </w:rPr>
              <w:t xml:space="preserve">добавлению объектов новых разделов </w:t>
            </w:r>
            <w:r w:rsidR="0054358F">
              <w:rPr>
                <w:sz w:val="18"/>
                <w:szCs w:val="18"/>
              </w:rPr>
              <w:t>для городской и коммерческой нед</w:t>
            </w:r>
            <w:r w:rsidR="00337446">
              <w:rPr>
                <w:sz w:val="18"/>
                <w:szCs w:val="18"/>
              </w:rPr>
              <w:t>вижимости;</w:t>
            </w:r>
          </w:p>
          <w:p w:rsidR="00BB7D8F" w:rsidRPr="001E4D5A" w:rsidRDefault="00BB7D8F" w:rsidP="00BB7D8F">
            <w:pPr>
              <w:pStyle w:val="PixelPlus"/>
              <w:numPr>
                <w:ilvl w:val="0"/>
                <w:numId w:val="42"/>
              </w:numPr>
              <w:spacing w:before="0" w:after="0" w:line="240" w:lineRule="auto"/>
              <w:ind w:left="321" w:hanging="257"/>
              <w:rPr>
                <w:sz w:val="18"/>
                <w:szCs w:val="18"/>
              </w:rPr>
            </w:pPr>
            <w:r w:rsidRPr="001E4D5A">
              <w:rPr>
                <w:sz w:val="18"/>
                <w:szCs w:val="18"/>
              </w:rPr>
              <w:t>упрощение навигации по сайту (корректировка содержимого меню, внедрение дополнительных блоков).</w:t>
            </w:r>
          </w:p>
        </w:tc>
        <w:tc>
          <w:tcPr>
            <w:tcW w:w="340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:rsidR="00BB7D8F" w:rsidRPr="001E4D5A" w:rsidRDefault="00BB7D8F" w:rsidP="00BB7D8F">
            <w:pPr>
              <w:pStyle w:val="PixelPlus"/>
              <w:numPr>
                <w:ilvl w:val="0"/>
                <w:numId w:val="42"/>
              </w:numPr>
              <w:spacing w:before="0" w:after="0" w:line="240" w:lineRule="auto"/>
              <w:ind w:left="173" w:hanging="142"/>
              <w:rPr>
                <w:sz w:val="18"/>
                <w:szCs w:val="18"/>
                <w:lang w:eastAsia="ru-RU"/>
              </w:rPr>
            </w:pPr>
            <w:r w:rsidRPr="001E4D5A">
              <w:rPr>
                <w:sz w:val="18"/>
                <w:szCs w:val="18"/>
                <w:lang w:eastAsia="ru-RU"/>
              </w:rPr>
              <w:t>формирование ТЗ на доработки;</w:t>
            </w:r>
          </w:p>
          <w:p w:rsidR="00BB7D8F" w:rsidRPr="001E4D5A" w:rsidRDefault="00BB7D8F" w:rsidP="00BB7D8F">
            <w:pPr>
              <w:pStyle w:val="PixelPlus"/>
              <w:numPr>
                <w:ilvl w:val="0"/>
                <w:numId w:val="42"/>
              </w:numPr>
              <w:spacing w:before="0" w:after="0" w:line="240" w:lineRule="auto"/>
              <w:ind w:left="173" w:hanging="142"/>
              <w:rPr>
                <w:sz w:val="18"/>
                <w:szCs w:val="18"/>
                <w:lang w:eastAsia="ru-RU"/>
              </w:rPr>
            </w:pPr>
            <w:proofErr w:type="spellStart"/>
            <w:r w:rsidRPr="001E4D5A">
              <w:rPr>
                <w:sz w:val="18"/>
                <w:szCs w:val="18"/>
                <w:lang w:eastAsia="ru-RU"/>
              </w:rPr>
              <w:t>отрисовка</w:t>
            </w:r>
            <w:proofErr w:type="spellEnd"/>
            <w:r w:rsidRPr="001E4D5A">
              <w:rPr>
                <w:sz w:val="18"/>
                <w:szCs w:val="18"/>
                <w:lang w:eastAsia="ru-RU"/>
              </w:rPr>
              <w:t xml:space="preserve"> </w:t>
            </w:r>
            <w:proofErr w:type="spellStart"/>
            <w:proofErr w:type="gramStart"/>
            <w:r w:rsidRPr="001E4D5A">
              <w:rPr>
                <w:sz w:val="18"/>
                <w:szCs w:val="18"/>
                <w:lang w:eastAsia="ru-RU"/>
              </w:rPr>
              <w:t>дизайн-макета</w:t>
            </w:r>
            <w:proofErr w:type="spellEnd"/>
            <w:proofErr w:type="gramEnd"/>
            <w:r w:rsidRPr="001E4D5A">
              <w:rPr>
                <w:sz w:val="18"/>
                <w:szCs w:val="18"/>
                <w:lang w:eastAsia="ru-RU"/>
              </w:rPr>
              <w:t>;</w:t>
            </w:r>
          </w:p>
          <w:p w:rsidR="00BB7D8F" w:rsidRPr="001E4D5A" w:rsidRDefault="00BB7D8F" w:rsidP="00BB7D8F">
            <w:pPr>
              <w:pStyle w:val="PixelPlus"/>
              <w:numPr>
                <w:ilvl w:val="0"/>
                <w:numId w:val="42"/>
              </w:numPr>
              <w:spacing w:before="0" w:after="0" w:line="240" w:lineRule="auto"/>
              <w:ind w:left="173" w:hanging="142"/>
              <w:rPr>
                <w:sz w:val="18"/>
                <w:szCs w:val="18"/>
                <w:lang w:eastAsia="ru-RU"/>
              </w:rPr>
            </w:pPr>
            <w:r w:rsidRPr="001E4D5A">
              <w:rPr>
                <w:sz w:val="18"/>
                <w:szCs w:val="18"/>
                <w:lang w:eastAsia="ru-RU"/>
              </w:rPr>
              <w:t>верстака и программирование;</w:t>
            </w:r>
          </w:p>
          <w:p w:rsidR="00BB7D8F" w:rsidRPr="001E4D5A" w:rsidRDefault="00BB7D8F" w:rsidP="00BB7D8F">
            <w:pPr>
              <w:pStyle w:val="PixelPlus"/>
              <w:numPr>
                <w:ilvl w:val="0"/>
                <w:numId w:val="42"/>
              </w:numPr>
              <w:spacing w:before="0" w:after="0" w:line="240" w:lineRule="auto"/>
              <w:ind w:left="173" w:hanging="142"/>
              <w:rPr>
                <w:sz w:val="18"/>
                <w:szCs w:val="18"/>
                <w:lang w:eastAsia="ru-RU"/>
              </w:rPr>
            </w:pPr>
            <w:r w:rsidRPr="001E4D5A">
              <w:rPr>
                <w:sz w:val="18"/>
                <w:szCs w:val="18"/>
                <w:lang w:eastAsia="ru-RU"/>
              </w:rPr>
              <w:t>тестирование</w:t>
            </w:r>
            <w:r w:rsidR="00247226">
              <w:rPr>
                <w:sz w:val="18"/>
                <w:szCs w:val="18"/>
                <w:lang w:eastAsia="ru-RU"/>
              </w:rPr>
              <w:t xml:space="preserve"> корректности внесения доработок</w:t>
            </w:r>
            <w:r w:rsidRPr="001E4D5A">
              <w:rPr>
                <w:sz w:val="18"/>
                <w:szCs w:val="18"/>
                <w:lang w:eastAsia="ru-RU"/>
              </w:rPr>
              <w:t>.</w:t>
            </w:r>
          </w:p>
        </w:tc>
      </w:tr>
      <w:tr w:rsidR="00BB7D8F" w:rsidRPr="001E4D5A" w:rsidTr="00BB7D8F">
        <w:trPr>
          <w:trHeight w:val="300"/>
        </w:trPr>
        <w:tc>
          <w:tcPr>
            <w:tcW w:w="29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BB7D8F" w:rsidRPr="001E4D5A" w:rsidRDefault="00BB7D8F" w:rsidP="00562494">
            <w:pPr>
              <w:pStyle w:val="PixelPlus"/>
              <w:spacing w:before="0" w:after="0" w:line="240" w:lineRule="auto"/>
              <w:jc w:val="left"/>
              <w:rPr>
                <w:sz w:val="18"/>
                <w:szCs w:val="18"/>
              </w:rPr>
            </w:pPr>
            <w:r w:rsidRPr="001E4D5A">
              <w:rPr>
                <w:sz w:val="18"/>
                <w:szCs w:val="18"/>
              </w:rPr>
              <w:t>Внедрение на сайт маркетинговых «фишек» (1-я часть).</w:t>
            </w:r>
          </w:p>
        </w:tc>
        <w:tc>
          <w:tcPr>
            <w:tcW w:w="992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BB7D8F" w:rsidRPr="001E4D5A" w:rsidRDefault="00BB7D8F" w:rsidP="00BB7D8F">
            <w:pPr>
              <w:pStyle w:val="PixelPlus"/>
              <w:numPr>
                <w:ilvl w:val="0"/>
                <w:numId w:val="42"/>
              </w:numPr>
              <w:spacing w:before="0" w:after="0" w:line="240" w:lineRule="auto"/>
              <w:ind w:left="321" w:hanging="257"/>
              <w:rPr>
                <w:sz w:val="18"/>
                <w:szCs w:val="18"/>
              </w:rPr>
            </w:pPr>
            <w:r w:rsidRPr="001E4D5A">
              <w:rPr>
                <w:sz w:val="18"/>
                <w:szCs w:val="18"/>
              </w:rPr>
              <w:t xml:space="preserve">добавление функционала, информирующего о том, что тот или иной объект посмотрело </w:t>
            </w:r>
            <w:r w:rsidRPr="001E4D5A">
              <w:rPr>
                <w:sz w:val="18"/>
                <w:szCs w:val="18"/>
                <w:lang w:val="en-US"/>
              </w:rPr>
              <w:t>N</w:t>
            </w:r>
            <w:r w:rsidRPr="001E4D5A">
              <w:rPr>
                <w:sz w:val="18"/>
                <w:szCs w:val="18"/>
              </w:rPr>
              <w:t>-</w:t>
            </w:r>
            <w:proofErr w:type="spellStart"/>
            <w:r w:rsidRPr="001E4D5A">
              <w:rPr>
                <w:sz w:val="18"/>
                <w:szCs w:val="18"/>
              </w:rPr>
              <w:t>ое</w:t>
            </w:r>
            <w:proofErr w:type="spellEnd"/>
            <w:r w:rsidRPr="001E4D5A">
              <w:rPr>
                <w:sz w:val="18"/>
                <w:szCs w:val="18"/>
              </w:rPr>
              <w:t xml:space="preserve"> количество человек;</w:t>
            </w:r>
          </w:p>
          <w:p w:rsidR="00BB7D8F" w:rsidRPr="008C0199" w:rsidRDefault="008C0199" w:rsidP="008C0199">
            <w:pPr>
              <w:pStyle w:val="PixelPlus"/>
              <w:numPr>
                <w:ilvl w:val="0"/>
                <w:numId w:val="42"/>
              </w:numPr>
              <w:spacing w:before="0" w:after="0" w:line="240" w:lineRule="auto"/>
              <w:ind w:left="321" w:hanging="284"/>
              <w:rPr>
                <w:sz w:val="18"/>
                <w:szCs w:val="18"/>
              </w:rPr>
            </w:pPr>
            <w:r w:rsidRPr="001E4D5A">
              <w:rPr>
                <w:sz w:val="18"/>
                <w:szCs w:val="18"/>
              </w:rPr>
              <w:t>внедрение формы обратной связи с текстом вида: «Нужна помощь с выбором? Наш специалист поможе</w:t>
            </w:r>
            <w:r>
              <w:rPr>
                <w:sz w:val="18"/>
                <w:szCs w:val="18"/>
              </w:rPr>
              <w:t>т подобрать подходящий вариант».</w:t>
            </w:r>
          </w:p>
        </w:tc>
        <w:tc>
          <w:tcPr>
            <w:tcW w:w="340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:rsidR="00BB7D8F" w:rsidRPr="001E4D5A" w:rsidRDefault="00BB7D8F" w:rsidP="00BB7D8F">
            <w:pPr>
              <w:pStyle w:val="PixelPlus"/>
              <w:numPr>
                <w:ilvl w:val="0"/>
                <w:numId w:val="42"/>
              </w:numPr>
              <w:spacing w:before="0" w:after="0" w:line="240" w:lineRule="auto"/>
              <w:ind w:left="173" w:hanging="142"/>
              <w:rPr>
                <w:sz w:val="18"/>
                <w:szCs w:val="18"/>
                <w:lang w:eastAsia="ru-RU"/>
              </w:rPr>
            </w:pPr>
            <w:proofErr w:type="gramStart"/>
            <w:r w:rsidRPr="001E4D5A">
              <w:rPr>
                <w:sz w:val="18"/>
                <w:szCs w:val="18"/>
                <w:lang w:eastAsia="ru-RU"/>
              </w:rPr>
              <w:t>ф</w:t>
            </w:r>
            <w:proofErr w:type="gramEnd"/>
            <w:r w:rsidRPr="001E4D5A">
              <w:rPr>
                <w:sz w:val="18"/>
                <w:szCs w:val="18"/>
                <w:lang w:eastAsia="ru-RU"/>
              </w:rPr>
              <w:t>ормирование ТЗ на доработки;</w:t>
            </w:r>
          </w:p>
          <w:p w:rsidR="00BB7D8F" w:rsidRPr="001E4D5A" w:rsidRDefault="00BB7D8F" w:rsidP="00BB7D8F">
            <w:pPr>
              <w:pStyle w:val="PixelPlus"/>
              <w:numPr>
                <w:ilvl w:val="0"/>
                <w:numId w:val="42"/>
              </w:numPr>
              <w:spacing w:before="0" w:after="0" w:line="240" w:lineRule="auto"/>
              <w:ind w:left="173" w:hanging="142"/>
              <w:rPr>
                <w:sz w:val="18"/>
                <w:szCs w:val="18"/>
                <w:lang w:eastAsia="ru-RU"/>
              </w:rPr>
            </w:pPr>
            <w:proofErr w:type="spellStart"/>
            <w:r w:rsidRPr="001E4D5A">
              <w:rPr>
                <w:sz w:val="18"/>
                <w:szCs w:val="18"/>
                <w:lang w:eastAsia="ru-RU"/>
              </w:rPr>
              <w:t>отрисовка</w:t>
            </w:r>
            <w:proofErr w:type="spellEnd"/>
            <w:r w:rsidRPr="001E4D5A">
              <w:rPr>
                <w:sz w:val="18"/>
                <w:szCs w:val="18"/>
                <w:lang w:eastAsia="ru-RU"/>
              </w:rPr>
              <w:t xml:space="preserve"> </w:t>
            </w:r>
            <w:proofErr w:type="spellStart"/>
            <w:proofErr w:type="gramStart"/>
            <w:r w:rsidRPr="001E4D5A">
              <w:rPr>
                <w:sz w:val="18"/>
                <w:szCs w:val="18"/>
                <w:lang w:eastAsia="ru-RU"/>
              </w:rPr>
              <w:t>дизайн-макета</w:t>
            </w:r>
            <w:proofErr w:type="spellEnd"/>
            <w:proofErr w:type="gramEnd"/>
            <w:r w:rsidRPr="001E4D5A">
              <w:rPr>
                <w:sz w:val="18"/>
                <w:szCs w:val="18"/>
                <w:lang w:eastAsia="ru-RU"/>
              </w:rPr>
              <w:t>;</w:t>
            </w:r>
          </w:p>
          <w:p w:rsidR="00BB7D8F" w:rsidRPr="001E4D5A" w:rsidRDefault="00BB7D8F" w:rsidP="00BB7D8F">
            <w:pPr>
              <w:pStyle w:val="PixelPlus"/>
              <w:numPr>
                <w:ilvl w:val="0"/>
                <w:numId w:val="42"/>
              </w:numPr>
              <w:spacing w:before="0" w:after="0" w:line="240" w:lineRule="auto"/>
              <w:ind w:left="173" w:hanging="142"/>
              <w:rPr>
                <w:sz w:val="18"/>
                <w:szCs w:val="18"/>
                <w:lang w:eastAsia="ru-RU"/>
              </w:rPr>
            </w:pPr>
            <w:r w:rsidRPr="001E4D5A">
              <w:rPr>
                <w:sz w:val="18"/>
                <w:szCs w:val="18"/>
                <w:lang w:eastAsia="ru-RU"/>
              </w:rPr>
              <w:t>верстака и программирование;</w:t>
            </w:r>
          </w:p>
          <w:p w:rsidR="00BB7D8F" w:rsidRPr="001E4D5A" w:rsidRDefault="00247226" w:rsidP="00BB7D8F">
            <w:pPr>
              <w:pStyle w:val="PixelPlus"/>
              <w:numPr>
                <w:ilvl w:val="0"/>
                <w:numId w:val="42"/>
              </w:numPr>
              <w:spacing w:before="0" w:after="0" w:line="240" w:lineRule="auto"/>
              <w:ind w:left="173" w:hanging="142"/>
              <w:rPr>
                <w:sz w:val="18"/>
                <w:szCs w:val="18"/>
                <w:lang w:eastAsia="ru-RU"/>
              </w:rPr>
            </w:pPr>
            <w:r w:rsidRPr="001E4D5A">
              <w:rPr>
                <w:sz w:val="18"/>
                <w:szCs w:val="18"/>
                <w:lang w:eastAsia="ru-RU"/>
              </w:rPr>
              <w:t>тестирование</w:t>
            </w:r>
            <w:r>
              <w:rPr>
                <w:sz w:val="18"/>
                <w:szCs w:val="18"/>
                <w:lang w:eastAsia="ru-RU"/>
              </w:rPr>
              <w:t xml:space="preserve"> корректности внесения доработок</w:t>
            </w:r>
            <w:r w:rsidR="00BB7D8F" w:rsidRPr="001E4D5A">
              <w:rPr>
                <w:sz w:val="18"/>
                <w:szCs w:val="18"/>
                <w:lang w:eastAsia="ru-RU"/>
              </w:rPr>
              <w:t>.</w:t>
            </w:r>
          </w:p>
        </w:tc>
      </w:tr>
      <w:tr w:rsidR="00111F4D" w:rsidRPr="001E4D5A" w:rsidTr="00BB7D8F">
        <w:trPr>
          <w:trHeight w:val="300"/>
        </w:trPr>
        <w:tc>
          <w:tcPr>
            <w:tcW w:w="29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1F4D" w:rsidRPr="001E4D5A" w:rsidRDefault="00111F4D" w:rsidP="00111F4D">
            <w:pPr>
              <w:pStyle w:val="PixelPlus"/>
              <w:spacing w:before="0" w:after="0" w:line="240" w:lineRule="auto"/>
              <w:jc w:val="left"/>
              <w:rPr>
                <w:sz w:val="18"/>
                <w:szCs w:val="18"/>
                <w:lang w:val="en-US"/>
              </w:rPr>
            </w:pPr>
            <w:r w:rsidRPr="001E4D5A">
              <w:rPr>
                <w:sz w:val="18"/>
                <w:szCs w:val="18"/>
              </w:rPr>
              <w:t xml:space="preserve">Увеличение показателя </w:t>
            </w:r>
            <w:r w:rsidRPr="001E4D5A">
              <w:rPr>
                <w:sz w:val="18"/>
                <w:szCs w:val="18"/>
                <w:lang w:val="en-US"/>
              </w:rPr>
              <w:t>CTR</w:t>
            </w:r>
          </w:p>
        </w:tc>
        <w:tc>
          <w:tcPr>
            <w:tcW w:w="992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111F4D" w:rsidRPr="001E4D5A" w:rsidRDefault="00111F4D" w:rsidP="00111F4D">
            <w:pPr>
              <w:pStyle w:val="PixelPlus"/>
              <w:numPr>
                <w:ilvl w:val="0"/>
                <w:numId w:val="42"/>
              </w:numPr>
              <w:spacing w:before="0" w:after="0" w:line="240" w:lineRule="auto"/>
              <w:ind w:left="321" w:hanging="284"/>
              <w:rPr>
                <w:sz w:val="18"/>
                <w:szCs w:val="18"/>
              </w:rPr>
            </w:pPr>
            <w:r w:rsidRPr="001E4D5A">
              <w:rPr>
                <w:sz w:val="18"/>
                <w:szCs w:val="18"/>
              </w:rPr>
              <w:t xml:space="preserve">сбор данных по всем запросам из </w:t>
            </w:r>
            <w:proofErr w:type="spellStart"/>
            <w:r w:rsidRPr="001E4D5A">
              <w:rPr>
                <w:sz w:val="18"/>
                <w:szCs w:val="18"/>
              </w:rPr>
              <w:t>Яндекс</w:t>
            </w:r>
            <w:proofErr w:type="spellEnd"/>
            <w:r w:rsidRPr="001E4D5A">
              <w:rPr>
                <w:sz w:val="18"/>
                <w:szCs w:val="18"/>
              </w:rPr>
              <w:t xml:space="preserve"> Метрики и распределения;</w:t>
            </w:r>
          </w:p>
          <w:p w:rsidR="00111F4D" w:rsidRPr="001E4D5A" w:rsidRDefault="00111F4D" w:rsidP="00111F4D">
            <w:pPr>
              <w:pStyle w:val="PixelPlus"/>
              <w:numPr>
                <w:ilvl w:val="0"/>
                <w:numId w:val="42"/>
              </w:numPr>
              <w:spacing w:before="0" w:after="0" w:line="240" w:lineRule="auto"/>
              <w:ind w:left="321" w:hanging="284"/>
              <w:rPr>
                <w:sz w:val="18"/>
                <w:szCs w:val="18"/>
              </w:rPr>
            </w:pPr>
            <w:r w:rsidRPr="001E4D5A">
              <w:rPr>
                <w:sz w:val="18"/>
                <w:szCs w:val="18"/>
              </w:rPr>
              <w:t>сбор позиций и частотности по всем запросам;</w:t>
            </w:r>
          </w:p>
          <w:p w:rsidR="00111F4D" w:rsidRPr="001E4D5A" w:rsidRDefault="00111F4D" w:rsidP="00111F4D">
            <w:pPr>
              <w:pStyle w:val="PixelPlus"/>
              <w:numPr>
                <w:ilvl w:val="0"/>
                <w:numId w:val="42"/>
              </w:numPr>
              <w:spacing w:before="0" w:after="0" w:line="240" w:lineRule="auto"/>
              <w:ind w:left="321" w:hanging="284"/>
              <w:rPr>
                <w:sz w:val="18"/>
                <w:szCs w:val="18"/>
              </w:rPr>
            </w:pPr>
            <w:r w:rsidRPr="001E4D5A">
              <w:rPr>
                <w:sz w:val="18"/>
                <w:szCs w:val="18"/>
              </w:rPr>
              <w:t xml:space="preserve">группировка запросов по совпадению </w:t>
            </w:r>
            <w:proofErr w:type="gramStart"/>
            <w:r w:rsidRPr="001E4D5A">
              <w:rPr>
                <w:sz w:val="18"/>
                <w:szCs w:val="18"/>
              </w:rPr>
              <w:t>релевантного</w:t>
            </w:r>
            <w:proofErr w:type="gramEnd"/>
            <w:r w:rsidRPr="001E4D5A">
              <w:rPr>
                <w:sz w:val="18"/>
                <w:szCs w:val="18"/>
              </w:rPr>
              <w:t xml:space="preserve"> </w:t>
            </w:r>
            <w:r w:rsidRPr="001E4D5A">
              <w:rPr>
                <w:sz w:val="18"/>
                <w:szCs w:val="18"/>
                <w:lang w:val="en-US"/>
              </w:rPr>
              <w:t>URL</w:t>
            </w:r>
            <w:r w:rsidRPr="001E4D5A">
              <w:rPr>
                <w:sz w:val="18"/>
                <w:szCs w:val="18"/>
              </w:rPr>
              <w:t>;</w:t>
            </w:r>
          </w:p>
          <w:p w:rsidR="00111F4D" w:rsidRPr="001E4D5A" w:rsidRDefault="00111F4D" w:rsidP="00111F4D">
            <w:pPr>
              <w:pStyle w:val="PixelPlus"/>
              <w:numPr>
                <w:ilvl w:val="0"/>
                <w:numId w:val="42"/>
              </w:numPr>
              <w:spacing w:before="0" w:after="0" w:line="240" w:lineRule="auto"/>
              <w:ind w:left="321" w:hanging="284"/>
              <w:rPr>
                <w:sz w:val="18"/>
                <w:szCs w:val="18"/>
              </w:rPr>
            </w:pPr>
            <w:r w:rsidRPr="001E4D5A">
              <w:rPr>
                <w:sz w:val="18"/>
                <w:szCs w:val="18"/>
              </w:rPr>
              <w:t>вычленение кластеров, содержащих ВЧ-СЧ запросы;</w:t>
            </w:r>
          </w:p>
          <w:p w:rsidR="00111F4D" w:rsidRPr="001E4D5A" w:rsidRDefault="00111F4D" w:rsidP="00111F4D">
            <w:pPr>
              <w:pStyle w:val="PixelPlus"/>
              <w:numPr>
                <w:ilvl w:val="0"/>
                <w:numId w:val="42"/>
              </w:numPr>
              <w:spacing w:before="0" w:after="0" w:line="240" w:lineRule="auto"/>
              <w:ind w:left="321" w:hanging="284"/>
              <w:rPr>
                <w:sz w:val="18"/>
                <w:szCs w:val="18"/>
              </w:rPr>
            </w:pPr>
            <w:r w:rsidRPr="001E4D5A">
              <w:rPr>
                <w:sz w:val="18"/>
                <w:szCs w:val="18"/>
              </w:rPr>
              <w:t xml:space="preserve">интеграция кластеров в группы </w:t>
            </w:r>
            <w:proofErr w:type="spellStart"/>
            <w:r w:rsidRPr="001E4D5A">
              <w:rPr>
                <w:sz w:val="18"/>
                <w:szCs w:val="18"/>
              </w:rPr>
              <w:t>Яндекс</w:t>
            </w:r>
            <w:proofErr w:type="spellEnd"/>
            <w:r w:rsidRPr="001E4D5A">
              <w:rPr>
                <w:sz w:val="18"/>
                <w:szCs w:val="18"/>
              </w:rPr>
              <w:t xml:space="preserve"> </w:t>
            </w:r>
            <w:proofErr w:type="spellStart"/>
            <w:r w:rsidRPr="001E4D5A">
              <w:rPr>
                <w:sz w:val="18"/>
                <w:szCs w:val="18"/>
              </w:rPr>
              <w:t>Вебмастер</w:t>
            </w:r>
            <w:proofErr w:type="spellEnd"/>
            <w:r w:rsidRPr="001E4D5A">
              <w:rPr>
                <w:sz w:val="18"/>
                <w:szCs w:val="18"/>
              </w:rPr>
              <w:t xml:space="preserve"> для получения данных о массиве запросов входящих в кластер с ВЧ-СЧ запросами;</w:t>
            </w:r>
          </w:p>
          <w:p w:rsidR="00111F4D" w:rsidRPr="001E4D5A" w:rsidRDefault="00111F4D" w:rsidP="00111F4D">
            <w:pPr>
              <w:pStyle w:val="PixelPlus"/>
              <w:numPr>
                <w:ilvl w:val="0"/>
                <w:numId w:val="42"/>
              </w:numPr>
              <w:spacing w:before="0" w:after="0" w:line="240" w:lineRule="auto"/>
              <w:ind w:left="321" w:hanging="284"/>
              <w:rPr>
                <w:sz w:val="18"/>
                <w:szCs w:val="18"/>
              </w:rPr>
            </w:pPr>
            <w:r w:rsidRPr="001E4D5A">
              <w:rPr>
                <w:sz w:val="18"/>
                <w:szCs w:val="18"/>
              </w:rPr>
              <w:t xml:space="preserve">формирование гипотез и страниц для внесения безопасных изменений для влияния на CTR, способных положительно повлиять на видимость и </w:t>
            </w:r>
            <w:proofErr w:type="spellStart"/>
            <w:r w:rsidRPr="001E4D5A">
              <w:rPr>
                <w:sz w:val="18"/>
                <w:szCs w:val="18"/>
              </w:rPr>
              <w:t>кликабельность</w:t>
            </w:r>
            <w:proofErr w:type="spellEnd"/>
            <w:r w:rsidRPr="001E4D5A">
              <w:rPr>
                <w:sz w:val="18"/>
                <w:szCs w:val="18"/>
              </w:rPr>
              <w:t xml:space="preserve"> по запросам;</w:t>
            </w:r>
          </w:p>
          <w:p w:rsidR="00111F4D" w:rsidRPr="001E4D5A" w:rsidRDefault="00111F4D" w:rsidP="00111F4D">
            <w:pPr>
              <w:pStyle w:val="PixelPlus"/>
              <w:numPr>
                <w:ilvl w:val="0"/>
                <w:numId w:val="42"/>
              </w:numPr>
              <w:spacing w:before="0" w:after="0" w:line="240" w:lineRule="auto"/>
              <w:ind w:left="321" w:hanging="284"/>
              <w:rPr>
                <w:sz w:val="18"/>
                <w:szCs w:val="18"/>
              </w:rPr>
            </w:pPr>
            <w:r w:rsidRPr="001E4D5A">
              <w:rPr>
                <w:sz w:val="18"/>
                <w:szCs w:val="18"/>
              </w:rPr>
              <w:t>внедрение корректировок на сайт;</w:t>
            </w:r>
          </w:p>
          <w:p w:rsidR="00111F4D" w:rsidRPr="001E4D5A" w:rsidRDefault="00111F4D" w:rsidP="00111F4D">
            <w:pPr>
              <w:pStyle w:val="PixelPlus"/>
              <w:numPr>
                <w:ilvl w:val="0"/>
                <w:numId w:val="42"/>
              </w:numPr>
              <w:spacing w:before="0" w:after="0" w:line="240" w:lineRule="auto"/>
              <w:ind w:left="321" w:hanging="284"/>
              <w:rPr>
                <w:sz w:val="18"/>
                <w:szCs w:val="18"/>
              </w:rPr>
            </w:pPr>
            <w:r w:rsidRPr="001E4D5A">
              <w:rPr>
                <w:sz w:val="18"/>
                <w:szCs w:val="18"/>
              </w:rPr>
              <w:t xml:space="preserve">получение знака официальности на выдаче </w:t>
            </w:r>
            <w:proofErr w:type="spellStart"/>
            <w:r w:rsidRPr="001E4D5A">
              <w:rPr>
                <w:sz w:val="18"/>
                <w:szCs w:val="18"/>
              </w:rPr>
              <w:t>Яндекса</w:t>
            </w:r>
            <w:proofErr w:type="spellEnd"/>
            <w:r w:rsidRPr="001E4D5A">
              <w:rPr>
                <w:sz w:val="18"/>
                <w:szCs w:val="18"/>
              </w:rPr>
              <w:t>;</w:t>
            </w:r>
          </w:p>
          <w:p w:rsidR="00111F4D" w:rsidRPr="001E4D5A" w:rsidRDefault="00111F4D" w:rsidP="00111F4D">
            <w:pPr>
              <w:pStyle w:val="PixelPlus"/>
              <w:numPr>
                <w:ilvl w:val="0"/>
                <w:numId w:val="42"/>
              </w:numPr>
              <w:spacing w:before="0" w:after="0" w:line="240" w:lineRule="auto"/>
              <w:ind w:left="321" w:hanging="284"/>
              <w:rPr>
                <w:sz w:val="18"/>
                <w:szCs w:val="18"/>
              </w:rPr>
            </w:pPr>
            <w:r w:rsidRPr="001E4D5A">
              <w:rPr>
                <w:sz w:val="18"/>
                <w:szCs w:val="18"/>
              </w:rPr>
              <w:t xml:space="preserve">внедрение </w:t>
            </w:r>
            <w:proofErr w:type="spellStart"/>
            <w:r w:rsidRPr="001E4D5A">
              <w:rPr>
                <w:sz w:val="18"/>
                <w:szCs w:val="18"/>
              </w:rPr>
              <w:t>микроразметки</w:t>
            </w:r>
            <w:proofErr w:type="spellEnd"/>
            <w:r w:rsidRPr="001E4D5A">
              <w:rPr>
                <w:sz w:val="18"/>
                <w:szCs w:val="18"/>
              </w:rPr>
              <w:t xml:space="preserve"> для карточек товаров: </w:t>
            </w:r>
            <w:proofErr w:type="spellStart"/>
            <w:r w:rsidRPr="001E4D5A">
              <w:rPr>
                <w:sz w:val="18"/>
                <w:szCs w:val="18"/>
              </w:rPr>
              <w:t>Product</w:t>
            </w:r>
            <w:proofErr w:type="spellEnd"/>
            <w:r w:rsidRPr="001E4D5A">
              <w:rPr>
                <w:sz w:val="18"/>
                <w:szCs w:val="18"/>
              </w:rPr>
              <w:t>.</w:t>
            </w:r>
          </w:p>
        </w:tc>
        <w:tc>
          <w:tcPr>
            <w:tcW w:w="340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:rsidR="00111F4D" w:rsidRPr="001E4D5A" w:rsidRDefault="00111F4D" w:rsidP="00DE6E6A">
            <w:pPr>
              <w:pStyle w:val="PixelPlus"/>
              <w:spacing w:before="0" w:after="0" w:line="240" w:lineRule="auto"/>
              <w:rPr>
                <w:sz w:val="18"/>
                <w:szCs w:val="18"/>
                <w:lang w:eastAsia="ru-RU"/>
              </w:rPr>
            </w:pPr>
          </w:p>
        </w:tc>
      </w:tr>
      <w:tr w:rsidR="00111F4D" w:rsidRPr="001E4D5A" w:rsidTr="00BB7D8F">
        <w:trPr>
          <w:trHeight w:val="300"/>
        </w:trPr>
        <w:tc>
          <w:tcPr>
            <w:tcW w:w="29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1F4D" w:rsidRPr="001E4D5A" w:rsidRDefault="00111F4D" w:rsidP="00111F4D">
            <w:pPr>
              <w:pStyle w:val="PixelPlus"/>
              <w:spacing w:before="0" w:after="0" w:line="240" w:lineRule="auto"/>
              <w:jc w:val="left"/>
              <w:rPr>
                <w:sz w:val="18"/>
                <w:szCs w:val="18"/>
              </w:rPr>
            </w:pPr>
            <w:bookmarkStart w:id="74" w:name="_Hlk34255570"/>
            <w:bookmarkStart w:id="75" w:name="_Hlk34255563"/>
            <w:r w:rsidRPr="001E4D5A">
              <w:rPr>
                <w:sz w:val="18"/>
                <w:szCs w:val="18"/>
              </w:rPr>
              <w:t xml:space="preserve">Проведение работ по устранению </w:t>
            </w:r>
            <w:r w:rsidRPr="001E4D5A">
              <w:rPr>
                <w:sz w:val="18"/>
                <w:szCs w:val="18"/>
              </w:rPr>
              <w:lastRenderedPageBreak/>
              <w:t xml:space="preserve">критических ошибок в оптимизации документов </w:t>
            </w:r>
            <w:proofErr w:type="gramStart"/>
            <w:r w:rsidRPr="001E4D5A">
              <w:rPr>
                <w:sz w:val="18"/>
                <w:szCs w:val="18"/>
              </w:rPr>
              <w:t>под</w:t>
            </w:r>
            <w:proofErr w:type="gramEnd"/>
            <w:r w:rsidRPr="001E4D5A">
              <w:rPr>
                <w:sz w:val="18"/>
                <w:szCs w:val="18"/>
              </w:rPr>
              <w:t xml:space="preserve"> продвигаемые </w:t>
            </w:r>
          </w:p>
        </w:tc>
        <w:tc>
          <w:tcPr>
            <w:tcW w:w="992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111F4D" w:rsidRPr="001E4D5A" w:rsidRDefault="00111F4D" w:rsidP="00111F4D">
            <w:pPr>
              <w:pStyle w:val="PixelPlus"/>
              <w:numPr>
                <w:ilvl w:val="0"/>
                <w:numId w:val="42"/>
              </w:numPr>
              <w:spacing w:before="0" w:after="0" w:line="240" w:lineRule="auto"/>
              <w:ind w:left="321" w:hanging="257"/>
              <w:rPr>
                <w:sz w:val="18"/>
                <w:szCs w:val="18"/>
              </w:rPr>
            </w:pPr>
            <w:bookmarkStart w:id="76" w:name="_Hlk34255576"/>
            <w:r w:rsidRPr="001E4D5A">
              <w:rPr>
                <w:sz w:val="18"/>
                <w:szCs w:val="18"/>
              </w:rPr>
              <w:lastRenderedPageBreak/>
              <w:t xml:space="preserve">проведение </w:t>
            </w:r>
            <w:r w:rsidRPr="001E4D5A">
              <w:rPr>
                <w:sz w:val="18"/>
                <w:szCs w:val="18"/>
                <w:lang w:val="en-US"/>
              </w:rPr>
              <w:t>on</w:t>
            </w:r>
            <w:r w:rsidRPr="001E4D5A">
              <w:rPr>
                <w:sz w:val="18"/>
                <w:szCs w:val="18"/>
              </w:rPr>
              <w:t>-</w:t>
            </w:r>
            <w:r w:rsidRPr="001E4D5A">
              <w:rPr>
                <w:sz w:val="18"/>
                <w:szCs w:val="18"/>
                <w:lang w:val="en-US"/>
              </w:rPr>
              <w:t>page</w:t>
            </w:r>
            <w:r w:rsidRPr="001E4D5A">
              <w:rPr>
                <w:sz w:val="18"/>
                <w:szCs w:val="18"/>
              </w:rPr>
              <w:t xml:space="preserve"> оптимизации по парам </w:t>
            </w:r>
            <w:r w:rsidRPr="001E4D5A">
              <w:rPr>
                <w:sz w:val="18"/>
                <w:szCs w:val="18"/>
                <w:lang w:val="en-US"/>
              </w:rPr>
              <w:t>URL</w:t>
            </w:r>
            <w:r w:rsidRPr="001E4D5A">
              <w:rPr>
                <w:sz w:val="18"/>
                <w:szCs w:val="18"/>
              </w:rPr>
              <w:t xml:space="preserve">-запрос, где присутствует ошибки в оптимизации под поисковые </w:t>
            </w:r>
            <w:r w:rsidRPr="001E4D5A">
              <w:rPr>
                <w:sz w:val="18"/>
                <w:szCs w:val="18"/>
              </w:rPr>
              <w:lastRenderedPageBreak/>
              <w:t xml:space="preserve">запросы (теги, </w:t>
            </w:r>
            <w:proofErr w:type="spellStart"/>
            <w:proofErr w:type="gramStart"/>
            <w:r w:rsidRPr="001E4D5A">
              <w:rPr>
                <w:sz w:val="18"/>
                <w:szCs w:val="18"/>
              </w:rPr>
              <w:t>мета-теги</w:t>
            </w:r>
            <w:proofErr w:type="spellEnd"/>
            <w:proofErr w:type="gramEnd"/>
            <w:r w:rsidRPr="001E4D5A">
              <w:rPr>
                <w:sz w:val="18"/>
                <w:szCs w:val="18"/>
              </w:rPr>
              <w:t>);</w:t>
            </w:r>
          </w:p>
          <w:p w:rsidR="00111F4D" w:rsidRPr="001E4D5A" w:rsidRDefault="00111F4D" w:rsidP="00111F4D">
            <w:pPr>
              <w:pStyle w:val="PixelPlus"/>
              <w:numPr>
                <w:ilvl w:val="0"/>
                <w:numId w:val="42"/>
              </w:numPr>
              <w:spacing w:before="0" w:after="0" w:line="240" w:lineRule="auto"/>
              <w:ind w:left="321" w:hanging="257"/>
              <w:rPr>
                <w:sz w:val="18"/>
                <w:szCs w:val="18"/>
              </w:rPr>
            </w:pPr>
            <w:r w:rsidRPr="001E4D5A">
              <w:rPr>
                <w:sz w:val="18"/>
                <w:szCs w:val="18"/>
              </w:rPr>
              <w:t>проведение работ с текстом:</w:t>
            </w:r>
          </w:p>
          <w:p w:rsidR="00111F4D" w:rsidRPr="001E4D5A" w:rsidRDefault="00111F4D" w:rsidP="00111F4D">
            <w:pPr>
              <w:pStyle w:val="PixelPlus"/>
              <w:numPr>
                <w:ilvl w:val="1"/>
                <w:numId w:val="42"/>
              </w:numPr>
              <w:spacing w:before="0" w:after="0" w:line="240" w:lineRule="auto"/>
              <w:ind w:left="604" w:hanging="257"/>
              <w:rPr>
                <w:sz w:val="18"/>
                <w:szCs w:val="18"/>
              </w:rPr>
            </w:pPr>
            <w:r w:rsidRPr="001E4D5A">
              <w:rPr>
                <w:sz w:val="18"/>
                <w:szCs w:val="18"/>
              </w:rPr>
              <w:t>полное или частичное (не менее 60%) удаление текста, с последующим замером показателей;</w:t>
            </w:r>
          </w:p>
          <w:p w:rsidR="00111F4D" w:rsidRPr="001E4D5A" w:rsidRDefault="00111F4D" w:rsidP="00111F4D">
            <w:pPr>
              <w:pStyle w:val="PixelPlus"/>
              <w:numPr>
                <w:ilvl w:val="1"/>
                <w:numId w:val="42"/>
              </w:numPr>
              <w:spacing w:before="0" w:after="0" w:line="240" w:lineRule="auto"/>
              <w:ind w:left="604" w:hanging="257"/>
              <w:rPr>
                <w:sz w:val="18"/>
                <w:szCs w:val="18"/>
              </w:rPr>
            </w:pPr>
            <w:r w:rsidRPr="001E4D5A">
              <w:rPr>
                <w:sz w:val="18"/>
                <w:szCs w:val="18"/>
              </w:rPr>
              <w:t>проверка качества оптимизации текста через тестовый инструмент «</w:t>
            </w:r>
            <w:hyperlink r:id="rId84" w:history="1">
              <w:r w:rsidRPr="001E4D5A">
                <w:rPr>
                  <w:rStyle w:val="a8"/>
                  <w:sz w:val="18"/>
                  <w:szCs w:val="18"/>
                </w:rPr>
                <w:t xml:space="preserve">Проверка нахождения отрезков текста в выдаче </w:t>
              </w:r>
              <w:proofErr w:type="spellStart"/>
              <w:r w:rsidRPr="001E4D5A">
                <w:rPr>
                  <w:rStyle w:val="a8"/>
                  <w:sz w:val="18"/>
                  <w:szCs w:val="18"/>
                </w:rPr>
                <w:t>Яндекса</w:t>
              </w:r>
              <w:proofErr w:type="spellEnd"/>
            </w:hyperlink>
            <w:r w:rsidRPr="001E4D5A">
              <w:rPr>
                <w:sz w:val="18"/>
                <w:szCs w:val="18"/>
              </w:rPr>
              <w:t>»;</w:t>
            </w:r>
          </w:p>
          <w:p w:rsidR="00111F4D" w:rsidRPr="001E4D5A" w:rsidRDefault="00111F4D" w:rsidP="00111F4D">
            <w:pPr>
              <w:pStyle w:val="PixelPlus"/>
              <w:numPr>
                <w:ilvl w:val="1"/>
                <w:numId w:val="42"/>
              </w:numPr>
              <w:spacing w:before="0" w:after="0" w:line="240" w:lineRule="auto"/>
              <w:ind w:left="604" w:hanging="257"/>
              <w:rPr>
                <w:sz w:val="18"/>
                <w:szCs w:val="18"/>
              </w:rPr>
            </w:pPr>
            <w:r w:rsidRPr="001E4D5A">
              <w:rPr>
                <w:sz w:val="18"/>
                <w:szCs w:val="18"/>
              </w:rPr>
              <w:t>оценка риска наложения фильтра «Баден-Баден» через сервис «</w:t>
            </w:r>
            <w:hyperlink r:id="rId85" w:history="1">
              <w:r w:rsidRPr="001E4D5A">
                <w:rPr>
                  <w:rStyle w:val="a8"/>
                  <w:sz w:val="18"/>
                  <w:szCs w:val="18"/>
                </w:rPr>
                <w:t>Тургенев</w:t>
              </w:r>
            </w:hyperlink>
            <w:r w:rsidRPr="001E4D5A">
              <w:rPr>
                <w:sz w:val="18"/>
                <w:szCs w:val="18"/>
              </w:rPr>
              <w:t>».</w:t>
            </w:r>
          </w:p>
          <w:p w:rsidR="00111F4D" w:rsidRPr="001E4D5A" w:rsidRDefault="00111F4D" w:rsidP="00111F4D">
            <w:pPr>
              <w:pStyle w:val="PixelPlus"/>
              <w:numPr>
                <w:ilvl w:val="0"/>
                <w:numId w:val="42"/>
              </w:numPr>
              <w:spacing w:before="0" w:after="0" w:line="240" w:lineRule="auto"/>
              <w:ind w:left="321" w:hanging="257"/>
              <w:rPr>
                <w:sz w:val="18"/>
                <w:szCs w:val="18"/>
              </w:rPr>
            </w:pPr>
            <w:r w:rsidRPr="001E4D5A">
              <w:rPr>
                <w:sz w:val="18"/>
                <w:szCs w:val="18"/>
              </w:rPr>
              <w:t>устранение логических дублей КП: страниц листинга и страниц с подробным описанием.</w:t>
            </w:r>
          </w:p>
          <w:p w:rsidR="00111F4D" w:rsidRPr="001E4D5A" w:rsidRDefault="00111F4D" w:rsidP="00111F4D">
            <w:pPr>
              <w:pStyle w:val="PixelPlus"/>
              <w:numPr>
                <w:ilvl w:val="0"/>
                <w:numId w:val="42"/>
              </w:numPr>
              <w:spacing w:before="0" w:after="0" w:line="240" w:lineRule="auto"/>
              <w:ind w:left="321" w:hanging="257"/>
              <w:rPr>
                <w:sz w:val="18"/>
                <w:szCs w:val="18"/>
              </w:rPr>
            </w:pPr>
            <w:r w:rsidRPr="001E4D5A">
              <w:rPr>
                <w:sz w:val="18"/>
                <w:szCs w:val="18"/>
              </w:rPr>
              <w:t>оцен</w:t>
            </w:r>
            <w:r w:rsidR="008C0199">
              <w:rPr>
                <w:sz w:val="18"/>
                <w:szCs w:val="18"/>
              </w:rPr>
              <w:t xml:space="preserve">ка и устранение </w:t>
            </w:r>
            <w:proofErr w:type="spellStart"/>
            <w:r w:rsidR="008C0199">
              <w:rPr>
                <w:sz w:val="18"/>
                <w:szCs w:val="18"/>
              </w:rPr>
              <w:t>переспама</w:t>
            </w:r>
            <w:proofErr w:type="spellEnd"/>
            <w:r w:rsidR="008C0199">
              <w:rPr>
                <w:sz w:val="18"/>
                <w:szCs w:val="18"/>
              </w:rPr>
              <w:t xml:space="preserve"> в</w:t>
            </w:r>
            <w:r w:rsidRPr="001E4D5A">
              <w:rPr>
                <w:sz w:val="18"/>
                <w:szCs w:val="18"/>
              </w:rPr>
              <w:t xml:space="preserve"> </w:t>
            </w:r>
            <w:proofErr w:type="spellStart"/>
            <w:r w:rsidRPr="001E4D5A">
              <w:rPr>
                <w:sz w:val="18"/>
                <w:szCs w:val="18"/>
              </w:rPr>
              <w:t>анкорах</w:t>
            </w:r>
            <w:proofErr w:type="spellEnd"/>
            <w:r w:rsidRPr="001E4D5A">
              <w:rPr>
                <w:sz w:val="18"/>
                <w:szCs w:val="18"/>
              </w:rPr>
              <w:t>.</w:t>
            </w:r>
          </w:p>
          <w:p w:rsidR="00111F4D" w:rsidRPr="001E4D5A" w:rsidRDefault="00111F4D" w:rsidP="00111F4D">
            <w:pPr>
              <w:pStyle w:val="PixelPlus"/>
              <w:numPr>
                <w:ilvl w:val="0"/>
                <w:numId w:val="42"/>
              </w:numPr>
              <w:spacing w:before="0" w:after="0" w:line="240" w:lineRule="auto"/>
              <w:ind w:left="321" w:hanging="257"/>
              <w:rPr>
                <w:sz w:val="18"/>
                <w:szCs w:val="18"/>
              </w:rPr>
            </w:pPr>
            <w:r w:rsidRPr="001E4D5A">
              <w:rPr>
                <w:sz w:val="18"/>
                <w:szCs w:val="18"/>
              </w:rPr>
              <w:t>постраничная оценка количества выведенных предложений на страницах продвигаемого сайта относительно конкурентов по группе продвигаемых запросов. Вывод дополнительных товарных предложений на проигрышных страницах за счет расширение ассортимента как реального, так и искусственного.</w:t>
            </w:r>
            <w:bookmarkEnd w:id="76"/>
          </w:p>
        </w:tc>
        <w:tc>
          <w:tcPr>
            <w:tcW w:w="340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:rsidR="00111F4D" w:rsidRPr="001E4D5A" w:rsidRDefault="00111F4D" w:rsidP="00111F4D">
            <w:pPr>
              <w:pStyle w:val="PixelPlus"/>
              <w:spacing w:before="0" w:after="0" w:line="240" w:lineRule="auto"/>
              <w:rPr>
                <w:sz w:val="18"/>
                <w:szCs w:val="18"/>
                <w:lang w:eastAsia="ru-RU"/>
              </w:rPr>
            </w:pPr>
          </w:p>
        </w:tc>
      </w:tr>
      <w:tr w:rsidR="00111F4D" w:rsidRPr="001E4D5A" w:rsidTr="00BB7D8F">
        <w:trPr>
          <w:trHeight w:val="300"/>
        </w:trPr>
        <w:tc>
          <w:tcPr>
            <w:tcW w:w="29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1F4D" w:rsidRPr="001E4D5A" w:rsidRDefault="00111F4D" w:rsidP="00111F4D">
            <w:pPr>
              <w:pStyle w:val="PixelPlus"/>
              <w:spacing w:before="0" w:after="0" w:line="240" w:lineRule="auto"/>
              <w:jc w:val="left"/>
              <w:rPr>
                <w:sz w:val="18"/>
                <w:szCs w:val="18"/>
              </w:rPr>
            </w:pPr>
            <w:bookmarkStart w:id="77" w:name="_Hlk34255586"/>
            <w:bookmarkEnd w:id="74"/>
            <w:r w:rsidRPr="001E4D5A">
              <w:rPr>
                <w:sz w:val="18"/>
                <w:szCs w:val="18"/>
              </w:rPr>
              <w:lastRenderedPageBreak/>
              <w:t>Аналитика трафика</w:t>
            </w:r>
            <w:bookmarkEnd w:id="77"/>
          </w:p>
        </w:tc>
        <w:tc>
          <w:tcPr>
            <w:tcW w:w="992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111F4D" w:rsidRPr="001E4D5A" w:rsidRDefault="00111F4D" w:rsidP="00111F4D">
            <w:pPr>
              <w:pStyle w:val="PixelPlus"/>
              <w:numPr>
                <w:ilvl w:val="0"/>
                <w:numId w:val="42"/>
              </w:numPr>
              <w:spacing w:before="0" w:after="0" w:line="240" w:lineRule="auto"/>
              <w:ind w:left="321" w:hanging="257"/>
              <w:rPr>
                <w:sz w:val="18"/>
                <w:szCs w:val="18"/>
              </w:rPr>
            </w:pPr>
            <w:bookmarkStart w:id="78" w:name="_Hlk34255593"/>
            <w:r w:rsidRPr="001E4D5A">
              <w:rPr>
                <w:sz w:val="18"/>
                <w:szCs w:val="18"/>
              </w:rPr>
              <w:t>контроль и аналитика страниц, потерявших трафик из-за проседания позиций по трафиковым запросам;</w:t>
            </w:r>
          </w:p>
          <w:p w:rsidR="00111F4D" w:rsidRPr="001E4D5A" w:rsidRDefault="00111F4D" w:rsidP="00111F4D">
            <w:pPr>
              <w:pStyle w:val="PixelPlus"/>
              <w:numPr>
                <w:ilvl w:val="0"/>
                <w:numId w:val="42"/>
              </w:numPr>
              <w:spacing w:before="0" w:after="0" w:line="240" w:lineRule="auto"/>
              <w:ind w:left="321" w:hanging="257"/>
              <w:rPr>
                <w:sz w:val="18"/>
                <w:szCs w:val="18"/>
              </w:rPr>
            </w:pPr>
            <w:r w:rsidRPr="001E4D5A">
              <w:rPr>
                <w:sz w:val="18"/>
                <w:szCs w:val="18"/>
              </w:rPr>
              <w:t>контроль и аналитика страниц, потерявших трафик по сравнению с аналогичным периодом;</w:t>
            </w:r>
          </w:p>
          <w:p w:rsidR="00111F4D" w:rsidRPr="001E4D5A" w:rsidRDefault="00111F4D" w:rsidP="00111F4D">
            <w:pPr>
              <w:pStyle w:val="PixelPlus"/>
              <w:numPr>
                <w:ilvl w:val="0"/>
                <w:numId w:val="42"/>
              </w:numPr>
              <w:spacing w:before="0" w:after="0" w:line="240" w:lineRule="auto"/>
              <w:ind w:left="321" w:hanging="257"/>
              <w:rPr>
                <w:sz w:val="18"/>
                <w:szCs w:val="18"/>
              </w:rPr>
            </w:pPr>
            <w:r w:rsidRPr="001E4D5A">
              <w:rPr>
                <w:sz w:val="18"/>
                <w:szCs w:val="18"/>
              </w:rPr>
              <w:t>формирование рекомендаций/задач по результатам аналитики.</w:t>
            </w:r>
            <w:bookmarkEnd w:id="78"/>
          </w:p>
        </w:tc>
        <w:tc>
          <w:tcPr>
            <w:tcW w:w="340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:rsidR="00111F4D" w:rsidRPr="001E4D5A" w:rsidRDefault="00111F4D" w:rsidP="00111F4D">
            <w:pPr>
              <w:pStyle w:val="PixelPlus"/>
              <w:spacing w:before="0" w:after="0" w:line="240" w:lineRule="auto"/>
              <w:rPr>
                <w:sz w:val="18"/>
                <w:szCs w:val="18"/>
                <w:lang w:eastAsia="ru-RU"/>
              </w:rPr>
            </w:pPr>
          </w:p>
        </w:tc>
      </w:tr>
      <w:bookmarkEnd w:id="73"/>
      <w:bookmarkEnd w:id="75"/>
    </w:tbl>
    <w:p w:rsidR="00111F4D" w:rsidRDefault="00111F4D" w:rsidP="00DE6E6A">
      <w:pPr>
        <w:pStyle w:val="2"/>
        <w:numPr>
          <w:ilvl w:val="0"/>
          <w:numId w:val="0"/>
        </w:numPr>
        <w:ind w:left="360"/>
      </w:pPr>
    </w:p>
    <w:p w:rsidR="00111F4D" w:rsidRDefault="00111F4D">
      <w:pPr>
        <w:rPr>
          <w:rFonts w:eastAsiaTheme="majorEastAsia" w:cstheme="majorBidi"/>
          <w:b/>
          <w:color w:val="1F4E79" w:themeColor="accent1" w:themeShade="80"/>
          <w:sz w:val="36"/>
          <w:szCs w:val="26"/>
        </w:rPr>
      </w:pPr>
      <w:r>
        <w:br w:type="page"/>
      </w:r>
    </w:p>
    <w:p w:rsidR="00360C56" w:rsidRDefault="00BB7D8F" w:rsidP="00BB7D8F">
      <w:pPr>
        <w:pStyle w:val="2"/>
      </w:pPr>
      <w:bookmarkStart w:id="79" w:name="_Toc34326551"/>
      <w:r>
        <w:lastRenderedPageBreak/>
        <w:t>План работ на апрель 2020 г.</w:t>
      </w:r>
      <w:bookmarkEnd w:id="79"/>
    </w:p>
    <w:p w:rsidR="00580A14" w:rsidRPr="00204059" w:rsidRDefault="00580A14" w:rsidP="00580A14">
      <w:pPr>
        <w:pStyle w:val="PP3"/>
      </w:pPr>
      <w:r>
        <w:t>Табл. 21. План работ на апрель 2020 г.</w:t>
      </w:r>
    </w:p>
    <w:tbl>
      <w:tblPr>
        <w:tblW w:w="16302" w:type="dxa"/>
        <w:tblInd w:w="-856" w:type="dxa"/>
        <w:tblLook w:val="04A0"/>
      </w:tblPr>
      <w:tblGrid>
        <w:gridCol w:w="3261"/>
        <w:gridCol w:w="9639"/>
        <w:gridCol w:w="3402"/>
      </w:tblGrid>
      <w:tr w:rsidR="00777D9B" w:rsidRPr="001E4D5A" w:rsidTr="00785604">
        <w:trPr>
          <w:trHeight w:val="300"/>
        </w:trPr>
        <w:tc>
          <w:tcPr>
            <w:tcW w:w="32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4B083" w:themeFill="accent2" w:themeFillTint="99"/>
            <w:noWrap/>
            <w:vAlign w:val="center"/>
            <w:hideMark/>
          </w:tcPr>
          <w:p w:rsidR="00777D9B" w:rsidRPr="001E4D5A" w:rsidRDefault="00777D9B" w:rsidP="00562494">
            <w:pPr>
              <w:pStyle w:val="PixelPlus"/>
              <w:spacing w:before="0" w:line="240" w:lineRule="auto"/>
              <w:jc w:val="center"/>
              <w:rPr>
                <w:b/>
                <w:sz w:val="18"/>
                <w:szCs w:val="18"/>
                <w:lang w:eastAsia="ru-RU"/>
              </w:rPr>
            </w:pPr>
            <w:r w:rsidRPr="001E4D5A">
              <w:rPr>
                <w:b/>
                <w:sz w:val="18"/>
                <w:szCs w:val="18"/>
                <w:lang w:eastAsia="ru-RU"/>
              </w:rPr>
              <w:t>Блок работ</w:t>
            </w:r>
          </w:p>
        </w:tc>
        <w:tc>
          <w:tcPr>
            <w:tcW w:w="963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F4B083" w:themeFill="accent2" w:themeFillTint="99"/>
            <w:noWrap/>
            <w:vAlign w:val="center"/>
            <w:hideMark/>
          </w:tcPr>
          <w:p w:rsidR="00777D9B" w:rsidRPr="001E4D5A" w:rsidRDefault="00777D9B" w:rsidP="00562494">
            <w:pPr>
              <w:pStyle w:val="PixelPlus"/>
              <w:spacing w:before="0" w:line="240" w:lineRule="auto"/>
              <w:jc w:val="center"/>
              <w:rPr>
                <w:b/>
                <w:sz w:val="18"/>
                <w:szCs w:val="18"/>
                <w:lang w:eastAsia="ru-RU"/>
              </w:rPr>
            </w:pPr>
            <w:r w:rsidRPr="001E4D5A">
              <w:rPr>
                <w:b/>
                <w:sz w:val="18"/>
                <w:szCs w:val="18"/>
                <w:lang w:eastAsia="ru-RU"/>
              </w:rPr>
              <w:t>Детализация работ</w:t>
            </w:r>
          </w:p>
        </w:tc>
        <w:tc>
          <w:tcPr>
            <w:tcW w:w="340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F4B083" w:themeFill="accent2" w:themeFillTint="99"/>
          </w:tcPr>
          <w:p w:rsidR="00777D9B" w:rsidRPr="001E4D5A" w:rsidRDefault="00777D9B" w:rsidP="00562494">
            <w:pPr>
              <w:pStyle w:val="PixelPlus"/>
              <w:spacing w:before="0" w:line="240" w:lineRule="auto"/>
              <w:jc w:val="center"/>
              <w:rPr>
                <w:b/>
                <w:sz w:val="18"/>
                <w:szCs w:val="18"/>
                <w:lang w:eastAsia="ru-RU"/>
              </w:rPr>
            </w:pPr>
            <w:r w:rsidRPr="001E4D5A">
              <w:rPr>
                <w:b/>
                <w:sz w:val="18"/>
                <w:szCs w:val="18"/>
                <w:lang w:eastAsia="ru-RU"/>
              </w:rPr>
              <w:t>Этапы работ</w:t>
            </w:r>
          </w:p>
        </w:tc>
      </w:tr>
      <w:tr w:rsidR="00777D9B" w:rsidRPr="001E4D5A" w:rsidTr="00785604">
        <w:trPr>
          <w:trHeight w:val="300"/>
        </w:trPr>
        <w:tc>
          <w:tcPr>
            <w:tcW w:w="32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77D9B" w:rsidRPr="001E4D5A" w:rsidRDefault="00777D9B" w:rsidP="00562494">
            <w:pPr>
              <w:pStyle w:val="PixelPlus"/>
              <w:spacing w:before="0" w:after="0" w:line="240" w:lineRule="auto"/>
              <w:jc w:val="left"/>
              <w:rPr>
                <w:sz w:val="18"/>
                <w:szCs w:val="18"/>
                <w:lang w:eastAsia="ru-RU"/>
              </w:rPr>
            </w:pPr>
            <w:r w:rsidRPr="001E4D5A">
              <w:rPr>
                <w:sz w:val="18"/>
                <w:szCs w:val="18"/>
                <w:lang w:eastAsia="ru-RU"/>
              </w:rPr>
              <w:t>Детальная проработка ключевых страниц</w:t>
            </w:r>
          </w:p>
        </w:tc>
        <w:tc>
          <w:tcPr>
            <w:tcW w:w="963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77D9B" w:rsidRPr="001E4D5A" w:rsidRDefault="00777D9B" w:rsidP="00777D9B">
            <w:pPr>
              <w:pStyle w:val="PixelPlus"/>
              <w:numPr>
                <w:ilvl w:val="0"/>
                <w:numId w:val="42"/>
              </w:numPr>
              <w:spacing w:before="0" w:after="0" w:line="240" w:lineRule="auto"/>
              <w:ind w:left="321" w:hanging="257"/>
              <w:rPr>
                <w:sz w:val="18"/>
                <w:szCs w:val="18"/>
              </w:rPr>
            </w:pPr>
            <w:r w:rsidRPr="001E4D5A">
              <w:rPr>
                <w:sz w:val="18"/>
                <w:szCs w:val="18"/>
              </w:rPr>
              <w:t>проработка типа страниц «Листинг»;</w:t>
            </w:r>
          </w:p>
          <w:p w:rsidR="00777D9B" w:rsidRPr="001E4D5A" w:rsidRDefault="00777D9B" w:rsidP="00777D9B">
            <w:pPr>
              <w:pStyle w:val="PixelPlus"/>
              <w:numPr>
                <w:ilvl w:val="0"/>
                <w:numId w:val="42"/>
              </w:numPr>
              <w:spacing w:before="0" w:after="0" w:line="240" w:lineRule="auto"/>
              <w:ind w:left="321" w:hanging="257"/>
              <w:rPr>
                <w:sz w:val="18"/>
                <w:szCs w:val="18"/>
              </w:rPr>
            </w:pPr>
            <w:r w:rsidRPr="001E4D5A">
              <w:rPr>
                <w:sz w:val="18"/>
                <w:szCs w:val="18"/>
              </w:rPr>
              <w:t>проработка типа страниц «Карточки товаров»;</w:t>
            </w:r>
          </w:p>
          <w:p w:rsidR="00777D9B" w:rsidRPr="001E4D5A" w:rsidRDefault="00777D9B" w:rsidP="00777D9B">
            <w:pPr>
              <w:pStyle w:val="PixelPlus"/>
              <w:numPr>
                <w:ilvl w:val="0"/>
                <w:numId w:val="42"/>
              </w:numPr>
              <w:spacing w:before="0" w:after="0" w:line="240" w:lineRule="auto"/>
              <w:ind w:left="321" w:hanging="257"/>
              <w:rPr>
                <w:sz w:val="18"/>
                <w:szCs w:val="18"/>
              </w:rPr>
            </w:pPr>
            <w:r w:rsidRPr="001E4D5A">
              <w:rPr>
                <w:sz w:val="18"/>
                <w:szCs w:val="18"/>
              </w:rPr>
              <w:t>проработка главной страницы;</w:t>
            </w:r>
          </w:p>
          <w:p w:rsidR="00777D9B" w:rsidRPr="001E4D5A" w:rsidRDefault="00777D9B" w:rsidP="00777D9B">
            <w:pPr>
              <w:pStyle w:val="PixelPlus"/>
              <w:numPr>
                <w:ilvl w:val="0"/>
                <w:numId w:val="42"/>
              </w:numPr>
              <w:spacing w:before="0" w:after="0" w:line="240" w:lineRule="auto"/>
              <w:ind w:left="321" w:hanging="257"/>
              <w:rPr>
                <w:sz w:val="18"/>
                <w:szCs w:val="18"/>
              </w:rPr>
            </w:pPr>
            <w:r w:rsidRPr="001E4D5A">
              <w:rPr>
                <w:sz w:val="18"/>
                <w:szCs w:val="18"/>
              </w:rPr>
              <w:t>страницы детального описания КП.</w:t>
            </w:r>
          </w:p>
          <w:p w:rsidR="00777D9B" w:rsidRPr="001E4D5A" w:rsidRDefault="00777D9B" w:rsidP="00562494">
            <w:pPr>
              <w:pStyle w:val="PixelPlus"/>
              <w:spacing w:before="0" w:after="0" w:line="240" w:lineRule="auto"/>
              <w:rPr>
                <w:sz w:val="18"/>
                <w:szCs w:val="18"/>
              </w:rPr>
            </w:pPr>
            <w:r w:rsidRPr="001E4D5A">
              <w:rPr>
                <w:sz w:val="18"/>
                <w:szCs w:val="18"/>
              </w:rPr>
              <w:t>Блоки, которые необходимо учесть:</w:t>
            </w:r>
          </w:p>
          <w:p w:rsidR="00777D9B" w:rsidRPr="001E4D5A" w:rsidRDefault="00777D9B" w:rsidP="00562494">
            <w:pPr>
              <w:pStyle w:val="PixelPlus"/>
              <w:spacing w:before="0" w:after="0" w:line="240" w:lineRule="auto"/>
              <w:ind w:left="37"/>
              <w:rPr>
                <w:sz w:val="18"/>
                <w:szCs w:val="18"/>
              </w:rPr>
            </w:pPr>
            <w:r w:rsidRPr="001E4D5A">
              <w:rPr>
                <w:sz w:val="18"/>
                <w:szCs w:val="18"/>
              </w:rPr>
              <w:t xml:space="preserve">•  добавление на карточки товаров и станицы </w:t>
            </w:r>
            <w:proofErr w:type="spellStart"/>
            <w:r w:rsidRPr="001E4D5A">
              <w:rPr>
                <w:sz w:val="18"/>
                <w:szCs w:val="18"/>
              </w:rPr>
              <w:t>коттеджных</w:t>
            </w:r>
            <w:proofErr w:type="spellEnd"/>
            <w:r w:rsidRPr="001E4D5A">
              <w:rPr>
                <w:sz w:val="18"/>
                <w:szCs w:val="18"/>
              </w:rPr>
              <w:t xml:space="preserve"> поселков видео; </w:t>
            </w:r>
          </w:p>
          <w:p w:rsidR="00777D9B" w:rsidRPr="001E4D5A" w:rsidRDefault="00777D9B" w:rsidP="00562494">
            <w:pPr>
              <w:pStyle w:val="PixelPlus"/>
              <w:spacing w:before="0" w:after="0" w:line="240" w:lineRule="auto"/>
              <w:ind w:left="37"/>
              <w:rPr>
                <w:sz w:val="18"/>
                <w:szCs w:val="18"/>
              </w:rPr>
            </w:pPr>
            <w:r w:rsidRPr="001E4D5A">
              <w:rPr>
                <w:sz w:val="18"/>
                <w:szCs w:val="18"/>
              </w:rPr>
              <w:t>• внедрение облака тегов на страницах листингах, исходя из спроса клиентов, материал присылает Заказчик (примеры: с выездом на платную дорогу, под ключ и т.д.);</w:t>
            </w:r>
          </w:p>
        </w:tc>
        <w:tc>
          <w:tcPr>
            <w:tcW w:w="340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:rsidR="00777D9B" w:rsidRPr="001E4D5A" w:rsidRDefault="00777D9B" w:rsidP="00777D9B">
            <w:pPr>
              <w:pStyle w:val="PixelPlus"/>
              <w:numPr>
                <w:ilvl w:val="0"/>
                <w:numId w:val="42"/>
              </w:numPr>
              <w:spacing w:before="0" w:after="0" w:line="240" w:lineRule="auto"/>
              <w:ind w:left="173" w:hanging="142"/>
              <w:rPr>
                <w:sz w:val="18"/>
                <w:szCs w:val="18"/>
                <w:lang w:eastAsia="ru-RU"/>
              </w:rPr>
            </w:pPr>
            <w:r w:rsidRPr="001E4D5A">
              <w:rPr>
                <w:sz w:val="18"/>
                <w:szCs w:val="18"/>
                <w:lang w:eastAsia="ru-RU"/>
              </w:rPr>
              <w:t>аналитика;</w:t>
            </w:r>
          </w:p>
          <w:p w:rsidR="00777D9B" w:rsidRPr="001E4D5A" w:rsidRDefault="00777D9B" w:rsidP="00777D9B">
            <w:pPr>
              <w:pStyle w:val="PixelPlus"/>
              <w:numPr>
                <w:ilvl w:val="0"/>
                <w:numId w:val="42"/>
              </w:numPr>
              <w:spacing w:before="0" w:after="0" w:line="240" w:lineRule="auto"/>
              <w:ind w:left="173" w:hanging="142"/>
              <w:rPr>
                <w:sz w:val="18"/>
                <w:szCs w:val="18"/>
                <w:lang w:eastAsia="ru-RU"/>
              </w:rPr>
            </w:pPr>
            <w:r w:rsidRPr="001E4D5A">
              <w:rPr>
                <w:sz w:val="18"/>
                <w:szCs w:val="18"/>
                <w:lang w:eastAsia="ru-RU"/>
              </w:rPr>
              <w:t>формирование ТЗ на доработки;</w:t>
            </w:r>
          </w:p>
          <w:p w:rsidR="00777D9B" w:rsidRPr="001E4D5A" w:rsidRDefault="00777D9B" w:rsidP="00777D9B">
            <w:pPr>
              <w:pStyle w:val="PixelPlus"/>
              <w:numPr>
                <w:ilvl w:val="0"/>
                <w:numId w:val="42"/>
              </w:numPr>
              <w:spacing w:before="0" w:after="0" w:line="240" w:lineRule="auto"/>
              <w:ind w:left="173" w:hanging="142"/>
              <w:rPr>
                <w:sz w:val="18"/>
                <w:szCs w:val="18"/>
                <w:lang w:eastAsia="ru-RU"/>
              </w:rPr>
            </w:pPr>
            <w:r w:rsidRPr="001E4D5A">
              <w:rPr>
                <w:sz w:val="18"/>
                <w:szCs w:val="18"/>
                <w:lang w:eastAsia="ru-RU"/>
              </w:rPr>
              <w:t>сбор и проработка текстовых материалов;</w:t>
            </w:r>
          </w:p>
          <w:p w:rsidR="00777D9B" w:rsidRPr="001E4D5A" w:rsidRDefault="00777D9B" w:rsidP="00777D9B">
            <w:pPr>
              <w:pStyle w:val="PixelPlus"/>
              <w:numPr>
                <w:ilvl w:val="0"/>
                <w:numId w:val="42"/>
              </w:numPr>
              <w:spacing w:before="0" w:after="0" w:line="240" w:lineRule="auto"/>
              <w:ind w:left="173" w:hanging="142"/>
              <w:rPr>
                <w:sz w:val="18"/>
                <w:szCs w:val="18"/>
                <w:lang w:eastAsia="ru-RU"/>
              </w:rPr>
            </w:pPr>
            <w:r w:rsidRPr="001E4D5A">
              <w:rPr>
                <w:sz w:val="18"/>
                <w:szCs w:val="18"/>
                <w:lang w:eastAsia="ru-RU"/>
              </w:rPr>
              <w:t>формирование прототипа;</w:t>
            </w:r>
          </w:p>
          <w:p w:rsidR="00777D9B" w:rsidRPr="001E4D5A" w:rsidRDefault="00777D9B" w:rsidP="00777D9B">
            <w:pPr>
              <w:pStyle w:val="PixelPlus"/>
              <w:numPr>
                <w:ilvl w:val="0"/>
                <w:numId w:val="42"/>
              </w:numPr>
              <w:spacing w:before="0" w:after="0" w:line="240" w:lineRule="auto"/>
              <w:ind w:left="173" w:hanging="142"/>
              <w:rPr>
                <w:sz w:val="18"/>
                <w:szCs w:val="18"/>
                <w:lang w:eastAsia="ru-RU"/>
              </w:rPr>
            </w:pPr>
            <w:proofErr w:type="spellStart"/>
            <w:r w:rsidRPr="001E4D5A">
              <w:rPr>
                <w:sz w:val="18"/>
                <w:szCs w:val="18"/>
                <w:lang w:eastAsia="ru-RU"/>
              </w:rPr>
              <w:t>отрисовка</w:t>
            </w:r>
            <w:proofErr w:type="spellEnd"/>
            <w:r w:rsidRPr="001E4D5A">
              <w:rPr>
                <w:sz w:val="18"/>
                <w:szCs w:val="18"/>
                <w:lang w:eastAsia="ru-RU"/>
              </w:rPr>
              <w:t xml:space="preserve"> </w:t>
            </w:r>
            <w:proofErr w:type="spellStart"/>
            <w:proofErr w:type="gramStart"/>
            <w:r w:rsidRPr="001E4D5A">
              <w:rPr>
                <w:sz w:val="18"/>
                <w:szCs w:val="18"/>
                <w:lang w:eastAsia="ru-RU"/>
              </w:rPr>
              <w:t>дизайн-макета</w:t>
            </w:r>
            <w:proofErr w:type="spellEnd"/>
            <w:proofErr w:type="gramEnd"/>
            <w:r w:rsidRPr="001E4D5A">
              <w:rPr>
                <w:sz w:val="18"/>
                <w:szCs w:val="18"/>
                <w:lang w:eastAsia="ru-RU"/>
              </w:rPr>
              <w:t>;</w:t>
            </w:r>
          </w:p>
          <w:p w:rsidR="00777D9B" w:rsidRPr="001E4D5A" w:rsidRDefault="00777D9B" w:rsidP="00777D9B">
            <w:pPr>
              <w:pStyle w:val="PixelPlus"/>
              <w:numPr>
                <w:ilvl w:val="0"/>
                <w:numId w:val="42"/>
              </w:numPr>
              <w:spacing w:before="0" w:after="0" w:line="240" w:lineRule="auto"/>
              <w:ind w:left="173" w:hanging="142"/>
              <w:rPr>
                <w:sz w:val="18"/>
                <w:szCs w:val="18"/>
                <w:lang w:eastAsia="ru-RU"/>
              </w:rPr>
            </w:pPr>
            <w:r w:rsidRPr="001E4D5A">
              <w:rPr>
                <w:sz w:val="18"/>
                <w:szCs w:val="18"/>
                <w:lang w:eastAsia="ru-RU"/>
              </w:rPr>
              <w:t>верстка и программирование.</w:t>
            </w:r>
          </w:p>
        </w:tc>
      </w:tr>
      <w:tr w:rsidR="00777D9B" w:rsidRPr="001E4D5A" w:rsidTr="00785604">
        <w:trPr>
          <w:trHeight w:val="300"/>
        </w:trPr>
        <w:tc>
          <w:tcPr>
            <w:tcW w:w="32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77D9B" w:rsidRPr="001E4D5A" w:rsidRDefault="00777D9B" w:rsidP="00562494">
            <w:pPr>
              <w:pStyle w:val="PixelPlus"/>
              <w:spacing w:before="0" w:after="0" w:line="240" w:lineRule="auto"/>
              <w:jc w:val="left"/>
              <w:rPr>
                <w:sz w:val="18"/>
                <w:szCs w:val="18"/>
              </w:rPr>
            </w:pPr>
            <w:r w:rsidRPr="001E4D5A">
              <w:rPr>
                <w:sz w:val="18"/>
                <w:szCs w:val="18"/>
              </w:rPr>
              <w:t xml:space="preserve">Проведение работ по устранению критических ошибок в оптимизации документов </w:t>
            </w:r>
            <w:proofErr w:type="gramStart"/>
            <w:r w:rsidRPr="001E4D5A">
              <w:rPr>
                <w:sz w:val="18"/>
                <w:szCs w:val="18"/>
              </w:rPr>
              <w:t>под</w:t>
            </w:r>
            <w:proofErr w:type="gramEnd"/>
            <w:r w:rsidRPr="001E4D5A">
              <w:rPr>
                <w:sz w:val="18"/>
                <w:szCs w:val="18"/>
              </w:rPr>
              <w:t xml:space="preserve"> продвигаемые </w:t>
            </w:r>
          </w:p>
        </w:tc>
        <w:tc>
          <w:tcPr>
            <w:tcW w:w="963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77D9B" w:rsidRPr="001E4D5A" w:rsidRDefault="00777D9B" w:rsidP="00777D9B">
            <w:pPr>
              <w:pStyle w:val="PixelPlus"/>
              <w:numPr>
                <w:ilvl w:val="0"/>
                <w:numId w:val="42"/>
              </w:numPr>
              <w:spacing w:before="0" w:after="0" w:line="240" w:lineRule="auto"/>
              <w:ind w:left="321" w:hanging="257"/>
              <w:rPr>
                <w:sz w:val="18"/>
                <w:szCs w:val="18"/>
              </w:rPr>
            </w:pPr>
            <w:r w:rsidRPr="001E4D5A">
              <w:rPr>
                <w:sz w:val="18"/>
                <w:szCs w:val="18"/>
              </w:rPr>
              <w:t xml:space="preserve">проведение </w:t>
            </w:r>
            <w:r w:rsidRPr="001E4D5A">
              <w:rPr>
                <w:sz w:val="18"/>
                <w:szCs w:val="18"/>
                <w:lang w:val="en-US"/>
              </w:rPr>
              <w:t>on</w:t>
            </w:r>
            <w:r w:rsidRPr="001E4D5A">
              <w:rPr>
                <w:sz w:val="18"/>
                <w:szCs w:val="18"/>
              </w:rPr>
              <w:t>-</w:t>
            </w:r>
            <w:r w:rsidRPr="001E4D5A">
              <w:rPr>
                <w:sz w:val="18"/>
                <w:szCs w:val="18"/>
                <w:lang w:val="en-US"/>
              </w:rPr>
              <w:t>page</w:t>
            </w:r>
            <w:r w:rsidRPr="001E4D5A">
              <w:rPr>
                <w:sz w:val="18"/>
                <w:szCs w:val="18"/>
              </w:rPr>
              <w:t xml:space="preserve"> оптимизации по парам </w:t>
            </w:r>
            <w:r w:rsidRPr="001E4D5A">
              <w:rPr>
                <w:sz w:val="18"/>
                <w:szCs w:val="18"/>
                <w:lang w:val="en-US"/>
              </w:rPr>
              <w:t>URL</w:t>
            </w:r>
            <w:r w:rsidRPr="001E4D5A">
              <w:rPr>
                <w:sz w:val="18"/>
                <w:szCs w:val="18"/>
              </w:rPr>
              <w:t xml:space="preserve">-запрос, где присутствует ошибки в оптимизации под поисковые запросы (теги, </w:t>
            </w:r>
            <w:proofErr w:type="spellStart"/>
            <w:proofErr w:type="gramStart"/>
            <w:r w:rsidRPr="001E4D5A">
              <w:rPr>
                <w:sz w:val="18"/>
                <w:szCs w:val="18"/>
              </w:rPr>
              <w:t>мета-теги</w:t>
            </w:r>
            <w:proofErr w:type="spellEnd"/>
            <w:proofErr w:type="gramEnd"/>
            <w:r w:rsidRPr="001E4D5A">
              <w:rPr>
                <w:sz w:val="18"/>
                <w:szCs w:val="18"/>
              </w:rPr>
              <w:t>);</w:t>
            </w:r>
          </w:p>
          <w:p w:rsidR="00777D9B" w:rsidRPr="001E4D5A" w:rsidRDefault="00777D9B" w:rsidP="00777D9B">
            <w:pPr>
              <w:pStyle w:val="PixelPlus"/>
              <w:numPr>
                <w:ilvl w:val="0"/>
                <w:numId w:val="42"/>
              </w:numPr>
              <w:spacing w:before="0" w:after="0" w:line="240" w:lineRule="auto"/>
              <w:ind w:left="321" w:hanging="257"/>
              <w:rPr>
                <w:sz w:val="18"/>
                <w:szCs w:val="18"/>
              </w:rPr>
            </w:pPr>
            <w:r w:rsidRPr="001E4D5A">
              <w:rPr>
                <w:sz w:val="18"/>
                <w:szCs w:val="18"/>
              </w:rPr>
              <w:t>проведение работ с текстом:</w:t>
            </w:r>
          </w:p>
          <w:p w:rsidR="00777D9B" w:rsidRPr="001E4D5A" w:rsidRDefault="00777D9B" w:rsidP="00777D9B">
            <w:pPr>
              <w:pStyle w:val="PixelPlus"/>
              <w:numPr>
                <w:ilvl w:val="1"/>
                <w:numId w:val="42"/>
              </w:numPr>
              <w:spacing w:before="0" w:after="0" w:line="240" w:lineRule="auto"/>
              <w:ind w:left="604" w:hanging="257"/>
              <w:rPr>
                <w:sz w:val="18"/>
                <w:szCs w:val="18"/>
              </w:rPr>
            </w:pPr>
            <w:r w:rsidRPr="001E4D5A">
              <w:rPr>
                <w:sz w:val="18"/>
                <w:szCs w:val="18"/>
              </w:rPr>
              <w:t>полное или частичное (не менее 60%) удаление текста, с последующим замером показателей;</w:t>
            </w:r>
          </w:p>
          <w:p w:rsidR="00777D9B" w:rsidRPr="001E4D5A" w:rsidRDefault="00777D9B" w:rsidP="00777D9B">
            <w:pPr>
              <w:pStyle w:val="PixelPlus"/>
              <w:numPr>
                <w:ilvl w:val="1"/>
                <w:numId w:val="42"/>
              </w:numPr>
              <w:spacing w:before="0" w:after="0" w:line="240" w:lineRule="auto"/>
              <w:ind w:left="604" w:hanging="257"/>
              <w:rPr>
                <w:sz w:val="18"/>
                <w:szCs w:val="18"/>
              </w:rPr>
            </w:pPr>
            <w:r w:rsidRPr="001E4D5A">
              <w:rPr>
                <w:sz w:val="18"/>
                <w:szCs w:val="18"/>
              </w:rPr>
              <w:t>проверка качества оптимизации текста через тестовый инструмент «</w:t>
            </w:r>
            <w:hyperlink r:id="rId86" w:history="1">
              <w:r w:rsidRPr="001E4D5A">
                <w:rPr>
                  <w:rStyle w:val="a8"/>
                  <w:sz w:val="18"/>
                  <w:szCs w:val="18"/>
                </w:rPr>
                <w:t xml:space="preserve">Проверка нахождения отрезков текста в выдаче </w:t>
              </w:r>
              <w:proofErr w:type="spellStart"/>
              <w:r w:rsidRPr="001E4D5A">
                <w:rPr>
                  <w:rStyle w:val="a8"/>
                  <w:sz w:val="18"/>
                  <w:szCs w:val="18"/>
                </w:rPr>
                <w:t>Яндекса</w:t>
              </w:r>
              <w:proofErr w:type="spellEnd"/>
            </w:hyperlink>
            <w:r w:rsidRPr="001E4D5A">
              <w:rPr>
                <w:sz w:val="18"/>
                <w:szCs w:val="18"/>
              </w:rPr>
              <w:t>»;</w:t>
            </w:r>
          </w:p>
          <w:p w:rsidR="00777D9B" w:rsidRPr="001E4D5A" w:rsidRDefault="00777D9B" w:rsidP="00777D9B">
            <w:pPr>
              <w:pStyle w:val="PixelPlus"/>
              <w:numPr>
                <w:ilvl w:val="1"/>
                <w:numId w:val="42"/>
              </w:numPr>
              <w:spacing w:before="0" w:after="0" w:line="240" w:lineRule="auto"/>
              <w:ind w:left="604" w:hanging="257"/>
              <w:rPr>
                <w:sz w:val="18"/>
                <w:szCs w:val="18"/>
              </w:rPr>
            </w:pPr>
            <w:r w:rsidRPr="001E4D5A">
              <w:rPr>
                <w:sz w:val="18"/>
                <w:szCs w:val="18"/>
              </w:rPr>
              <w:t>оценка риска наложения фильтра «Баден-Баден» через сервис «</w:t>
            </w:r>
            <w:hyperlink r:id="rId87" w:history="1">
              <w:r w:rsidRPr="001E4D5A">
                <w:rPr>
                  <w:rStyle w:val="a8"/>
                  <w:sz w:val="18"/>
                  <w:szCs w:val="18"/>
                </w:rPr>
                <w:t>Тургенев</w:t>
              </w:r>
            </w:hyperlink>
            <w:r w:rsidRPr="001E4D5A">
              <w:rPr>
                <w:sz w:val="18"/>
                <w:szCs w:val="18"/>
              </w:rPr>
              <w:t>»;</w:t>
            </w:r>
          </w:p>
          <w:p w:rsidR="00777D9B" w:rsidRPr="001E4D5A" w:rsidRDefault="00777D9B" w:rsidP="00777D9B">
            <w:pPr>
              <w:pStyle w:val="PixelPlus"/>
              <w:numPr>
                <w:ilvl w:val="0"/>
                <w:numId w:val="42"/>
              </w:numPr>
              <w:spacing w:before="0" w:after="0" w:line="240" w:lineRule="auto"/>
              <w:ind w:left="321" w:hanging="257"/>
              <w:rPr>
                <w:sz w:val="18"/>
                <w:szCs w:val="18"/>
              </w:rPr>
            </w:pPr>
            <w:proofErr w:type="spellStart"/>
            <w:r w:rsidRPr="001E4D5A">
              <w:rPr>
                <w:sz w:val="18"/>
                <w:szCs w:val="18"/>
              </w:rPr>
              <w:t>пост-апдейтная</w:t>
            </w:r>
            <w:proofErr w:type="spellEnd"/>
            <w:r w:rsidRPr="001E4D5A">
              <w:rPr>
                <w:sz w:val="18"/>
                <w:szCs w:val="18"/>
              </w:rPr>
              <w:t xml:space="preserve"> аналитика проведенных работ в первый месяц.</w:t>
            </w:r>
          </w:p>
        </w:tc>
        <w:tc>
          <w:tcPr>
            <w:tcW w:w="340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:rsidR="00777D9B" w:rsidRPr="001E4D5A" w:rsidRDefault="00777D9B" w:rsidP="00562494">
            <w:pPr>
              <w:pStyle w:val="PixelPlus"/>
              <w:spacing w:before="0" w:after="0" w:line="240" w:lineRule="auto"/>
              <w:rPr>
                <w:sz w:val="18"/>
                <w:szCs w:val="18"/>
                <w:lang w:eastAsia="ru-RU"/>
              </w:rPr>
            </w:pPr>
          </w:p>
        </w:tc>
      </w:tr>
      <w:tr w:rsidR="009E5F97" w:rsidRPr="001E4D5A" w:rsidTr="00785604">
        <w:trPr>
          <w:trHeight w:val="300"/>
        </w:trPr>
        <w:tc>
          <w:tcPr>
            <w:tcW w:w="32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E5F97" w:rsidRPr="001E4D5A" w:rsidRDefault="009E5F97" w:rsidP="00562494">
            <w:pPr>
              <w:pStyle w:val="PixelPlus"/>
              <w:spacing w:before="0" w:after="0" w:line="240" w:lineRule="auto"/>
              <w:jc w:val="left"/>
              <w:rPr>
                <w:sz w:val="18"/>
                <w:szCs w:val="18"/>
              </w:rPr>
            </w:pPr>
          </w:p>
        </w:tc>
        <w:tc>
          <w:tcPr>
            <w:tcW w:w="963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9E5F97" w:rsidRPr="001E4D5A" w:rsidRDefault="009E5F97" w:rsidP="009E5F97">
            <w:pPr>
              <w:pStyle w:val="PixelPlus"/>
              <w:numPr>
                <w:ilvl w:val="0"/>
                <w:numId w:val="42"/>
              </w:numPr>
              <w:spacing w:before="0" w:after="0" w:line="240" w:lineRule="auto"/>
              <w:ind w:left="321" w:hanging="284"/>
              <w:rPr>
                <w:sz w:val="18"/>
                <w:szCs w:val="18"/>
              </w:rPr>
            </w:pPr>
            <w:r w:rsidRPr="001E4D5A">
              <w:rPr>
                <w:sz w:val="18"/>
                <w:szCs w:val="18"/>
              </w:rPr>
              <w:t xml:space="preserve">сбор данных по всем запросам из </w:t>
            </w:r>
            <w:proofErr w:type="spellStart"/>
            <w:r w:rsidRPr="001E4D5A">
              <w:rPr>
                <w:sz w:val="18"/>
                <w:szCs w:val="18"/>
              </w:rPr>
              <w:t>Яндекс</w:t>
            </w:r>
            <w:proofErr w:type="spellEnd"/>
            <w:r w:rsidRPr="001E4D5A">
              <w:rPr>
                <w:sz w:val="18"/>
                <w:szCs w:val="18"/>
              </w:rPr>
              <w:t xml:space="preserve"> Метрики и распределения;</w:t>
            </w:r>
          </w:p>
          <w:p w:rsidR="009E5F97" w:rsidRPr="001E4D5A" w:rsidRDefault="009E5F97" w:rsidP="009E5F97">
            <w:pPr>
              <w:pStyle w:val="PixelPlus"/>
              <w:numPr>
                <w:ilvl w:val="0"/>
                <w:numId w:val="42"/>
              </w:numPr>
              <w:spacing w:before="0" w:after="0" w:line="240" w:lineRule="auto"/>
              <w:ind w:left="321" w:hanging="284"/>
              <w:rPr>
                <w:sz w:val="18"/>
                <w:szCs w:val="18"/>
              </w:rPr>
            </w:pPr>
            <w:r w:rsidRPr="001E4D5A">
              <w:rPr>
                <w:sz w:val="18"/>
                <w:szCs w:val="18"/>
              </w:rPr>
              <w:t>сбор позиций и частотности по всем запросам;</w:t>
            </w:r>
          </w:p>
          <w:p w:rsidR="009E5F97" w:rsidRPr="001E4D5A" w:rsidRDefault="009E5F97" w:rsidP="009E5F97">
            <w:pPr>
              <w:pStyle w:val="PixelPlus"/>
              <w:numPr>
                <w:ilvl w:val="0"/>
                <w:numId w:val="42"/>
              </w:numPr>
              <w:spacing w:before="0" w:after="0" w:line="240" w:lineRule="auto"/>
              <w:ind w:left="321" w:hanging="284"/>
              <w:rPr>
                <w:sz w:val="18"/>
                <w:szCs w:val="18"/>
              </w:rPr>
            </w:pPr>
            <w:r w:rsidRPr="001E4D5A">
              <w:rPr>
                <w:sz w:val="18"/>
                <w:szCs w:val="18"/>
              </w:rPr>
              <w:t xml:space="preserve">группировка запросов по совпадению </w:t>
            </w:r>
            <w:proofErr w:type="gramStart"/>
            <w:r w:rsidRPr="001E4D5A">
              <w:rPr>
                <w:sz w:val="18"/>
                <w:szCs w:val="18"/>
              </w:rPr>
              <w:t>релевантного</w:t>
            </w:r>
            <w:proofErr w:type="gramEnd"/>
            <w:r w:rsidRPr="001E4D5A">
              <w:rPr>
                <w:sz w:val="18"/>
                <w:szCs w:val="18"/>
              </w:rPr>
              <w:t xml:space="preserve"> </w:t>
            </w:r>
            <w:r w:rsidRPr="001E4D5A">
              <w:rPr>
                <w:sz w:val="18"/>
                <w:szCs w:val="18"/>
                <w:lang w:val="en-US"/>
              </w:rPr>
              <w:t>URL</w:t>
            </w:r>
            <w:r w:rsidRPr="001E4D5A">
              <w:rPr>
                <w:sz w:val="18"/>
                <w:szCs w:val="18"/>
              </w:rPr>
              <w:t>;</w:t>
            </w:r>
          </w:p>
          <w:p w:rsidR="009E5F97" w:rsidRPr="001E4D5A" w:rsidRDefault="009E5F97" w:rsidP="009E5F97">
            <w:pPr>
              <w:pStyle w:val="PixelPlus"/>
              <w:numPr>
                <w:ilvl w:val="0"/>
                <w:numId w:val="42"/>
              </w:numPr>
              <w:spacing w:before="0" w:after="0" w:line="240" w:lineRule="auto"/>
              <w:ind w:left="321" w:hanging="284"/>
              <w:rPr>
                <w:sz w:val="18"/>
                <w:szCs w:val="18"/>
              </w:rPr>
            </w:pPr>
            <w:r w:rsidRPr="001E4D5A">
              <w:rPr>
                <w:sz w:val="18"/>
                <w:szCs w:val="18"/>
              </w:rPr>
              <w:t>вычленение кластеров, содержащих ВЧ-СЧ запросы;</w:t>
            </w:r>
          </w:p>
          <w:p w:rsidR="009E5F97" w:rsidRPr="001E4D5A" w:rsidRDefault="009E5F97" w:rsidP="009E5F97">
            <w:pPr>
              <w:pStyle w:val="PixelPlus"/>
              <w:numPr>
                <w:ilvl w:val="0"/>
                <w:numId w:val="42"/>
              </w:numPr>
              <w:spacing w:before="0" w:after="0" w:line="240" w:lineRule="auto"/>
              <w:ind w:left="321" w:hanging="284"/>
              <w:rPr>
                <w:sz w:val="18"/>
                <w:szCs w:val="18"/>
              </w:rPr>
            </w:pPr>
            <w:r w:rsidRPr="001E4D5A">
              <w:rPr>
                <w:sz w:val="18"/>
                <w:szCs w:val="18"/>
              </w:rPr>
              <w:t xml:space="preserve">интеграция кластеров в группы </w:t>
            </w:r>
            <w:proofErr w:type="spellStart"/>
            <w:r w:rsidRPr="001E4D5A">
              <w:rPr>
                <w:sz w:val="18"/>
                <w:szCs w:val="18"/>
              </w:rPr>
              <w:t>Яндекс</w:t>
            </w:r>
            <w:proofErr w:type="spellEnd"/>
            <w:r w:rsidRPr="001E4D5A">
              <w:rPr>
                <w:sz w:val="18"/>
                <w:szCs w:val="18"/>
              </w:rPr>
              <w:t xml:space="preserve"> </w:t>
            </w:r>
            <w:proofErr w:type="spellStart"/>
            <w:r w:rsidRPr="001E4D5A">
              <w:rPr>
                <w:sz w:val="18"/>
                <w:szCs w:val="18"/>
              </w:rPr>
              <w:t>Вебмастер</w:t>
            </w:r>
            <w:proofErr w:type="spellEnd"/>
            <w:r w:rsidRPr="001E4D5A">
              <w:rPr>
                <w:sz w:val="18"/>
                <w:szCs w:val="18"/>
              </w:rPr>
              <w:t xml:space="preserve"> для получения данных о массиве запросов входящих в кластер с ВЧ-СЧ запросами;</w:t>
            </w:r>
          </w:p>
          <w:p w:rsidR="009E5F97" w:rsidRPr="001E4D5A" w:rsidRDefault="009E5F97" w:rsidP="009E5F97">
            <w:pPr>
              <w:pStyle w:val="PixelPlus"/>
              <w:numPr>
                <w:ilvl w:val="0"/>
                <w:numId w:val="42"/>
              </w:numPr>
              <w:spacing w:before="0" w:after="0" w:line="240" w:lineRule="auto"/>
              <w:ind w:left="321" w:hanging="284"/>
              <w:rPr>
                <w:sz w:val="18"/>
                <w:szCs w:val="18"/>
              </w:rPr>
            </w:pPr>
            <w:r w:rsidRPr="001E4D5A">
              <w:rPr>
                <w:sz w:val="18"/>
                <w:szCs w:val="18"/>
              </w:rPr>
              <w:t xml:space="preserve">формирование гипотез и страниц для внесения безопасных изменений для влияния на CTR, способных положительно повлиять на видимость и </w:t>
            </w:r>
            <w:proofErr w:type="spellStart"/>
            <w:r w:rsidRPr="001E4D5A">
              <w:rPr>
                <w:sz w:val="18"/>
                <w:szCs w:val="18"/>
              </w:rPr>
              <w:t>кликабельность</w:t>
            </w:r>
            <w:proofErr w:type="spellEnd"/>
            <w:r w:rsidRPr="001E4D5A">
              <w:rPr>
                <w:sz w:val="18"/>
                <w:szCs w:val="18"/>
              </w:rPr>
              <w:t xml:space="preserve"> по запросам;</w:t>
            </w:r>
          </w:p>
          <w:p w:rsidR="009E5F97" w:rsidRPr="001E4D5A" w:rsidRDefault="009E5F97" w:rsidP="009E5F97">
            <w:pPr>
              <w:pStyle w:val="PixelPlus"/>
              <w:numPr>
                <w:ilvl w:val="0"/>
                <w:numId w:val="42"/>
              </w:numPr>
              <w:spacing w:before="0" w:after="0" w:line="240" w:lineRule="auto"/>
              <w:ind w:left="321" w:hanging="284"/>
              <w:rPr>
                <w:sz w:val="18"/>
                <w:szCs w:val="18"/>
              </w:rPr>
            </w:pPr>
            <w:r w:rsidRPr="001E4D5A">
              <w:rPr>
                <w:sz w:val="18"/>
                <w:szCs w:val="18"/>
              </w:rPr>
              <w:t>внедрение корректировок на сайт;</w:t>
            </w:r>
          </w:p>
          <w:p w:rsidR="009E5F97" w:rsidRPr="001E4D5A" w:rsidRDefault="009E5F97" w:rsidP="009E5F97">
            <w:pPr>
              <w:pStyle w:val="PixelPlus"/>
              <w:numPr>
                <w:ilvl w:val="0"/>
                <w:numId w:val="42"/>
              </w:numPr>
              <w:spacing w:before="0" w:after="0" w:line="240" w:lineRule="auto"/>
              <w:ind w:left="321" w:hanging="284"/>
              <w:rPr>
                <w:sz w:val="18"/>
                <w:szCs w:val="18"/>
              </w:rPr>
            </w:pPr>
            <w:r w:rsidRPr="001E4D5A">
              <w:rPr>
                <w:sz w:val="18"/>
                <w:szCs w:val="18"/>
              </w:rPr>
              <w:t xml:space="preserve">получение знака официальности на выдаче </w:t>
            </w:r>
            <w:proofErr w:type="spellStart"/>
            <w:r w:rsidRPr="001E4D5A">
              <w:rPr>
                <w:sz w:val="18"/>
                <w:szCs w:val="18"/>
              </w:rPr>
              <w:t>Яндекса</w:t>
            </w:r>
            <w:proofErr w:type="spellEnd"/>
            <w:r w:rsidRPr="001E4D5A">
              <w:rPr>
                <w:sz w:val="18"/>
                <w:szCs w:val="18"/>
              </w:rPr>
              <w:t>;</w:t>
            </w:r>
          </w:p>
          <w:p w:rsidR="009E5F97" w:rsidRPr="001E4D5A" w:rsidRDefault="009E5F97" w:rsidP="009E5F97">
            <w:pPr>
              <w:pStyle w:val="PixelPlus"/>
              <w:numPr>
                <w:ilvl w:val="0"/>
                <w:numId w:val="42"/>
              </w:numPr>
              <w:spacing w:before="0" w:after="0" w:line="240" w:lineRule="auto"/>
              <w:ind w:left="321" w:hanging="257"/>
              <w:rPr>
                <w:sz w:val="18"/>
                <w:szCs w:val="18"/>
              </w:rPr>
            </w:pPr>
            <w:r w:rsidRPr="001E4D5A">
              <w:rPr>
                <w:sz w:val="18"/>
                <w:szCs w:val="18"/>
              </w:rPr>
              <w:t xml:space="preserve">внедрение </w:t>
            </w:r>
            <w:proofErr w:type="spellStart"/>
            <w:r w:rsidRPr="001E4D5A">
              <w:rPr>
                <w:sz w:val="18"/>
                <w:szCs w:val="18"/>
              </w:rPr>
              <w:t>микроразметки</w:t>
            </w:r>
            <w:proofErr w:type="spellEnd"/>
            <w:r w:rsidRPr="001E4D5A">
              <w:rPr>
                <w:sz w:val="18"/>
                <w:szCs w:val="18"/>
              </w:rPr>
              <w:t xml:space="preserve"> для карточек товаров: </w:t>
            </w:r>
            <w:proofErr w:type="spellStart"/>
            <w:r w:rsidRPr="001E4D5A">
              <w:rPr>
                <w:sz w:val="18"/>
                <w:szCs w:val="18"/>
              </w:rPr>
              <w:t>Product</w:t>
            </w:r>
            <w:proofErr w:type="spellEnd"/>
            <w:r w:rsidRPr="001E4D5A">
              <w:rPr>
                <w:sz w:val="18"/>
                <w:szCs w:val="18"/>
              </w:rPr>
              <w:t>.</w:t>
            </w:r>
          </w:p>
        </w:tc>
        <w:tc>
          <w:tcPr>
            <w:tcW w:w="340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:rsidR="009E5F97" w:rsidRPr="001E4D5A" w:rsidRDefault="009E5F97" w:rsidP="00562494">
            <w:pPr>
              <w:pStyle w:val="PixelPlus"/>
              <w:spacing w:before="0" w:after="0" w:line="240" w:lineRule="auto"/>
              <w:rPr>
                <w:sz w:val="18"/>
                <w:szCs w:val="18"/>
                <w:lang w:eastAsia="ru-RU"/>
              </w:rPr>
            </w:pPr>
          </w:p>
        </w:tc>
      </w:tr>
      <w:tr w:rsidR="00777D9B" w:rsidRPr="001E4D5A" w:rsidTr="00785604">
        <w:trPr>
          <w:trHeight w:val="300"/>
        </w:trPr>
        <w:tc>
          <w:tcPr>
            <w:tcW w:w="32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77D9B" w:rsidRPr="001E4D5A" w:rsidRDefault="00777D9B" w:rsidP="00562494">
            <w:pPr>
              <w:pStyle w:val="PixelPlus"/>
              <w:spacing w:before="0" w:after="0" w:line="240" w:lineRule="auto"/>
              <w:jc w:val="left"/>
              <w:rPr>
                <w:sz w:val="18"/>
                <w:szCs w:val="18"/>
              </w:rPr>
            </w:pPr>
            <w:r w:rsidRPr="001E4D5A">
              <w:rPr>
                <w:sz w:val="18"/>
                <w:szCs w:val="18"/>
              </w:rPr>
              <w:t>Аналитика трафика</w:t>
            </w:r>
          </w:p>
        </w:tc>
        <w:tc>
          <w:tcPr>
            <w:tcW w:w="963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77D9B" w:rsidRPr="001E4D5A" w:rsidRDefault="00777D9B" w:rsidP="00777D9B">
            <w:pPr>
              <w:pStyle w:val="PixelPlus"/>
              <w:numPr>
                <w:ilvl w:val="0"/>
                <w:numId w:val="42"/>
              </w:numPr>
              <w:spacing w:before="0" w:after="0" w:line="240" w:lineRule="auto"/>
              <w:ind w:left="321" w:hanging="257"/>
              <w:rPr>
                <w:sz w:val="18"/>
                <w:szCs w:val="18"/>
              </w:rPr>
            </w:pPr>
            <w:r w:rsidRPr="001E4D5A">
              <w:rPr>
                <w:sz w:val="18"/>
                <w:szCs w:val="18"/>
              </w:rPr>
              <w:t>контроль и аналитика страниц, потерявших трафик из-за проседания позиций по трафиковым запросам;</w:t>
            </w:r>
          </w:p>
          <w:p w:rsidR="00777D9B" w:rsidRPr="001E4D5A" w:rsidRDefault="00777D9B" w:rsidP="00777D9B">
            <w:pPr>
              <w:pStyle w:val="PixelPlus"/>
              <w:numPr>
                <w:ilvl w:val="0"/>
                <w:numId w:val="42"/>
              </w:numPr>
              <w:spacing w:before="0" w:after="0" w:line="240" w:lineRule="auto"/>
              <w:ind w:left="321" w:hanging="257"/>
              <w:rPr>
                <w:sz w:val="18"/>
                <w:szCs w:val="18"/>
              </w:rPr>
            </w:pPr>
            <w:r w:rsidRPr="001E4D5A">
              <w:rPr>
                <w:sz w:val="18"/>
                <w:szCs w:val="18"/>
              </w:rPr>
              <w:t>контроль и аналитика страниц, потерявших трафик по сравнению с аналогичным периодом;</w:t>
            </w:r>
          </w:p>
          <w:p w:rsidR="00777D9B" w:rsidRPr="001E4D5A" w:rsidRDefault="00777D9B" w:rsidP="00777D9B">
            <w:pPr>
              <w:pStyle w:val="PixelPlus"/>
              <w:numPr>
                <w:ilvl w:val="0"/>
                <w:numId w:val="42"/>
              </w:numPr>
              <w:spacing w:before="0" w:after="0" w:line="240" w:lineRule="auto"/>
              <w:ind w:left="321" w:hanging="257"/>
              <w:rPr>
                <w:sz w:val="18"/>
                <w:szCs w:val="18"/>
              </w:rPr>
            </w:pPr>
            <w:r w:rsidRPr="001E4D5A">
              <w:rPr>
                <w:sz w:val="18"/>
                <w:szCs w:val="18"/>
              </w:rPr>
              <w:t>формирование рекомендаций/задач по результатам аналитики.</w:t>
            </w:r>
          </w:p>
        </w:tc>
        <w:tc>
          <w:tcPr>
            <w:tcW w:w="340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:rsidR="00777D9B" w:rsidRPr="001E4D5A" w:rsidRDefault="00777D9B" w:rsidP="00562494">
            <w:pPr>
              <w:pStyle w:val="PixelPlus"/>
              <w:spacing w:before="0" w:after="0" w:line="240" w:lineRule="auto"/>
              <w:rPr>
                <w:sz w:val="18"/>
                <w:szCs w:val="18"/>
                <w:lang w:eastAsia="ru-RU"/>
              </w:rPr>
            </w:pPr>
          </w:p>
        </w:tc>
      </w:tr>
    </w:tbl>
    <w:p w:rsidR="008D413B" w:rsidRDefault="008D413B" w:rsidP="00BB7D8F">
      <w:pPr>
        <w:pStyle w:val="PixelPlus"/>
      </w:pPr>
    </w:p>
    <w:p w:rsidR="00BB7D8F" w:rsidRDefault="00785604" w:rsidP="00785604">
      <w:pPr>
        <w:pStyle w:val="2"/>
      </w:pPr>
      <w:bookmarkStart w:id="80" w:name="_Toc34326552"/>
      <w:r>
        <w:t>План работ на май 2020 г.</w:t>
      </w:r>
      <w:bookmarkEnd w:id="80"/>
    </w:p>
    <w:p w:rsidR="00F3649A" w:rsidRPr="00204059" w:rsidRDefault="00F3649A" w:rsidP="00F3649A">
      <w:pPr>
        <w:pStyle w:val="PP3"/>
      </w:pPr>
      <w:r>
        <w:t>Табл. 22. План работ на май 2020 г.</w:t>
      </w:r>
    </w:p>
    <w:tbl>
      <w:tblPr>
        <w:tblW w:w="16160" w:type="dxa"/>
        <w:tblInd w:w="-856" w:type="dxa"/>
        <w:tblLook w:val="04A0"/>
      </w:tblPr>
      <w:tblGrid>
        <w:gridCol w:w="3119"/>
        <w:gridCol w:w="11057"/>
        <w:gridCol w:w="1984"/>
      </w:tblGrid>
      <w:tr w:rsidR="004B4F14" w:rsidRPr="001E4D5A" w:rsidTr="001E5759">
        <w:trPr>
          <w:trHeight w:val="300"/>
        </w:trPr>
        <w:tc>
          <w:tcPr>
            <w:tcW w:w="31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4B083" w:themeFill="accent2" w:themeFillTint="99"/>
            <w:noWrap/>
            <w:vAlign w:val="center"/>
            <w:hideMark/>
          </w:tcPr>
          <w:p w:rsidR="004B4F14" w:rsidRPr="001E4D5A" w:rsidRDefault="004B4F14" w:rsidP="00562494">
            <w:pPr>
              <w:pStyle w:val="PixelPlus"/>
              <w:spacing w:before="0" w:line="240" w:lineRule="auto"/>
              <w:jc w:val="center"/>
              <w:rPr>
                <w:b/>
                <w:sz w:val="18"/>
                <w:szCs w:val="18"/>
                <w:lang w:eastAsia="ru-RU"/>
              </w:rPr>
            </w:pPr>
            <w:r w:rsidRPr="001E4D5A">
              <w:rPr>
                <w:b/>
                <w:sz w:val="18"/>
                <w:szCs w:val="18"/>
                <w:lang w:eastAsia="ru-RU"/>
              </w:rPr>
              <w:t>Блок работ</w:t>
            </w:r>
          </w:p>
        </w:tc>
        <w:tc>
          <w:tcPr>
            <w:tcW w:w="1105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F4B083" w:themeFill="accent2" w:themeFillTint="99"/>
            <w:noWrap/>
            <w:vAlign w:val="center"/>
            <w:hideMark/>
          </w:tcPr>
          <w:p w:rsidR="004B4F14" w:rsidRPr="001E4D5A" w:rsidRDefault="004B4F14" w:rsidP="00562494">
            <w:pPr>
              <w:pStyle w:val="PixelPlus"/>
              <w:spacing w:before="0" w:line="240" w:lineRule="auto"/>
              <w:jc w:val="center"/>
              <w:rPr>
                <w:b/>
                <w:sz w:val="18"/>
                <w:szCs w:val="18"/>
                <w:lang w:eastAsia="ru-RU"/>
              </w:rPr>
            </w:pPr>
            <w:r w:rsidRPr="001E4D5A">
              <w:rPr>
                <w:b/>
                <w:sz w:val="18"/>
                <w:szCs w:val="18"/>
                <w:lang w:eastAsia="ru-RU"/>
              </w:rPr>
              <w:t>Детализация работ</w:t>
            </w:r>
          </w:p>
        </w:tc>
        <w:tc>
          <w:tcPr>
            <w:tcW w:w="198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F4B083" w:themeFill="accent2" w:themeFillTint="99"/>
          </w:tcPr>
          <w:p w:rsidR="004B4F14" w:rsidRPr="001E4D5A" w:rsidRDefault="004B4F14" w:rsidP="00562494">
            <w:pPr>
              <w:pStyle w:val="PixelPlus"/>
              <w:spacing w:before="0" w:line="240" w:lineRule="auto"/>
              <w:jc w:val="center"/>
              <w:rPr>
                <w:b/>
                <w:sz w:val="18"/>
                <w:szCs w:val="18"/>
                <w:lang w:eastAsia="ru-RU"/>
              </w:rPr>
            </w:pPr>
            <w:r w:rsidRPr="001E4D5A">
              <w:rPr>
                <w:b/>
                <w:sz w:val="18"/>
                <w:szCs w:val="18"/>
                <w:lang w:eastAsia="ru-RU"/>
              </w:rPr>
              <w:t>Этапы работ</w:t>
            </w:r>
          </w:p>
        </w:tc>
      </w:tr>
      <w:tr w:rsidR="004B4F14" w:rsidRPr="001E4D5A" w:rsidTr="001E5759">
        <w:trPr>
          <w:trHeight w:val="300"/>
        </w:trPr>
        <w:tc>
          <w:tcPr>
            <w:tcW w:w="31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4B4F14" w:rsidRPr="001E4D5A" w:rsidRDefault="004B4F14" w:rsidP="00562494">
            <w:pPr>
              <w:pStyle w:val="PixelPlus"/>
              <w:spacing w:before="0" w:after="0" w:line="240" w:lineRule="auto"/>
              <w:jc w:val="left"/>
              <w:rPr>
                <w:sz w:val="18"/>
                <w:szCs w:val="18"/>
                <w:lang w:eastAsia="ru-RU"/>
              </w:rPr>
            </w:pPr>
            <w:r w:rsidRPr="001E4D5A">
              <w:rPr>
                <w:sz w:val="18"/>
                <w:szCs w:val="18"/>
                <w:lang w:eastAsia="ru-RU"/>
              </w:rPr>
              <w:t>Внедрение и тестирование функционала ключевых страниц и других рекомендаций</w:t>
            </w:r>
          </w:p>
        </w:tc>
        <w:tc>
          <w:tcPr>
            <w:tcW w:w="1105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4B4F14" w:rsidRPr="001E4D5A" w:rsidRDefault="004B4F14" w:rsidP="004B4F14">
            <w:pPr>
              <w:pStyle w:val="PixelPlus"/>
              <w:numPr>
                <w:ilvl w:val="0"/>
                <w:numId w:val="42"/>
              </w:numPr>
              <w:spacing w:before="0" w:after="0" w:line="240" w:lineRule="auto"/>
              <w:ind w:left="321" w:hanging="257"/>
              <w:rPr>
                <w:sz w:val="18"/>
                <w:szCs w:val="18"/>
              </w:rPr>
            </w:pPr>
            <w:r w:rsidRPr="001E4D5A">
              <w:rPr>
                <w:sz w:val="18"/>
                <w:szCs w:val="18"/>
              </w:rPr>
              <w:t>внедрение и тестирование доработок для типа страниц «Листинг»;</w:t>
            </w:r>
          </w:p>
          <w:p w:rsidR="004B4F14" w:rsidRPr="001E4D5A" w:rsidRDefault="004B4F14" w:rsidP="004B4F14">
            <w:pPr>
              <w:pStyle w:val="PixelPlus"/>
              <w:numPr>
                <w:ilvl w:val="0"/>
                <w:numId w:val="42"/>
              </w:numPr>
              <w:spacing w:before="0" w:after="0" w:line="240" w:lineRule="auto"/>
              <w:ind w:left="321" w:hanging="257"/>
              <w:rPr>
                <w:sz w:val="18"/>
                <w:szCs w:val="18"/>
              </w:rPr>
            </w:pPr>
            <w:r w:rsidRPr="001E4D5A">
              <w:rPr>
                <w:sz w:val="18"/>
                <w:szCs w:val="18"/>
              </w:rPr>
              <w:t>внедрение и тестирование доработок для типа страниц «Карточки товаров»;</w:t>
            </w:r>
          </w:p>
          <w:p w:rsidR="004B4F14" w:rsidRPr="001E4D5A" w:rsidRDefault="004B4F14" w:rsidP="004B4F14">
            <w:pPr>
              <w:pStyle w:val="PixelPlus"/>
              <w:numPr>
                <w:ilvl w:val="0"/>
                <w:numId w:val="42"/>
              </w:numPr>
              <w:spacing w:before="0" w:after="0" w:line="240" w:lineRule="auto"/>
              <w:ind w:left="321" w:hanging="257"/>
              <w:rPr>
                <w:sz w:val="18"/>
                <w:szCs w:val="18"/>
              </w:rPr>
            </w:pPr>
            <w:r w:rsidRPr="001E4D5A">
              <w:rPr>
                <w:sz w:val="18"/>
                <w:szCs w:val="18"/>
              </w:rPr>
              <w:t>внедрение и тестирование доработок для главной страницы;</w:t>
            </w:r>
          </w:p>
          <w:p w:rsidR="004B4F14" w:rsidRDefault="004B4F14" w:rsidP="004B4F14">
            <w:pPr>
              <w:pStyle w:val="PixelPlus"/>
              <w:numPr>
                <w:ilvl w:val="0"/>
                <w:numId w:val="42"/>
              </w:numPr>
              <w:spacing w:before="0" w:after="0" w:line="240" w:lineRule="auto"/>
              <w:ind w:left="321" w:hanging="257"/>
              <w:rPr>
                <w:sz w:val="18"/>
                <w:szCs w:val="18"/>
              </w:rPr>
            </w:pPr>
            <w:r w:rsidRPr="001E4D5A">
              <w:rPr>
                <w:sz w:val="18"/>
                <w:szCs w:val="18"/>
              </w:rPr>
              <w:t>внедрение и тестирование дораб</w:t>
            </w:r>
            <w:r w:rsidR="00247226">
              <w:rPr>
                <w:sz w:val="18"/>
                <w:szCs w:val="18"/>
              </w:rPr>
              <w:t>оток для детального описания КП;</w:t>
            </w:r>
          </w:p>
          <w:p w:rsidR="00247226" w:rsidRPr="001E4D5A" w:rsidRDefault="00247226" w:rsidP="004B4F14">
            <w:pPr>
              <w:pStyle w:val="PixelPlus"/>
              <w:numPr>
                <w:ilvl w:val="0"/>
                <w:numId w:val="42"/>
              </w:numPr>
              <w:spacing w:before="0" w:after="0" w:line="240" w:lineRule="auto"/>
              <w:ind w:left="321" w:hanging="257"/>
              <w:rPr>
                <w:sz w:val="18"/>
                <w:szCs w:val="18"/>
              </w:rPr>
            </w:pPr>
            <w:r w:rsidRPr="001E4D5A">
              <w:rPr>
                <w:sz w:val="18"/>
                <w:szCs w:val="18"/>
              </w:rPr>
              <w:t>корректировка и настройка целей для микр</w:t>
            </w:r>
            <w:proofErr w:type="gramStart"/>
            <w:r w:rsidRPr="001E4D5A">
              <w:rPr>
                <w:sz w:val="18"/>
                <w:szCs w:val="18"/>
              </w:rPr>
              <w:t>о-</w:t>
            </w:r>
            <w:proofErr w:type="gramEnd"/>
            <w:r w:rsidRPr="001E4D5A">
              <w:rPr>
                <w:sz w:val="18"/>
                <w:szCs w:val="18"/>
              </w:rPr>
              <w:t xml:space="preserve"> и </w:t>
            </w:r>
            <w:proofErr w:type="spellStart"/>
            <w:r w:rsidRPr="001E4D5A">
              <w:rPr>
                <w:sz w:val="18"/>
                <w:szCs w:val="18"/>
              </w:rPr>
              <w:t>макроконверсий</w:t>
            </w:r>
            <w:proofErr w:type="spellEnd"/>
            <w:r w:rsidRPr="001E4D5A">
              <w:rPr>
                <w:sz w:val="18"/>
                <w:szCs w:val="18"/>
              </w:rPr>
              <w:t xml:space="preserve"> на основании внесенных коррект</w:t>
            </w:r>
            <w:r>
              <w:rPr>
                <w:sz w:val="18"/>
                <w:szCs w:val="18"/>
              </w:rPr>
              <w:t>ировок на ключевые типы страниц.</w:t>
            </w:r>
          </w:p>
          <w:p w:rsidR="004B4F14" w:rsidRPr="001E4D5A" w:rsidRDefault="004B4F14" w:rsidP="00562494">
            <w:pPr>
              <w:pStyle w:val="PixelPlus"/>
              <w:spacing w:before="0" w:after="0" w:line="240" w:lineRule="auto"/>
              <w:rPr>
                <w:sz w:val="18"/>
                <w:szCs w:val="18"/>
              </w:rPr>
            </w:pPr>
          </w:p>
        </w:tc>
        <w:tc>
          <w:tcPr>
            <w:tcW w:w="198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:rsidR="004B4F14" w:rsidRPr="001E4D5A" w:rsidRDefault="004B4F14" w:rsidP="004B4F14">
            <w:pPr>
              <w:pStyle w:val="PixelPlus"/>
              <w:numPr>
                <w:ilvl w:val="0"/>
                <w:numId w:val="42"/>
              </w:numPr>
              <w:spacing w:before="0" w:after="0" w:line="240" w:lineRule="auto"/>
              <w:ind w:left="173" w:hanging="142"/>
              <w:rPr>
                <w:sz w:val="18"/>
                <w:szCs w:val="18"/>
                <w:lang w:eastAsia="ru-RU"/>
              </w:rPr>
            </w:pPr>
            <w:r w:rsidRPr="001E4D5A">
              <w:rPr>
                <w:sz w:val="18"/>
                <w:szCs w:val="18"/>
                <w:lang w:eastAsia="ru-RU"/>
              </w:rPr>
              <w:t>верстка и программирование;</w:t>
            </w:r>
          </w:p>
          <w:p w:rsidR="004B4F14" w:rsidRPr="001E4D5A" w:rsidRDefault="00E37ACD" w:rsidP="004B4F14">
            <w:pPr>
              <w:pStyle w:val="PixelPlus"/>
              <w:numPr>
                <w:ilvl w:val="0"/>
                <w:numId w:val="42"/>
              </w:numPr>
              <w:spacing w:before="0" w:after="0" w:line="240" w:lineRule="auto"/>
              <w:ind w:left="173" w:hanging="142"/>
              <w:rPr>
                <w:sz w:val="18"/>
                <w:szCs w:val="18"/>
                <w:lang w:eastAsia="ru-RU"/>
              </w:rPr>
            </w:pPr>
            <w:r w:rsidRPr="001E4D5A">
              <w:rPr>
                <w:sz w:val="18"/>
                <w:szCs w:val="18"/>
                <w:lang w:eastAsia="ru-RU"/>
              </w:rPr>
              <w:t>тестирование</w:t>
            </w:r>
            <w:r>
              <w:rPr>
                <w:sz w:val="18"/>
                <w:szCs w:val="18"/>
                <w:lang w:eastAsia="ru-RU"/>
              </w:rPr>
              <w:t xml:space="preserve"> корректности внесения доработок</w:t>
            </w:r>
            <w:proofErr w:type="gramStart"/>
            <w:r w:rsidRPr="001E4D5A">
              <w:rPr>
                <w:sz w:val="18"/>
                <w:szCs w:val="18"/>
                <w:lang w:eastAsia="ru-RU"/>
              </w:rPr>
              <w:t>.</w:t>
            </w:r>
            <w:r w:rsidR="004B4F14" w:rsidRPr="001E4D5A">
              <w:rPr>
                <w:sz w:val="18"/>
                <w:szCs w:val="18"/>
                <w:lang w:eastAsia="ru-RU"/>
              </w:rPr>
              <w:t>.</w:t>
            </w:r>
            <w:proofErr w:type="gramEnd"/>
          </w:p>
        </w:tc>
      </w:tr>
      <w:tr w:rsidR="004B4F14" w:rsidRPr="001E4D5A" w:rsidTr="001E5759">
        <w:trPr>
          <w:trHeight w:val="300"/>
        </w:trPr>
        <w:tc>
          <w:tcPr>
            <w:tcW w:w="31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4B4F14" w:rsidRPr="001E4D5A" w:rsidRDefault="004B4F14" w:rsidP="00562494">
            <w:pPr>
              <w:pStyle w:val="PixelPlus"/>
              <w:spacing w:before="0" w:after="0" w:line="240" w:lineRule="auto"/>
              <w:jc w:val="left"/>
              <w:rPr>
                <w:sz w:val="18"/>
                <w:szCs w:val="18"/>
              </w:rPr>
            </w:pPr>
            <w:proofErr w:type="spellStart"/>
            <w:r w:rsidRPr="001E4D5A">
              <w:rPr>
                <w:sz w:val="18"/>
                <w:szCs w:val="18"/>
              </w:rPr>
              <w:t>Пост-апдейтная</w:t>
            </w:r>
            <w:proofErr w:type="spellEnd"/>
            <w:r w:rsidRPr="001E4D5A">
              <w:rPr>
                <w:sz w:val="18"/>
                <w:szCs w:val="18"/>
              </w:rPr>
              <w:t xml:space="preserve"> аналитика</w:t>
            </w:r>
          </w:p>
        </w:tc>
        <w:tc>
          <w:tcPr>
            <w:tcW w:w="1105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4B4F14" w:rsidRPr="001E4D5A" w:rsidRDefault="004B4F14" w:rsidP="004B4F14">
            <w:pPr>
              <w:pStyle w:val="PixelPlus"/>
              <w:numPr>
                <w:ilvl w:val="0"/>
                <w:numId w:val="42"/>
              </w:numPr>
              <w:spacing w:before="0" w:after="0" w:line="240" w:lineRule="auto"/>
              <w:ind w:left="321" w:hanging="284"/>
              <w:rPr>
                <w:sz w:val="18"/>
                <w:szCs w:val="18"/>
              </w:rPr>
            </w:pPr>
            <w:r w:rsidRPr="001E4D5A">
              <w:rPr>
                <w:sz w:val="18"/>
                <w:szCs w:val="18"/>
              </w:rPr>
              <w:t>последовательная оценка статистики поведения пользователей на сайте до и после внесения каждой из значимых доработок;</w:t>
            </w:r>
          </w:p>
          <w:p w:rsidR="004B4F14" w:rsidRPr="001E4D5A" w:rsidRDefault="004B4F14" w:rsidP="004B4F14">
            <w:pPr>
              <w:pStyle w:val="PixelPlus"/>
              <w:numPr>
                <w:ilvl w:val="0"/>
                <w:numId w:val="42"/>
              </w:numPr>
              <w:spacing w:before="0" w:after="0" w:line="240" w:lineRule="auto"/>
              <w:ind w:left="321" w:hanging="284"/>
              <w:rPr>
                <w:sz w:val="18"/>
                <w:szCs w:val="18"/>
              </w:rPr>
            </w:pPr>
            <w:r w:rsidRPr="001E4D5A">
              <w:rPr>
                <w:sz w:val="18"/>
                <w:szCs w:val="18"/>
              </w:rPr>
              <w:t>оценка роста трафика, и корректировка плана дальнейшего продвижения сайта;</w:t>
            </w:r>
          </w:p>
          <w:p w:rsidR="004B4F14" w:rsidRPr="001E4D5A" w:rsidRDefault="004B4F14" w:rsidP="004B4F14">
            <w:pPr>
              <w:pStyle w:val="PixelPlus"/>
              <w:numPr>
                <w:ilvl w:val="0"/>
                <w:numId w:val="42"/>
              </w:numPr>
              <w:spacing w:before="0" w:after="0" w:line="240" w:lineRule="auto"/>
              <w:ind w:left="321" w:hanging="284"/>
              <w:rPr>
                <w:sz w:val="18"/>
                <w:szCs w:val="18"/>
              </w:rPr>
            </w:pPr>
            <w:r w:rsidRPr="001E4D5A">
              <w:rPr>
                <w:sz w:val="18"/>
                <w:szCs w:val="18"/>
              </w:rPr>
              <w:t>оценка количества целевых визитов, и корректировка плана дальнейшего продвижения сайта;</w:t>
            </w:r>
          </w:p>
          <w:p w:rsidR="004B4F14" w:rsidRPr="001E4D5A" w:rsidRDefault="004B4F14" w:rsidP="004B4F14">
            <w:pPr>
              <w:pStyle w:val="PixelPlus"/>
              <w:numPr>
                <w:ilvl w:val="0"/>
                <w:numId w:val="42"/>
              </w:numPr>
              <w:spacing w:before="0" w:after="0" w:line="240" w:lineRule="auto"/>
              <w:ind w:left="321" w:hanging="284"/>
              <w:rPr>
                <w:sz w:val="18"/>
                <w:szCs w:val="18"/>
              </w:rPr>
            </w:pPr>
            <w:r w:rsidRPr="001E4D5A">
              <w:rPr>
                <w:sz w:val="18"/>
                <w:szCs w:val="18"/>
              </w:rPr>
              <w:t>оценка эффективности внедрения доработок.</w:t>
            </w:r>
          </w:p>
        </w:tc>
        <w:tc>
          <w:tcPr>
            <w:tcW w:w="198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:rsidR="004B4F14" w:rsidRPr="001E4D5A" w:rsidRDefault="004B4F14" w:rsidP="00562494">
            <w:pPr>
              <w:pStyle w:val="PixelPlus"/>
              <w:spacing w:before="0" w:after="0" w:line="240" w:lineRule="auto"/>
              <w:rPr>
                <w:sz w:val="18"/>
                <w:szCs w:val="18"/>
                <w:lang w:eastAsia="ru-RU"/>
              </w:rPr>
            </w:pPr>
          </w:p>
        </w:tc>
      </w:tr>
      <w:tr w:rsidR="004B4F14" w:rsidRPr="001E4D5A" w:rsidTr="001E5759">
        <w:trPr>
          <w:trHeight w:val="300"/>
        </w:trPr>
        <w:tc>
          <w:tcPr>
            <w:tcW w:w="31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4B4F14" w:rsidRPr="001E4D5A" w:rsidRDefault="004B4F14" w:rsidP="00562494">
            <w:pPr>
              <w:pStyle w:val="PixelPlus"/>
              <w:spacing w:before="0" w:after="0" w:line="240" w:lineRule="auto"/>
              <w:jc w:val="left"/>
              <w:rPr>
                <w:sz w:val="18"/>
                <w:szCs w:val="18"/>
              </w:rPr>
            </w:pPr>
            <w:r w:rsidRPr="001E4D5A">
              <w:rPr>
                <w:sz w:val="18"/>
                <w:szCs w:val="18"/>
              </w:rPr>
              <w:t>Проведение работ по наращиванию ссылочной массы</w:t>
            </w:r>
          </w:p>
        </w:tc>
        <w:tc>
          <w:tcPr>
            <w:tcW w:w="1105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4B4F14" w:rsidRPr="001E4D5A" w:rsidRDefault="004B4F14" w:rsidP="004B4F14">
            <w:pPr>
              <w:pStyle w:val="PixelPlus"/>
              <w:numPr>
                <w:ilvl w:val="0"/>
                <w:numId w:val="42"/>
              </w:numPr>
              <w:spacing w:before="0" w:after="0" w:line="240" w:lineRule="auto"/>
              <w:ind w:left="321" w:hanging="284"/>
              <w:rPr>
                <w:sz w:val="18"/>
                <w:szCs w:val="18"/>
              </w:rPr>
            </w:pPr>
            <w:r w:rsidRPr="001E4D5A">
              <w:rPr>
                <w:sz w:val="18"/>
                <w:szCs w:val="18"/>
              </w:rPr>
              <w:t>проведение работ по наращиванию ссылочной массы.</w:t>
            </w:r>
          </w:p>
        </w:tc>
        <w:tc>
          <w:tcPr>
            <w:tcW w:w="198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:rsidR="004B4F14" w:rsidRPr="001E4D5A" w:rsidRDefault="004B4F14" w:rsidP="00562494">
            <w:pPr>
              <w:pStyle w:val="PixelPlus"/>
              <w:spacing w:before="0" w:after="0" w:line="240" w:lineRule="auto"/>
              <w:rPr>
                <w:sz w:val="18"/>
                <w:szCs w:val="18"/>
                <w:lang w:eastAsia="ru-RU"/>
              </w:rPr>
            </w:pPr>
          </w:p>
        </w:tc>
      </w:tr>
      <w:tr w:rsidR="004B4F14" w:rsidRPr="001E4D5A" w:rsidTr="001E5759">
        <w:trPr>
          <w:trHeight w:val="300"/>
        </w:trPr>
        <w:tc>
          <w:tcPr>
            <w:tcW w:w="31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4B4F14" w:rsidRPr="001E4D5A" w:rsidRDefault="004B4F14" w:rsidP="00562494">
            <w:pPr>
              <w:pStyle w:val="PixelPlus"/>
              <w:spacing w:before="0" w:after="0" w:line="240" w:lineRule="auto"/>
              <w:jc w:val="left"/>
              <w:rPr>
                <w:sz w:val="18"/>
                <w:szCs w:val="18"/>
              </w:rPr>
            </w:pPr>
            <w:r w:rsidRPr="001E4D5A">
              <w:rPr>
                <w:sz w:val="18"/>
                <w:szCs w:val="18"/>
              </w:rPr>
              <w:t>Аналитика трафика</w:t>
            </w:r>
          </w:p>
        </w:tc>
        <w:tc>
          <w:tcPr>
            <w:tcW w:w="1105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4B4F14" w:rsidRPr="001E4D5A" w:rsidRDefault="004B4F14" w:rsidP="004B4F14">
            <w:pPr>
              <w:pStyle w:val="PixelPlus"/>
              <w:numPr>
                <w:ilvl w:val="0"/>
                <w:numId w:val="42"/>
              </w:numPr>
              <w:spacing w:before="0" w:after="0" w:line="240" w:lineRule="auto"/>
              <w:ind w:left="321" w:hanging="257"/>
              <w:rPr>
                <w:sz w:val="18"/>
                <w:szCs w:val="18"/>
              </w:rPr>
            </w:pPr>
            <w:r w:rsidRPr="001E4D5A">
              <w:rPr>
                <w:sz w:val="18"/>
                <w:szCs w:val="18"/>
              </w:rPr>
              <w:t>контроль и аналитика страниц, потерявших трафик из-за проседания позиций по трафиковым запросам;</w:t>
            </w:r>
          </w:p>
          <w:p w:rsidR="004B4F14" w:rsidRPr="001E4D5A" w:rsidRDefault="004B4F14" w:rsidP="004B4F14">
            <w:pPr>
              <w:pStyle w:val="PixelPlus"/>
              <w:numPr>
                <w:ilvl w:val="0"/>
                <w:numId w:val="42"/>
              </w:numPr>
              <w:spacing w:before="0" w:after="0" w:line="240" w:lineRule="auto"/>
              <w:ind w:left="321" w:hanging="257"/>
              <w:rPr>
                <w:sz w:val="18"/>
                <w:szCs w:val="18"/>
              </w:rPr>
            </w:pPr>
            <w:r w:rsidRPr="001E4D5A">
              <w:rPr>
                <w:sz w:val="18"/>
                <w:szCs w:val="18"/>
              </w:rPr>
              <w:t>контроль и аналитика страниц, потерявших трафик по сравнению с аналогичным периодом;</w:t>
            </w:r>
          </w:p>
          <w:p w:rsidR="004B4F14" w:rsidRPr="001E4D5A" w:rsidRDefault="004B4F14" w:rsidP="004B4F14">
            <w:pPr>
              <w:pStyle w:val="PixelPlus"/>
              <w:numPr>
                <w:ilvl w:val="0"/>
                <w:numId w:val="42"/>
              </w:numPr>
              <w:spacing w:before="0" w:after="0" w:line="240" w:lineRule="auto"/>
              <w:ind w:left="321" w:hanging="257"/>
              <w:rPr>
                <w:sz w:val="18"/>
                <w:szCs w:val="18"/>
              </w:rPr>
            </w:pPr>
            <w:r w:rsidRPr="001E4D5A">
              <w:rPr>
                <w:sz w:val="18"/>
                <w:szCs w:val="18"/>
              </w:rPr>
              <w:t>формирование рекомендаций/задач по результатам аналитики.</w:t>
            </w:r>
          </w:p>
        </w:tc>
        <w:tc>
          <w:tcPr>
            <w:tcW w:w="198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:rsidR="004B4F14" w:rsidRPr="001E4D5A" w:rsidRDefault="004B4F14" w:rsidP="00562494">
            <w:pPr>
              <w:pStyle w:val="PixelPlus"/>
              <w:spacing w:before="0" w:after="0" w:line="240" w:lineRule="auto"/>
              <w:rPr>
                <w:sz w:val="18"/>
                <w:szCs w:val="18"/>
                <w:lang w:eastAsia="ru-RU"/>
              </w:rPr>
            </w:pPr>
          </w:p>
        </w:tc>
      </w:tr>
    </w:tbl>
    <w:p w:rsidR="00785604" w:rsidRPr="00785604" w:rsidRDefault="00785604" w:rsidP="001E5759">
      <w:pPr>
        <w:pStyle w:val="PixelPlus"/>
        <w:tabs>
          <w:tab w:val="left" w:pos="2850"/>
        </w:tabs>
      </w:pPr>
    </w:p>
    <w:sectPr w:rsidR="00785604" w:rsidRPr="00785604" w:rsidSect="00360C56">
      <w:pgSz w:w="16838" w:h="11906" w:orient="landscape"/>
      <w:pgMar w:top="1701" w:right="1134" w:bottom="850" w:left="1134" w:header="708" w:footer="708" w:gutter="0"/>
      <w:cols w:space="708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AD2333" w:rsidRDefault="00AD2333" w:rsidP="00F35524">
      <w:pPr>
        <w:spacing w:after="0" w:line="240" w:lineRule="auto"/>
      </w:pPr>
      <w:r>
        <w:separator/>
      </w:r>
    </w:p>
  </w:endnote>
  <w:endnote w:type="continuationSeparator" w:id="0">
    <w:p w:rsidR="00AD2333" w:rsidRDefault="00AD2333" w:rsidP="00F3552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CC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Calibri Light">
    <w:panose1 w:val="020F0302020204030204"/>
    <w:charset w:val="CC"/>
    <w:family w:val="swiss"/>
    <w:pitch w:val="variable"/>
    <w:sig w:usb0="A00002EF" w:usb1="4000207B" w:usb2="00000000" w:usb3="00000000" w:csb0="0000019F" w:csb1="00000000"/>
  </w:font>
  <w:font w:name="Arial">
    <w:panose1 w:val="020B0604020202020204"/>
    <w:charset w:val="CC"/>
    <w:family w:val="swiss"/>
    <w:pitch w:val="variable"/>
    <w:sig w:usb0="E0002AFF" w:usb1="C0007843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0000012" w:usb3="00000000" w:csb0="0002009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mbria Math">
    <w:panose1 w:val="02040503050406030204"/>
    <w:charset w:val="CC"/>
    <w:family w:val="roman"/>
    <w:pitch w:val="variable"/>
    <w:sig w:usb0="E00002FF" w:usb1="420024FF" w:usb2="00000000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sdt>
    <w:sdtPr>
      <w:id w:val="-1549296792"/>
      <w:docPartObj>
        <w:docPartGallery w:val="Page Numbers (Bottom of Page)"/>
        <w:docPartUnique/>
      </w:docPartObj>
    </w:sdtPr>
    <w:sdtContent>
      <w:p w:rsidR="009A0D14" w:rsidRDefault="00D66577">
        <w:pPr>
          <w:pStyle w:val="a6"/>
          <w:jc w:val="right"/>
        </w:pPr>
        <w:fldSimple w:instr="PAGE   \* MERGEFORMAT">
          <w:r w:rsidR="001A7187">
            <w:rPr>
              <w:noProof/>
            </w:rPr>
            <w:t>2</w:t>
          </w:r>
        </w:fldSimple>
      </w:p>
    </w:sdtContent>
  </w:sdt>
  <w:p w:rsidR="009A0D14" w:rsidRDefault="009A0D14">
    <w:pPr>
      <w:pStyle w:val="a6"/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AD2333" w:rsidRDefault="00AD2333" w:rsidP="00F35524">
      <w:pPr>
        <w:spacing w:after="0" w:line="240" w:lineRule="auto"/>
      </w:pPr>
      <w:r>
        <w:separator/>
      </w:r>
    </w:p>
  </w:footnote>
  <w:footnote w:type="continuationSeparator" w:id="0">
    <w:p w:rsidR="00AD2333" w:rsidRDefault="00AD2333" w:rsidP="00F35524">
      <w:pPr>
        <w:spacing w:after="0" w:line="240" w:lineRule="auto"/>
      </w:pPr>
      <w:r>
        <w:continuationSeparator/>
      </w:r>
    </w:p>
  </w:footnote>
  <w:footnote w:id="1">
    <w:p w:rsidR="009A0D14" w:rsidRDefault="009A0D14">
      <w:pPr>
        <w:pStyle w:val="ac"/>
      </w:pPr>
      <w:r>
        <w:rPr>
          <w:rStyle w:val="ae"/>
        </w:rPr>
        <w:footnoteRef/>
      </w:r>
      <w:r>
        <w:t xml:space="preserve"> Размер СЯ составляет 3 529 запросов.</w:t>
      </w:r>
    </w:p>
  </w:footnote>
  <w:footnote w:id="2">
    <w:p w:rsidR="009A0D14" w:rsidRDefault="009A0D14">
      <w:pPr>
        <w:pStyle w:val="ac"/>
      </w:pPr>
      <w:r>
        <w:rPr>
          <w:rStyle w:val="ae"/>
        </w:rPr>
        <w:footnoteRef/>
      </w:r>
      <w:r>
        <w:t xml:space="preserve"> В качестве минимальной позиции указывается позиция на дату съема в январе 2020 года.</w:t>
      </w:r>
    </w:p>
  </w:footnote>
  <w:footnote w:id="3">
    <w:p w:rsidR="009A0D14" w:rsidRPr="00EC0986" w:rsidRDefault="009A0D14">
      <w:pPr>
        <w:pStyle w:val="ac"/>
      </w:pPr>
      <w:r>
        <w:rPr>
          <w:rStyle w:val="ae"/>
        </w:rPr>
        <w:footnoteRef/>
      </w:r>
      <w:r>
        <w:t xml:space="preserve"> Коэффициент осцилляции — процентное отношение размаха вариации </w:t>
      </w:r>
      <w:proofErr w:type="gramStart"/>
      <w:r>
        <w:t>к</w:t>
      </w:r>
      <w:proofErr w:type="gramEnd"/>
      <w:r>
        <w:t xml:space="preserve"> средней, рассчитывается по формуле </w:t>
      </w:r>
      <m:oMath>
        <m:sSub>
          <m:sSubPr>
            <m:ctrlPr>
              <w:rPr>
                <w:rFonts w:ascii="Cambria Math" w:hAnsi="Cambria Math"/>
                <w:i/>
                <w:lang w:val="en-US"/>
              </w:rPr>
            </m:ctrlPr>
          </m:sSubPr>
          <m:e>
            <m:r>
              <w:rPr>
                <w:rFonts w:ascii="Cambria Math" w:hAnsi="Cambria Math"/>
                <w:lang w:val="en-US"/>
              </w:rPr>
              <m:t>V</m:t>
            </m:r>
          </m:e>
          <m:sub>
            <m:r>
              <w:rPr>
                <w:rFonts w:ascii="Cambria Math" w:hAnsi="Cambria Math"/>
                <w:lang w:val="en-US"/>
              </w:rPr>
              <m:t>R</m:t>
            </m:r>
          </m:sub>
        </m:sSub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 w:hAnsi="Cambria Math"/>
              </w:rPr>
              <m:t>R</m:t>
            </m:r>
          </m:num>
          <m:den>
            <m:r>
              <w:rPr>
                <w:rFonts w:ascii="Cambria Math" w:hAnsi="Cambria Math"/>
              </w:rPr>
              <m:t>X</m:t>
            </m:r>
          </m:den>
        </m:f>
        <m:r>
          <w:rPr>
            <w:rFonts w:ascii="Cambria Math" w:eastAsiaTheme="minorEastAsia" w:hAnsi="Cambria Math"/>
          </w:rPr>
          <m:t>×100%</m:t>
        </m:r>
      </m:oMath>
      <w:r w:rsidRPr="00EC0986">
        <w:rPr>
          <w:rFonts w:eastAsiaTheme="minorEastAsia"/>
        </w:rPr>
        <w:t xml:space="preserve">, </w:t>
      </w:r>
      <w:r>
        <w:rPr>
          <w:rFonts w:eastAsiaTheme="minorEastAsia"/>
        </w:rPr>
        <w:t xml:space="preserve">где </w:t>
      </w:r>
      <w:r>
        <w:rPr>
          <w:rFonts w:eastAsiaTheme="minorEastAsia"/>
          <w:lang w:val="en-US"/>
        </w:rPr>
        <w:t>R</w:t>
      </w:r>
      <w:r w:rsidRPr="00EC0986">
        <w:rPr>
          <w:rFonts w:eastAsiaTheme="minorEastAsia"/>
        </w:rPr>
        <w:t xml:space="preserve"> = </w:t>
      </w:r>
      <w:proofErr w:type="spellStart"/>
      <w:r>
        <w:rPr>
          <w:rFonts w:eastAsiaTheme="minorEastAsia"/>
          <w:lang w:val="en-US"/>
        </w:rPr>
        <w:t>X</w:t>
      </w:r>
      <w:r>
        <w:rPr>
          <w:rFonts w:eastAsiaTheme="minorEastAsia"/>
          <w:vertAlign w:val="subscript"/>
          <w:lang w:val="en-US"/>
        </w:rPr>
        <w:t>max</w:t>
      </w:r>
      <w:proofErr w:type="spellEnd"/>
      <w:r w:rsidRPr="00EC0986">
        <w:rPr>
          <w:rFonts w:eastAsiaTheme="minorEastAsia"/>
        </w:rPr>
        <w:t xml:space="preserve"> – </w:t>
      </w:r>
      <w:proofErr w:type="spellStart"/>
      <w:r>
        <w:rPr>
          <w:rFonts w:eastAsiaTheme="minorEastAsia"/>
          <w:lang w:val="en-US"/>
        </w:rPr>
        <w:t>X</w:t>
      </w:r>
      <w:r>
        <w:rPr>
          <w:rFonts w:eastAsiaTheme="minorEastAsia"/>
          <w:vertAlign w:val="subscript"/>
          <w:lang w:val="en-US"/>
        </w:rPr>
        <w:t>min</w:t>
      </w:r>
      <w:proofErr w:type="spellEnd"/>
      <w:r>
        <w:rPr>
          <w:rFonts w:eastAsiaTheme="minorEastAsia"/>
        </w:rPr>
        <w:t xml:space="preserve">, </w:t>
      </w:r>
      <w:r>
        <w:rPr>
          <w:rFonts w:eastAsiaTheme="minorEastAsia"/>
          <w:lang w:val="en-US"/>
        </w:rPr>
        <w:t>X</w:t>
      </w:r>
      <w:r>
        <w:rPr>
          <w:rFonts w:eastAsiaTheme="minorEastAsia"/>
        </w:rPr>
        <w:t xml:space="preserve"> – средняя величина признака, </w:t>
      </w:r>
      <w:proofErr w:type="spellStart"/>
      <w:r>
        <w:rPr>
          <w:rFonts w:eastAsiaTheme="minorEastAsia"/>
          <w:lang w:val="en-US"/>
        </w:rPr>
        <w:t>X</w:t>
      </w:r>
      <w:r>
        <w:rPr>
          <w:rFonts w:eastAsiaTheme="minorEastAsia"/>
          <w:vertAlign w:val="subscript"/>
          <w:lang w:val="en-US"/>
        </w:rPr>
        <w:t>max</w:t>
      </w:r>
      <w:proofErr w:type="spellEnd"/>
      <w:r>
        <w:rPr>
          <w:rFonts w:eastAsiaTheme="minorEastAsia"/>
        </w:rPr>
        <w:t xml:space="preserve"> – максимальное значение признака,  </w:t>
      </w:r>
      <w:proofErr w:type="spellStart"/>
      <w:r>
        <w:rPr>
          <w:rFonts w:eastAsiaTheme="minorEastAsia"/>
          <w:lang w:val="en-US"/>
        </w:rPr>
        <w:t>X</w:t>
      </w:r>
      <w:r>
        <w:rPr>
          <w:rFonts w:eastAsiaTheme="minorEastAsia"/>
          <w:vertAlign w:val="subscript"/>
          <w:lang w:val="en-US"/>
        </w:rPr>
        <w:t>min</w:t>
      </w:r>
      <w:proofErr w:type="spellEnd"/>
      <w:r>
        <w:rPr>
          <w:rFonts w:eastAsiaTheme="minorEastAsia"/>
        </w:rPr>
        <w:t xml:space="preserve"> – минимальное значение признака.</w:t>
      </w:r>
    </w:p>
  </w:footnote>
  <w:footnote w:id="4">
    <w:p w:rsidR="009A0D14" w:rsidRPr="009F6AB3" w:rsidRDefault="009A0D14" w:rsidP="00A740E6">
      <w:pPr>
        <w:pStyle w:val="ac"/>
        <w:jc w:val="both"/>
      </w:pPr>
      <w:r>
        <w:rPr>
          <w:rStyle w:val="ae"/>
        </w:rPr>
        <w:footnoteRef/>
      </w:r>
      <w:r>
        <w:t xml:space="preserve"> </w:t>
      </w:r>
      <w:proofErr w:type="gramStart"/>
      <w:r>
        <w:rPr>
          <w:lang w:val="en-US"/>
        </w:rPr>
        <w:t>KPI</w:t>
      </w:r>
      <w:r w:rsidRPr="009F6AB3">
        <w:t xml:space="preserve"> </w:t>
      </w:r>
      <w:r>
        <w:t xml:space="preserve">проекта является увеличение показателя </w:t>
      </w:r>
      <w:r>
        <w:rPr>
          <w:lang w:val="en-US"/>
        </w:rPr>
        <w:t>CPA</w:t>
      </w:r>
      <w:r>
        <w:t>.</w:t>
      </w:r>
      <w:proofErr w:type="gramEnd"/>
    </w:p>
  </w:footnote>
  <w:footnote w:id="5">
    <w:p w:rsidR="009A0D14" w:rsidRDefault="009A0D14" w:rsidP="00A740E6">
      <w:pPr>
        <w:pStyle w:val="ac"/>
        <w:jc w:val="both"/>
      </w:pPr>
      <w:r>
        <w:rPr>
          <w:rStyle w:val="ae"/>
        </w:rPr>
        <w:footnoteRef/>
      </w:r>
      <w:r>
        <w:t xml:space="preserve"> Суть алгоритма в том, чтобы </w:t>
      </w:r>
      <w:proofErr w:type="spellStart"/>
      <w:r>
        <w:t>рандомизированным</w:t>
      </w:r>
      <w:proofErr w:type="spellEnd"/>
      <w:r>
        <w:t xml:space="preserve"> </w:t>
      </w:r>
      <w:r w:rsidRPr="00761B5E">
        <w:t>понижать или повышать позиции ряда (отобранных по специализированному алгоритму) документов в выдаче по запросам с целью получения дополнительной пользовательской информации. Работа алгоритма продолжается и в 2016 году.</w:t>
      </w:r>
      <w:r>
        <w:t xml:space="preserve"> С подробной информацией об алгоритме можно </w:t>
      </w:r>
      <w:proofErr w:type="gramStart"/>
      <w:r>
        <w:t>ознакомится</w:t>
      </w:r>
      <w:proofErr w:type="gramEnd"/>
      <w:r>
        <w:t xml:space="preserve"> в </w:t>
      </w:r>
      <w:hyperlink r:id="rId1" w:history="1">
        <w:r w:rsidRPr="00A740E6">
          <w:rPr>
            <w:rStyle w:val="a8"/>
          </w:rPr>
          <w:t>данном</w:t>
        </w:r>
      </w:hyperlink>
      <w:r>
        <w:t xml:space="preserve"> материале.</w:t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tbl>
    <w:tblPr>
      <w:tblW w:w="10537" w:type="dxa"/>
      <w:tblLook w:val="04A0"/>
    </w:tblPr>
    <w:tblGrid>
      <w:gridCol w:w="7196"/>
      <w:gridCol w:w="3341"/>
    </w:tblGrid>
    <w:tr w:rsidR="009A0D14" w:rsidRPr="00E50956" w:rsidTr="009B2B33">
      <w:tc>
        <w:tcPr>
          <w:tcW w:w="7196" w:type="dxa"/>
        </w:tcPr>
        <w:p w:rsidR="009A0D14" w:rsidRPr="00E50956" w:rsidRDefault="009A0D14" w:rsidP="00F35524">
          <w:pPr>
            <w:pStyle w:val="a4"/>
            <w:rPr>
              <w:lang w:val="en-US"/>
            </w:rPr>
          </w:pPr>
          <w:r>
            <w:rPr>
              <w:noProof/>
              <w:lang w:eastAsia="ru-RU"/>
            </w:rPr>
            <w:drawing>
              <wp:inline distT="0" distB="0" distL="0" distR="0">
                <wp:extent cx="2066925" cy="495300"/>
                <wp:effectExtent l="0" t="0" r="9525" b="0"/>
                <wp:docPr id="29" name="Рисунок 29" descr="Logo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Рисунок 1" descr="Logo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="" xmlns:wpc="http://schemas.microsoft.com/office/word/2010/wordprocessingCanvas" xmlns:cx="http://schemas.microsoft.com/office/drawing/2014/chartex" xmlns:mc="http://schemas.openxmlformats.org/markup-compatibility/2006" xmlns:o="urn:schemas-microsoft-com:office:office" xmlns:v="urn:schemas-microsoft-com:vml" xmlns:wp14="http://schemas.microsoft.com/office/word/2010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ps="http://schemas.microsoft.com/office/word/2010/wordprocessingShape"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2066925" cy="4953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3341" w:type="dxa"/>
        </w:tcPr>
        <w:p w:rsidR="009A0D14" w:rsidRPr="002151CD" w:rsidRDefault="009A0D14" w:rsidP="00F35524">
          <w:pPr>
            <w:pStyle w:val="11"/>
            <w:spacing w:before="0" w:after="0"/>
            <w:ind w:left="17"/>
            <w:rPr>
              <w:rFonts w:cs="Arial"/>
              <w:b/>
              <w:sz w:val="16"/>
              <w:szCs w:val="16"/>
            </w:rPr>
          </w:pPr>
          <w:r w:rsidRPr="002151CD">
            <w:rPr>
              <w:rFonts w:cs="Arial"/>
              <w:b/>
              <w:sz w:val="16"/>
              <w:szCs w:val="16"/>
            </w:rPr>
            <w:t xml:space="preserve">Компания «Пиксель </w:t>
          </w:r>
          <w:proofErr w:type="spellStart"/>
          <w:r w:rsidRPr="002151CD">
            <w:rPr>
              <w:rFonts w:cs="Arial"/>
              <w:b/>
              <w:sz w:val="16"/>
              <w:szCs w:val="16"/>
            </w:rPr>
            <w:t>Промо</w:t>
          </w:r>
          <w:proofErr w:type="spellEnd"/>
          <w:r w:rsidRPr="002151CD">
            <w:rPr>
              <w:rFonts w:cs="Arial"/>
              <w:b/>
              <w:sz w:val="16"/>
              <w:szCs w:val="16"/>
            </w:rPr>
            <w:t>»</w:t>
          </w:r>
        </w:p>
        <w:p w:rsidR="009A0D14" w:rsidRPr="002151CD" w:rsidRDefault="009A0D14" w:rsidP="00F35524">
          <w:pPr>
            <w:pStyle w:val="11"/>
            <w:spacing w:before="0" w:after="0"/>
            <w:ind w:left="17"/>
            <w:rPr>
              <w:rFonts w:cs="Arial"/>
              <w:sz w:val="16"/>
              <w:szCs w:val="16"/>
            </w:rPr>
          </w:pPr>
          <w:r w:rsidRPr="002151CD">
            <w:rPr>
              <w:rFonts w:cs="Arial"/>
              <w:sz w:val="16"/>
              <w:szCs w:val="16"/>
            </w:rPr>
            <w:t>+7 (499) 346-21-31</w:t>
          </w:r>
        </w:p>
        <w:p w:rsidR="009A0D14" w:rsidRPr="002151CD" w:rsidRDefault="009A0D14" w:rsidP="00F35524">
          <w:pPr>
            <w:pStyle w:val="11"/>
            <w:spacing w:before="0" w:after="0"/>
            <w:ind w:left="17"/>
            <w:rPr>
              <w:rFonts w:cs="Arial"/>
              <w:sz w:val="16"/>
              <w:szCs w:val="16"/>
            </w:rPr>
          </w:pPr>
          <w:r w:rsidRPr="002151CD">
            <w:rPr>
              <w:rFonts w:cs="Arial"/>
              <w:sz w:val="16"/>
              <w:szCs w:val="16"/>
            </w:rPr>
            <w:t>+7 (495) 764-37-70</w:t>
          </w:r>
        </w:p>
        <w:p w:rsidR="009A0D14" w:rsidRPr="00E50956" w:rsidRDefault="009A0D14" w:rsidP="00F35524">
          <w:pPr>
            <w:pStyle w:val="a9"/>
            <w:spacing w:after="0"/>
            <w:rPr>
              <w:rFonts w:ascii="Arial" w:hAnsi="Arial" w:cs="Arial"/>
              <w:sz w:val="16"/>
              <w:szCs w:val="16"/>
            </w:rPr>
          </w:pPr>
          <w:r w:rsidRPr="00E50956">
            <w:rPr>
              <w:rFonts w:ascii="Arial" w:hAnsi="Arial" w:cs="Arial"/>
              <w:sz w:val="16"/>
              <w:szCs w:val="16"/>
              <w:lang w:val="en-US"/>
            </w:rPr>
            <w:t>manager</w:t>
          </w:r>
          <w:r w:rsidRPr="00E50956">
            <w:rPr>
              <w:rFonts w:ascii="Arial" w:hAnsi="Arial" w:cs="Arial"/>
              <w:sz w:val="16"/>
              <w:szCs w:val="16"/>
            </w:rPr>
            <w:t>@</w:t>
          </w:r>
          <w:proofErr w:type="spellStart"/>
          <w:r w:rsidRPr="00E50956">
            <w:rPr>
              <w:rFonts w:ascii="Arial" w:hAnsi="Arial" w:cs="Arial"/>
              <w:sz w:val="16"/>
              <w:szCs w:val="16"/>
              <w:lang w:val="en-US"/>
            </w:rPr>
            <w:t>pixelplus</w:t>
          </w:r>
          <w:proofErr w:type="spellEnd"/>
          <w:r w:rsidRPr="00E50956">
            <w:rPr>
              <w:rFonts w:ascii="Arial" w:hAnsi="Arial" w:cs="Arial"/>
              <w:sz w:val="16"/>
              <w:szCs w:val="16"/>
            </w:rPr>
            <w:t>.</w:t>
          </w:r>
          <w:proofErr w:type="spellStart"/>
          <w:r w:rsidRPr="00E50956">
            <w:rPr>
              <w:rFonts w:ascii="Arial" w:hAnsi="Arial" w:cs="Arial"/>
              <w:sz w:val="16"/>
              <w:szCs w:val="16"/>
              <w:lang w:val="en-US"/>
            </w:rPr>
            <w:t>ru</w:t>
          </w:r>
          <w:proofErr w:type="spellEnd"/>
        </w:p>
        <w:p w:rsidR="009A0D14" w:rsidRPr="00E50956" w:rsidRDefault="00D66577" w:rsidP="00F35524">
          <w:pPr>
            <w:pStyle w:val="a4"/>
            <w:rPr>
              <w:rFonts w:ascii="Arial" w:hAnsi="Arial" w:cs="Arial"/>
              <w:sz w:val="16"/>
              <w:szCs w:val="16"/>
            </w:rPr>
          </w:pPr>
          <w:hyperlink r:id="rId2" w:history="1">
            <w:r w:rsidR="009A0D14" w:rsidRPr="00E50956">
              <w:rPr>
                <w:rStyle w:val="a8"/>
                <w:rFonts w:ascii="Arial" w:hAnsi="Arial" w:cs="Arial"/>
                <w:sz w:val="16"/>
                <w:szCs w:val="16"/>
              </w:rPr>
              <w:t>www.pixelplus.ru</w:t>
            </w:r>
          </w:hyperlink>
        </w:p>
      </w:tc>
    </w:tr>
  </w:tbl>
  <w:p w:rsidR="009A0D14" w:rsidRDefault="009A0D14">
    <w:pPr>
      <w:pStyle w:val="a4"/>
    </w:pP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4346D0F"/>
    <w:multiLevelType w:val="hybridMultilevel"/>
    <w:tmpl w:val="5196660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068B20B2"/>
    <w:multiLevelType w:val="hybridMultilevel"/>
    <w:tmpl w:val="2D28B23C"/>
    <w:lvl w:ilvl="0" w:tplc="041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">
    <w:nsid w:val="084C0B2F"/>
    <w:multiLevelType w:val="hybridMultilevel"/>
    <w:tmpl w:val="9D4617B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0E101EC3"/>
    <w:multiLevelType w:val="hybridMultilevel"/>
    <w:tmpl w:val="C61EF366"/>
    <w:lvl w:ilvl="0" w:tplc="04190011">
      <w:start w:val="1"/>
      <w:numFmt w:val="decimal"/>
      <w:lvlText w:val="%1)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10EC5977"/>
    <w:multiLevelType w:val="hybridMultilevel"/>
    <w:tmpl w:val="0716382E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>
    <w:nsid w:val="14A23DBA"/>
    <w:multiLevelType w:val="hybridMultilevel"/>
    <w:tmpl w:val="80361958"/>
    <w:lvl w:ilvl="0" w:tplc="04190011">
      <w:start w:val="1"/>
      <w:numFmt w:val="decimal"/>
      <w:lvlText w:val="%1)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>
    <w:nsid w:val="14FF268F"/>
    <w:multiLevelType w:val="hybridMultilevel"/>
    <w:tmpl w:val="FA90016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>
    <w:nsid w:val="153242A6"/>
    <w:multiLevelType w:val="hybridMultilevel"/>
    <w:tmpl w:val="278ECAD6"/>
    <w:lvl w:ilvl="0" w:tplc="04190011">
      <w:start w:val="1"/>
      <w:numFmt w:val="decimal"/>
      <w:lvlText w:val="%1)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>
    <w:nsid w:val="18301E57"/>
    <w:multiLevelType w:val="hybridMultilevel"/>
    <w:tmpl w:val="FB56ADF8"/>
    <w:lvl w:ilvl="0" w:tplc="EAA6928E">
      <w:start w:val="1"/>
      <w:numFmt w:val="decimal"/>
      <w:pStyle w:val="2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>
    <w:nsid w:val="193D71C1"/>
    <w:multiLevelType w:val="hybridMultilevel"/>
    <w:tmpl w:val="7F6A8494"/>
    <w:lvl w:ilvl="0" w:tplc="04190011">
      <w:start w:val="1"/>
      <w:numFmt w:val="decimal"/>
      <w:lvlText w:val="%1)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>
    <w:nsid w:val="19D23F84"/>
    <w:multiLevelType w:val="hybridMultilevel"/>
    <w:tmpl w:val="C68A2F84"/>
    <w:lvl w:ilvl="0" w:tplc="04190011">
      <w:start w:val="1"/>
      <w:numFmt w:val="decimal"/>
      <w:lvlText w:val="%1)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>
    <w:nsid w:val="227171EA"/>
    <w:multiLevelType w:val="hybridMultilevel"/>
    <w:tmpl w:val="9746E5F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>
    <w:nsid w:val="23035EB6"/>
    <w:multiLevelType w:val="hybridMultilevel"/>
    <w:tmpl w:val="74B4AF24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>
    <w:nsid w:val="250269AF"/>
    <w:multiLevelType w:val="hybridMultilevel"/>
    <w:tmpl w:val="67662E9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>
    <w:nsid w:val="264B3EBE"/>
    <w:multiLevelType w:val="hybridMultilevel"/>
    <w:tmpl w:val="97C61A78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>
    <w:nsid w:val="2F4F28F3"/>
    <w:multiLevelType w:val="hybridMultilevel"/>
    <w:tmpl w:val="54361FEE"/>
    <w:lvl w:ilvl="0" w:tplc="04190011">
      <w:start w:val="1"/>
      <w:numFmt w:val="decimal"/>
      <w:lvlText w:val="%1)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>
    <w:nsid w:val="32BE65F5"/>
    <w:multiLevelType w:val="hybridMultilevel"/>
    <w:tmpl w:val="85EE7A7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>
    <w:nsid w:val="35820767"/>
    <w:multiLevelType w:val="hybridMultilevel"/>
    <w:tmpl w:val="3102603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>
    <w:nsid w:val="36DB1D8F"/>
    <w:multiLevelType w:val="hybridMultilevel"/>
    <w:tmpl w:val="80E8BB2C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>
    <w:nsid w:val="38CC1FEF"/>
    <w:multiLevelType w:val="hybridMultilevel"/>
    <w:tmpl w:val="A46AE07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>
    <w:nsid w:val="3E4C213D"/>
    <w:multiLevelType w:val="hybridMultilevel"/>
    <w:tmpl w:val="C23E4328"/>
    <w:lvl w:ilvl="0" w:tplc="04190011">
      <w:start w:val="1"/>
      <w:numFmt w:val="decimal"/>
      <w:lvlText w:val="%1)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>
    <w:nsid w:val="480071AF"/>
    <w:multiLevelType w:val="hybridMultilevel"/>
    <w:tmpl w:val="09543D48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>
    <w:nsid w:val="485110E0"/>
    <w:multiLevelType w:val="hybridMultilevel"/>
    <w:tmpl w:val="05C6C5B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>
    <w:nsid w:val="499E6627"/>
    <w:multiLevelType w:val="hybridMultilevel"/>
    <w:tmpl w:val="6BC82E42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>
    <w:nsid w:val="4D016338"/>
    <w:multiLevelType w:val="hybridMultilevel"/>
    <w:tmpl w:val="4ED6006E"/>
    <w:lvl w:ilvl="0" w:tplc="04190011">
      <w:start w:val="1"/>
      <w:numFmt w:val="decimal"/>
      <w:lvlText w:val="%1)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>
    <w:nsid w:val="4D4466C6"/>
    <w:multiLevelType w:val="hybridMultilevel"/>
    <w:tmpl w:val="08B670B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>
    <w:nsid w:val="50656AD3"/>
    <w:multiLevelType w:val="hybridMultilevel"/>
    <w:tmpl w:val="F864AE3E"/>
    <w:lvl w:ilvl="0" w:tplc="0419001B">
      <w:start w:val="1"/>
      <w:numFmt w:val="lowerRoman"/>
      <w:lvlText w:val="%1."/>
      <w:lvlJc w:val="righ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>
    <w:nsid w:val="54BE321C"/>
    <w:multiLevelType w:val="hybridMultilevel"/>
    <w:tmpl w:val="3D7AC072"/>
    <w:lvl w:ilvl="0" w:tplc="04190011">
      <w:start w:val="1"/>
      <w:numFmt w:val="decimal"/>
      <w:lvlText w:val="%1)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>
    <w:nsid w:val="61A002B3"/>
    <w:multiLevelType w:val="hybridMultilevel"/>
    <w:tmpl w:val="7D8A88EC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>
    <w:nsid w:val="62163BBA"/>
    <w:multiLevelType w:val="hybridMultilevel"/>
    <w:tmpl w:val="1A1863A6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>
    <w:nsid w:val="660524A5"/>
    <w:multiLevelType w:val="hybridMultilevel"/>
    <w:tmpl w:val="070CADC2"/>
    <w:lvl w:ilvl="0" w:tplc="4F18D26C">
      <w:start w:val="1"/>
      <w:numFmt w:val="lowerLetter"/>
      <w:pStyle w:val="3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>
    <w:nsid w:val="68F42162"/>
    <w:multiLevelType w:val="hybridMultilevel"/>
    <w:tmpl w:val="90C8D660"/>
    <w:lvl w:ilvl="0" w:tplc="D4DEC57A">
      <w:start w:val="1"/>
      <w:numFmt w:val="upperRoman"/>
      <w:pStyle w:val="1"/>
      <w:lvlText w:val="%1."/>
      <w:lvlJc w:val="righ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>
    <w:nsid w:val="6B94576A"/>
    <w:multiLevelType w:val="hybridMultilevel"/>
    <w:tmpl w:val="7E924612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>
    <w:nsid w:val="703564FF"/>
    <w:multiLevelType w:val="hybridMultilevel"/>
    <w:tmpl w:val="17C2ECE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>
    <w:nsid w:val="722425EF"/>
    <w:multiLevelType w:val="hybridMultilevel"/>
    <w:tmpl w:val="DAA69F7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>
    <w:nsid w:val="76FB5C91"/>
    <w:multiLevelType w:val="hybridMultilevel"/>
    <w:tmpl w:val="0268BC7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>
    <w:nsid w:val="78D71BCD"/>
    <w:multiLevelType w:val="hybridMultilevel"/>
    <w:tmpl w:val="8DE65268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">
    <w:nsid w:val="7C743A7B"/>
    <w:multiLevelType w:val="hybridMultilevel"/>
    <w:tmpl w:val="5CD24D54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8">
    <w:nsid w:val="7E7E789C"/>
    <w:multiLevelType w:val="hybridMultilevel"/>
    <w:tmpl w:val="8EFA80A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9">
    <w:nsid w:val="7EC35963"/>
    <w:multiLevelType w:val="hybridMultilevel"/>
    <w:tmpl w:val="FD2E819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31"/>
  </w:num>
  <w:num w:numId="2">
    <w:abstractNumId w:val="8"/>
  </w:num>
  <w:num w:numId="3">
    <w:abstractNumId w:val="30"/>
  </w:num>
  <w:num w:numId="4">
    <w:abstractNumId w:val="36"/>
  </w:num>
  <w:num w:numId="5">
    <w:abstractNumId w:val="32"/>
  </w:num>
  <w:num w:numId="6">
    <w:abstractNumId w:val="24"/>
  </w:num>
  <w:num w:numId="7">
    <w:abstractNumId w:val="20"/>
  </w:num>
  <w:num w:numId="8">
    <w:abstractNumId w:val="7"/>
  </w:num>
  <w:num w:numId="9">
    <w:abstractNumId w:val="27"/>
  </w:num>
  <w:num w:numId="10">
    <w:abstractNumId w:val="9"/>
  </w:num>
  <w:num w:numId="11">
    <w:abstractNumId w:val="5"/>
  </w:num>
  <w:num w:numId="12">
    <w:abstractNumId w:val="3"/>
  </w:num>
  <w:num w:numId="13">
    <w:abstractNumId w:val="15"/>
  </w:num>
  <w:num w:numId="14">
    <w:abstractNumId w:val="10"/>
  </w:num>
  <w:num w:numId="15">
    <w:abstractNumId w:val="4"/>
  </w:num>
  <w:num w:numId="16">
    <w:abstractNumId w:val="21"/>
  </w:num>
  <w:num w:numId="17">
    <w:abstractNumId w:val="26"/>
  </w:num>
  <w:num w:numId="18">
    <w:abstractNumId w:val="25"/>
  </w:num>
  <w:num w:numId="19">
    <w:abstractNumId w:val="39"/>
  </w:num>
  <w:num w:numId="20">
    <w:abstractNumId w:val="13"/>
  </w:num>
  <w:num w:numId="21">
    <w:abstractNumId w:val="22"/>
  </w:num>
  <w:num w:numId="22">
    <w:abstractNumId w:val="37"/>
  </w:num>
  <w:num w:numId="23">
    <w:abstractNumId w:val="14"/>
  </w:num>
  <w:num w:numId="24">
    <w:abstractNumId w:val="16"/>
  </w:num>
  <w:num w:numId="25">
    <w:abstractNumId w:val="18"/>
  </w:num>
  <w:num w:numId="26">
    <w:abstractNumId w:val="1"/>
  </w:num>
  <w:num w:numId="27">
    <w:abstractNumId w:val="34"/>
  </w:num>
  <w:num w:numId="28">
    <w:abstractNumId w:val="19"/>
  </w:num>
  <w:num w:numId="29">
    <w:abstractNumId w:val="17"/>
  </w:num>
  <w:num w:numId="30">
    <w:abstractNumId w:val="2"/>
  </w:num>
  <w:num w:numId="31">
    <w:abstractNumId w:val="0"/>
  </w:num>
  <w:num w:numId="32">
    <w:abstractNumId w:val="6"/>
  </w:num>
  <w:num w:numId="33">
    <w:abstractNumId w:val="35"/>
  </w:num>
  <w:num w:numId="34">
    <w:abstractNumId w:val="33"/>
  </w:num>
  <w:num w:numId="35">
    <w:abstractNumId w:val="23"/>
  </w:num>
  <w:num w:numId="36">
    <w:abstractNumId w:val="29"/>
  </w:num>
  <w:num w:numId="37">
    <w:abstractNumId w:val="12"/>
  </w:num>
  <w:num w:numId="38">
    <w:abstractNumId w:val="38"/>
  </w:num>
  <w:num w:numId="39">
    <w:abstractNumId w:val="28"/>
  </w:num>
  <w:num w:numId="40">
    <w:abstractNumId w:val="8"/>
    <w:lvlOverride w:ilvl="0">
      <w:startOverride w:val="1"/>
    </w:lvlOverride>
  </w:num>
  <w:num w:numId="41">
    <w:abstractNumId w:val="8"/>
    <w:lvlOverride w:ilvl="0">
      <w:startOverride w:val="1"/>
    </w:lvlOverride>
  </w:num>
  <w:num w:numId="42">
    <w:abstractNumId w:val="1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proofState w:spelling="clean" w:grammar="clean"/>
  <w:attachedTemplate r:id="rId1"/>
  <w:defaultTabStop w:val="851"/>
  <w:characterSpacingControl w:val="doNotCompress"/>
  <w:footnotePr>
    <w:footnote w:id="-1"/>
    <w:footnote w:id="0"/>
  </w:footnotePr>
  <w:endnotePr>
    <w:endnote w:id="-1"/>
    <w:endnote w:id="0"/>
  </w:endnotePr>
  <w:compat/>
  <w:rsids>
    <w:rsidRoot w:val="00802FE3"/>
    <w:rsid w:val="000102BB"/>
    <w:rsid w:val="00011ED5"/>
    <w:rsid w:val="00013A85"/>
    <w:rsid w:val="00014996"/>
    <w:rsid w:val="00017FFC"/>
    <w:rsid w:val="000437DB"/>
    <w:rsid w:val="00054464"/>
    <w:rsid w:val="000640C2"/>
    <w:rsid w:val="00073D18"/>
    <w:rsid w:val="0007681B"/>
    <w:rsid w:val="00094A99"/>
    <w:rsid w:val="000A69FF"/>
    <w:rsid w:val="000B0D57"/>
    <w:rsid w:val="000C5E4C"/>
    <w:rsid w:val="000C665F"/>
    <w:rsid w:val="000C7E0A"/>
    <w:rsid w:val="000D6A87"/>
    <w:rsid w:val="000F3CF9"/>
    <w:rsid w:val="00102A97"/>
    <w:rsid w:val="00106F4F"/>
    <w:rsid w:val="0010715D"/>
    <w:rsid w:val="00110287"/>
    <w:rsid w:val="00111F4D"/>
    <w:rsid w:val="00122520"/>
    <w:rsid w:val="001405C2"/>
    <w:rsid w:val="001434C3"/>
    <w:rsid w:val="001458B1"/>
    <w:rsid w:val="00190D79"/>
    <w:rsid w:val="001A18F7"/>
    <w:rsid w:val="001A7187"/>
    <w:rsid w:val="001B3DC3"/>
    <w:rsid w:val="001B3FB1"/>
    <w:rsid w:val="001B46BB"/>
    <w:rsid w:val="001B5453"/>
    <w:rsid w:val="001C54AC"/>
    <w:rsid w:val="001C70C4"/>
    <w:rsid w:val="001D78A3"/>
    <w:rsid w:val="001E29CC"/>
    <w:rsid w:val="001E4D5A"/>
    <w:rsid w:val="001E5759"/>
    <w:rsid w:val="001E6467"/>
    <w:rsid w:val="001F171D"/>
    <w:rsid w:val="001F3976"/>
    <w:rsid w:val="002038CE"/>
    <w:rsid w:val="00204059"/>
    <w:rsid w:val="00204194"/>
    <w:rsid w:val="0020738C"/>
    <w:rsid w:val="002153F9"/>
    <w:rsid w:val="00227BFF"/>
    <w:rsid w:val="00240C5C"/>
    <w:rsid w:val="00247226"/>
    <w:rsid w:val="0027017D"/>
    <w:rsid w:val="00281D20"/>
    <w:rsid w:val="002E3FBE"/>
    <w:rsid w:val="002E6A3A"/>
    <w:rsid w:val="002E6E99"/>
    <w:rsid w:val="002F5E07"/>
    <w:rsid w:val="003039E7"/>
    <w:rsid w:val="00310704"/>
    <w:rsid w:val="00312CB8"/>
    <w:rsid w:val="00323018"/>
    <w:rsid w:val="00337446"/>
    <w:rsid w:val="00343B1A"/>
    <w:rsid w:val="00351EC9"/>
    <w:rsid w:val="00360C56"/>
    <w:rsid w:val="0036103C"/>
    <w:rsid w:val="003B40BA"/>
    <w:rsid w:val="003B51EA"/>
    <w:rsid w:val="003C7E9D"/>
    <w:rsid w:val="003D0099"/>
    <w:rsid w:val="003D1F8F"/>
    <w:rsid w:val="0040168E"/>
    <w:rsid w:val="00402FD7"/>
    <w:rsid w:val="004106EA"/>
    <w:rsid w:val="00416C75"/>
    <w:rsid w:val="004271E2"/>
    <w:rsid w:val="00433F02"/>
    <w:rsid w:val="00440375"/>
    <w:rsid w:val="0046186E"/>
    <w:rsid w:val="004661E9"/>
    <w:rsid w:val="00475418"/>
    <w:rsid w:val="00475BF5"/>
    <w:rsid w:val="004805A8"/>
    <w:rsid w:val="00495BA0"/>
    <w:rsid w:val="004A43A2"/>
    <w:rsid w:val="004B4F14"/>
    <w:rsid w:val="004C34C9"/>
    <w:rsid w:val="004E088A"/>
    <w:rsid w:val="004E2CD6"/>
    <w:rsid w:val="00502038"/>
    <w:rsid w:val="005103BD"/>
    <w:rsid w:val="00512BEB"/>
    <w:rsid w:val="00515A0D"/>
    <w:rsid w:val="005253E8"/>
    <w:rsid w:val="00541695"/>
    <w:rsid w:val="0054358F"/>
    <w:rsid w:val="00546871"/>
    <w:rsid w:val="00554553"/>
    <w:rsid w:val="005574BC"/>
    <w:rsid w:val="00562494"/>
    <w:rsid w:val="00565EEF"/>
    <w:rsid w:val="005751E1"/>
    <w:rsid w:val="00580A14"/>
    <w:rsid w:val="0058119B"/>
    <w:rsid w:val="00581574"/>
    <w:rsid w:val="00586CF5"/>
    <w:rsid w:val="005A7A07"/>
    <w:rsid w:val="005B6DE9"/>
    <w:rsid w:val="005D0FC6"/>
    <w:rsid w:val="005E1237"/>
    <w:rsid w:val="005F7E1A"/>
    <w:rsid w:val="00600CA6"/>
    <w:rsid w:val="006939BA"/>
    <w:rsid w:val="006A62A7"/>
    <w:rsid w:val="006B30E9"/>
    <w:rsid w:val="006D00DB"/>
    <w:rsid w:val="006E1F45"/>
    <w:rsid w:val="0070205D"/>
    <w:rsid w:val="00712815"/>
    <w:rsid w:val="0071424A"/>
    <w:rsid w:val="00717330"/>
    <w:rsid w:val="007216F8"/>
    <w:rsid w:val="00726B77"/>
    <w:rsid w:val="00730B02"/>
    <w:rsid w:val="00733295"/>
    <w:rsid w:val="00734149"/>
    <w:rsid w:val="00761B5E"/>
    <w:rsid w:val="007700EA"/>
    <w:rsid w:val="00776877"/>
    <w:rsid w:val="00776D9A"/>
    <w:rsid w:val="00777D9B"/>
    <w:rsid w:val="00785604"/>
    <w:rsid w:val="007C1051"/>
    <w:rsid w:val="007C79DA"/>
    <w:rsid w:val="007D0CCD"/>
    <w:rsid w:val="007E302B"/>
    <w:rsid w:val="007F07BD"/>
    <w:rsid w:val="007F5FD2"/>
    <w:rsid w:val="007F6508"/>
    <w:rsid w:val="00802FE3"/>
    <w:rsid w:val="00815BA3"/>
    <w:rsid w:val="00825008"/>
    <w:rsid w:val="008316B6"/>
    <w:rsid w:val="00832B0E"/>
    <w:rsid w:val="008339EA"/>
    <w:rsid w:val="00846F2B"/>
    <w:rsid w:val="0085181F"/>
    <w:rsid w:val="00872519"/>
    <w:rsid w:val="00887D5B"/>
    <w:rsid w:val="00895480"/>
    <w:rsid w:val="008A4EDD"/>
    <w:rsid w:val="008B7CEB"/>
    <w:rsid w:val="008C0199"/>
    <w:rsid w:val="008D413B"/>
    <w:rsid w:val="0090544A"/>
    <w:rsid w:val="009111EC"/>
    <w:rsid w:val="00927960"/>
    <w:rsid w:val="0095280E"/>
    <w:rsid w:val="00967DB0"/>
    <w:rsid w:val="00986C55"/>
    <w:rsid w:val="00993272"/>
    <w:rsid w:val="0099708A"/>
    <w:rsid w:val="009A0D14"/>
    <w:rsid w:val="009A1074"/>
    <w:rsid w:val="009A293A"/>
    <w:rsid w:val="009B2B33"/>
    <w:rsid w:val="009C009B"/>
    <w:rsid w:val="009C0F40"/>
    <w:rsid w:val="009C219E"/>
    <w:rsid w:val="009D43D3"/>
    <w:rsid w:val="009D4A6D"/>
    <w:rsid w:val="009E5F97"/>
    <w:rsid w:val="009F3434"/>
    <w:rsid w:val="009F6AB3"/>
    <w:rsid w:val="00A02C53"/>
    <w:rsid w:val="00A04618"/>
    <w:rsid w:val="00A3558C"/>
    <w:rsid w:val="00A55E5F"/>
    <w:rsid w:val="00A740E6"/>
    <w:rsid w:val="00A80188"/>
    <w:rsid w:val="00A86970"/>
    <w:rsid w:val="00A92052"/>
    <w:rsid w:val="00A96401"/>
    <w:rsid w:val="00AA14D4"/>
    <w:rsid w:val="00AC189A"/>
    <w:rsid w:val="00AC2DE0"/>
    <w:rsid w:val="00AD1FD6"/>
    <w:rsid w:val="00AD2333"/>
    <w:rsid w:val="00AE26E7"/>
    <w:rsid w:val="00AE3E91"/>
    <w:rsid w:val="00AF4991"/>
    <w:rsid w:val="00B038F0"/>
    <w:rsid w:val="00B064EB"/>
    <w:rsid w:val="00B17AB1"/>
    <w:rsid w:val="00B235E6"/>
    <w:rsid w:val="00B263F8"/>
    <w:rsid w:val="00B3395B"/>
    <w:rsid w:val="00B4283F"/>
    <w:rsid w:val="00B42905"/>
    <w:rsid w:val="00B46BE1"/>
    <w:rsid w:val="00B5063B"/>
    <w:rsid w:val="00B55A16"/>
    <w:rsid w:val="00B70276"/>
    <w:rsid w:val="00B73A59"/>
    <w:rsid w:val="00B76C1F"/>
    <w:rsid w:val="00B87EB9"/>
    <w:rsid w:val="00B92B2F"/>
    <w:rsid w:val="00BA016C"/>
    <w:rsid w:val="00BB1FEB"/>
    <w:rsid w:val="00BB7902"/>
    <w:rsid w:val="00BB7D8F"/>
    <w:rsid w:val="00BC4224"/>
    <w:rsid w:val="00BD5E0B"/>
    <w:rsid w:val="00BE247A"/>
    <w:rsid w:val="00BF2105"/>
    <w:rsid w:val="00C0332E"/>
    <w:rsid w:val="00C12EA0"/>
    <w:rsid w:val="00C42DC7"/>
    <w:rsid w:val="00C6627C"/>
    <w:rsid w:val="00C77282"/>
    <w:rsid w:val="00C83F3E"/>
    <w:rsid w:val="00CA1690"/>
    <w:rsid w:val="00CE64CF"/>
    <w:rsid w:val="00CF2E16"/>
    <w:rsid w:val="00D06E8F"/>
    <w:rsid w:val="00D11A8B"/>
    <w:rsid w:val="00D12F01"/>
    <w:rsid w:val="00D25AF4"/>
    <w:rsid w:val="00D504AD"/>
    <w:rsid w:val="00D612C9"/>
    <w:rsid w:val="00D61B3E"/>
    <w:rsid w:val="00D66577"/>
    <w:rsid w:val="00D702F7"/>
    <w:rsid w:val="00D868F5"/>
    <w:rsid w:val="00D948FA"/>
    <w:rsid w:val="00D953DF"/>
    <w:rsid w:val="00DA66A3"/>
    <w:rsid w:val="00DB0122"/>
    <w:rsid w:val="00DB070F"/>
    <w:rsid w:val="00DC0ACC"/>
    <w:rsid w:val="00DC38E9"/>
    <w:rsid w:val="00DD7D00"/>
    <w:rsid w:val="00DE125C"/>
    <w:rsid w:val="00DE6E6A"/>
    <w:rsid w:val="00DF57EE"/>
    <w:rsid w:val="00E06010"/>
    <w:rsid w:val="00E16AB7"/>
    <w:rsid w:val="00E269AD"/>
    <w:rsid w:val="00E35C77"/>
    <w:rsid w:val="00E37ACD"/>
    <w:rsid w:val="00E400AA"/>
    <w:rsid w:val="00E42A79"/>
    <w:rsid w:val="00E45CEF"/>
    <w:rsid w:val="00E67211"/>
    <w:rsid w:val="00E775CC"/>
    <w:rsid w:val="00E82A07"/>
    <w:rsid w:val="00E83E10"/>
    <w:rsid w:val="00E94DAA"/>
    <w:rsid w:val="00E95C8E"/>
    <w:rsid w:val="00EA15FF"/>
    <w:rsid w:val="00EC0986"/>
    <w:rsid w:val="00EC21CE"/>
    <w:rsid w:val="00EE029E"/>
    <w:rsid w:val="00EF284E"/>
    <w:rsid w:val="00F07574"/>
    <w:rsid w:val="00F07677"/>
    <w:rsid w:val="00F20288"/>
    <w:rsid w:val="00F31D17"/>
    <w:rsid w:val="00F35524"/>
    <w:rsid w:val="00F3649A"/>
    <w:rsid w:val="00F44D48"/>
    <w:rsid w:val="00F772AA"/>
    <w:rsid w:val="00F819B5"/>
    <w:rsid w:val="00F83C9F"/>
    <w:rsid w:val="00FD641F"/>
    <w:rsid w:val="00FE08A8"/>
    <w:rsid w:val="00FE2963"/>
    <w:rsid w:val="00FE5029"/>
    <w:rsid w:val="00FE5F67"/>
    <w:rsid w:val="00FF71CD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/>
    <w:lsdException w:name="Default Paragraph Font" w:uiPriority="1"/>
    <w:lsdException w:name="Subtitle" w:semiHidden="0" w:uiPriority="11" w:unhideWhenUsed="0"/>
    <w:lsdException w:name="Strong" w:semiHidden="0" w:uiPriority="22" w:unhideWhenUsed="0"/>
    <w:lsdException w:name="Emphasis" w:semiHidden="0" w:uiPriority="20" w:unhideWhenUsed="0"/>
    <w:lsdException w:name="Table Grid" w:semiHidden="0" w:uiPriority="39" w:unhideWhenUsed="0"/>
    <w:lsdException w:name="Placeholder Text" w:unhideWhenUsed="0"/>
    <w:lsdException w:name="No Spacing" w:semiHidden="0" w:uiPriority="1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/>
    <w:lsdException w:name="Quote" w:semiHidden="0" w:uiPriority="29" w:unhideWhenUsed="0"/>
    <w:lsdException w:name="Intense Quote" w:semiHidden="0" w:uiPriority="30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/>
    <w:lsdException w:name="Intense Emphasis" w:semiHidden="0" w:uiPriority="21" w:unhideWhenUsed="0"/>
    <w:lsdException w:name="Subtle Reference" w:semiHidden="0" w:uiPriority="31" w:unhideWhenUsed="0"/>
    <w:lsdException w:name="Intense Reference" w:semiHidden="0" w:uiPriority="32" w:unhideWhenUsed="0"/>
    <w:lsdException w:name="Book Title" w:semiHidden="0" w:uiPriority="33" w:unhideWhenUsed="0"/>
    <w:lsdException w:name="Bibliography" w:uiPriority="37"/>
    <w:lsdException w:name="TOC Heading" w:uiPriority="39" w:qFormat="1"/>
  </w:latentStyles>
  <w:style w:type="paragraph" w:default="1" w:styleId="a">
    <w:name w:val="Normal"/>
    <w:rsid w:val="009A1074"/>
  </w:style>
  <w:style w:type="paragraph" w:styleId="1">
    <w:name w:val="heading 1"/>
    <w:basedOn w:val="PixelPlus"/>
    <w:next w:val="a"/>
    <w:link w:val="10"/>
    <w:uiPriority w:val="9"/>
    <w:qFormat/>
    <w:rsid w:val="00433F02"/>
    <w:pPr>
      <w:keepNext/>
      <w:keepLines/>
      <w:numPr>
        <w:numId w:val="1"/>
      </w:numPr>
      <w:spacing w:after="0"/>
      <w:outlineLvl w:val="0"/>
    </w:pPr>
    <w:rPr>
      <w:rFonts w:asciiTheme="majorHAnsi" w:eastAsiaTheme="majorEastAsia" w:hAnsiTheme="majorHAnsi" w:cstheme="majorBidi"/>
      <w:b/>
      <w:color w:val="2E74B5" w:themeColor="accent1" w:themeShade="BF"/>
      <w:sz w:val="40"/>
      <w:szCs w:val="32"/>
    </w:rPr>
  </w:style>
  <w:style w:type="paragraph" w:styleId="2">
    <w:name w:val="heading 2"/>
    <w:basedOn w:val="PixelPlus"/>
    <w:next w:val="a"/>
    <w:link w:val="20"/>
    <w:uiPriority w:val="9"/>
    <w:unhideWhenUsed/>
    <w:qFormat/>
    <w:rsid w:val="00433F02"/>
    <w:pPr>
      <w:keepNext/>
      <w:keepLines/>
      <w:numPr>
        <w:numId w:val="2"/>
      </w:numPr>
      <w:spacing w:before="120" w:after="120" w:line="240" w:lineRule="auto"/>
      <w:ind w:left="1068"/>
      <w:outlineLvl w:val="1"/>
    </w:pPr>
    <w:rPr>
      <w:rFonts w:eastAsiaTheme="majorEastAsia" w:cstheme="majorBidi"/>
      <w:b/>
      <w:color w:val="1F4E79" w:themeColor="accent1" w:themeShade="80"/>
      <w:sz w:val="36"/>
      <w:szCs w:val="26"/>
    </w:rPr>
  </w:style>
  <w:style w:type="paragraph" w:styleId="3">
    <w:name w:val="heading 3"/>
    <w:basedOn w:val="a"/>
    <w:next w:val="a"/>
    <w:link w:val="30"/>
    <w:uiPriority w:val="9"/>
    <w:unhideWhenUsed/>
    <w:qFormat/>
    <w:rsid w:val="00433F02"/>
    <w:pPr>
      <w:keepNext/>
      <w:keepLines/>
      <w:numPr>
        <w:numId w:val="3"/>
      </w:numPr>
      <w:spacing w:before="40" w:after="0"/>
      <w:ind w:left="1776"/>
      <w:jc w:val="both"/>
      <w:outlineLvl w:val="2"/>
    </w:pPr>
    <w:rPr>
      <w:rFonts w:asciiTheme="majorHAnsi" w:eastAsiaTheme="majorEastAsia" w:hAnsiTheme="majorHAnsi" w:cstheme="majorBidi"/>
      <w:b/>
      <w:color w:val="2F5496" w:themeColor="accent5" w:themeShade="BF"/>
      <w:sz w:val="32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PixelPlus">
    <w:name w:val="PixelPlus"/>
    <w:link w:val="PixelPlus0"/>
    <w:qFormat/>
    <w:rsid w:val="0090544A"/>
    <w:pPr>
      <w:spacing w:before="240" w:after="240" w:line="276" w:lineRule="auto"/>
      <w:jc w:val="both"/>
    </w:pPr>
    <w:rPr>
      <w:rFonts w:cs="Times New Roman"/>
      <w:sz w:val="28"/>
      <w:szCs w:val="28"/>
    </w:rPr>
  </w:style>
  <w:style w:type="character" w:customStyle="1" w:styleId="PixelPlus0">
    <w:name w:val="PixelPlus Знак"/>
    <w:basedOn w:val="a0"/>
    <w:link w:val="PixelPlus"/>
    <w:rsid w:val="0090544A"/>
    <w:rPr>
      <w:rFonts w:cs="Times New Roman"/>
      <w:sz w:val="28"/>
      <w:szCs w:val="28"/>
    </w:rPr>
  </w:style>
  <w:style w:type="paragraph" w:styleId="a3">
    <w:name w:val="No Spacing"/>
    <w:uiPriority w:val="1"/>
    <w:rsid w:val="00D953DF"/>
    <w:pPr>
      <w:spacing w:after="0" w:line="240" w:lineRule="auto"/>
    </w:pPr>
  </w:style>
  <w:style w:type="paragraph" w:styleId="a4">
    <w:name w:val="header"/>
    <w:basedOn w:val="a"/>
    <w:link w:val="a5"/>
    <w:uiPriority w:val="99"/>
    <w:unhideWhenUsed/>
    <w:rsid w:val="00F35524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5">
    <w:name w:val="Верхний колонтитул Знак"/>
    <w:basedOn w:val="a0"/>
    <w:link w:val="a4"/>
    <w:uiPriority w:val="99"/>
    <w:rsid w:val="00F35524"/>
  </w:style>
  <w:style w:type="paragraph" w:styleId="a6">
    <w:name w:val="footer"/>
    <w:basedOn w:val="a"/>
    <w:link w:val="a7"/>
    <w:uiPriority w:val="99"/>
    <w:unhideWhenUsed/>
    <w:rsid w:val="00F35524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7">
    <w:name w:val="Нижний колонтитул Знак"/>
    <w:basedOn w:val="a0"/>
    <w:link w:val="a6"/>
    <w:uiPriority w:val="99"/>
    <w:rsid w:val="00F35524"/>
  </w:style>
  <w:style w:type="character" w:styleId="a8">
    <w:name w:val="Hyperlink"/>
    <w:basedOn w:val="a0"/>
    <w:uiPriority w:val="99"/>
    <w:unhideWhenUsed/>
    <w:rsid w:val="00F35524"/>
    <w:rPr>
      <w:color w:val="0563C1" w:themeColor="hyperlink"/>
      <w:u w:val="single"/>
    </w:rPr>
  </w:style>
  <w:style w:type="paragraph" w:customStyle="1" w:styleId="11">
    <w:name w:val="Заголовок1"/>
    <w:basedOn w:val="a"/>
    <w:next w:val="a9"/>
    <w:rsid w:val="00F35524"/>
    <w:pPr>
      <w:keepNext/>
      <w:suppressAutoHyphens/>
      <w:spacing w:before="240" w:after="120" w:line="240" w:lineRule="auto"/>
    </w:pPr>
    <w:rPr>
      <w:rFonts w:ascii="Arial" w:eastAsia="MS Mincho" w:hAnsi="Arial" w:cs="Tahoma"/>
      <w:sz w:val="28"/>
      <w:szCs w:val="28"/>
      <w:lang w:eastAsia="ar-SA"/>
    </w:rPr>
  </w:style>
  <w:style w:type="paragraph" w:styleId="a9">
    <w:name w:val="Body Text"/>
    <w:basedOn w:val="a"/>
    <w:link w:val="aa"/>
    <w:uiPriority w:val="99"/>
    <w:rsid w:val="00F35524"/>
    <w:pPr>
      <w:suppressAutoHyphens/>
      <w:spacing w:after="120" w:line="240" w:lineRule="auto"/>
    </w:pPr>
    <w:rPr>
      <w:rFonts w:ascii="Times New Roman" w:eastAsia="Times New Roman" w:hAnsi="Times New Roman" w:cs="Times New Roman"/>
      <w:sz w:val="24"/>
      <w:szCs w:val="24"/>
      <w:lang w:eastAsia="ar-SA"/>
    </w:rPr>
  </w:style>
  <w:style w:type="character" w:customStyle="1" w:styleId="aa">
    <w:name w:val="Основной текст Знак"/>
    <w:basedOn w:val="a0"/>
    <w:link w:val="a9"/>
    <w:uiPriority w:val="99"/>
    <w:rsid w:val="00F35524"/>
    <w:rPr>
      <w:rFonts w:ascii="Times New Roman" w:eastAsia="Times New Roman" w:hAnsi="Times New Roman" w:cs="Times New Roman"/>
      <w:sz w:val="24"/>
      <w:szCs w:val="24"/>
      <w:lang w:eastAsia="ar-SA"/>
    </w:rPr>
  </w:style>
  <w:style w:type="character" w:customStyle="1" w:styleId="10">
    <w:name w:val="Заголовок 1 Знак"/>
    <w:basedOn w:val="a0"/>
    <w:link w:val="1"/>
    <w:uiPriority w:val="9"/>
    <w:rsid w:val="00433F02"/>
    <w:rPr>
      <w:rFonts w:asciiTheme="majorHAnsi" w:eastAsiaTheme="majorEastAsia" w:hAnsiTheme="majorHAnsi" w:cstheme="majorBidi"/>
      <w:b/>
      <w:color w:val="2E74B5" w:themeColor="accent1" w:themeShade="BF"/>
      <w:sz w:val="40"/>
      <w:szCs w:val="32"/>
    </w:rPr>
  </w:style>
  <w:style w:type="paragraph" w:customStyle="1" w:styleId="PP">
    <w:name w:val="Заголовок основной PP"/>
    <w:basedOn w:val="a"/>
    <w:link w:val="PP0"/>
    <w:qFormat/>
    <w:rsid w:val="001B3FB1"/>
    <w:pPr>
      <w:spacing w:line="276" w:lineRule="auto"/>
      <w:jc w:val="center"/>
    </w:pPr>
    <w:rPr>
      <w:rFonts w:ascii="Calibri" w:hAnsi="Calibri"/>
      <w:b/>
      <w:sz w:val="48"/>
      <w:szCs w:val="28"/>
    </w:rPr>
  </w:style>
  <w:style w:type="paragraph" w:customStyle="1" w:styleId="PP1">
    <w:name w:val="Рисунок PP"/>
    <w:basedOn w:val="PixelPlus"/>
    <w:link w:val="PP2"/>
    <w:qFormat/>
    <w:rsid w:val="00D12F01"/>
    <w:pPr>
      <w:jc w:val="center"/>
    </w:pPr>
    <w:rPr>
      <w:rFonts w:ascii="Calibri" w:hAnsi="Calibri"/>
      <w:i/>
      <w:sz w:val="24"/>
    </w:rPr>
  </w:style>
  <w:style w:type="character" w:customStyle="1" w:styleId="PP0">
    <w:name w:val="Заголовок основной PP Знак"/>
    <w:basedOn w:val="a0"/>
    <w:link w:val="PP"/>
    <w:rsid w:val="001B3FB1"/>
    <w:rPr>
      <w:rFonts w:ascii="Calibri" w:hAnsi="Calibri"/>
      <w:b/>
      <w:sz w:val="48"/>
      <w:szCs w:val="28"/>
    </w:rPr>
  </w:style>
  <w:style w:type="paragraph" w:customStyle="1" w:styleId="PP3">
    <w:name w:val="Таблица PP"/>
    <w:basedOn w:val="PixelPlus"/>
    <w:link w:val="PP4"/>
    <w:qFormat/>
    <w:rsid w:val="00D12F01"/>
    <w:pPr>
      <w:jc w:val="right"/>
    </w:pPr>
    <w:rPr>
      <w:rFonts w:ascii="Calibri" w:hAnsi="Calibri"/>
      <w:sz w:val="24"/>
    </w:rPr>
  </w:style>
  <w:style w:type="character" w:customStyle="1" w:styleId="PP2">
    <w:name w:val="Рисунок PP Знак"/>
    <w:basedOn w:val="PixelPlus0"/>
    <w:link w:val="PP1"/>
    <w:rsid w:val="00D12F01"/>
    <w:rPr>
      <w:rFonts w:ascii="Calibri" w:hAnsi="Calibri" w:cs="Times New Roman"/>
      <w:i/>
      <w:sz w:val="24"/>
      <w:szCs w:val="28"/>
    </w:rPr>
  </w:style>
  <w:style w:type="paragraph" w:customStyle="1" w:styleId="PP5">
    <w:name w:val="Английские слова PP"/>
    <w:basedOn w:val="PixelPlus"/>
    <w:link w:val="PP6"/>
    <w:qFormat/>
    <w:rsid w:val="00D12F01"/>
    <w:rPr>
      <w:rFonts w:ascii="Calibri" w:hAnsi="Calibri"/>
      <w:i/>
    </w:rPr>
  </w:style>
  <w:style w:type="character" w:customStyle="1" w:styleId="PP4">
    <w:name w:val="Таблица PP Знак"/>
    <w:basedOn w:val="PixelPlus0"/>
    <w:link w:val="PP3"/>
    <w:rsid w:val="00D12F01"/>
    <w:rPr>
      <w:rFonts w:ascii="Calibri" w:hAnsi="Calibri" w:cs="Times New Roman"/>
      <w:sz w:val="24"/>
      <w:szCs w:val="28"/>
    </w:rPr>
  </w:style>
  <w:style w:type="character" w:customStyle="1" w:styleId="20">
    <w:name w:val="Заголовок 2 Знак"/>
    <w:basedOn w:val="a0"/>
    <w:link w:val="2"/>
    <w:uiPriority w:val="9"/>
    <w:rsid w:val="00433F02"/>
    <w:rPr>
      <w:rFonts w:eastAsiaTheme="majorEastAsia" w:cstheme="majorBidi"/>
      <w:b/>
      <w:color w:val="1F4E79" w:themeColor="accent1" w:themeShade="80"/>
      <w:sz w:val="36"/>
      <w:szCs w:val="26"/>
    </w:rPr>
  </w:style>
  <w:style w:type="character" w:customStyle="1" w:styleId="PP6">
    <w:name w:val="Английские слова PP Знак"/>
    <w:basedOn w:val="PixelPlus0"/>
    <w:link w:val="PP5"/>
    <w:rsid w:val="00D12F01"/>
    <w:rPr>
      <w:rFonts w:ascii="Calibri" w:hAnsi="Calibri" w:cs="Times New Roman"/>
      <w:i/>
      <w:sz w:val="28"/>
      <w:szCs w:val="28"/>
    </w:rPr>
  </w:style>
  <w:style w:type="character" w:customStyle="1" w:styleId="30">
    <w:name w:val="Заголовок 3 Знак"/>
    <w:basedOn w:val="a0"/>
    <w:link w:val="3"/>
    <w:uiPriority w:val="9"/>
    <w:rsid w:val="00433F02"/>
    <w:rPr>
      <w:rFonts w:asciiTheme="majorHAnsi" w:eastAsiaTheme="majorEastAsia" w:hAnsiTheme="majorHAnsi" w:cstheme="majorBidi"/>
      <w:b/>
      <w:color w:val="2F5496" w:themeColor="accent5" w:themeShade="BF"/>
      <w:sz w:val="32"/>
      <w:szCs w:val="24"/>
    </w:rPr>
  </w:style>
  <w:style w:type="table" w:styleId="ab">
    <w:name w:val="Table Grid"/>
    <w:basedOn w:val="a1"/>
    <w:uiPriority w:val="39"/>
    <w:rsid w:val="005B6DE9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ac">
    <w:name w:val="footnote text"/>
    <w:basedOn w:val="a"/>
    <w:link w:val="ad"/>
    <w:uiPriority w:val="99"/>
    <w:semiHidden/>
    <w:unhideWhenUsed/>
    <w:rsid w:val="0010715D"/>
    <w:pPr>
      <w:spacing w:after="0" w:line="240" w:lineRule="auto"/>
    </w:pPr>
    <w:rPr>
      <w:sz w:val="20"/>
      <w:szCs w:val="20"/>
    </w:rPr>
  </w:style>
  <w:style w:type="character" w:customStyle="1" w:styleId="ad">
    <w:name w:val="Текст сноски Знак"/>
    <w:basedOn w:val="a0"/>
    <w:link w:val="ac"/>
    <w:uiPriority w:val="99"/>
    <w:semiHidden/>
    <w:rsid w:val="0010715D"/>
    <w:rPr>
      <w:sz w:val="20"/>
      <w:szCs w:val="20"/>
    </w:rPr>
  </w:style>
  <w:style w:type="character" w:styleId="ae">
    <w:name w:val="footnote reference"/>
    <w:basedOn w:val="a0"/>
    <w:uiPriority w:val="99"/>
    <w:semiHidden/>
    <w:unhideWhenUsed/>
    <w:rsid w:val="0010715D"/>
    <w:rPr>
      <w:vertAlign w:val="superscript"/>
    </w:rPr>
  </w:style>
  <w:style w:type="character" w:customStyle="1" w:styleId="UnresolvedMention">
    <w:name w:val="Unresolved Mention"/>
    <w:basedOn w:val="a0"/>
    <w:uiPriority w:val="99"/>
    <w:semiHidden/>
    <w:unhideWhenUsed/>
    <w:rsid w:val="006939BA"/>
    <w:rPr>
      <w:color w:val="605E5C"/>
      <w:shd w:val="clear" w:color="auto" w:fill="E1DFDD"/>
    </w:rPr>
  </w:style>
  <w:style w:type="character" w:styleId="af">
    <w:name w:val="Placeholder Text"/>
    <w:basedOn w:val="a0"/>
    <w:uiPriority w:val="99"/>
    <w:semiHidden/>
    <w:rsid w:val="00EC0986"/>
    <w:rPr>
      <w:color w:val="808080"/>
    </w:rPr>
  </w:style>
  <w:style w:type="character" w:styleId="af0">
    <w:name w:val="FollowedHyperlink"/>
    <w:basedOn w:val="a0"/>
    <w:uiPriority w:val="99"/>
    <w:semiHidden/>
    <w:unhideWhenUsed/>
    <w:rsid w:val="009A293A"/>
    <w:rPr>
      <w:color w:val="954F72" w:themeColor="followedHyperlink"/>
      <w:u w:val="single"/>
    </w:rPr>
  </w:style>
  <w:style w:type="paragraph" w:styleId="af1">
    <w:name w:val="TOC Heading"/>
    <w:basedOn w:val="1"/>
    <w:next w:val="a"/>
    <w:uiPriority w:val="39"/>
    <w:unhideWhenUsed/>
    <w:qFormat/>
    <w:rsid w:val="0085181F"/>
    <w:pPr>
      <w:numPr>
        <w:numId w:val="0"/>
      </w:numPr>
      <w:spacing w:line="259" w:lineRule="auto"/>
      <w:jc w:val="left"/>
      <w:outlineLvl w:val="9"/>
    </w:pPr>
    <w:rPr>
      <w:b w:val="0"/>
      <w:sz w:val="32"/>
      <w:lang w:eastAsia="ru-RU"/>
    </w:rPr>
  </w:style>
  <w:style w:type="paragraph" w:styleId="12">
    <w:name w:val="toc 1"/>
    <w:basedOn w:val="a"/>
    <w:next w:val="a"/>
    <w:autoRedefine/>
    <w:uiPriority w:val="39"/>
    <w:unhideWhenUsed/>
    <w:rsid w:val="0085181F"/>
    <w:pPr>
      <w:spacing w:after="100"/>
    </w:pPr>
  </w:style>
  <w:style w:type="paragraph" w:styleId="21">
    <w:name w:val="toc 2"/>
    <w:basedOn w:val="a"/>
    <w:next w:val="a"/>
    <w:autoRedefine/>
    <w:uiPriority w:val="39"/>
    <w:unhideWhenUsed/>
    <w:rsid w:val="0085181F"/>
    <w:pPr>
      <w:spacing w:after="100"/>
      <w:ind w:left="220"/>
    </w:pPr>
  </w:style>
  <w:style w:type="paragraph" w:styleId="31">
    <w:name w:val="toc 3"/>
    <w:basedOn w:val="a"/>
    <w:next w:val="a"/>
    <w:autoRedefine/>
    <w:uiPriority w:val="39"/>
    <w:unhideWhenUsed/>
    <w:rsid w:val="0085181F"/>
    <w:pPr>
      <w:spacing w:after="100"/>
      <w:ind w:left="440"/>
    </w:pPr>
  </w:style>
  <w:style w:type="paragraph" w:styleId="af2">
    <w:name w:val="Balloon Text"/>
    <w:basedOn w:val="a"/>
    <w:link w:val="af3"/>
    <w:uiPriority w:val="99"/>
    <w:semiHidden/>
    <w:unhideWhenUsed/>
    <w:rsid w:val="009A0D14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f3">
    <w:name w:val="Текст выноски Знак"/>
    <w:basedOn w:val="a0"/>
    <w:link w:val="af2"/>
    <w:uiPriority w:val="99"/>
    <w:semiHidden/>
    <w:rsid w:val="009A0D14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400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50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362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723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944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34365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6398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6587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7702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584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3621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8596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8217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0659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7334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0655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0972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9823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3830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7347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3314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4498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4423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4429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2506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4304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2350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8585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4067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765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9509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6515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9620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4310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0521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3766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6213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8463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9774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7174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4200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7495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544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1399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8341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3817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4840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0020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3602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8639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hyperlink" Target="https://garda-estate.ru/zagorodnaya-nedvizhimost/rublevo-uspenskoe/razdory/10-jardov/" TargetMode="External"/><Relationship Id="rId18" Type="http://schemas.openxmlformats.org/officeDocument/2006/relationships/hyperlink" Target="https://garda-estate.ru/zagorodnaya-nedvizhimost/doma/" TargetMode="External"/><Relationship Id="rId26" Type="http://schemas.openxmlformats.org/officeDocument/2006/relationships/hyperlink" Target="https://garda-estate.ru/zagorodnaya-nedvizhimost/rublevo-uspenskoe/nikolina-gora/sosnovyj-bor-nikolina-gora/" TargetMode="External"/><Relationship Id="rId39" Type="http://schemas.openxmlformats.org/officeDocument/2006/relationships/hyperlink" Target="https://tools.pixelplus.ru/tools/otrezki-teksta-v-yandex" TargetMode="External"/><Relationship Id="rId21" Type="http://schemas.openxmlformats.org/officeDocument/2006/relationships/hyperlink" Target="https://garda-estate.ru/zagorodnaya-nedvizhimost/rublevo-uspenskoe/zhukovka/info/" TargetMode="External"/><Relationship Id="rId34" Type="http://schemas.openxmlformats.org/officeDocument/2006/relationships/hyperlink" Target="https://garda-estate.ru/zagorodnaya-nedvizhimost/rublevo-uspenskoe/barviha/barviha-village/" TargetMode="External"/><Relationship Id="rId42" Type="http://schemas.openxmlformats.org/officeDocument/2006/relationships/hyperlink" Target="https://garda-estate.ru/zagorodnaya-nedvizhimost/doma/" TargetMode="External"/><Relationship Id="rId47" Type="http://schemas.openxmlformats.org/officeDocument/2006/relationships/hyperlink" Target="https://garda-estate.ru/zagorodnaya-nedvizhimost/rublevo-uspenskoe/barviha/nov-dpk/info/" TargetMode="External"/><Relationship Id="rId50" Type="http://schemas.openxmlformats.org/officeDocument/2006/relationships/hyperlink" Target="https://garda-estate.ru/sovety/" TargetMode="External"/><Relationship Id="rId55" Type="http://schemas.openxmlformats.org/officeDocument/2006/relationships/hyperlink" Target="http://www.slrealty.ru" TargetMode="External"/><Relationship Id="rId63" Type="http://schemas.openxmlformats.org/officeDocument/2006/relationships/image" Target="media/image9.png"/><Relationship Id="rId68" Type="http://schemas.openxmlformats.org/officeDocument/2006/relationships/hyperlink" Target="https://www.welhome.ru/zagorodnaya-nedvizhimost/mescherskij-dom-650-kv-m-pod-klyuch-na-uchastke-865-sotok-v-ohranyaemom-poselke-z-14951" TargetMode="External"/><Relationship Id="rId76" Type="http://schemas.openxmlformats.org/officeDocument/2006/relationships/hyperlink" Target="https://one-estate.ru/doma/prodazha-doma-v-kp-nikolino-id-1471/" TargetMode="External"/><Relationship Id="rId84" Type="http://schemas.openxmlformats.org/officeDocument/2006/relationships/hyperlink" Target="https://tools.pixelplus.ru/tools/otrezki-teksta-v-yandex" TargetMode="External"/><Relationship Id="rId89" Type="http://schemas.openxmlformats.org/officeDocument/2006/relationships/theme" Target="theme/theme1.xml"/><Relationship Id="rId7" Type="http://schemas.openxmlformats.org/officeDocument/2006/relationships/endnotes" Target="endnotes.xml"/><Relationship Id="rId71" Type="http://schemas.openxmlformats.org/officeDocument/2006/relationships/image" Target="media/image13.png"/><Relationship Id="rId2" Type="http://schemas.openxmlformats.org/officeDocument/2006/relationships/numbering" Target="numbering.xml"/><Relationship Id="rId16" Type="http://schemas.openxmlformats.org/officeDocument/2006/relationships/hyperlink" Target="https://garda-estate.ru/zagorodnaya-nedvizhimost/rublevo-uspenskoe/barviha/" TargetMode="External"/><Relationship Id="rId29" Type="http://schemas.openxmlformats.org/officeDocument/2006/relationships/hyperlink" Target="https://garda-estate.ru/zagorodnaya-nedvizhimost/rublevo-uspenskoe/kottedzhy/" TargetMode="External"/><Relationship Id="rId11" Type="http://schemas.openxmlformats.org/officeDocument/2006/relationships/image" Target="media/image4.png"/><Relationship Id="rId24" Type="http://schemas.openxmlformats.org/officeDocument/2006/relationships/hyperlink" Target="https://garda-estate.ru/zagorodnaya-nedvizhimost/rublevo-uspenskoe/doma/" TargetMode="External"/><Relationship Id="rId32" Type="http://schemas.openxmlformats.org/officeDocument/2006/relationships/hyperlink" Target="https://garda-estate.ru/zagorodnaya-nedvizhimost/arenda/rublevo-uspenskoe/zhukovka/" TargetMode="External"/><Relationship Id="rId37" Type="http://schemas.openxmlformats.org/officeDocument/2006/relationships/hyperlink" Target="https://garda-estate.ru/zagorodnaya-nedvizhimost/novorizhskoe/pavlovskaja-sloboda/knjazhe-ozero/" TargetMode="External"/><Relationship Id="rId40" Type="http://schemas.openxmlformats.org/officeDocument/2006/relationships/hyperlink" Target="https://turgenev.ashmanov.com/" TargetMode="External"/><Relationship Id="rId45" Type="http://schemas.openxmlformats.org/officeDocument/2006/relationships/hyperlink" Target="https://garda-estate.ru/zagorodnaya-nedvizhimost/poselki/" TargetMode="External"/><Relationship Id="rId53" Type="http://schemas.openxmlformats.org/officeDocument/2006/relationships/hyperlink" Target="https://country.realtor.ru/" TargetMode="External"/><Relationship Id="rId58" Type="http://schemas.openxmlformats.org/officeDocument/2006/relationships/image" Target="media/image7.png"/><Relationship Id="rId66" Type="http://schemas.openxmlformats.org/officeDocument/2006/relationships/hyperlink" Target="https://www.brightestate.ru/kupit-kvartiru-705-kvm-bez-vnutrenney-otdelki-v-zagorodnom-poselke-park-avenyu-11156" TargetMode="External"/><Relationship Id="rId74" Type="http://schemas.openxmlformats.org/officeDocument/2006/relationships/hyperlink" Target="https://one-estate.ru/doma/prodazha-doma-v-kp-nikolino-id-1471/" TargetMode="External"/><Relationship Id="rId79" Type="http://schemas.openxmlformats.org/officeDocument/2006/relationships/hyperlink" Target="https://www.ashmanov.com/lab2019.pdf" TargetMode="External"/><Relationship Id="rId87" Type="http://schemas.openxmlformats.org/officeDocument/2006/relationships/hyperlink" Target="https://turgenev.ashmanov.com/" TargetMode="External"/><Relationship Id="rId5" Type="http://schemas.openxmlformats.org/officeDocument/2006/relationships/webSettings" Target="webSettings.xml"/><Relationship Id="rId61" Type="http://schemas.openxmlformats.org/officeDocument/2006/relationships/hyperlink" Target="https://www.metrium.ru/zagorodnaya-nedvizhimost/kottedzhi_taunkhausy/2760/" TargetMode="External"/><Relationship Id="rId82" Type="http://schemas.openxmlformats.org/officeDocument/2006/relationships/header" Target="header1.xml"/><Relationship Id="rId19" Type="http://schemas.openxmlformats.org/officeDocument/2006/relationships/hyperlink" Target="https://garda-estate.ru/zagorodnaya-nedvizhimost/rublevo-uspenskoe/barviha/sady-majendorf/" TargetMode="Externa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hyperlink" Target="https://garda-estate.ru/zagorodnaya-nedvizhimost/minskoe/gribovo/" TargetMode="External"/><Relationship Id="rId22" Type="http://schemas.openxmlformats.org/officeDocument/2006/relationships/hyperlink" Target="https://garda-estate.ru/zagorodnaya-nedvizhimost/rublevo-uspenskoe/soloslovo/diplomat/" TargetMode="External"/><Relationship Id="rId27" Type="http://schemas.openxmlformats.org/officeDocument/2006/relationships/hyperlink" Target="https://garda-estate.ru/zagorodnaya-nedvizhimost/rublevo-uspenskoe/nikolina-gora/" TargetMode="External"/><Relationship Id="rId30" Type="http://schemas.openxmlformats.org/officeDocument/2006/relationships/hyperlink" Target="https://garda-estate.ru/zagorodnaya-nedvizhimost/doma/tag-s-basseynom/" TargetMode="External"/><Relationship Id="rId35" Type="http://schemas.openxmlformats.org/officeDocument/2006/relationships/hyperlink" Target="https://garda-estate.ru/zagorodnaya-nedvizhimost/novorizhskoe/mjakinino/beresta/" TargetMode="External"/><Relationship Id="rId43" Type="http://schemas.openxmlformats.org/officeDocument/2006/relationships/hyperlink" Target="https://garda-estate.ru/zagorodnaya-nedvizhimost/minskoe/doma/" TargetMode="External"/><Relationship Id="rId48" Type="http://schemas.openxmlformats.org/officeDocument/2006/relationships/hyperlink" Target="https://garda-estate.ru/sobstvennikam/" TargetMode="External"/><Relationship Id="rId56" Type="http://schemas.openxmlformats.org/officeDocument/2006/relationships/image" Target="media/image6.png"/><Relationship Id="rId64" Type="http://schemas.openxmlformats.org/officeDocument/2006/relationships/hyperlink" Target="https://www.brightestate.ru/kupit-kvartiru-705-kvm-bez-vnutrenney-otdelki-v-zagorodnom-poselke-park-avenyu-11156" TargetMode="External"/><Relationship Id="rId69" Type="http://schemas.openxmlformats.org/officeDocument/2006/relationships/image" Target="media/image12.png"/><Relationship Id="rId77" Type="http://schemas.openxmlformats.org/officeDocument/2006/relationships/image" Target="media/image16.png"/><Relationship Id="rId8" Type="http://schemas.openxmlformats.org/officeDocument/2006/relationships/image" Target="media/image1.png"/><Relationship Id="rId51" Type="http://schemas.openxmlformats.org/officeDocument/2006/relationships/hyperlink" Target="https://garda-estate.ru/sovety/pokupka/osnovnye-prichiny-kupit-taunkhaus/" TargetMode="External"/><Relationship Id="rId72" Type="http://schemas.openxmlformats.org/officeDocument/2006/relationships/hyperlink" Target="https://choice-estate.ru/zagorodnaya-nedvizhimost/4638/" TargetMode="External"/><Relationship Id="rId80" Type="http://schemas.openxmlformats.org/officeDocument/2006/relationships/hyperlink" Target="https://www.ashmanov.com/lab2019.pdf" TargetMode="External"/><Relationship Id="rId85" Type="http://schemas.openxmlformats.org/officeDocument/2006/relationships/hyperlink" Target="https://turgenev.ashmanov.com/" TargetMode="External"/><Relationship Id="rId3" Type="http://schemas.openxmlformats.org/officeDocument/2006/relationships/styles" Target="styles.xml"/><Relationship Id="rId12" Type="http://schemas.openxmlformats.org/officeDocument/2006/relationships/hyperlink" Target="https://garda-estate.ru/zagorodnaya-nedvizhimost/rublevo-uspenskoe/doma/" TargetMode="External"/><Relationship Id="rId17" Type="http://schemas.openxmlformats.org/officeDocument/2006/relationships/hyperlink" Target="https://garda-estate.ru/zagorodnaya-nedvizhimost/rublevo-uspenskoe/barviha/" TargetMode="External"/><Relationship Id="rId25" Type="http://schemas.openxmlformats.org/officeDocument/2006/relationships/hyperlink" Target="https://garda-estate.ru/zagorodnaya-nedvizhimost/rublevo-uspenskoe/barviha/" TargetMode="External"/><Relationship Id="rId33" Type="http://schemas.openxmlformats.org/officeDocument/2006/relationships/hyperlink" Target="https://garda-estate.ru/zagorodnaya-nedvizhimost/rublevo-uspenskoe/tag-uchastok-na-rublevke/" TargetMode="External"/><Relationship Id="rId38" Type="http://schemas.openxmlformats.org/officeDocument/2006/relationships/chart" Target="charts/chart1.xml"/><Relationship Id="rId46" Type="http://schemas.openxmlformats.org/officeDocument/2006/relationships/hyperlink" Target="https://garda-estate.ru/zagorodnaya-nedvizhimost/arenda/rublevo-uspenskoe/zhukovka/ilinskie-dachi/3249.html" TargetMode="External"/><Relationship Id="rId59" Type="http://schemas.openxmlformats.org/officeDocument/2006/relationships/hyperlink" Target="https://www.brightestate.ru/kupit-kvartiru-705-kvm-bez-vnutrenney-otdelki-v-zagorodnom-poselke-park-avenyu-11156" TargetMode="External"/><Relationship Id="rId67" Type="http://schemas.openxmlformats.org/officeDocument/2006/relationships/image" Target="media/image11.png"/><Relationship Id="rId20" Type="http://schemas.openxmlformats.org/officeDocument/2006/relationships/hyperlink" Target="https://garda-estate.ru/zagorodnaya-nedvizhimost/rublevo-uspenskoe/zhukovka/" TargetMode="External"/><Relationship Id="rId41" Type="http://schemas.openxmlformats.org/officeDocument/2006/relationships/hyperlink" Target="https://garda-estate.ru/" TargetMode="External"/><Relationship Id="rId54" Type="http://schemas.openxmlformats.org/officeDocument/2006/relationships/image" Target="media/image5.png"/><Relationship Id="rId62" Type="http://schemas.openxmlformats.org/officeDocument/2006/relationships/hyperlink" Target="http://joxi.ru/LmG7NvbFwLeobm" TargetMode="External"/><Relationship Id="rId70" Type="http://schemas.openxmlformats.org/officeDocument/2006/relationships/hyperlink" Target="https://choice-estate.ru/zagorodnaya-nedvizhimost/4638/" TargetMode="External"/><Relationship Id="rId75" Type="http://schemas.openxmlformats.org/officeDocument/2006/relationships/image" Target="media/image15.png"/><Relationship Id="rId83" Type="http://schemas.openxmlformats.org/officeDocument/2006/relationships/footer" Target="footer1.xml"/><Relationship Id="rId88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5" Type="http://schemas.openxmlformats.org/officeDocument/2006/relationships/hyperlink" Target="https://garda-estate.ru/zagorodnaya-nedvizhimost/minskoe/gribovo/" TargetMode="External"/><Relationship Id="rId23" Type="http://schemas.openxmlformats.org/officeDocument/2006/relationships/hyperlink" Target="https://garda-estate.ru/zagorodnaya-nedvizhimost/doma/" TargetMode="External"/><Relationship Id="rId28" Type="http://schemas.openxmlformats.org/officeDocument/2006/relationships/hyperlink" Target="https://garda-estate.ru/zagorodnaya-nedvizhimost/ilinskoe/nikolo-urjupino/novahovo/" TargetMode="External"/><Relationship Id="rId36" Type="http://schemas.openxmlformats.org/officeDocument/2006/relationships/hyperlink" Target="https://garda-estate.ru/zagorodnaya-nedvizhimost/novorizhskoe/chesnokovo/millenium-park/" TargetMode="External"/><Relationship Id="rId49" Type="http://schemas.openxmlformats.org/officeDocument/2006/relationships/hyperlink" Target="https://garda-estate.ru/services/" TargetMode="External"/><Relationship Id="rId57" Type="http://schemas.openxmlformats.org/officeDocument/2006/relationships/hyperlink" Target="https://www.slrealty.ru/house/sale/" TargetMode="External"/><Relationship Id="rId10" Type="http://schemas.openxmlformats.org/officeDocument/2006/relationships/image" Target="media/image3.png"/><Relationship Id="rId31" Type="http://schemas.openxmlformats.org/officeDocument/2006/relationships/hyperlink" Target="https://garda-estate.ru/zagorodnaya-nedvizhimost/rublevo-uspenskoe/barviha/sady-majendorf/" TargetMode="External"/><Relationship Id="rId44" Type="http://schemas.openxmlformats.org/officeDocument/2006/relationships/hyperlink" Target="https://garda-estate.ru/zagorodnaya-nedvizhimost/rublevo-uspenskoe/barviha/nov-dpk/" TargetMode="External"/><Relationship Id="rId52" Type="http://schemas.openxmlformats.org/officeDocument/2006/relationships/hyperlink" Target="https://garda-estate.ru/company/" TargetMode="External"/><Relationship Id="rId60" Type="http://schemas.openxmlformats.org/officeDocument/2006/relationships/image" Target="media/image8.png"/><Relationship Id="rId65" Type="http://schemas.openxmlformats.org/officeDocument/2006/relationships/image" Target="media/image10.png"/><Relationship Id="rId73" Type="http://schemas.openxmlformats.org/officeDocument/2006/relationships/image" Target="media/image14.png"/><Relationship Id="rId78" Type="http://schemas.openxmlformats.org/officeDocument/2006/relationships/hyperlink" Target="https://one-estate.ru/doma/prodazha-doma-v-kp-nikolino-id-1471/" TargetMode="External"/><Relationship Id="rId81" Type="http://schemas.openxmlformats.org/officeDocument/2006/relationships/hyperlink" Target="https://country.realtor.ru/" TargetMode="External"/><Relationship Id="rId86" Type="http://schemas.openxmlformats.org/officeDocument/2006/relationships/hyperlink" Target="https://tools.pixelplus.ru/tools/otrezki-teksta-v-yandex" TargetMode="External"/></Relationships>
</file>

<file path=word/_rels/footnotes.xml.rels><?xml version="1.0" encoding="UTF-8" standalone="yes"?>
<Relationships xmlns="http://schemas.openxmlformats.org/package/2006/relationships"><Relationship Id="rId1" Type="http://schemas.openxmlformats.org/officeDocument/2006/relationships/hyperlink" Target="https://pixelplus.ru/poiskovoe_prodvizhenie_sajtov/yandex-bandit/" TargetMode="Externa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hyperlink" Target="http://www.pixelplus.ru" TargetMode="External"/><Relationship Id="rId1" Type="http://schemas.openxmlformats.org/officeDocument/2006/relationships/image" Target="media/image17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homya\AppData\Roaming\Microsoft\Templates\&#1064;&#1072;&#1073;&#1083;&#1086;&#1085;%20Pixel%20Plus.dotx" TargetMode="External"/></Relationships>
</file>

<file path=word/charts/_rels/chart1.xml.rels><?xml version="1.0" encoding="UTF-8" standalone="yes"?>
<Relationships xmlns="http://schemas.openxmlformats.org/package/2006/relationships"><Relationship Id="rId1" Type="http://schemas.openxmlformats.org/officeDocument/2006/relationships/oleObject" Target="file:///C:\Users\homya\Dropbox\Projects_Khomyakov\garda-estate.ru\&#1044;&#1072;&#1085;&#1085;&#1099;&#1077;%20&#1087;&#1086;%20&#1089;&#1072;&#1081;&#1090;&#1091;.xlsx" TargetMode="External"/></Relationships>
</file>

<file path=word/charts/chart1.xml><?xml version="1.0" encoding="utf-8"?>
<c:chartSpace xmlns:c="http://schemas.openxmlformats.org/drawingml/2006/chart" xmlns:a="http://schemas.openxmlformats.org/drawingml/2006/main" xmlns:r="http://schemas.openxmlformats.org/officeDocument/2006/relationships">
  <c:date1904 val="1"/>
  <c:lang val="ru-RU"/>
  <c:chart>
    <c:title>
      <c:tx>
        <c:rich>
          <a:bodyPr rot="0" spcFirstLastPara="1" vertOverflow="ellipsis" vert="horz" wrap="square" anchor="ctr" anchorCtr="1"/>
          <a:lstStyle/>
          <a:p>
            <a:pPr>
              <a:defRPr sz="1600" b="1" i="0" u="none" strike="noStrike" kern="1200" spc="100" baseline="0">
                <a:solidFill>
                  <a:schemeClr val="lt1">
                    <a:lumMod val="95000"/>
                  </a:schemeClr>
                </a:solidFill>
                <a:effectLst>
                  <a:outerShdw blurRad="50800" dist="38100" dir="5400000" algn="t" rotWithShape="0">
                    <a:prstClr val="black">
                      <a:alpha val="40000"/>
                    </a:prstClr>
                  </a:outerShdw>
                </a:effectLst>
                <a:latin typeface="+mn-lt"/>
                <a:ea typeface="+mn-ea"/>
                <a:cs typeface="+mn-cs"/>
              </a:defRPr>
            </a:pPr>
            <a:r>
              <a:rPr lang="ru-RU"/>
              <a:t>Источники трафика</a:t>
            </a:r>
          </a:p>
        </c:rich>
      </c:tx>
      <c:spPr>
        <a:noFill/>
        <a:ln>
          <a:noFill/>
        </a:ln>
        <a:effectLst/>
      </c:spPr>
    </c:title>
    <c:plotArea>
      <c:layout/>
      <c:pieChart>
        <c:varyColors val="1"/>
        <c:ser>
          <c:idx val="0"/>
          <c:order val="0"/>
          <c:dPt>
            <c:idx val="0"/>
            <c:spPr>
              <a:gradFill rotWithShape="1">
                <a:gsLst>
                  <a:gs pos="0">
                    <a:schemeClr val="accent1">
                      <a:satMod val="103000"/>
                      <a:lumMod val="102000"/>
                      <a:tint val="94000"/>
                    </a:schemeClr>
                  </a:gs>
                  <a:gs pos="50000">
                    <a:schemeClr val="accent1">
                      <a:satMod val="110000"/>
                      <a:lumMod val="100000"/>
                      <a:shade val="100000"/>
                    </a:schemeClr>
                  </a:gs>
                  <a:gs pos="100000">
                    <a:schemeClr val="accent1">
                      <a:lumMod val="99000"/>
                      <a:satMod val="120000"/>
                      <a:shade val="78000"/>
                    </a:schemeClr>
                  </a:gs>
                </a:gsLst>
                <a:lin ang="5400000" scaled="0"/>
              </a:gradFill>
              <a:ln>
                <a:noFill/>
              </a:ln>
              <a:effectLst>
                <a:outerShdw blurRad="57150" dist="19050" dir="5400000" algn="ctr" rotWithShape="0">
                  <a:srgbClr val="000000">
                    <a:alpha val="63000"/>
                  </a:srgbClr>
                </a:outerShdw>
              </a:effectLst>
            </c:spPr>
            <c:extLst xmlns:c16r2="http://schemas.microsoft.com/office/drawing/2015/06/chart">
              <c:ext xmlns:c16="http://schemas.microsoft.com/office/drawing/2014/chart" uri="{C3380CC4-5D6E-409C-BE32-E72D297353CC}">
                <c16:uniqueId val="{00000001-ED77-4E01-929E-B5B964CAA143}"/>
              </c:ext>
            </c:extLst>
          </c:dPt>
          <c:dPt>
            <c:idx val="1"/>
            <c:spPr>
              <a:gradFill rotWithShape="1">
                <a:gsLst>
                  <a:gs pos="0">
                    <a:schemeClr val="accent2">
                      <a:satMod val="103000"/>
                      <a:lumMod val="102000"/>
                      <a:tint val="94000"/>
                    </a:schemeClr>
                  </a:gs>
                  <a:gs pos="50000">
                    <a:schemeClr val="accent2">
                      <a:satMod val="110000"/>
                      <a:lumMod val="100000"/>
                      <a:shade val="100000"/>
                    </a:schemeClr>
                  </a:gs>
                  <a:gs pos="100000">
                    <a:schemeClr val="accent2">
                      <a:lumMod val="99000"/>
                      <a:satMod val="120000"/>
                      <a:shade val="78000"/>
                    </a:schemeClr>
                  </a:gs>
                </a:gsLst>
                <a:lin ang="5400000" scaled="0"/>
              </a:gradFill>
              <a:ln>
                <a:noFill/>
              </a:ln>
              <a:effectLst>
                <a:outerShdw blurRad="57150" dist="19050" dir="5400000" algn="ctr" rotWithShape="0">
                  <a:srgbClr val="000000">
                    <a:alpha val="63000"/>
                  </a:srgbClr>
                </a:outerShdw>
              </a:effectLst>
            </c:spPr>
            <c:extLst xmlns:c16r2="http://schemas.microsoft.com/office/drawing/2015/06/chart">
              <c:ext xmlns:c16="http://schemas.microsoft.com/office/drawing/2014/chart" uri="{C3380CC4-5D6E-409C-BE32-E72D297353CC}">
                <c16:uniqueId val="{00000003-ED77-4E01-929E-B5B964CAA143}"/>
              </c:ext>
            </c:extLst>
          </c:dPt>
          <c:dPt>
            <c:idx val="2"/>
            <c:spPr>
              <a:gradFill rotWithShape="1">
                <a:gsLst>
                  <a:gs pos="0">
                    <a:schemeClr val="accent3">
                      <a:satMod val="103000"/>
                      <a:lumMod val="102000"/>
                      <a:tint val="94000"/>
                    </a:schemeClr>
                  </a:gs>
                  <a:gs pos="50000">
                    <a:schemeClr val="accent3">
                      <a:satMod val="110000"/>
                      <a:lumMod val="100000"/>
                      <a:shade val="100000"/>
                    </a:schemeClr>
                  </a:gs>
                  <a:gs pos="100000">
                    <a:schemeClr val="accent3">
                      <a:lumMod val="99000"/>
                      <a:satMod val="120000"/>
                      <a:shade val="78000"/>
                    </a:schemeClr>
                  </a:gs>
                </a:gsLst>
                <a:lin ang="5400000" scaled="0"/>
              </a:gradFill>
              <a:ln>
                <a:noFill/>
              </a:ln>
              <a:effectLst>
                <a:outerShdw blurRad="57150" dist="19050" dir="5400000" algn="ctr" rotWithShape="0">
                  <a:srgbClr val="000000">
                    <a:alpha val="63000"/>
                  </a:srgbClr>
                </a:outerShdw>
              </a:effectLst>
            </c:spPr>
            <c:extLst xmlns:c16r2="http://schemas.microsoft.com/office/drawing/2015/06/chart">
              <c:ext xmlns:c16="http://schemas.microsoft.com/office/drawing/2014/chart" uri="{C3380CC4-5D6E-409C-BE32-E72D297353CC}">
                <c16:uniqueId val="{00000005-ED77-4E01-929E-B5B964CAA143}"/>
              </c:ext>
            </c:extLst>
          </c:dPt>
          <c:dPt>
            <c:idx val="3"/>
            <c:spPr>
              <a:solidFill>
                <a:schemeClr val="accent4">
                  <a:lumMod val="50000"/>
                </a:schemeClr>
              </a:solidFill>
              <a:ln>
                <a:noFill/>
              </a:ln>
              <a:effectLst>
                <a:outerShdw blurRad="57150" dist="19050" dir="5400000" algn="ctr" rotWithShape="0">
                  <a:srgbClr val="000000">
                    <a:alpha val="63000"/>
                  </a:srgbClr>
                </a:outerShdw>
              </a:effectLst>
            </c:spPr>
            <c:extLst xmlns:c16r2="http://schemas.microsoft.com/office/drawing/2015/06/chart">
              <c:ext xmlns:c16="http://schemas.microsoft.com/office/drawing/2014/chart" uri="{C3380CC4-5D6E-409C-BE32-E72D297353CC}">
                <c16:uniqueId val="{00000007-ED77-4E01-929E-B5B964CAA143}"/>
              </c:ext>
            </c:extLst>
          </c:dPt>
          <c:dPt>
            <c:idx val="4"/>
            <c:spPr>
              <a:gradFill rotWithShape="1">
                <a:gsLst>
                  <a:gs pos="0">
                    <a:schemeClr val="accent5">
                      <a:satMod val="103000"/>
                      <a:lumMod val="102000"/>
                      <a:tint val="94000"/>
                    </a:schemeClr>
                  </a:gs>
                  <a:gs pos="50000">
                    <a:schemeClr val="accent5">
                      <a:satMod val="110000"/>
                      <a:lumMod val="100000"/>
                      <a:shade val="100000"/>
                    </a:schemeClr>
                  </a:gs>
                  <a:gs pos="100000">
                    <a:schemeClr val="accent5">
                      <a:lumMod val="99000"/>
                      <a:satMod val="120000"/>
                      <a:shade val="78000"/>
                    </a:schemeClr>
                  </a:gs>
                </a:gsLst>
                <a:lin ang="5400000" scaled="0"/>
              </a:gradFill>
              <a:ln>
                <a:noFill/>
              </a:ln>
              <a:effectLst>
                <a:outerShdw blurRad="57150" dist="19050" dir="5400000" algn="ctr" rotWithShape="0">
                  <a:srgbClr val="000000">
                    <a:alpha val="63000"/>
                  </a:srgbClr>
                </a:outerShdw>
              </a:effectLst>
            </c:spPr>
            <c:extLst xmlns:c16r2="http://schemas.microsoft.com/office/drawing/2015/06/chart">
              <c:ext xmlns:c16="http://schemas.microsoft.com/office/drawing/2014/chart" uri="{C3380CC4-5D6E-409C-BE32-E72D297353CC}">
                <c16:uniqueId val="{00000009-ED77-4E01-929E-B5B964CAA143}"/>
              </c:ext>
            </c:extLst>
          </c:dPt>
          <c:dPt>
            <c:idx val="5"/>
            <c:spPr>
              <a:gradFill rotWithShape="1">
                <a:gsLst>
                  <a:gs pos="0">
                    <a:schemeClr val="accent6">
                      <a:satMod val="103000"/>
                      <a:lumMod val="102000"/>
                      <a:tint val="94000"/>
                    </a:schemeClr>
                  </a:gs>
                  <a:gs pos="50000">
                    <a:schemeClr val="accent6">
                      <a:satMod val="110000"/>
                      <a:lumMod val="100000"/>
                      <a:shade val="100000"/>
                    </a:schemeClr>
                  </a:gs>
                  <a:gs pos="100000">
                    <a:schemeClr val="accent6">
                      <a:lumMod val="99000"/>
                      <a:satMod val="120000"/>
                      <a:shade val="78000"/>
                    </a:schemeClr>
                  </a:gs>
                </a:gsLst>
                <a:lin ang="5400000" scaled="0"/>
              </a:gradFill>
              <a:ln>
                <a:noFill/>
              </a:ln>
              <a:effectLst>
                <a:outerShdw blurRad="57150" dist="19050" dir="5400000" algn="ctr" rotWithShape="0">
                  <a:srgbClr val="000000">
                    <a:alpha val="63000"/>
                  </a:srgbClr>
                </a:outerShdw>
              </a:effectLst>
            </c:spPr>
            <c:extLst xmlns:c16r2="http://schemas.microsoft.com/office/drawing/2015/06/chart">
              <c:ext xmlns:c16="http://schemas.microsoft.com/office/drawing/2014/chart" uri="{C3380CC4-5D6E-409C-BE32-E72D297353CC}">
                <c16:uniqueId val="{0000000B-ED77-4E01-929E-B5B964CAA143}"/>
              </c:ext>
            </c:extLst>
          </c:dPt>
          <c:dLbls>
            <c:spPr>
              <a:noFill/>
              <a:ln>
                <a:noFill/>
              </a:ln>
              <a:effectLst/>
            </c:spPr>
            <c:txPr>
              <a:bodyPr rot="0" spcFirstLastPara="1" vertOverflow="ellipsis" vert="horz" wrap="square" lIns="38100" tIns="19050" rIns="38100" bIns="19050" anchor="ctr" anchorCtr="1">
                <a:spAutoFit/>
              </a:bodyPr>
              <a:lstStyle/>
              <a:p>
                <a:pPr>
                  <a:defRPr sz="900" b="0" i="0" u="none" strike="noStrike" kern="1200" baseline="0">
                    <a:solidFill>
                      <a:schemeClr val="lt1">
                        <a:lumMod val="8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endParaRPr lang="ru-RU"/>
              </a:p>
            </c:txPr>
            <c:dLblPos val="bestFit"/>
            <c:showVal val="1"/>
            <c:showLeaderLines val="1"/>
            <c:leaderLines>
              <c:spPr>
                <a:ln w="9525">
                  <a:solidFill>
                    <a:schemeClr val="lt1">
                      <a:lumMod val="95000"/>
                      <a:alpha val="54000"/>
                    </a:schemeClr>
                  </a:solidFill>
                </a:ln>
                <a:effectLst/>
              </c:spPr>
            </c:leaderLines>
            <c:extLst xmlns:c16r2="http://schemas.microsoft.com/office/drawing/2015/06/chart">
              <c:ext xmlns:c15="http://schemas.microsoft.com/office/drawing/2012/chart" uri="{CE6537A1-D6FC-4f65-9D91-7224C49458BB}"/>
            </c:extLst>
          </c:dLbls>
          <c:cat>
            <c:strRef>
              <c:f>'Источники трафика'!$A$3:$A$8</c:f>
              <c:strCache>
                <c:ptCount val="6"/>
                <c:pt idx="0">
                  <c:v>Переходы из поисковых систем</c:v>
                </c:pt>
                <c:pt idx="1">
                  <c:v>Прямые заходы</c:v>
                </c:pt>
                <c:pt idx="2">
                  <c:v>Переходы по рекламе</c:v>
                </c:pt>
                <c:pt idx="3">
                  <c:v>Внутренние переходы</c:v>
                </c:pt>
                <c:pt idx="4">
                  <c:v>Переходы по ссылкам на сайтах</c:v>
                </c:pt>
                <c:pt idx="5">
                  <c:v>Переходы из социальных сетей</c:v>
                </c:pt>
              </c:strCache>
            </c:strRef>
          </c:cat>
          <c:val>
            <c:numRef>
              <c:f>'Источники трафика'!$C$3:$C$8</c:f>
              <c:numCache>
                <c:formatCode>General</c:formatCode>
                <c:ptCount val="6"/>
                <c:pt idx="0">
                  <c:v>45606</c:v>
                </c:pt>
                <c:pt idx="1">
                  <c:v>14982</c:v>
                </c:pt>
                <c:pt idx="2">
                  <c:v>15864</c:v>
                </c:pt>
                <c:pt idx="3">
                  <c:v>5282</c:v>
                </c:pt>
                <c:pt idx="4">
                  <c:v>1589</c:v>
                </c:pt>
                <c:pt idx="5">
                  <c:v>581</c:v>
                </c:pt>
              </c:numCache>
            </c:numRef>
          </c:val>
          <c:extLst xmlns:c16r2="http://schemas.microsoft.com/office/drawing/2015/06/chart">
            <c:ext xmlns:c16="http://schemas.microsoft.com/office/drawing/2014/chart" uri="{C3380CC4-5D6E-409C-BE32-E72D297353CC}">
              <c16:uniqueId val="{0000000C-ED77-4E01-929E-B5B964CAA143}"/>
            </c:ext>
          </c:extLst>
        </c:ser>
        <c:dLbls>
          <c:showVal val="1"/>
        </c:dLbls>
        <c:firstSliceAng val="0"/>
      </c:pieChart>
      <c:spPr>
        <a:noFill/>
        <a:ln>
          <a:noFill/>
        </a:ln>
        <a:effectLst/>
      </c:spPr>
    </c:plotArea>
    <c:legend>
      <c:legendPos val="r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900" b="0" i="0" u="none" strike="noStrike" kern="1200" baseline="0">
              <a:solidFill>
                <a:schemeClr val="lt1">
                  <a:lumMod val="85000"/>
                </a:schemeClr>
              </a:solidFill>
              <a:latin typeface="+mn-lt"/>
              <a:ea typeface="+mn-ea"/>
              <a:cs typeface="+mn-cs"/>
            </a:defRPr>
          </a:pPr>
          <a:endParaRPr lang="ru-RU"/>
        </a:p>
      </c:txPr>
    </c:legend>
    <c:plotVisOnly val="1"/>
    <c:dispBlanksAs val="zero"/>
  </c:chart>
  <c:spPr>
    <a:gradFill flip="none" rotWithShape="1">
      <a:gsLst>
        <a:gs pos="0">
          <a:schemeClr val="dk1">
            <a:lumMod val="65000"/>
            <a:lumOff val="35000"/>
          </a:schemeClr>
        </a:gs>
        <a:gs pos="100000">
          <a:schemeClr val="dk1">
            <a:lumMod val="85000"/>
            <a:lumOff val="15000"/>
          </a:schemeClr>
        </a:gs>
      </a:gsLst>
      <a:path path="circle">
        <a:fillToRect l="50000" t="50000" r="50000" b="50000"/>
      </a:path>
      <a:tileRect/>
    </a:gradFill>
    <a:ln>
      <a:noFill/>
    </a:ln>
    <a:effectLst/>
  </c:spPr>
  <c:txPr>
    <a:bodyPr/>
    <a:lstStyle/>
    <a:p>
      <a:pPr>
        <a:defRPr/>
      </a:pPr>
      <a:endParaRPr lang="ru-RU"/>
    </a:p>
  </c:txPr>
  <c:externalData r:id="rId1"/>
</c:chartSpace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=""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CA2D1CC-7034-4258-B4A2-27069DD17C2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Шаблон Pixel Plus</Template>
  <TotalTime>1</TotalTime>
  <Pages>41</Pages>
  <Words>6443</Words>
  <Characters>36730</Characters>
  <Application>Microsoft Office Word</Application>
  <DocSecurity>0</DocSecurity>
  <Lines>306</Lines>
  <Paragraphs>86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Grizli777</Company>
  <LinksUpToDate>false</LinksUpToDate>
  <CharactersWithSpaces>43087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Игорь Хомяков</dc:creator>
  <cp:lastModifiedBy>Максим Муромский</cp:lastModifiedBy>
  <cp:revision>2</cp:revision>
  <dcterms:created xsi:type="dcterms:W3CDTF">2020-08-03T13:58:00Z</dcterms:created>
  <dcterms:modified xsi:type="dcterms:W3CDTF">2020-08-03T13:58:00Z</dcterms:modified>
</cp:coreProperties>
</file>