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8F6" w:rsidRDefault="006878F6" w:rsidP="006878F6">
      <w:pPr>
        <w:pStyle w:val="PP"/>
      </w:pPr>
      <w:bookmarkStart w:id="0" w:name="_Hlk36717094"/>
    </w:p>
    <w:p w:rsidR="0075167E" w:rsidRDefault="0075167E" w:rsidP="006878F6">
      <w:pPr>
        <w:pStyle w:val="PP"/>
      </w:pPr>
    </w:p>
    <w:p w:rsidR="006878F6" w:rsidRDefault="006878F6" w:rsidP="006878F6">
      <w:pPr>
        <w:pStyle w:val="PP"/>
      </w:pPr>
    </w:p>
    <w:p w:rsidR="006878F6" w:rsidRDefault="006878F6" w:rsidP="006878F6">
      <w:pPr>
        <w:pStyle w:val="PP"/>
      </w:pPr>
    </w:p>
    <w:p w:rsidR="006878F6" w:rsidRDefault="006878F6" w:rsidP="006878F6">
      <w:pPr>
        <w:pStyle w:val="PP"/>
      </w:pPr>
    </w:p>
    <w:p w:rsidR="006878F6" w:rsidRDefault="006878F6" w:rsidP="006878F6">
      <w:pPr>
        <w:pStyle w:val="PP"/>
      </w:pPr>
    </w:p>
    <w:p w:rsidR="00E35C77" w:rsidRDefault="006878F6" w:rsidP="006878F6">
      <w:pPr>
        <w:pStyle w:val="PP"/>
      </w:pPr>
      <w:r>
        <w:t xml:space="preserve">Стратегия работ по проекту </w:t>
      </w:r>
      <w:proofErr w:type="spellStart"/>
      <w:r w:rsidR="003C53F7">
        <w:rPr>
          <w:lang w:val="en-US"/>
        </w:rPr>
        <w:t>mirkrasok</w:t>
      </w:r>
      <w:proofErr w:type="spellEnd"/>
      <w:r w:rsidRPr="00730B02">
        <w:t>.ru</w:t>
      </w:r>
      <w:r>
        <w:t xml:space="preserve"> на ближайшие 3 месяца</w:t>
      </w:r>
    </w:p>
    <w:p w:rsidR="00FE269E" w:rsidRDefault="00FE269E">
      <w:pPr>
        <w:rPr>
          <w:rFonts w:cs="Times New Roman"/>
          <w:sz w:val="28"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72532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167E" w:rsidRDefault="0075167E">
          <w:pPr>
            <w:pStyle w:val="af1"/>
          </w:pPr>
          <w:r>
            <w:t>Оглавление</w:t>
          </w:r>
        </w:p>
        <w:p w:rsidR="0075167E" w:rsidRDefault="0075167E">
          <w:pPr>
            <w:pStyle w:val="12"/>
            <w:tabs>
              <w:tab w:val="left" w:pos="440"/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827714" w:history="1">
            <w:r w:rsidRPr="000541E1">
              <w:rPr>
                <w:rStyle w:val="a8"/>
                <w:noProof/>
              </w:rPr>
              <w:t>I.</w:t>
            </w:r>
            <w:r>
              <w:rPr>
                <w:noProof/>
              </w:rPr>
              <w:tab/>
            </w:r>
            <w:r w:rsidRPr="000541E1">
              <w:rPr>
                <w:rStyle w:val="a8"/>
                <w:noProof/>
              </w:rPr>
              <w:t>Вводная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_Toc36827714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67E" w:rsidRDefault="00F07A8A">
          <w:pPr>
            <w:pStyle w:val="12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36827715" w:history="1">
            <w:r w:rsidR="0075167E" w:rsidRPr="000541E1">
              <w:rPr>
                <w:rStyle w:val="a8"/>
                <w:noProof/>
              </w:rPr>
              <w:t>II.</w:t>
            </w:r>
            <w:r w:rsidR="0075167E">
              <w:rPr>
                <w:noProof/>
              </w:rPr>
              <w:tab/>
            </w:r>
            <w:r w:rsidR="0075167E" w:rsidRPr="000541E1">
              <w:rPr>
                <w:rStyle w:val="a8"/>
                <w:noProof/>
              </w:rPr>
              <w:t>Оценка и анализ текущего состояния проекта</w:t>
            </w:r>
            <w:r w:rsidR="0075167E">
              <w:rPr>
                <w:noProof/>
                <w:webHidden/>
              </w:rPr>
              <w:tab/>
            </w:r>
            <w:r w:rsidR="0075167E">
              <w:rPr>
                <w:noProof/>
                <w:webHidden/>
              </w:rPr>
              <w:fldChar w:fldCharType="begin"/>
            </w:r>
            <w:r w:rsidR="0075167E">
              <w:rPr>
                <w:noProof/>
                <w:webHidden/>
              </w:rPr>
              <w:instrText xml:space="preserve"> PAGEREF _Toc36827715 \h </w:instrText>
            </w:r>
            <w:r w:rsidR="0075167E">
              <w:rPr>
                <w:noProof/>
                <w:webHidden/>
              </w:rPr>
            </w:r>
            <w:r w:rsidR="0075167E">
              <w:rPr>
                <w:noProof/>
                <w:webHidden/>
              </w:rPr>
              <w:fldChar w:fldCharType="separate"/>
            </w:r>
            <w:r w:rsidR="0075167E">
              <w:rPr>
                <w:noProof/>
                <w:webHidden/>
              </w:rPr>
              <w:t>4</w:t>
            </w:r>
            <w:r w:rsidR="0075167E">
              <w:rPr>
                <w:noProof/>
                <w:webHidden/>
              </w:rPr>
              <w:fldChar w:fldCharType="end"/>
            </w:r>
          </w:hyperlink>
        </w:p>
        <w:p w:rsidR="0075167E" w:rsidRDefault="00F07A8A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36827716" w:history="1">
            <w:r w:rsidR="0075167E" w:rsidRPr="000541E1">
              <w:rPr>
                <w:rStyle w:val="a8"/>
                <w:noProof/>
              </w:rPr>
              <w:t>1.</w:t>
            </w:r>
            <w:r w:rsidR="0075167E">
              <w:rPr>
                <w:noProof/>
              </w:rPr>
              <w:tab/>
            </w:r>
            <w:r w:rsidR="0075167E" w:rsidRPr="000541E1">
              <w:rPr>
                <w:rStyle w:val="a8"/>
                <w:noProof/>
              </w:rPr>
              <w:t>Анализ динамики органического трафика</w:t>
            </w:r>
            <w:r w:rsidR="0075167E">
              <w:rPr>
                <w:noProof/>
                <w:webHidden/>
              </w:rPr>
              <w:tab/>
            </w:r>
            <w:r w:rsidR="0075167E">
              <w:rPr>
                <w:noProof/>
                <w:webHidden/>
              </w:rPr>
              <w:fldChar w:fldCharType="begin"/>
            </w:r>
            <w:r w:rsidR="0075167E">
              <w:rPr>
                <w:noProof/>
                <w:webHidden/>
              </w:rPr>
              <w:instrText xml:space="preserve"> PAGEREF _Toc36827716 \h </w:instrText>
            </w:r>
            <w:r w:rsidR="0075167E">
              <w:rPr>
                <w:noProof/>
                <w:webHidden/>
              </w:rPr>
            </w:r>
            <w:r w:rsidR="0075167E">
              <w:rPr>
                <w:noProof/>
                <w:webHidden/>
              </w:rPr>
              <w:fldChar w:fldCharType="separate"/>
            </w:r>
            <w:r w:rsidR="0075167E">
              <w:rPr>
                <w:noProof/>
                <w:webHidden/>
              </w:rPr>
              <w:t>4</w:t>
            </w:r>
            <w:r w:rsidR="0075167E">
              <w:rPr>
                <w:noProof/>
                <w:webHidden/>
              </w:rPr>
              <w:fldChar w:fldCharType="end"/>
            </w:r>
          </w:hyperlink>
        </w:p>
        <w:p w:rsidR="0075167E" w:rsidRDefault="00F07A8A">
          <w:pPr>
            <w:pStyle w:val="3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36827717" w:history="1">
            <w:r w:rsidR="0075167E" w:rsidRPr="000541E1">
              <w:rPr>
                <w:rStyle w:val="a8"/>
                <w:noProof/>
              </w:rPr>
              <w:t>a.</w:t>
            </w:r>
            <w:r w:rsidR="0075167E">
              <w:rPr>
                <w:noProof/>
              </w:rPr>
              <w:tab/>
            </w:r>
            <w:r w:rsidR="0075167E" w:rsidRPr="000541E1">
              <w:rPr>
                <w:rStyle w:val="a8"/>
                <w:noProof/>
              </w:rPr>
              <w:t>Наличие ошибки в сохраненной копии карточек товаров</w:t>
            </w:r>
            <w:r w:rsidR="0075167E">
              <w:rPr>
                <w:noProof/>
                <w:webHidden/>
              </w:rPr>
              <w:tab/>
            </w:r>
            <w:r w:rsidR="0075167E">
              <w:rPr>
                <w:noProof/>
                <w:webHidden/>
              </w:rPr>
              <w:fldChar w:fldCharType="begin"/>
            </w:r>
            <w:r w:rsidR="0075167E">
              <w:rPr>
                <w:noProof/>
                <w:webHidden/>
              </w:rPr>
              <w:instrText xml:space="preserve"> PAGEREF _Toc36827717 \h </w:instrText>
            </w:r>
            <w:r w:rsidR="0075167E">
              <w:rPr>
                <w:noProof/>
                <w:webHidden/>
              </w:rPr>
            </w:r>
            <w:r w:rsidR="0075167E">
              <w:rPr>
                <w:noProof/>
                <w:webHidden/>
              </w:rPr>
              <w:fldChar w:fldCharType="separate"/>
            </w:r>
            <w:r w:rsidR="0075167E">
              <w:rPr>
                <w:noProof/>
                <w:webHidden/>
              </w:rPr>
              <w:t>6</w:t>
            </w:r>
            <w:r w:rsidR="0075167E">
              <w:rPr>
                <w:noProof/>
                <w:webHidden/>
              </w:rPr>
              <w:fldChar w:fldCharType="end"/>
            </w:r>
          </w:hyperlink>
        </w:p>
        <w:p w:rsidR="0075167E" w:rsidRDefault="00F07A8A">
          <w:pPr>
            <w:pStyle w:val="3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36827718" w:history="1">
            <w:r w:rsidR="0075167E" w:rsidRPr="000541E1">
              <w:rPr>
                <w:rStyle w:val="a8"/>
                <w:noProof/>
              </w:rPr>
              <w:t>b.</w:t>
            </w:r>
            <w:r w:rsidR="0075167E">
              <w:rPr>
                <w:noProof/>
              </w:rPr>
              <w:tab/>
            </w:r>
            <w:r w:rsidR="0075167E" w:rsidRPr="000541E1">
              <w:rPr>
                <w:rStyle w:val="a8"/>
                <w:noProof/>
              </w:rPr>
              <w:t xml:space="preserve">Каннибализация органического трафика контекстной рекламой в ПС </w:t>
            </w:r>
            <w:r w:rsidR="0075167E" w:rsidRPr="000541E1">
              <w:rPr>
                <w:rStyle w:val="a8"/>
                <w:noProof/>
                <w:lang w:val="en-US"/>
              </w:rPr>
              <w:t>Google</w:t>
            </w:r>
            <w:r w:rsidR="0075167E" w:rsidRPr="000541E1">
              <w:rPr>
                <w:rStyle w:val="a8"/>
                <w:noProof/>
              </w:rPr>
              <w:t xml:space="preserve"> и изменение в представлении </w:t>
            </w:r>
            <w:r w:rsidR="0075167E" w:rsidRPr="000541E1">
              <w:rPr>
                <w:rStyle w:val="a8"/>
                <w:noProof/>
                <w:lang w:val="en-US"/>
              </w:rPr>
              <w:t>SERP</w:t>
            </w:r>
            <w:r w:rsidR="0075167E" w:rsidRPr="000541E1">
              <w:rPr>
                <w:rStyle w:val="a8"/>
                <w:noProof/>
              </w:rPr>
              <w:t xml:space="preserve"> </w:t>
            </w:r>
            <w:r w:rsidR="0075167E" w:rsidRPr="000541E1">
              <w:rPr>
                <w:rStyle w:val="a8"/>
                <w:noProof/>
                <w:lang w:val="en-US"/>
              </w:rPr>
              <w:t>Google</w:t>
            </w:r>
            <w:r w:rsidR="0075167E">
              <w:rPr>
                <w:noProof/>
                <w:webHidden/>
              </w:rPr>
              <w:tab/>
            </w:r>
            <w:r w:rsidR="0075167E">
              <w:rPr>
                <w:noProof/>
                <w:webHidden/>
              </w:rPr>
              <w:fldChar w:fldCharType="begin"/>
            </w:r>
            <w:r w:rsidR="0075167E">
              <w:rPr>
                <w:noProof/>
                <w:webHidden/>
              </w:rPr>
              <w:instrText xml:space="preserve"> PAGEREF _Toc36827718 \h </w:instrText>
            </w:r>
            <w:r w:rsidR="0075167E">
              <w:rPr>
                <w:noProof/>
                <w:webHidden/>
              </w:rPr>
            </w:r>
            <w:r w:rsidR="0075167E">
              <w:rPr>
                <w:noProof/>
                <w:webHidden/>
              </w:rPr>
              <w:fldChar w:fldCharType="separate"/>
            </w:r>
            <w:r w:rsidR="0075167E">
              <w:rPr>
                <w:noProof/>
                <w:webHidden/>
              </w:rPr>
              <w:t>8</w:t>
            </w:r>
            <w:r w:rsidR="0075167E">
              <w:rPr>
                <w:noProof/>
                <w:webHidden/>
              </w:rPr>
              <w:fldChar w:fldCharType="end"/>
            </w:r>
          </w:hyperlink>
        </w:p>
        <w:p w:rsidR="0075167E" w:rsidRDefault="00F07A8A">
          <w:pPr>
            <w:pStyle w:val="12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36827719" w:history="1">
            <w:r w:rsidR="0075167E" w:rsidRPr="000541E1">
              <w:rPr>
                <w:rStyle w:val="a8"/>
                <w:noProof/>
              </w:rPr>
              <w:t>III.</w:t>
            </w:r>
            <w:r w:rsidR="0075167E">
              <w:rPr>
                <w:noProof/>
              </w:rPr>
              <w:tab/>
            </w:r>
            <w:r w:rsidR="0075167E" w:rsidRPr="000541E1">
              <w:rPr>
                <w:rStyle w:val="a8"/>
                <w:noProof/>
              </w:rPr>
              <w:t>Сравнение с конкурентами</w:t>
            </w:r>
            <w:r w:rsidR="0075167E">
              <w:rPr>
                <w:noProof/>
                <w:webHidden/>
              </w:rPr>
              <w:tab/>
            </w:r>
            <w:r w:rsidR="0075167E">
              <w:rPr>
                <w:noProof/>
                <w:webHidden/>
              </w:rPr>
              <w:fldChar w:fldCharType="begin"/>
            </w:r>
            <w:r w:rsidR="0075167E">
              <w:rPr>
                <w:noProof/>
                <w:webHidden/>
              </w:rPr>
              <w:instrText xml:space="preserve"> PAGEREF _Toc36827719 \h </w:instrText>
            </w:r>
            <w:r w:rsidR="0075167E">
              <w:rPr>
                <w:noProof/>
                <w:webHidden/>
              </w:rPr>
            </w:r>
            <w:r w:rsidR="0075167E">
              <w:rPr>
                <w:noProof/>
                <w:webHidden/>
              </w:rPr>
              <w:fldChar w:fldCharType="separate"/>
            </w:r>
            <w:r w:rsidR="0075167E">
              <w:rPr>
                <w:noProof/>
                <w:webHidden/>
              </w:rPr>
              <w:t>19</w:t>
            </w:r>
            <w:r w:rsidR="0075167E">
              <w:rPr>
                <w:noProof/>
                <w:webHidden/>
              </w:rPr>
              <w:fldChar w:fldCharType="end"/>
            </w:r>
          </w:hyperlink>
        </w:p>
        <w:p w:rsidR="0075167E" w:rsidRDefault="00F07A8A">
          <w:pPr>
            <w:pStyle w:val="12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36827720" w:history="1">
            <w:r w:rsidR="0075167E" w:rsidRPr="000541E1">
              <w:rPr>
                <w:rStyle w:val="a8"/>
                <w:noProof/>
              </w:rPr>
              <w:t>IV.</w:t>
            </w:r>
            <w:r w:rsidR="0075167E">
              <w:rPr>
                <w:noProof/>
              </w:rPr>
              <w:tab/>
            </w:r>
            <w:r w:rsidR="0075167E" w:rsidRPr="000541E1">
              <w:rPr>
                <w:rStyle w:val="a8"/>
                <w:noProof/>
              </w:rPr>
              <w:t>Описательная часть стратегии</w:t>
            </w:r>
            <w:r w:rsidR="0075167E">
              <w:rPr>
                <w:noProof/>
                <w:webHidden/>
              </w:rPr>
              <w:tab/>
            </w:r>
            <w:r w:rsidR="0075167E">
              <w:rPr>
                <w:noProof/>
                <w:webHidden/>
              </w:rPr>
              <w:fldChar w:fldCharType="begin"/>
            </w:r>
            <w:r w:rsidR="0075167E">
              <w:rPr>
                <w:noProof/>
                <w:webHidden/>
              </w:rPr>
              <w:instrText xml:space="preserve"> PAGEREF _Toc36827720 \h </w:instrText>
            </w:r>
            <w:r w:rsidR="0075167E">
              <w:rPr>
                <w:noProof/>
                <w:webHidden/>
              </w:rPr>
            </w:r>
            <w:r w:rsidR="0075167E">
              <w:rPr>
                <w:noProof/>
                <w:webHidden/>
              </w:rPr>
              <w:fldChar w:fldCharType="separate"/>
            </w:r>
            <w:r w:rsidR="0075167E">
              <w:rPr>
                <w:noProof/>
                <w:webHidden/>
              </w:rPr>
              <w:t>22</w:t>
            </w:r>
            <w:r w:rsidR="0075167E">
              <w:rPr>
                <w:noProof/>
                <w:webHidden/>
              </w:rPr>
              <w:fldChar w:fldCharType="end"/>
            </w:r>
          </w:hyperlink>
        </w:p>
        <w:p w:rsidR="0075167E" w:rsidRDefault="00F07A8A">
          <w:pPr>
            <w:pStyle w:val="12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36827721" w:history="1">
            <w:r w:rsidR="0075167E" w:rsidRPr="000541E1">
              <w:rPr>
                <w:rStyle w:val="a8"/>
                <w:noProof/>
              </w:rPr>
              <w:t>V.</w:t>
            </w:r>
            <w:r w:rsidR="0075167E">
              <w:rPr>
                <w:noProof/>
              </w:rPr>
              <w:tab/>
            </w:r>
            <w:r w:rsidR="0075167E" w:rsidRPr="000541E1">
              <w:rPr>
                <w:rStyle w:val="a8"/>
                <w:noProof/>
              </w:rPr>
              <w:t>Общий план работ на период май-июль</w:t>
            </w:r>
            <w:r w:rsidR="0075167E">
              <w:rPr>
                <w:noProof/>
                <w:webHidden/>
              </w:rPr>
              <w:tab/>
            </w:r>
            <w:r w:rsidR="0075167E">
              <w:rPr>
                <w:noProof/>
                <w:webHidden/>
              </w:rPr>
              <w:fldChar w:fldCharType="begin"/>
            </w:r>
            <w:r w:rsidR="0075167E">
              <w:rPr>
                <w:noProof/>
                <w:webHidden/>
              </w:rPr>
              <w:instrText xml:space="preserve"> PAGEREF _Toc36827721 \h </w:instrText>
            </w:r>
            <w:r w:rsidR="0075167E">
              <w:rPr>
                <w:noProof/>
                <w:webHidden/>
              </w:rPr>
            </w:r>
            <w:r w:rsidR="0075167E">
              <w:rPr>
                <w:noProof/>
                <w:webHidden/>
              </w:rPr>
              <w:fldChar w:fldCharType="separate"/>
            </w:r>
            <w:r w:rsidR="0075167E">
              <w:rPr>
                <w:noProof/>
                <w:webHidden/>
              </w:rPr>
              <w:t>25</w:t>
            </w:r>
            <w:r w:rsidR="0075167E">
              <w:rPr>
                <w:noProof/>
                <w:webHidden/>
              </w:rPr>
              <w:fldChar w:fldCharType="end"/>
            </w:r>
          </w:hyperlink>
        </w:p>
        <w:p w:rsidR="0075167E" w:rsidRDefault="0075167E">
          <w:r>
            <w:rPr>
              <w:b/>
              <w:bCs/>
            </w:rPr>
            <w:fldChar w:fldCharType="end"/>
          </w:r>
        </w:p>
      </w:sdtContent>
    </w:sdt>
    <w:p w:rsidR="00FE269E" w:rsidRDefault="00FE269E" w:rsidP="0075167E">
      <w:pPr>
        <w:pStyle w:val="PixelPlus"/>
      </w:pPr>
      <w:r>
        <w:br w:type="page"/>
      </w:r>
    </w:p>
    <w:p w:rsidR="00FE269E" w:rsidRDefault="00FE269E" w:rsidP="00FE269E">
      <w:pPr>
        <w:pStyle w:val="1"/>
      </w:pPr>
      <w:bookmarkStart w:id="1" w:name="_Toc34326538"/>
      <w:bookmarkStart w:id="2" w:name="_Toc36827714"/>
      <w:r>
        <w:lastRenderedPageBreak/>
        <w:t>Вводная часть</w:t>
      </w:r>
      <w:bookmarkEnd w:id="1"/>
      <w:bookmarkEnd w:id="2"/>
    </w:p>
    <w:p w:rsidR="00FE269E" w:rsidRDefault="00FE269E" w:rsidP="00FE269E">
      <w:pPr>
        <w:pStyle w:val="PixelPlus"/>
        <w:ind w:firstLine="720"/>
      </w:pPr>
      <w:r>
        <w:t xml:space="preserve">Данный файл стратегии содержит в себе описательную часть ключевых работ, которые необходимо провести в промежуток с </w:t>
      </w:r>
      <w:r w:rsidR="00164587">
        <w:t>мая 2020 г. по июл</w:t>
      </w:r>
      <w:r>
        <w:t xml:space="preserve">ь 2020 г. включительно. Помимо этого, представлен план работ на обозначенный период, в котором список работ </w:t>
      </w:r>
      <w:bookmarkStart w:id="3" w:name="_Hlk34141543"/>
      <w:proofErr w:type="gramStart"/>
      <w:r w:rsidR="0075167E">
        <w:t xml:space="preserve">указан </w:t>
      </w:r>
      <w:r>
        <w:t xml:space="preserve"> </w:t>
      </w:r>
      <w:bookmarkEnd w:id="3"/>
      <w:r>
        <w:t>в</w:t>
      </w:r>
      <w:proofErr w:type="gramEnd"/>
      <w:r>
        <w:t xml:space="preserve"> соответствии с критичностью необходимости проведения доработок/мер на данном этапе развития проекта в соответствии с его </w:t>
      </w:r>
      <w:r>
        <w:rPr>
          <w:lang w:val="en-US"/>
        </w:rPr>
        <w:t>KPI</w:t>
      </w:r>
      <w:r>
        <w:t>.</w:t>
      </w:r>
    </w:p>
    <w:p w:rsidR="00FE269E" w:rsidRDefault="00FE269E" w:rsidP="00A72CFD">
      <w:pPr>
        <w:pStyle w:val="PixelPlus"/>
        <w:ind w:firstLine="720"/>
      </w:pPr>
      <w:r>
        <w:t xml:space="preserve">В рамках построения </w:t>
      </w:r>
      <w:r>
        <w:rPr>
          <w:lang w:val="en-US"/>
        </w:rPr>
        <w:t>SEO</w:t>
      </w:r>
      <w:r w:rsidRPr="00F44D48">
        <w:t>-</w:t>
      </w:r>
      <w:r>
        <w:t>стратегии проведен комплексный анализ состояния проекта, трафика, конкурентов.</w:t>
      </w:r>
    </w:p>
    <w:p w:rsidR="00A72CFD" w:rsidRDefault="00A72CFD">
      <w:pPr>
        <w:rPr>
          <w:rFonts w:cs="Times New Roman"/>
          <w:sz w:val="28"/>
          <w:szCs w:val="28"/>
        </w:rPr>
      </w:pPr>
      <w:r>
        <w:br w:type="page"/>
      </w:r>
    </w:p>
    <w:p w:rsidR="002B7D72" w:rsidRDefault="002B7D72" w:rsidP="004770F6">
      <w:pPr>
        <w:pStyle w:val="1"/>
      </w:pPr>
      <w:bookmarkStart w:id="4" w:name="_Toc34326539"/>
      <w:bookmarkStart w:id="5" w:name="_Toc36827715"/>
      <w:r>
        <w:lastRenderedPageBreak/>
        <w:t>Оценка и анализ текущего состояния проекта</w:t>
      </w:r>
      <w:bookmarkEnd w:id="4"/>
      <w:bookmarkEnd w:id="5"/>
    </w:p>
    <w:p w:rsidR="002B7D72" w:rsidRDefault="002B7D72" w:rsidP="002B7D72">
      <w:pPr>
        <w:pStyle w:val="2"/>
      </w:pPr>
      <w:bookmarkStart w:id="6" w:name="_Toc34326540"/>
      <w:bookmarkStart w:id="7" w:name="_Toc36827716"/>
      <w:r>
        <w:t xml:space="preserve">Анализ </w:t>
      </w:r>
      <w:r w:rsidR="00F230F5">
        <w:t xml:space="preserve">динамики </w:t>
      </w:r>
      <w:r>
        <w:t>органического трафика</w:t>
      </w:r>
      <w:bookmarkEnd w:id="6"/>
      <w:bookmarkEnd w:id="7"/>
    </w:p>
    <w:p w:rsidR="00A72CFD" w:rsidRDefault="00C648F3" w:rsidP="004770F6">
      <w:pPr>
        <w:pStyle w:val="PixelPlus"/>
        <w:ind w:firstLine="708"/>
      </w:pPr>
      <w:r>
        <w:t>С октября 2019 года наблюдается снижение</w:t>
      </w:r>
      <w:r w:rsidR="004770F6">
        <w:t xml:space="preserve"> органического</w:t>
      </w:r>
      <w:r>
        <w:t xml:space="preserve"> трафика </w:t>
      </w:r>
      <w:r w:rsidR="004770F6">
        <w:t>относительно предыдущего года.</w:t>
      </w:r>
    </w:p>
    <w:p w:rsidR="00C648F3" w:rsidRDefault="00C648F3" w:rsidP="00A72CFD">
      <w:pPr>
        <w:pStyle w:val="PixelPlus"/>
      </w:pPr>
      <w:r>
        <w:rPr>
          <w:noProof/>
          <w:lang w:eastAsia="ru-RU"/>
        </w:rPr>
        <w:drawing>
          <wp:inline distT="0" distB="0" distL="0" distR="0" wp14:anchorId="15AF3AF3" wp14:editId="7E753CCA">
            <wp:extent cx="5955665" cy="165969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119" cy="16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0F6" w:rsidRDefault="004770F6" w:rsidP="004770F6">
      <w:pPr>
        <w:pStyle w:val="PP1"/>
      </w:pPr>
      <w:r>
        <w:t>Рис. 1.</w:t>
      </w:r>
      <w:r w:rsidR="00713AE0">
        <w:t xml:space="preserve"> График</w:t>
      </w:r>
      <w:r>
        <w:t xml:space="preserve"> </w:t>
      </w:r>
      <w:hyperlink r:id="rId9" w:history="1">
        <w:r w:rsidR="00713AE0">
          <w:rPr>
            <w:rStyle w:val="a8"/>
          </w:rPr>
          <w:t>сравнительной</w:t>
        </w:r>
        <w:r w:rsidRPr="00245B5B">
          <w:rPr>
            <w:rStyle w:val="a8"/>
          </w:rPr>
          <w:t xml:space="preserve"> динамик</w:t>
        </w:r>
        <w:r w:rsidR="00713AE0">
          <w:rPr>
            <w:rStyle w:val="a8"/>
          </w:rPr>
          <w:t>и</w:t>
        </w:r>
      </w:hyperlink>
      <w:r>
        <w:t xml:space="preserve"> органического трафика </w:t>
      </w:r>
      <w:bookmarkStart w:id="8" w:name="_Hlk36652945"/>
      <w:r>
        <w:t xml:space="preserve">в </w:t>
      </w:r>
      <w:r w:rsidR="00713AE0">
        <w:t>сопоставляемые</w:t>
      </w:r>
      <w:r>
        <w:t xml:space="preserve"> периоды 2018 и 2019 гг.</w:t>
      </w:r>
    </w:p>
    <w:bookmarkEnd w:id="8"/>
    <w:p w:rsidR="00245B5B" w:rsidRDefault="00D2342C" w:rsidP="006A687C">
      <w:pPr>
        <w:pStyle w:val="PixelPlus"/>
        <w:ind w:firstLine="851"/>
      </w:pPr>
      <w:r>
        <w:t xml:space="preserve">Существенная </w:t>
      </w:r>
      <w:r w:rsidR="006A687C">
        <w:t>просадка</w:t>
      </w:r>
      <w:r>
        <w:t xml:space="preserve"> органического трафика фиксируется</w:t>
      </w:r>
      <w:r w:rsidR="006A687C">
        <w:t xml:space="preserve"> в ПС </w:t>
      </w:r>
      <w:r w:rsidR="006A687C">
        <w:rPr>
          <w:lang w:val="en-US"/>
        </w:rPr>
        <w:t>Google</w:t>
      </w:r>
      <w:r w:rsidR="006A687C">
        <w:t>.</w:t>
      </w:r>
    </w:p>
    <w:p w:rsidR="006A687C" w:rsidRDefault="006A687C" w:rsidP="006A687C">
      <w:pPr>
        <w:pStyle w:val="PixelPlus"/>
      </w:pPr>
      <w:r>
        <w:rPr>
          <w:noProof/>
          <w:lang w:eastAsia="ru-RU"/>
        </w:rPr>
        <w:drawing>
          <wp:inline distT="0" distB="0" distL="0" distR="0" wp14:anchorId="72A9FA48" wp14:editId="7DF38162">
            <wp:extent cx="5967866" cy="16088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8889" cy="16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21" w:rsidRDefault="00713AE0" w:rsidP="00590C21">
      <w:pPr>
        <w:pStyle w:val="PP1"/>
      </w:pPr>
      <w:r>
        <w:t xml:space="preserve">Рис. 2. График </w:t>
      </w:r>
      <w:hyperlink r:id="rId11" w:history="1">
        <w:r w:rsidRPr="00590C21">
          <w:rPr>
            <w:rStyle w:val="a8"/>
          </w:rPr>
          <w:t>сравнительной динамики</w:t>
        </w:r>
      </w:hyperlink>
      <w:r>
        <w:t xml:space="preserve"> </w:t>
      </w:r>
      <w:r w:rsidR="00590C21">
        <w:t xml:space="preserve">органического трафика из ПС </w:t>
      </w:r>
      <w:r w:rsidR="00590C21">
        <w:rPr>
          <w:lang w:val="en-US"/>
        </w:rPr>
        <w:t>Google</w:t>
      </w:r>
      <w:r w:rsidR="00590C21" w:rsidRPr="00590C21">
        <w:t xml:space="preserve"> </w:t>
      </w:r>
      <w:r w:rsidR="00590C21">
        <w:t>в сопоставляемые периоды 2018 и 2019 гг.</w:t>
      </w:r>
    </w:p>
    <w:p w:rsidR="006A687C" w:rsidRDefault="005631E8" w:rsidP="003242AB">
      <w:pPr>
        <w:pStyle w:val="PixelPlus"/>
      </w:pPr>
      <w:r>
        <w:t xml:space="preserve">Для детализированного анализа причин падения трафика был взят временной промежуток </w:t>
      </w:r>
      <w:bookmarkStart w:id="9" w:name="_Hlk36653412"/>
      <w:r>
        <w:t>1.12.2019-29.02.2020</w:t>
      </w:r>
      <w:bookmarkEnd w:id="9"/>
      <w:r>
        <w:t>, который сравнивался с аналогичным за предыдущий период — 1.12.2018-28.02.2019.</w:t>
      </w:r>
      <w:r w:rsidR="003242AB">
        <w:t xml:space="preserve"> За анализируемый период трафик на сайт из ПС </w:t>
      </w:r>
      <w:r w:rsidR="003242AB">
        <w:rPr>
          <w:lang w:val="en-US"/>
        </w:rPr>
        <w:t>Google</w:t>
      </w:r>
      <w:r w:rsidR="003242AB">
        <w:t xml:space="preserve"> составил 71 555 визитов, что на 19 785 визитов меньше относительно предыдущего периода.</w:t>
      </w:r>
    </w:p>
    <w:p w:rsidR="005631E8" w:rsidRDefault="005631E8" w:rsidP="005631E8">
      <w:pPr>
        <w:pStyle w:val="PixelPlus"/>
        <w:ind w:firstLine="851"/>
      </w:pPr>
      <w:r>
        <w:lastRenderedPageBreak/>
        <w:t>Далее представлена</w:t>
      </w:r>
      <w:r w:rsidR="00143FD2">
        <w:t xml:space="preserve"> таблица с </w:t>
      </w:r>
      <w:bookmarkStart w:id="10" w:name="_Hlk36653588"/>
      <w:r w:rsidR="00143FD2">
        <w:t xml:space="preserve">распределением потерянного трафика из ПС </w:t>
      </w:r>
      <w:r w:rsidR="00143FD2">
        <w:rPr>
          <w:lang w:val="en-US"/>
        </w:rPr>
        <w:t>Google</w:t>
      </w:r>
      <w:r w:rsidR="00143FD2" w:rsidRPr="00143FD2">
        <w:t xml:space="preserve"> </w:t>
      </w:r>
      <w:r w:rsidR="00143FD2">
        <w:t>по</w:t>
      </w:r>
      <w:r w:rsidR="005B7812">
        <w:t xml:space="preserve"> наиболее трафиковым</w:t>
      </w:r>
      <w:r w:rsidR="00143FD2">
        <w:t xml:space="preserve"> типам страниц</w:t>
      </w:r>
      <w:bookmarkEnd w:id="10"/>
      <w:r w:rsidR="00143FD2">
        <w:t>.</w:t>
      </w:r>
    </w:p>
    <w:p w:rsidR="00143FD2" w:rsidRDefault="00F230F5" w:rsidP="009D6F38">
      <w:pPr>
        <w:pStyle w:val="PP3"/>
      </w:pPr>
      <w:r>
        <w:t xml:space="preserve">Табл.1. </w:t>
      </w:r>
      <w:r w:rsidR="009D6F38">
        <w:t xml:space="preserve">Распределение потерянного трафика из ПС </w:t>
      </w:r>
      <w:r w:rsidR="009D6F38">
        <w:rPr>
          <w:lang w:val="en-US"/>
        </w:rPr>
        <w:t>Google</w:t>
      </w:r>
      <w:r w:rsidR="009D6F38" w:rsidRPr="00143FD2">
        <w:t xml:space="preserve"> </w:t>
      </w:r>
      <w:r w:rsidR="009D6F38">
        <w:t>по</w:t>
      </w:r>
      <w:r w:rsidR="005B7812">
        <w:t xml:space="preserve"> наиболее трафиковым</w:t>
      </w:r>
      <w:r w:rsidR="009D6F38">
        <w:t xml:space="preserve"> типам страниц.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984"/>
        <w:gridCol w:w="1418"/>
        <w:gridCol w:w="1843"/>
      </w:tblGrid>
      <w:tr w:rsidR="00F230F5" w:rsidRPr="00143FD2" w:rsidTr="009D6F38">
        <w:trPr>
          <w:trHeight w:val="9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43FD2">
              <w:rPr>
                <w:rFonts w:ascii="Arial" w:eastAsia="Times New Roman" w:hAnsi="Arial" w:cs="Arial"/>
                <w:b/>
                <w:bCs/>
                <w:lang w:eastAsia="ru-RU"/>
              </w:rPr>
              <w:t>Тип страницы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43FD2">
              <w:rPr>
                <w:rFonts w:ascii="Arial" w:eastAsia="Times New Roman" w:hAnsi="Arial" w:cs="Arial"/>
                <w:b/>
                <w:bCs/>
                <w:lang w:eastAsia="ru-RU"/>
              </w:rPr>
              <w:t>Снижение трафика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43FD2">
              <w:rPr>
                <w:rFonts w:ascii="Arial" w:eastAsia="Times New Roman" w:hAnsi="Arial" w:cs="Arial"/>
                <w:b/>
                <w:bCs/>
                <w:lang w:eastAsia="ru-RU"/>
              </w:rPr>
              <w:t>Кол-во страниц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43FD2">
              <w:rPr>
                <w:rFonts w:ascii="Arial" w:eastAsia="Times New Roman" w:hAnsi="Arial" w:cs="Arial"/>
                <w:b/>
                <w:bCs/>
                <w:lang w:eastAsia="ru-RU"/>
              </w:rPr>
              <w:t>Прирост трафика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43FD2">
              <w:rPr>
                <w:rFonts w:ascii="Arial" w:eastAsia="Times New Roman" w:hAnsi="Arial" w:cs="Arial"/>
                <w:b/>
                <w:bCs/>
                <w:lang w:eastAsia="ru-RU"/>
              </w:rPr>
              <w:t>Общий рост/убыль трафика</w:t>
            </w:r>
          </w:p>
        </w:tc>
      </w:tr>
      <w:tr w:rsidR="00143FD2" w:rsidRPr="00143FD2" w:rsidTr="009D6F38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11" w:name="_Hlk36653655"/>
            <w:proofErr w:type="spellStart"/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catalog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-8425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353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2439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-5986</w:t>
            </w:r>
          </w:p>
        </w:tc>
      </w:tr>
      <w:tr w:rsidR="00143FD2" w:rsidRPr="00143FD2" w:rsidTr="009D6F38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articles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-862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1962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1100</w:t>
            </w:r>
          </w:p>
        </w:tc>
      </w:tr>
      <w:tr w:rsidR="00143FD2" w:rsidRPr="00143FD2" w:rsidTr="009D6F38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product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-20361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1218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5433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-14928</w:t>
            </w:r>
          </w:p>
        </w:tc>
      </w:tr>
      <w:tr w:rsidR="00143FD2" w:rsidRPr="00143FD2" w:rsidTr="009D6F38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company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-1200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154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791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FD2" w:rsidRPr="00143FD2" w:rsidRDefault="00143FD2" w:rsidP="0014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3FD2">
              <w:rPr>
                <w:rFonts w:ascii="Calibri" w:eastAsia="Times New Roman" w:hAnsi="Calibri" w:cs="Calibri"/>
                <w:color w:val="000000"/>
                <w:lang w:eastAsia="ru-RU"/>
              </w:rPr>
              <w:t>-409</w:t>
            </w:r>
          </w:p>
        </w:tc>
      </w:tr>
    </w:tbl>
    <w:bookmarkEnd w:id="11"/>
    <w:p w:rsidR="00483502" w:rsidRDefault="00483502" w:rsidP="00143FD2">
      <w:pPr>
        <w:pStyle w:val="PixelPlus"/>
      </w:pPr>
      <w:r>
        <w:t xml:space="preserve">Наибольшую просадку трафика из ПС </w:t>
      </w:r>
      <w:r>
        <w:rPr>
          <w:lang w:val="en-US"/>
        </w:rPr>
        <w:t>Google</w:t>
      </w:r>
      <w:r>
        <w:t xml:space="preserve"> имеют страницы</w:t>
      </w:r>
      <w:r w:rsidRPr="00483502">
        <w:t>:</w:t>
      </w:r>
    </w:p>
    <w:p w:rsidR="00483502" w:rsidRDefault="00483502" w:rsidP="00483502">
      <w:pPr>
        <w:pStyle w:val="PixelPlus"/>
        <w:numPr>
          <w:ilvl w:val="0"/>
          <w:numId w:val="19"/>
        </w:numPr>
      </w:pPr>
      <w:r>
        <w:t>карточки товаров;</w:t>
      </w:r>
    </w:p>
    <w:p w:rsidR="00483502" w:rsidRDefault="00483502" w:rsidP="00483502">
      <w:pPr>
        <w:pStyle w:val="PixelPlus"/>
        <w:numPr>
          <w:ilvl w:val="0"/>
          <w:numId w:val="19"/>
        </w:numPr>
      </w:pPr>
      <w:r>
        <w:t>страницы каталога.</w:t>
      </w:r>
    </w:p>
    <w:p w:rsidR="00483502" w:rsidRDefault="00483502" w:rsidP="003E137E">
      <w:pPr>
        <w:pStyle w:val="PixelPlus"/>
        <w:ind w:firstLine="720"/>
      </w:pPr>
      <w:r>
        <w:t>При</w:t>
      </w:r>
      <w:r w:rsidR="001B00E5">
        <w:t xml:space="preserve"> этом</w:t>
      </w:r>
      <w:r>
        <w:t xml:space="preserve"> </w:t>
      </w:r>
      <w:r w:rsidR="00472DD0">
        <w:t>карточки товаров</w:t>
      </w:r>
      <w:r w:rsidR="003E137E">
        <w:t xml:space="preserve"> в целом</w:t>
      </w:r>
      <w:r w:rsidR="00472DD0">
        <w:t xml:space="preserve"> генерируют </w:t>
      </w:r>
      <w:r w:rsidR="003E137E">
        <w:t>наибольшее количество трафика, далее идут каталожные страницы.</w:t>
      </w:r>
    </w:p>
    <w:p w:rsidR="00EA752B" w:rsidRDefault="00EA752B" w:rsidP="00EA752B">
      <w:pPr>
        <w:pStyle w:val="PixelPlus"/>
        <w:jc w:val="center"/>
      </w:pPr>
      <w:bookmarkStart w:id="12" w:name="_GoBack"/>
      <w:r>
        <w:rPr>
          <w:noProof/>
          <w:lang w:eastAsia="ru-RU"/>
        </w:rPr>
        <w:drawing>
          <wp:inline distT="0" distB="0" distL="0" distR="0" wp14:anchorId="01B775BB" wp14:editId="762C3469">
            <wp:extent cx="4672960" cy="32223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2613" cy="32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EA752B" w:rsidRDefault="00EA752B" w:rsidP="00EA752B">
      <w:pPr>
        <w:pStyle w:val="PP1"/>
      </w:pPr>
      <w:r>
        <w:t xml:space="preserve">Рис. 3. </w:t>
      </w:r>
      <w:r w:rsidRPr="00EA752B">
        <w:t xml:space="preserve">Распределение потерянного трафика из ПС </w:t>
      </w:r>
      <w:r w:rsidRPr="00EA752B">
        <w:rPr>
          <w:lang w:val="en-US"/>
        </w:rPr>
        <w:t>Google</w:t>
      </w:r>
      <w:r w:rsidRPr="00EA752B">
        <w:t xml:space="preserve"> по типам страниц за сравниваемые периоды 1.12.2018-29.02.2019 и 1.12.2019-29.02.2020</w:t>
      </w:r>
    </w:p>
    <w:p w:rsidR="00BA51CC" w:rsidRDefault="00BA51CC" w:rsidP="00BA51CC">
      <w:pPr>
        <w:pStyle w:val="3"/>
      </w:pPr>
      <w:bookmarkStart w:id="13" w:name="_Toc36827717"/>
      <w:r>
        <w:lastRenderedPageBreak/>
        <w:t>Наличие ошибки в сохраненной копии карточек товаров</w:t>
      </w:r>
      <w:bookmarkEnd w:id="13"/>
    </w:p>
    <w:p w:rsidR="008138BE" w:rsidRDefault="00A974BE" w:rsidP="00DD3C3A">
      <w:pPr>
        <w:pStyle w:val="PixelPlus"/>
        <w:ind w:firstLine="851"/>
      </w:pPr>
      <w:r>
        <w:t xml:space="preserve">В рамках работ по выявлению </w:t>
      </w:r>
      <w:r w:rsidR="00DD3C3A">
        <w:t xml:space="preserve">причин падения трафика из ПС </w:t>
      </w:r>
      <w:r w:rsidR="00DD3C3A">
        <w:rPr>
          <w:lang w:val="en-US"/>
        </w:rPr>
        <w:t>Google</w:t>
      </w:r>
      <w:r w:rsidR="00DD3C3A" w:rsidRPr="00DD3C3A">
        <w:t xml:space="preserve"> </w:t>
      </w:r>
      <w:r w:rsidR="00DD3C3A">
        <w:t>была обнаружена ошибка в сохраненных копия</w:t>
      </w:r>
      <w:r w:rsidR="009F38A8">
        <w:t>х</w:t>
      </w:r>
      <w:r w:rsidR="00DD3C3A">
        <w:t xml:space="preserve"> карточек товаров </w:t>
      </w:r>
      <w:r w:rsidR="00DD3C3A">
        <w:rPr>
          <w:lang w:val="en-US"/>
        </w:rPr>
        <w:t>Google</w:t>
      </w:r>
      <w:r w:rsidR="00DF5A1F">
        <w:t xml:space="preserve">, которая также повторялась и в ПС Яндекс. </w:t>
      </w:r>
      <w:r w:rsidR="003C133A">
        <w:t>Ошибка заключается в отсутствии блока с ценой в сохраненных копиях карточек товаров обеих ПС, см. скриншот:</w:t>
      </w:r>
    </w:p>
    <w:p w:rsidR="003C133A" w:rsidRDefault="000A6D84" w:rsidP="003C133A">
      <w:pPr>
        <w:pStyle w:val="PixelPlus"/>
      </w:pPr>
      <w:r>
        <w:rPr>
          <w:noProof/>
          <w:lang w:eastAsia="ru-RU"/>
        </w:rPr>
        <w:drawing>
          <wp:inline distT="0" distB="0" distL="0" distR="0" wp14:anchorId="18E3AA2B" wp14:editId="7103EE23">
            <wp:extent cx="5940425" cy="40754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D84" w:rsidRDefault="000A6D84" w:rsidP="000A6D84">
      <w:pPr>
        <w:pStyle w:val="PP1"/>
      </w:pPr>
      <w:bookmarkStart w:id="14" w:name="_Hlk36656575"/>
      <w:r>
        <w:t>Рис.4. Пример сохраненной карточки товар</w:t>
      </w:r>
      <w:r w:rsidR="009F38A8">
        <w:t>а</w:t>
      </w:r>
      <w:r>
        <w:t>, у которой зафиксировано отсутствие блока с ценой.</w:t>
      </w:r>
      <w:bookmarkEnd w:id="14"/>
    </w:p>
    <w:p w:rsidR="00D52C3E" w:rsidRDefault="00D52C3E" w:rsidP="00D52C3E">
      <w:pPr>
        <w:pStyle w:val="PixelPlus"/>
      </w:pPr>
      <w:r>
        <w:t>Страница должна выглядеть следующим образом:</w:t>
      </w:r>
    </w:p>
    <w:p w:rsidR="00D52C3E" w:rsidRDefault="00D97464" w:rsidP="00D52C3E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3ED3AF99" wp14:editId="5A045639">
            <wp:extent cx="5940425" cy="41808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C3E" w:rsidRDefault="00D52C3E" w:rsidP="00D52C3E">
      <w:pPr>
        <w:pStyle w:val="PP1"/>
      </w:pPr>
      <w:r>
        <w:t xml:space="preserve">Рис.5. Пример карточки товаров, у которой </w:t>
      </w:r>
      <w:r w:rsidR="00D97464">
        <w:t>присутствует</w:t>
      </w:r>
      <w:r>
        <w:t xml:space="preserve"> блок с ценой.</w:t>
      </w:r>
    </w:p>
    <w:p w:rsidR="00C71394" w:rsidRDefault="0025347B" w:rsidP="0025347B">
      <w:pPr>
        <w:pStyle w:val="PixelPlus"/>
        <w:ind w:firstLine="851"/>
      </w:pPr>
      <w:r>
        <w:t>При получении обратной связи от контактного лица со стороны Заказчика была проведена повторная аналитика, при которой анализировал</w:t>
      </w:r>
      <w:r w:rsidR="003125BE">
        <w:t>ась</w:t>
      </w:r>
      <w:r>
        <w:t xml:space="preserve"> не только сама сохраненная копия страницы в </w:t>
      </w:r>
      <w:r>
        <w:rPr>
          <w:lang w:val="en-US"/>
        </w:rPr>
        <w:t>Google</w:t>
      </w:r>
      <w:r w:rsidR="003125BE">
        <w:t xml:space="preserve">, но и </w:t>
      </w:r>
      <w:r w:rsidR="003125BE">
        <w:rPr>
          <w:lang w:val="en-US"/>
        </w:rPr>
        <w:t>HTML</w:t>
      </w:r>
      <w:r w:rsidR="003125BE" w:rsidRPr="003125BE">
        <w:t>-</w:t>
      </w:r>
      <w:r w:rsidR="003125BE">
        <w:t xml:space="preserve">код, отображаемый в панели </w:t>
      </w:r>
      <w:r w:rsidR="003125BE">
        <w:rPr>
          <w:lang w:val="en-US"/>
        </w:rPr>
        <w:t>Google</w:t>
      </w:r>
      <w:r w:rsidR="003125BE" w:rsidRPr="003125BE">
        <w:t xml:space="preserve"> </w:t>
      </w:r>
      <w:r w:rsidR="003125BE">
        <w:rPr>
          <w:lang w:val="en-US"/>
        </w:rPr>
        <w:t>Search</w:t>
      </w:r>
      <w:r w:rsidR="003125BE" w:rsidRPr="003125BE">
        <w:t xml:space="preserve"> </w:t>
      </w:r>
      <w:r w:rsidR="003125BE">
        <w:rPr>
          <w:lang w:val="en-US"/>
        </w:rPr>
        <w:t>Console</w:t>
      </w:r>
      <w:r w:rsidR="003125BE">
        <w:t xml:space="preserve">. </w:t>
      </w:r>
    </w:p>
    <w:p w:rsidR="000A6D84" w:rsidRDefault="003125BE" w:rsidP="0025347B">
      <w:pPr>
        <w:pStyle w:val="PixelPlus"/>
        <w:ind w:firstLine="851"/>
      </w:pPr>
      <w:r>
        <w:t xml:space="preserve">По итогу повторной </w:t>
      </w:r>
      <w:r w:rsidR="00C71394">
        <w:t xml:space="preserve">проверки выявлено, что </w:t>
      </w:r>
      <w:r w:rsidR="00C71394">
        <w:rPr>
          <w:lang w:val="en-US"/>
        </w:rPr>
        <w:t>Google</w:t>
      </w:r>
      <w:r w:rsidR="00C71394" w:rsidRPr="00C71394">
        <w:t xml:space="preserve"> </w:t>
      </w:r>
      <w:r w:rsidR="00C71394">
        <w:t>«видит» содержимое блока «Цена»</w:t>
      </w:r>
      <w:r w:rsidR="003060C8">
        <w:t xml:space="preserve"> на карточке товаров</w:t>
      </w:r>
      <w:r w:rsidR="00A05DE3" w:rsidRPr="00A05DE3">
        <w:t xml:space="preserve"> (</w:t>
      </w:r>
      <w:r w:rsidR="00A05DE3">
        <w:t>проблема с отображением сохраненной копии</w:t>
      </w:r>
      <w:r w:rsidR="00713FD5">
        <w:t xml:space="preserve"> на стороне</w:t>
      </w:r>
      <w:r w:rsidR="00A05DE3">
        <w:t xml:space="preserve"> </w:t>
      </w:r>
      <w:r w:rsidR="00A05DE3">
        <w:rPr>
          <w:lang w:val="en-US"/>
        </w:rPr>
        <w:t>Google</w:t>
      </w:r>
      <w:r w:rsidR="00A05DE3" w:rsidRPr="00A05DE3">
        <w:t>)</w:t>
      </w:r>
      <w:r w:rsidR="003060C8">
        <w:t xml:space="preserve">, </w:t>
      </w:r>
      <w:r w:rsidR="00A05DE3">
        <w:t>но при этом для Яндекса ошибка актуальна.</w:t>
      </w:r>
    </w:p>
    <w:p w:rsidR="006B57D5" w:rsidRPr="006B57D5" w:rsidRDefault="006B57D5" w:rsidP="006B57D5">
      <w:pPr>
        <w:pStyle w:val="PixelPlus"/>
        <w:rPr>
          <w:b/>
        </w:rPr>
      </w:pPr>
      <w:r w:rsidRPr="006B57D5">
        <w:rPr>
          <w:b/>
        </w:rPr>
        <w:t>Рекомендации:</w:t>
      </w:r>
    </w:p>
    <w:p w:rsidR="00BA51CC" w:rsidRDefault="006B57D5" w:rsidP="006B57D5">
      <w:pPr>
        <w:pStyle w:val="PixelPlus"/>
        <w:numPr>
          <w:ilvl w:val="0"/>
          <w:numId w:val="21"/>
        </w:numPr>
        <w:ind w:left="709"/>
      </w:pPr>
      <w:r>
        <w:t>о</w:t>
      </w:r>
      <w:r w:rsidR="004206A7">
        <w:t>тсутствие информации по стоимости конкретного товара является критической ошибкой в ПС Яндекс, которая от</w:t>
      </w:r>
      <w:r w:rsidR="003D0305">
        <w:t>носится к коммерческим факторам.</w:t>
      </w:r>
      <w:r w:rsidR="004206A7">
        <w:t xml:space="preserve"> </w:t>
      </w:r>
      <w:r w:rsidR="003D0305">
        <w:t>П</w:t>
      </w:r>
      <w:r w:rsidR="004206A7">
        <w:t xml:space="preserve">оэтому рекомендуется внести корректировки в </w:t>
      </w:r>
      <w:r>
        <w:t>отображение блока «Цена» на карточке товар</w:t>
      </w:r>
      <w:r w:rsidR="00A821F8">
        <w:t>а</w:t>
      </w:r>
      <w:r>
        <w:t xml:space="preserve"> таким образом, чтобы данные по цене были доступны в исходном коде страницы. </w:t>
      </w:r>
      <w:r w:rsidR="00BA51CC">
        <w:br w:type="page"/>
      </w:r>
    </w:p>
    <w:p w:rsidR="003D0305" w:rsidRPr="003D0305" w:rsidRDefault="003D0305" w:rsidP="003D0305">
      <w:pPr>
        <w:pStyle w:val="3"/>
      </w:pPr>
      <w:bookmarkStart w:id="15" w:name="_Toc36827718"/>
      <w:bookmarkStart w:id="16" w:name="_Hlk36658183"/>
      <w:r>
        <w:lastRenderedPageBreak/>
        <w:t xml:space="preserve">Каннибализация органического трафика контекстной рекламой в ПС </w:t>
      </w:r>
      <w:r>
        <w:rPr>
          <w:lang w:val="en-US"/>
        </w:rPr>
        <w:t>Google</w:t>
      </w:r>
      <w:r w:rsidR="00F960B5">
        <w:t xml:space="preserve"> и изменение в представлении </w:t>
      </w:r>
      <w:r w:rsidR="00F960B5">
        <w:rPr>
          <w:lang w:val="en-US"/>
        </w:rPr>
        <w:t>SERP</w:t>
      </w:r>
      <w:r w:rsidR="001B7867">
        <w:rPr>
          <w:rStyle w:val="ae"/>
          <w:lang w:val="en-US"/>
        </w:rPr>
        <w:footnoteReference w:id="1"/>
      </w:r>
      <w:r w:rsidR="00F960B5" w:rsidRPr="00F960B5">
        <w:t xml:space="preserve"> </w:t>
      </w:r>
      <w:r w:rsidR="001C1FEB">
        <w:rPr>
          <w:lang w:val="en-US"/>
        </w:rPr>
        <w:t>Google</w:t>
      </w:r>
      <w:bookmarkEnd w:id="15"/>
    </w:p>
    <w:bookmarkEnd w:id="16"/>
    <w:p w:rsidR="00E310AF" w:rsidRDefault="00713FD5" w:rsidP="00E310AF">
      <w:pPr>
        <w:pStyle w:val="PixelPlus"/>
      </w:pPr>
      <w:r>
        <w:t>Ниже представлен скриншот с данными по:</w:t>
      </w:r>
    </w:p>
    <w:p w:rsidR="00713FD5" w:rsidRDefault="006A59CB" w:rsidP="00713FD5">
      <w:pPr>
        <w:pStyle w:val="PixelPlus"/>
        <w:numPr>
          <w:ilvl w:val="0"/>
          <w:numId w:val="20"/>
        </w:numPr>
      </w:pPr>
      <w:r>
        <w:t>количеству кликов;</w:t>
      </w:r>
    </w:p>
    <w:p w:rsidR="006A59CB" w:rsidRDefault="006A59CB" w:rsidP="00713FD5">
      <w:pPr>
        <w:pStyle w:val="PixelPlus"/>
        <w:numPr>
          <w:ilvl w:val="0"/>
          <w:numId w:val="20"/>
        </w:numPr>
      </w:pPr>
      <w:r>
        <w:t>количеству показов;</w:t>
      </w:r>
    </w:p>
    <w:p w:rsidR="006A59CB" w:rsidRDefault="006A59CB" w:rsidP="00713FD5">
      <w:pPr>
        <w:pStyle w:val="PixelPlus"/>
        <w:numPr>
          <w:ilvl w:val="0"/>
          <w:numId w:val="20"/>
        </w:numPr>
      </w:pPr>
      <w:r>
        <w:t xml:space="preserve">среднему </w:t>
      </w:r>
      <w:r>
        <w:rPr>
          <w:lang w:val="en-US"/>
        </w:rPr>
        <w:t>CTR</w:t>
      </w:r>
      <w:r>
        <w:t>;</w:t>
      </w:r>
    </w:p>
    <w:p w:rsidR="006A59CB" w:rsidRDefault="006A59CB" w:rsidP="00713FD5">
      <w:pPr>
        <w:pStyle w:val="PixelPlus"/>
        <w:numPr>
          <w:ilvl w:val="0"/>
          <w:numId w:val="20"/>
        </w:numPr>
      </w:pPr>
      <w:r>
        <w:t>средней позиции,</w:t>
      </w:r>
    </w:p>
    <w:p w:rsidR="00F31DE8" w:rsidRDefault="00433E9F" w:rsidP="006A59CB">
      <w:pPr>
        <w:pStyle w:val="PixelPlus"/>
      </w:pPr>
      <w:r>
        <w:t xml:space="preserve">на поиске </w:t>
      </w:r>
      <w:r>
        <w:rPr>
          <w:lang w:val="en-US"/>
        </w:rPr>
        <w:t>Google</w:t>
      </w:r>
      <w:r w:rsidRPr="00433E9F">
        <w:t xml:space="preserve"> </w:t>
      </w:r>
      <w:r>
        <w:t>для карточек товаров и страниц каталога.</w:t>
      </w:r>
      <w:r w:rsidR="00F31DE8">
        <w:t xml:space="preserve"> Данные получены в панели </w:t>
      </w:r>
      <w:r w:rsidR="00F31DE8">
        <w:rPr>
          <w:lang w:val="en-US"/>
        </w:rPr>
        <w:t>Google</w:t>
      </w:r>
      <w:r w:rsidR="00F31DE8" w:rsidRPr="00F31DE8">
        <w:t xml:space="preserve"> </w:t>
      </w:r>
      <w:r w:rsidR="00F31DE8">
        <w:rPr>
          <w:lang w:val="en-US"/>
        </w:rPr>
        <w:t>Search</w:t>
      </w:r>
      <w:r w:rsidR="00F31DE8" w:rsidRPr="00F31DE8">
        <w:t xml:space="preserve"> </w:t>
      </w:r>
      <w:r w:rsidR="00F31DE8">
        <w:rPr>
          <w:lang w:val="en-US"/>
        </w:rPr>
        <w:t>Console</w:t>
      </w:r>
      <w:r w:rsidR="00AC02A8">
        <w:t xml:space="preserve"> (далее </w:t>
      </w:r>
      <w:r w:rsidR="00AC02A8">
        <w:rPr>
          <w:lang w:val="en-US"/>
        </w:rPr>
        <w:t>GSC</w:t>
      </w:r>
      <w:r w:rsidR="00AC02A8">
        <w:t>)</w:t>
      </w:r>
      <w:r w:rsidR="00F31DE8">
        <w:t xml:space="preserve">, анализируемый период </w:t>
      </w:r>
      <w:r w:rsidR="000104F8">
        <w:t xml:space="preserve">не изменялся. </w:t>
      </w:r>
    </w:p>
    <w:p w:rsidR="000104F8" w:rsidRDefault="000104F8" w:rsidP="00CB6207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736CBA25" wp14:editId="2D2E1DCC">
            <wp:extent cx="5405148" cy="205748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7118" cy="206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8" w:rsidRPr="002E4E6E" w:rsidRDefault="00AA39D3" w:rsidP="002E4E6E">
      <w:pPr>
        <w:pStyle w:val="PP1"/>
      </w:pPr>
      <w:bookmarkStart w:id="17" w:name="_Hlk36659146"/>
      <w:r>
        <w:t xml:space="preserve">Рис. 6. </w:t>
      </w:r>
      <w:r w:rsidR="002E4E6E">
        <w:t xml:space="preserve">Информация по количеству кликов и показов, среднему </w:t>
      </w:r>
      <w:r w:rsidR="002E4E6E">
        <w:rPr>
          <w:lang w:val="en-US"/>
        </w:rPr>
        <w:t>CTR</w:t>
      </w:r>
      <w:r w:rsidR="002E4E6E" w:rsidRPr="002E4E6E">
        <w:t xml:space="preserve"> </w:t>
      </w:r>
      <w:r w:rsidR="002E4E6E">
        <w:t xml:space="preserve">и позиции по карточкам товаров на поиске </w:t>
      </w:r>
      <w:r w:rsidR="002E4E6E">
        <w:rPr>
          <w:lang w:val="en-US"/>
        </w:rPr>
        <w:t>Google</w:t>
      </w:r>
      <w:r w:rsidR="002E4E6E">
        <w:t>.</w:t>
      </w:r>
      <w:bookmarkEnd w:id="17"/>
    </w:p>
    <w:p w:rsidR="00433E9F" w:rsidRDefault="00CB6207" w:rsidP="00CB6207">
      <w:pPr>
        <w:pStyle w:val="PixelPlus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D39D46E" wp14:editId="0E975814">
            <wp:extent cx="5201285" cy="1958752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057" cy="19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07" w:rsidRDefault="00286281" w:rsidP="00CB6207">
      <w:pPr>
        <w:pStyle w:val="PP1"/>
      </w:pPr>
      <w:r>
        <w:t>Рис. 7</w:t>
      </w:r>
      <w:r w:rsidR="00CB6207">
        <w:t xml:space="preserve">. Информация по количеству кликов и показов, среднему </w:t>
      </w:r>
      <w:r w:rsidR="00CB6207">
        <w:rPr>
          <w:lang w:val="en-US"/>
        </w:rPr>
        <w:t>CTR</w:t>
      </w:r>
      <w:r w:rsidR="00CB6207" w:rsidRPr="002E4E6E">
        <w:t xml:space="preserve"> </w:t>
      </w:r>
      <w:r w:rsidR="00CB6207">
        <w:t xml:space="preserve">и позиции по </w:t>
      </w:r>
      <w:r>
        <w:t>страницам листингов</w:t>
      </w:r>
      <w:r w:rsidR="00CB6207">
        <w:t xml:space="preserve"> на поиске </w:t>
      </w:r>
      <w:r w:rsidR="00CB6207">
        <w:rPr>
          <w:lang w:val="en-US"/>
        </w:rPr>
        <w:t>Google</w:t>
      </w:r>
      <w:r w:rsidR="00CB6207">
        <w:t>.</w:t>
      </w:r>
    </w:p>
    <w:p w:rsidR="006A49FC" w:rsidRDefault="006A49FC" w:rsidP="006A49FC">
      <w:pPr>
        <w:pStyle w:val="PixelPlus"/>
        <w:ind w:firstLine="851"/>
      </w:pPr>
      <w:r>
        <w:t xml:space="preserve">Полные данные представлены в файле </w:t>
      </w:r>
      <w:bookmarkStart w:id="18" w:name="_Hlk36727267"/>
      <w:bookmarkStart w:id="19" w:name="_Hlk36735071"/>
      <w:r>
        <w:t>«</w:t>
      </w:r>
      <w:r w:rsidR="00DB4008" w:rsidRPr="00E22940">
        <w:t xml:space="preserve">mirkrasok.ru – данные по </w:t>
      </w:r>
      <w:proofErr w:type="spellStart"/>
      <w:r w:rsidR="00DB4008" w:rsidRPr="00E22940">
        <w:t>сайту.x</w:t>
      </w:r>
      <w:r w:rsidR="00DB4008" w:rsidRPr="00E22940">
        <w:rPr>
          <w:lang w:val="en-US"/>
        </w:rPr>
        <w:t>lsx</w:t>
      </w:r>
      <w:proofErr w:type="spellEnd"/>
      <w:r>
        <w:t>» вкладки</w:t>
      </w:r>
      <w:bookmarkEnd w:id="18"/>
      <w:r>
        <w:t>:</w:t>
      </w:r>
    </w:p>
    <w:p w:rsidR="006A49FC" w:rsidRDefault="00286281" w:rsidP="006A49FC">
      <w:pPr>
        <w:pStyle w:val="PixelPlus"/>
        <w:numPr>
          <w:ilvl w:val="0"/>
          <w:numId w:val="22"/>
        </w:numPr>
      </w:pPr>
      <w:r>
        <w:t>«</w:t>
      </w:r>
      <w:r w:rsidR="006A49FC" w:rsidRPr="006A49FC">
        <w:t xml:space="preserve">Показ и клик GSC карт </w:t>
      </w:r>
      <w:proofErr w:type="spellStart"/>
      <w:r w:rsidR="006A49FC" w:rsidRPr="006A49FC">
        <w:t>тов</w:t>
      </w:r>
      <w:proofErr w:type="spellEnd"/>
      <w:r w:rsidR="006A49FC" w:rsidRPr="006A49FC">
        <w:t xml:space="preserve"> </w:t>
      </w:r>
      <w:r w:rsidR="006A49FC">
        <w:t>–</w:t>
      </w:r>
      <w:r w:rsidR="006A49FC" w:rsidRPr="006A49FC">
        <w:t xml:space="preserve"> </w:t>
      </w:r>
      <w:proofErr w:type="spellStart"/>
      <w:r w:rsidR="006A49FC" w:rsidRPr="006A49FC">
        <w:t>стр</w:t>
      </w:r>
      <w:proofErr w:type="spellEnd"/>
      <w:r>
        <w:t>»</w:t>
      </w:r>
      <w:r w:rsidR="006A49FC">
        <w:t>;</w:t>
      </w:r>
    </w:p>
    <w:p w:rsidR="006A49FC" w:rsidRDefault="00286281" w:rsidP="006A49FC">
      <w:pPr>
        <w:pStyle w:val="PixelPlus"/>
        <w:numPr>
          <w:ilvl w:val="0"/>
          <w:numId w:val="22"/>
        </w:numPr>
      </w:pPr>
      <w:r>
        <w:t>«</w:t>
      </w:r>
      <w:r w:rsidR="006A49FC" w:rsidRPr="006A49FC">
        <w:t xml:space="preserve">Показ и клик GSC листинг </w:t>
      </w:r>
      <w:r w:rsidR="006A49FC">
        <w:t>–</w:t>
      </w:r>
      <w:r w:rsidR="006A49FC" w:rsidRPr="006A49FC">
        <w:t xml:space="preserve"> </w:t>
      </w:r>
      <w:proofErr w:type="spellStart"/>
      <w:r w:rsidR="006A49FC" w:rsidRPr="006A49FC">
        <w:t>стр</w:t>
      </w:r>
      <w:proofErr w:type="spellEnd"/>
      <w:r>
        <w:t>»</w:t>
      </w:r>
      <w:r w:rsidR="006A49FC">
        <w:t>;</w:t>
      </w:r>
    </w:p>
    <w:bookmarkEnd w:id="19"/>
    <w:p w:rsidR="006A49FC" w:rsidRDefault="00286281" w:rsidP="006A49FC">
      <w:pPr>
        <w:pStyle w:val="PixelPlus"/>
        <w:numPr>
          <w:ilvl w:val="0"/>
          <w:numId w:val="22"/>
        </w:numPr>
      </w:pPr>
      <w:r>
        <w:t>«</w:t>
      </w:r>
      <w:r w:rsidR="006A49FC" w:rsidRPr="006A49FC">
        <w:t xml:space="preserve">Показ и клик GSC карт </w:t>
      </w:r>
      <w:proofErr w:type="spellStart"/>
      <w:r w:rsidR="006A49FC" w:rsidRPr="006A49FC">
        <w:t>тов</w:t>
      </w:r>
      <w:proofErr w:type="spellEnd"/>
      <w:r w:rsidR="006A49FC" w:rsidRPr="006A49FC">
        <w:t xml:space="preserve"> </w:t>
      </w:r>
      <w:r w:rsidR="006A49FC">
        <w:t>–</w:t>
      </w:r>
      <w:r w:rsidR="006A49FC" w:rsidRPr="006A49FC">
        <w:t xml:space="preserve"> </w:t>
      </w:r>
      <w:proofErr w:type="spellStart"/>
      <w:r w:rsidR="006A49FC" w:rsidRPr="006A49FC">
        <w:t>зап</w:t>
      </w:r>
      <w:proofErr w:type="spellEnd"/>
      <w:r>
        <w:t>»</w:t>
      </w:r>
      <w:r w:rsidR="006A49FC">
        <w:t>;</w:t>
      </w:r>
    </w:p>
    <w:p w:rsidR="006A49FC" w:rsidRDefault="00286281" w:rsidP="006A49FC">
      <w:pPr>
        <w:pStyle w:val="PixelPlus"/>
        <w:numPr>
          <w:ilvl w:val="0"/>
          <w:numId w:val="22"/>
        </w:numPr>
      </w:pPr>
      <w:r>
        <w:t>«</w:t>
      </w:r>
      <w:r w:rsidR="006A49FC" w:rsidRPr="006A49FC">
        <w:t xml:space="preserve">Показ и клик GSC листинг </w:t>
      </w:r>
      <w:r w:rsidR="006A49FC">
        <w:t>–</w:t>
      </w:r>
      <w:r w:rsidR="006A49FC" w:rsidRPr="006A49FC">
        <w:t xml:space="preserve"> </w:t>
      </w:r>
      <w:proofErr w:type="spellStart"/>
      <w:r w:rsidR="006A49FC" w:rsidRPr="006A49FC">
        <w:t>зап</w:t>
      </w:r>
      <w:proofErr w:type="spellEnd"/>
      <w:r>
        <w:t>».</w:t>
      </w:r>
    </w:p>
    <w:p w:rsidR="0066116C" w:rsidRDefault="00286281" w:rsidP="00AE066D">
      <w:pPr>
        <w:pStyle w:val="PixelPlus"/>
        <w:ind w:firstLine="720"/>
      </w:pPr>
      <w:r>
        <w:t>Как видно из рисунков 6 и 7, по об</w:t>
      </w:r>
      <w:r w:rsidR="00A821F8">
        <w:t>еи</w:t>
      </w:r>
      <w:r>
        <w:t>м типа</w:t>
      </w:r>
      <w:r w:rsidR="00A821F8">
        <w:t>м</w:t>
      </w:r>
      <w:r>
        <w:t xml:space="preserve"> страниц фиксируется увеличение количества показов и снижение средней позиции, </w:t>
      </w:r>
      <w:r w:rsidR="00013B02">
        <w:t xml:space="preserve">это означает, что </w:t>
      </w:r>
      <w:r w:rsidR="00FC3582">
        <w:t xml:space="preserve">в целом видимость карточек по поисковым запросам в ПС </w:t>
      </w:r>
      <w:r w:rsidR="00FC3582">
        <w:rPr>
          <w:lang w:val="en-US"/>
        </w:rPr>
        <w:t>Google</w:t>
      </w:r>
      <w:r w:rsidR="00FC3582" w:rsidRPr="00FC3582">
        <w:t xml:space="preserve"> </w:t>
      </w:r>
      <w:r w:rsidR="00FC3582">
        <w:t>увеличилась</w:t>
      </w:r>
      <w:r w:rsidR="008B268C">
        <w:t xml:space="preserve">. Следовательно, все прорабатываемые направления </w:t>
      </w:r>
      <w:r w:rsidR="00E94B2A">
        <w:t xml:space="preserve">с точки зрения </w:t>
      </w:r>
      <w:r w:rsidR="00E94B2A">
        <w:rPr>
          <w:lang w:val="en-US"/>
        </w:rPr>
        <w:t>SEO</w:t>
      </w:r>
      <w:r w:rsidR="00E94B2A" w:rsidRPr="00E94B2A">
        <w:t xml:space="preserve"> </w:t>
      </w:r>
      <w:r w:rsidR="00E94B2A">
        <w:t xml:space="preserve">дали положительные результаты. </w:t>
      </w:r>
    </w:p>
    <w:p w:rsidR="006A49FC" w:rsidRDefault="00E94B2A" w:rsidP="00AE066D">
      <w:pPr>
        <w:pStyle w:val="PixelPlus"/>
        <w:ind w:firstLine="720"/>
      </w:pPr>
      <w:r>
        <w:t xml:space="preserve">Но </w:t>
      </w:r>
      <w:r w:rsidR="000242C6">
        <w:t>снижение показателей</w:t>
      </w:r>
      <w:r>
        <w:t xml:space="preserve"> </w:t>
      </w:r>
      <w:r w:rsidR="000242C6">
        <w:t>количества кликов и среднего</w:t>
      </w:r>
      <w:r w:rsidR="0066116C">
        <w:t xml:space="preserve"> </w:t>
      </w:r>
      <w:r w:rsidR="0066116C">
        <w:rPr>
          <w:lang w:val="en-US"/>
        </w:rPr>
        <w:t>CTR</w:t>
      </w:r>
      <w:r w:rsidR="0066116C" w:rsidRPr="0066116C">
        <w:t xml:space="preserve"> </w:t>
      </w:r>
      <w:r w:rsidR="000242C6">
        <w:t xml:space="preserve">говорят о наличии проблем на выдаче </w:t>
      </w:r>
      <w:r w:rsidR="000242C6">
        <w:rPr>
          <w:lang w:val="en-US"/>
        </w:rPr>
        <w:t>Google</w:t>
      </w:r>
      <w:r w:rsidR="000242C6">
        <w:t xml:space="preserve">. Т.е. </w:t>
      </w:r>
      <w:r w:rsidR="005D5883">
        <w:t xml:space="preserve">количество показов карточек товаров и страниц каталога увеличилось, а количество кликов уменьшилось. Подобная ситуация возникает </w:t>
      </w:r>
      <w:r w:rsidR="00F960B5">
        <w:t>чаще всего в следующих случаях:</w:t>
      </w:r>
    </w:p>
    <w:p w:rsidR="001C1FEB" w:rsidRDefault="00B63D6E" w:rsidP="001C1FEB">
      <w:pPr>
        <w:pStyle w:val="PixelPlus"/>
        <w:numPr>
          <w:ilvl w:val="0"/>
          <w:numId w:val="23"/>
        </w:numPr>
      </w:pPr>
      <w:r>
        <w:t>изменения</w:t>
      </w:r>
      <w:r w:rsidR="001C1FEB">
        <w:t xml:space="preserve"> в представлении </w:t>
      </w:r>
      <w:r w:rsidR="001C1FEB">
        <w:rPr>
          <w:lang w:val="en-US"/>
        </w:rPr>
        <w:t>SERP</w:t>
      </w:r>
      <w:r w:rsidR="001C1FEB">
        <w:t>;</w:t>
      </w:r>
    </w:p>
    <w:p w:rsidR="00F960B5" w:rsidRDefault="001C1FEB" w:rsidP="00F960B5">
      <w:pPr>
        <w:pStyle w:val="PixelPlus"/>
        <w:numPr>
          <w:ilvl w:val="0"/>
          <w:numId w:val="23"/>
        </w:numPr>
      </w:pPr>
      <w:bookmarkStart w:id="20" w:name="_Hlk36725073"/>
      <w:proofErr w:type="spellStart"/>
      <w:r>
        <w:t>каннибализация</w:t>
      </w:r>
      <w:proofErr w:type="spellEnd"/>
      <w:r w:rsidR="00F960B5">
        <w:t xml:space="preserve"> орг</w:t>
      </w:r>
      <w:r>
        <w:t>а</w:t>
      </w:r>
      <w:r w:rsidR="00F960B5">
        <w:t>нического</w:t>
      </w:r>
      <w:r>
        <w:t xml:space="preserve"> трафика контекстной рекламой</w:t>
      </w:r>
      <w:bookmarkEnd w:id="20"/>
      <w:r>
        <w:t>.</w:t>
      </w:r>
    </w:p>
    <w:p w:rsidR="001C1FEB" w:rsidRPr="00B63D6E" w:rsidRDefault="00F94D98" w:rsidP="001C1FEB">
      <w:pPr>
        <w:pStyle w:val="PixelPlus"/>
        <w:rPr>
          <w:b/>
        </w:rPr>
      </w:pPr>
      <w:r w:rsidRPr="00F94D98">
        <w:rPr>
          <w:b/>
        </w:rPr>
        <w:t>Изменени</w:t>
      </w:r>
      <w:r w:rsidR="00B63D6E">
        <w:rPr>
          <w:b/>
        </w:rPr>
        <w:t>я</w:t>
      </w:r>
      <w:r w:rsidRPr="00F94D98">
        <w:rPr>
          <w:b/>
        </w:rPr>
        <w:t xml:space="preserve"> в представлении </w:t>
      </w:r>
      <w:r w:rsidRPr="00F94D98">
        <w:rPr>
          <w:b/>
          <w:lang w:val="en-US"/>
        </w:rPr>
        <w:t>SERP</w:t>
      </w:r>
      <w:r w:rsidRPr="00B63D6E">
        <w:rPr>
          <w:b/>
        </w:rPr>
        <w:t xml:space="preserve"> </w:t>
      </w:r>
      <w:r w:rsidRPr="00F94D98">
        <w:rPr>
          <w:b/>
          <w:lang w:val="en-US"/>
        </w:rPr>
        <w:t>Google</w:t>
      </w:r>
    </w:p>
    <w:p w:rsidR="0036443D" w:rsidRDefault="00B63D6E" w:rsidP="00F45DD1">
      <w:pPr>
        <w:pStyle w:val="PixelPlus"/>
        <w:ind w:firstLine="851"/>
      </w:pPr>
      <w:r>
        <w:lastRenderedPageBreak/>
        <w:t xml:space="preserve">Под изменениями в представлении </w:t>
      </w:r>
      <w:r>
        <w:rPr>
          <w:lang w:val="en-US"/>
        </w:rPr>
        <w:t>SERP</w:t>
      </w:r>
      <w:r w:rsidRPr="00B63D6E">
        <w:t xml:space="preserve"> </w:t>
      </w:r>
      <w:r>
        <w:t>подразумевается внедрение на страницу результатов «колдунщиков</w:t>
      </w:r>
      <w:r>
        <w:rPr>
          <w:rStyle w:val="ae"/>
        </w:rPr>
        <w:footnoteReference w:id="2"/>
      </w:r>
      <w:r>
        <w:t>»</w:t>
      </w:r>
      <w:r w:rsidR="00F45DD1">
        <w:t xml:space="preserve">. </w:t>
      </w:r>
      <w:r w:rsidR="00D535AB">
        <w:t>Добавление</w:t>
      </w:r>
      <w:r w:rsidR="00F45DD1">
        <w:t xml:space="preserve"> в </w:t>
      </w:r>
      <w:r w:rsidR="00F45DD1">
        <w:rPr>
          <w:lang w:val="en-US"/>
        </w:rPr>
        <w:t>SER</w:t>
      </w:r>
      <w:r w:rsidR="00D535AB">
        <w:rPr>
          <w:lang w:val="en-US"/>
        </w:rPr>
        <w:t>P</w:t>
      </w:r>
      <w:r w:rsidR="00D535AB">
        <w:t xml:space="preserve"> «колдунщиков» характерно для Яндекса, но в 2019 году ПС </w:t>
      </w:r>
      <w:r w:rsidR="00D535AB">
        <w:rPr>
          <w:lang w:val="en-US"/>
        </w:rPr>
        <w:t>Google</w:t>
      </w:r>
      <w:r w:rsidR="00D535AB" w:rsidRPr="00D535AB">
        <w:t xml:space="preserve"> </w:t>
      </w:r>
      <w:r w:rsidR="00D535AB">
        <w:t xml:space="preserve">собрал внушительный арсенал спецэлементов для быстрого удовлетворения запросов пользователей прямо на выдаче. </w:t>
      </w:r>
      <w:r w:rsidR="00573D2E">
        <w:t xml:space="preserve">Для </w:t>
      </w:r>
      <w:r w:rsidR="00573D2E">
        <w:rPr>
          <w:lang w:val="en-US"/>
        </w:rPr>
        <w:t>SEO</w:t>
      </w:r>
      <w:r w:rsidR="00573D2E" w:rsidRPr="00311B1B">
        <w:t xml:space="preserve"> </w:t>
      </w:r>
      <w:r w:rsidR="00573D2E">
        <w:t xml:space="preserve">это означает снижение </w:t>
      </w:r>
      <w:r w:rsidR="00573D2E">
        <w:rPr>
          <w:lang w:val="en-US"/>
        </w:rPr>
        <w:t>CTR</w:t>
      </w:r>
      <w:r w:rsidR="00573D2E" w:rsidRPr="00311B1B">
        <w:t xml:space="preserve"> </w:t>
      </w:r>
      <w:r w:rsidR="00311B1B">
        <w:t xml:space="preserve">сниппетов на выдаче </w:t>
      </w:r>
      <w:r w:rsidR="00311B1B" w:rsidRPr="00311B1B">
        <w:t xml:space="preserve">— из-за более привлекательных </w:t>
      </w:r>
      <w:r w:rsidR="00311B1B">
        <w:t>блоков</w:t>
      </w:r>
      <w:r w:rsidR="00311B1B" w:rsidRPr="00311B1B">
        <w:t>, которые перетягивают внимание пользователей.</w:t>
      </w:r>
      <w:r w:rsidR="00FF6D83">
        <w:t xml:space="preserve"> Помимо привлекательности эти блоки визуально увеличивают страницу выдачи, что также снижает вероятность </w:t>
      </w:r>
      <w:r w:rsidR="00EF07C9">
        <w:t>клика по сниппетам, находящимся не в зоне видимости.</w:t>
      </w:r>
      <w:r w:rsidR="00FF6D83">
        <w:t xml:space="preserve"> </w:t>
      </w:r>
    </w:p>
    <w:p w:rsidR="0036443D" w:rsidRPr="0036443D" w:rsidRDefault="0036443D" w:rsidP="00F45DD1">
      <w:pPr>
        <w:pStyle w:val="PixelPlus"/>
        <w:ind w:firstLine="851"/>
      </w:pPr>
      <w:r>
        <w:t xml:space="preserve">Дополнительно у </w:t>
      </w:r>
      <w:r>
        <w:rPr>
          <w:lang w:val="en-US"/>
        </w:rPr>
        <w:t>Google</w:t>
      </w:r>
      <w:r w:rsidRPr="0036443D">
        <w:t xml:space="preserve"> </w:t>
      </w:r>
      <w:r>
        <w:t>изменились форматы расширенных сниппетов, которые занимают больше пространства и отнимают внимание пользователей.</w:t>
      </w:r>
    </w:p>
    <w:p w:rsidR="00F94D98" w:rsidRDefault="00311B1B" w:rsidP="00F45DD1">
      <w:pPr>
        <w:pStyle w:val="PixelPlus"/>
        <w:ind w:firstLine="851"/>
      </w:pPr>
      <w:r>
        <w:t xml:space="preserve">Ниже представлены примеры таких </w:t>
      </w:r>
      <w:r w:rsidR="0036443D">
        <w:t>«колдунщиков», расширенных сниппетов</w:t>
      </w:r>
      <w:r>
        <w:t>:</w:t>
      </w:r>
    </w:p>
    <w:p w:rsidR="00311B1B" w:rsidRDefault="00311B1B" w:rsidP="004C30BE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5F1AC21E" wp14:editId="2095E459">
            <wp:extent cx="5931719" cy="3028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372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1B" w:rsidRPr="009C3953" w:rsidRDefault="00311B1B" w:rsidP="009C3953">
      <w:pPr>
        <w:pStyle w:val="PP1"/>
      </w:pPr>
      <w:bookmarkStart w:id="21" w:name="_Hlk36716869"/>
      <w:r>
        <w:t xml:space="preserve">Рис. 8. </w:t>
      </w:r>
      <w:r w:rsidR="009C3953">
        <w:t xml:space="preserve">Пример </w:t>
      </w:r>
      <w:r w:rsidR="0036443D">
        <w:t>расширенного сниппета</w:t>
      </w:r>
      <w:r w:rsidR="009C3953">
        <w:t xml:space="preserve"> на выдаче </w:t>
      </w:r>
      <w:r w:rsidR="009C3953">
        <w:rPr>
          <w:lang w:val="en-US"/>
        </w:rPr>
        <w:t>Google</w:t>
      </w:r>
      <w:r w:rsidR="009C3953" w:rsidRPr="009C3953">
        <w:t xml:space="preserve"> </w:t>
      </w:r>
      <w:r w:rsidR="009C3953">
        <w:t xml:space="preserve">по запросу </w:t>
      </w:r>
      <w:bookmarkEnd w:id="21"/>
      <w:r w:rsidR="009C3953" w:rsidRPr="009C3953">
        <w:t>[</w:t>
      </w:r>
      <w:proofErr w:type="spellStart"/>
      <w:r w:rsidR="009C3953" w:rsidRPr="009C3953">
        <w:rPr>
          <w:lang w:val="en-US"/>
        </w:rPr>
        <w:t>Tikkurila</w:t>
      </w:r>
      <w:proofErr w:type="spellEnd"/>
      <w:r w:rsidR="009C3953" w:rsidRPr="009C3953">
        <w:t xml:space="preserve"> </w:t>
      </w:r>
      <w:r w:rsidR="009C3953" w:rsidRPr="009C3953">
        <w:rPr>
          <w:lang w:val="en-US"/>
        </w:rPr>
        <w:t>Ultra</w:t>
      </w:r>
      <w:r w:rsidR="009C3953" w:rsidRPr="009C3953">
        <w:t xml:space="preserve"> </w:t>
      </w:r>
      <w:r w:rsidR="009C3953" w:rsidRPr="009C3953">
        <w:rPr>
          <w:lang w:val="en-US"/>
        </w:rPr>
        <w:t>Classic</w:t>
      </w:r>
      <w:r w:rsidR="009C3953" w:rsidRPr="009C3953">
        <w:t xml:space="preserve"> цена].</w:t>
      </w:r>
    </w:p>
    <w:p w:rsidR="009C3953" w:rsidRDefault="004C30BE" w:rsidP="00311B1B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3165EFF1" wp14:editId="2EB2C093">
            <wp:extent cx="5869987" cy="2857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845" cy="286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0BE" w:rsidRDefault="004C30BE" w:rsidP="004C30BE">
      <w:pPr>
        <w:pStyle w:val="PP1"/>
      </w:pPr>
      <w:bookmarkStart w:id="22" w:name="_Hlk36716948"/>
      <w:r>
        <w:t>Рис. 9. Пример «</w:t>
      </w:r>
      <w:r w:rsidR="00E05647">
        <w:t>расширенного сниппета</w:t>
      </w:r>
      <w:r>
        <w:t xml:space="preserve">» на выдаче </w:t>
      </w:r>
      <w:r>
        <w:rPr>
          <w:lang w:val="en-US"/>
        </w:rPr>
        <w:t>Google</w:t>
      </w:r>
      <w:r w:rsidRPr="009C3953">
        <w:t xml:space="preserve"> </w:t>
      </w:r>
      <w:r>
        <w:t>по запросу [</w:t>
      </w:r>
      <w:r w:rsidRPr="004C30BE">
        <w:t>фактурная краска цена</w:t>
      </w:r>
      <w:r>
        <w:t>].</w:t>
      </w:r>
    </w:p>
    <w:bookmarkEnd w:id="22"/>
    <w:p w:rsidR="004C30BE" w:rsidRDefault="004C30BE" w:rsidP="004C30BE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 wp14:anchorId="1A92A0F2" wp14:editId="063519B7">
            <wp:extent cx="5345933" cy="45339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0300" cy="45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0BE" w:rsidRDefault="004C30BE" w:rsidP="004C30BE">
      <w:pPr>
        <w:pStyle w:val="PP1"/>
      </w:pPr>
      <w:r>
        <w:t xml:space="preserve">Рис. </w:t>
      </w:r>
      <w:r w:rsidRPr="00A95C64">
        <w:t>10</w:t>
      </w:r>
      <w:r>
        <w:t xml:space="preserve">. Пример «колдунщика» на выдаче </w:t>
      </w:r>
      <w:r>
        <w:rPr>
          <w:lang w:val="en-US"/>
        </w:rPr>
        <w:t>Google</w:t>
      </w:r>
      <w:r w:rsidRPr="009C3953">
        <w:t xml:space="preserve"> </w:t>
      </w:r>
      <w:r>
        <w:t>по запросу [</w:t>
      </w:r>
      <w:proofErr w:type="spellStart"/>
      <w:r w:rsidRPr="004C30BE">
        <w:t>пва</w:t>
      </w:r>
      <w:proofErr w:type="spellEnd"/>
      <w:r w:rsidRPr="004C30BE">
        <w:t xml:space="preserve"> </w:t>
      </w:r>
      <w:proofErr w:type="spellStart"/>
      <w:r w:rsidRPr="004C30BE">
        <w:t>новохим</w:t>
      </w:r>
      <w:proofErr w:type="spellEnd"/>
      <w:r>
        <w:t>].</w:t>
      </w:r>
    </w:p>
    <w:p w:rsidR="00A95C64" w:rsidRDefault="000A3623" w:rsidP="00A95C64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3E2844FE" wp14:editId="29EB9100">
            <wp:extent cx="5940425" cy="62560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64E" w:rsidRDefault="0002064E" w:rsidP="0002064E">
      <w:pPr>
        <w:pStyle w:val="PP1"/>
      </w:pPr>
      <w:r>
        <w:t>Рис. 11. Пример «колдунщика»</w:t>
      </w:r>
      <w:r w:rsidR="00E05647">
        <w:t xml:space="preserve"> и расширенного сниппета</w:t>
      </w:r>
      <w:r>
        <w:t xml:space="preserve"> на выдаче </w:t>
      </w:r>
      <w:r>
        <w:rPr>
          <w:lang w:val="en-US"/>
        </w:rPr>
        <w:t>Google</w:t>
      </w:r>
      <w:r w:rsidRPr="009C3953">
        <w:t xml:space="preserve"> </w:t>
      </w:r>
      <w:r>
        <w:t>по запросу [</w:t>
      </w:r>
      <w:r w:rsidRPr="004C30BE">
        <w:t>фактурная краска цена</w:t>
      </w:r>
      <w:r>
        <w:t>].</w:t>
      </w:r>
    </w:p>
    <w:p w:rsidR="0002064E" w:rsidRDefault="00371723" w:rsidP="000A3623">
      <w:pPr>
        <w:pStyle w:val="PixelPlus"/>
        <w:ind w:firstLine="851"/>
      </w:pPr>
      <w:r>
        <w:t>Напрямую влиять на представление сниппета в выдаче по тем или иным запросам нет возможности, ал</w:t>
      </w:r>
      <w:r w:rsidR="00F314A3">
        <w:t>горитм самостоятельно определяет</w:t>
      </w:r>
      <w:r>
        <w:t xml:space="preserve"> по каким запросам и для каких пользователей </w:t>
      </w:r>
      <w:r w:rsidR="00F314A3">
        <w:t xml:space="preserve">показывать </w:t>
      </w:r>
      <w:r w:rsidR="00C12A50">
        <w:t xml:space="preserve">тот или иной </w:t>
      </w:r>
      <w:proofErr w:type="spellStart"/>
      <w:r w:rsidR="00C12A50">
        <w:t>спецэлемент</w:t>
      </w:r>
      <w:proofErr w:type="spellEnd"/>
      <w:r w:rsidR="00C12A50">
        <w:t xml:space="preserve">. </w:t>
      </w:r>
      <w:r w:rsidR="002501FA">
        <w:t>При этом</w:t>
      </w:r>
      <w:r w:rsidR="00C12A50">
        <w:t xml:space="preserve"> </w:t>
      </w:r>
      <w:r w:rsidR="00C12A50">
        <w:rPr>
          <w:lang w:val="en-US"/>
        </w:rPr>
        <w:t>SEO</w:t>
      </w:r>
      <w:r w:rsidR="00C12A50" w:rsidRPr="00C12A50">
        <w:t xml:space="preserve"> </w:t>
      </w:r>
      <w:r w:rsidR="002501FA">
        <w:t>имеет</w:t>
      </w:r>
      <w:r w:rsidR="00C12A50">
        <w:t xml:space="preserve"> комплекс мер, который позволит повысить вероятность </w:t>
      </w:r>
      <w:r w:rsidR="002501FA">
        <w:t>появлени</w:t>
      </w:r>
      <w:r w:rsidR="00CC55AB">
        <w:t>я</w:t>
      </w:r>
      <w:r w:rsidR="002501FA">
        <w:t xml:space="preserve"> расширенных сниппетов, в том числе и </w:t>
      </w:r>
      <w:r w:rsidR="008F7461">
        <w:lastRenderedPageBreak/>
        <w:t xml:space="preserve">спецэлементов. Данные мероприятия будут проводиться в усиленном режиме в период с </w:t>
      </w:r>
      <w:r w:rsidR="00164587">
        <w:t>мая по июл</w:t>
      </w:r>
      <w:r w:rsidR="008F7461">
        <w:t>ь.</w:t>
      </w:r>
    </w:p>
    <w:p w:rsidR="0002064E" w:rsidRPr="00AC02A8" w:rsidRDefault="00AC02A8" w:rsidP="00A95C64">
      <w:pPr>
        <w:pStyle w:val="PixelPlus"/>
        <w:rPr>
          <w:b/>
        </w:rPr>
      </w:pPr>
      <w:r w:rsidRPr="00AC02A8">
        <w:rPr>
          <w:b/>
        </w:rPr>
        <w:t>Каннибализация органического трафика контекстной рекламой</w:t>
      </w:r>
    </w:p>
    <w:p w:rsidR="00AC02A8" w:rsidRPr="00BF3006" w:rsidRDefault="006D5226" w:rsidP="006D5226">
      <w:pPr>
        <w:pStyle w:val="PixelPlus"/>
        <w:ind w:firstLine="851"/>
      </w:pPr>
      <w:r>
        <w:t xml:space="preserve">При анализе неорганических каналов привлечения трафика зафиксировано проведение </w:t>
      </w:r>
      <w:r w:rsidR="00BF3006">
        <w:t xml:space="preserve">рекламных кампаний в </w:t>
      </w:r>
      <w:r w:rsidR="00BF3006">
        <w:rPr>
          <w:lang w:val="en-US"/>
        </w:rPr>
        <w:t>Google</w:t>
      </w:r>
      <w:r w:rsidR="00BF3006">
        <w:t xml:space="preserve">. </w:t>
      </w:r>
    </w:p>
    <w:bookmarkEnd w:id="0"/>
    <w:p w:rsidR="0002064E" w:rsidRDefault="00BF3006" w:rsidP="00A95C64">
      <w:pPr>
        <w:pStyle w:val="PixelPlus"/>
      </w:pPr>
      <w:r>
        <w:rPr>
          <w:noProof/>
          <w:lang w:eastAsia="ru-RU"/>
        </w:rPr>
        <w:drawing>
          <wp:inline distT="0" distB="0" distL="0" distR="0" wp14:anchorId="4D2686D7" wp14:editId="5A0FB7C7">
            <wp:extent cx="5940425" cy="13468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06" w:rsidRDefault="00BF3006" w:rsidP="000538E1">
      <w:pPr>
        <w:pStyle w:val="PP1"/>
      </w:pPr>
      <w:bookmarkStart w:id="23" w:name="_Hlk36726186"/>
      <w:r>
        <w:t xml:space="preserve">Рис. 12. </w:t>
      </w:r>
      <w:r w:rsidR="000538E1">
        <w:t>Сравнительный г</w:t>
      </w:r>
      <w:r w:rsidR="00FC6D4F">
        <w:t xml:space="preserve">рафик </w:t>
      </w:r>
      <w:r w:rsidR="000F6352">
        <w:t>трафика из канала «</w:t>
      </w:r>
      <w:proofErr w:type="spellStart"/>
      <w:r w:rsidR="000F6352" w:rsidRPr="000F6352">
        <w:t>google</w:t>
      </w:r>
      <w:proofErr w:type="spellEnd"/>
      <w:r w:rsidR="000F6352" w:rsidRPr="000F6352">
        <w:t xml:space="preserve"> / </w:t>
      </w:r>
      <w:proofErr w:type="spellStart"/>
      <w:r w:rsidR="000F6352" w:rsidRPr="000F6352">
        <w:t>cpc</w:t>
      </w:r>
      <w:proofErr w:type="spellEnd"/>
      <w:r w:rsidR="000F6352">
        <w:t>»</w:t>
      </w:r>
      <w:r w:rsidR="000538E1">
        <w:t xml:space="preserve"> по 2 периодам. </w:t>
      </w:r>
    </w:p>
    <w:bookmarkEnd w:id="23"/>
    <w:p w:rsidR="000538E1" w:rsidRDefault="004238DB" w:rsidP="00A95C64">
      <w:pPr>
        <w:pStyle w:val="PixelPlus"/>
      </w:pPr>
      <w:r>
        <w:t xml:space="preserve">Из графика видно, что </w:t>
      </w:r>
      <w:r w:rsidR="00180E47">
        <w:t>по сравнению с предыдущим анализируемым</w:t>
      </w:r>
      <w:r w:rsidR="002E3921">
        <w:t xml:space="preserve"> периодом, платный</w:t>
      </w:r>
      <w:r w:rsidR="00180E47">
        <w:t xml:space="preserve"> трафик существенно вырос.</w:t>
      </w:r>
      <w:r w:rsidR="00695F19">
        <w:t xml:space="preserve"> Ниже представлена гистограмма по карточка</w:t>
      </w:r>
      <w:r w:rsidR="00C82710">
        <w:t>м товаров и страницам каталога, на которой отображены:</w:t>
      </w:r>
    </w:p>
    <w:p w:rsidR="00C82710" w:rsidRDefault="00C82710" w:rsidP="00C82710">
      <w:pPr>
        <w:pStyle w:val="PixelPlus"/>
        <w:numPr>
          <w:ilvl w:val="0"/>
          <w:numId w:val="24"/>
        </w:numPr>
      </w:pPr>
      <w:r>
        <w:t xml:space="preserve">данные </w:t>
      </w:r>
      <w:bookmarkStart w:id="24" w:name="_Hlk36726273"/>
      <w:r>
        <w:t>п</w:t>
      </w:r>
      <w:r w:rsidR="00061336">
        <w:t xml:space="preserve">о суммарной потере </w:t>
      </w:r>
      <w:bookmarkStart w:id="25" w:name="_Hlk36726097"/>
      <w:r w:rsidR="00061336">
        <w:t xml:space="preserve">органического </w:t>
      </w:r>
      <w:r>
        <w:t>трафика</w:t>
      </w:r>
      <w:r w:rsidR="00061336">
        <w:t xml:space="preserve"> карточками товаров</w:t>
      </w:r>
      <w:r>
        <w:t xml:space="preserve"> и</w:t>
      </w:r>
      <w:r w:rsidR="00E553E3">
        <w:t xml:space="preserve"> ст</w:t>
      </w:r>
      <w:r w:rsidR="00061336">
        <w:t>раницами листинга</w:t>
      </w:r>
      <w:bookmarkStart w:id="26" w:name="_Hlk36726293"/>
      <w:bookmarkEnd w:id="24"/>
      <w:bookmarkEnd w:id="25"/>
      <w:r w:rsidR="007C5835">
        <w:t xml:space="preserve">, на которые зафиксирован трафик с контекстной рекламы </w:t>
      </w:r>
      <w:r w:rsidR="007C5835">
        <w:rPr>
          <w:lang w:val="en-US"/>
        </w:rPr>
        <w:t>Google</w:t>
      </w:r>
      <w:bookmarkEnd w:id="26"/>
      <w:r w:rsidR="007C5835">
        <w:t>;</w:t>
      </w:r>
    </w:p>
    <w:p w:rsidR="007C5835" w:rsidRDefault="007C5835" w:rsidP="00C82710">
      <w:pPr>
        <w:pStyle w:val="PixelPlus"/>
        <w:numPr>
          <w:ilvl w:val="0"/>
          <w:numId w:val="24"/>
        </w:numPr>
      </w:pPr>
      <w:r>
        <w:t xml:space="preserve">данные по </w:t>
      </w:r>
      <w:r w:rsidR="00E931C5">
        <w:t>суммарной потере органического трафика карточками товаров и страницами листинга.</w:t>
      </w:r>
    </w:p>
    <w:p w:rsidR="00E931C5" w:rsidRDefault="00E931C5" w:rsidP="00E931C5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280A26AF" wp14:editId="287AD5CD">
            <wp:extent cx="5940425" cy="35483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C5" w:rsidRDefault="00E931C5" w:rsidP="00E931C5">
      <w:pPr>
        <w:pStyle w:val="PP1"/>
      </w:pPr>
      <w:bookmarkStart w:id="27" w:name="_Hlk36726309"/>
      <w:r>
        <w:t xml:space="preserve">Рис. 13. </w:t>
      </w:r>
      <w:r w:rsidR="00CE07B6">
        <w:t>Гистограмма</w:t>
      </w:r>
      <w:r w:rsidR="003755EC">
        <w:t xml:space="preserve"> по суммарной потере органического трафика карточками товаров, на которые зафиксирован трафик с контекстной рекламы </w:t>
      </w:r>
      <w:r w:rsidR="003755EC">
        <w:rPr>
          <w:lang w:val="en-US"/>
        </w:rPr>
        <w:t>Google</w:t>
      </w:r>
      <w:r>
        <w:t xml:space="preserve">. </w:t>
      </w:r>
    </w:p>
    <w:bookmarkEnd w:id="27"/>
    <w:p w:rsidR="00E931C5" w:rsidRPr="00695F19" w:rsidRDefault="00E931C5" w:rsidP="00E931C5">
      <w:pPr>
        <w:pStyle w:val="PixelPlus"/>
      </w:pPr>
      <w:r>
        <w:rPr>
          <w:noProof/>
          <w:lang w:eastAsia="ru-RU"/>
        </w:rPr>
        <w:drawing>
          <wp:inline distT="0" distB="0" distL="0" distR="0" wp14:anchorId="0B68E53B" wp14:editId="522EAE0C">
            <wp:extent cx="5940425" cy="35458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EC" w:rsidRDefault="003755EC" w:rsidP="003755EC">
      <w:pPr>
        <w:pStyle w:val="PP1"/>
      </w:pPr>
      <w:r>
        <w:t xml:space="preserve">Рис. 14. Гистограмма по суммарной потере органического трафика страницами листинга, на которые зафиксирован трафик с контекстной рекламы </w:t>
      </w:r>
      <w:r>
        <w:rPr>
          <w:lang w:val="en-US"/>
        </w:rPr>
        <w:t>Google</w:t>
      </w:r>
      <w:r>
        <w:t xml:space="preserve">. </w:t>
      </w:r>
    </w:p>
    <w:p w:rsidR="00695F19" w:rsidRDefault="002D7C55" w:rsidP="00AA2C5C">
      <w:pPr>
        <w:pStyle w:val="PP3"/>
      </w:pPr>
      <w:r>
        <w:lastRenderedPageBreak/>
        <w:t xml:space="preserve">Табл. 2. </w:t>
      </w:r>
      <w:r w:rsidR="00AA2C5C">
        <w:t>Сводная таблица по типам страниц</w:t>
      </w:r>
      <w:r w:rsidR="00DE6062">
        <w:t xml:space="preserve"> и потере органического трафика, на которые запущен платный трафик</w:t>
      </w:r>
      <w:r w:rsidR="00AA2C5C">
        <w:t>.</w:t>
      </w:r>
    </w:p>
    <w:tbl>
      <w:tblPr>
        <w:tblW w:w="9475" w:type="dxa"/>
        <w:tblInd w:w="-5" w:type="dxa"/>
        <w:tblLook w:val="04A0" w:firstRow="1" w:lastRow="0" w:firstColumn="1" w:lastColumn="0" w:noHBand="0" w:noVBand="1"/>
      </w:tblPr>
      <w:tblGrid>
        <w:gridCol w:w="1701"/>
        <w:gridCol w:w="1701"/>
        <w:gridCol w:w="1134"/>
        <w:gridCol w:w="3119"/>
        <w:gridCol w:w="1820"/>
      </w:tblGrid>
      <w:tr w:rsidR="00EB3C83" w:rsidRPr="00EB3C83" w:rsidTr="00DE6062">
        <w:trPr>
          <w:trHeight w:val="94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Тип страницы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Общая просадка орган. трафика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Общее кол-во страниц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B3C83" w:rsidRPr="00EB3C83" w:rsidRDefault="00924159" w:rsidP="009241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 xml:space="preserve">Просадка орган. трафика по страницам, на которые зафиксирован вход из платного источника (контекстная реклама в 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  <w:t>Google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Кол-во пересеченных страниц</w:t>
            </w:r>
          </w:p>
        </w:tc>
      </w:tr>
      <w:tr w:rsidR="00EB3C83" w:rsidRPr="00EB3C83" w:rsidTr="00DE6062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product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center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20361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center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1218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7823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221</w:t>
            </w:r>
          </w:p>
        </w:tc>
      </w:tr>
      <w:tr w:rsidR="00EB3C83" w:rsidRPr="00EB3C83" w:rsidTr="00DE6062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catalog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8425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353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6924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  <w:hideMark/>
          </w:tcPr>
          <w:p w:rsidR="00EB3C83" w:rsidRPr="00EB3C83" w:rsidRDefault="00EB3C83" w:rsidP="00EB3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B3C83">
              <w:rPr>
                <w:rFonts w:ascii="Calibri" w:eastAsia="Times New Roman" w:hAnsi="Calibri" w:cs="Calibri"/>
                <w:color w:val="000000"/>
                <w:lang w:eastAsia="ru-RU"/>
              </w:rPr>
              <w:t>115</w:t>
            </w:r>
          </w:p>
        </w:tc>
      </w:tr>
    </w:tbl>
    <w:p w:rsidR="0040045B" w:rsidRDefault="0040045B" w:rsidP="0040045B">
      <w:pPr>
        <w:pStyle w:val="PixelPlus"/>
      </w:pPr>
      <w:r>
        <w:t>С полными данными можно ознакомиться в файле «</w:t>
      </w:r>
      <w:r w:rsidR="00DB4008" w:rsidRPr="00E22940">
        <w:t xml:space="preserve">mirkrasok.ru – данные по </w:t>
      </w:r>
      <w:proofErr w:type="spellStart"/>
      <w:r w:rsidR="00DB4008" w:rsidRPr="00E22940">
        <w:t>сайту.x</w:t>
      </w:r>
      <w:r w:rsidR="00DB4008" w:rsidRPr="00E22940">
        <w:rPr>
          <w:lang w:val="en-US"/>
        </w:rPr>
        <w:t>lsx</w:t>
      </w:r>
      <w:proofErr w:type="spellEnd"/>
      <w:r>
        <w:t>», вкладка «</w:t>
      </w:r>
      <w:proofErr w:type="spellStart"/>
      <w:r w:rsidRPr="0040045B">
        <w:t>Пересеч</w:t>
      </w:r>
      <w:proofErr w:type="spellEnd"/>
      <w:r w:rsidRPr="0040045B">
        <w:t xml:space="preserve"> CPC с просев </w:t>
      </w:r>
      <w:proofErr w:type="spellStart"/>
      <w:r w:rsidRPr="0040045B">
        <w:t>стр</w:t>
      </w:r>
      <w:proofErr w:type="spellEnd"/>
      <w:r w:rsidRPr="0040045B">
        <w:t xml:space="preserve"> орган</w:t>
      </w:r>
      <w:r>
        <w:t>».</w:t>
      </w:r>
    </w:p>
    <w:p w:rsidR="00EB3C83" w:rsidRDefault="000E7EB0" w:rsidP="00D56998">
      <w:pPr>
        <w:pStyle w:val="PixelPlus"/>
        <w:ind w:firstLine="851"/>
      </w:pPr>
      <w:r>
        <w:t xml:space="preserve">Нашими специалистами были определены страницы входа </w:t>
      </w:r>
      <w:r w:rsidR="00D56998">
        <w:t xml:space="preserve">платного трафика и построено пересечение со страницами, по которым зафиксирована просадка органического трафика за анализируемый период. Далее через </w:t>
      </w:r>
      <w:r w:rsidR="00D56998">
        <w:rPr>
          <w:lang w:val="en-US"/>
        </w:rPr>
        <w:t>GSC</w:t>
      </w:r>
      <w:r w:rsidR="00D56998">
        <w:t xml:space="preserve"> для пересеченных страниц определен список ключевых фраз, </w:t>
      </w:r>
      <w:r w:rsidR="009D5C72">
        <w:t xml:space="preserve">по которым они могут показываться. После произведен съем позиций в ПС </w:t>
      </w:r>
      <w:r w:rsidR="009D5C72">
        <w:rPr>
          <w:lang w:val="en-US"/>
        </w:rPr>
        <w:t>Google</w:t>
      </w:r>
      <w:r w:rsidR="009D5C72">
        <w:t xml:space="preserve">, чтобы выяснить </w:t>
      </w:r>
      <w:r w:rsidR="000E2E29">
        <w:t xml:space="preserve">примерное </w:t>
      </w:r>
      <w:r w:rsidR="009D5C72">
        <w:t>количество запро</w:t>
      </w:r>
      <w:r w:rsidR="008D3EE0">
        <w:t>сов, которое находится в ТОП-5. Результаты представлены ниже.</w:t>
      </w:r>
    </w:p>
    <w:p w:rsidR="008D3EE0" w:rsidRDefault="00067F09" w:rsidP="00732B80">
      <w:pPr>
        <w:pStyle w:val="PP3"/>
      </w:pPr>
      <w:r>
        <w:t xml:space="preserve">Табл. 3. Сводная таблица </w:t>
      </w:r>
      <w:r w:rsidR="00732B80">
        <w:t>количеству запросов в ТОП-5</w:t>
      </w:r>
      <w:r>
        <w:t xml:space="preserve">, распределенных на карточки товаров, </w:t>
      </w:r>
      <w:r w:rsidR="00732B80">
        <w:t>которые имеют потерю трафика и одновременно участвуют в рекламных кампаниях.</w:t>
      </w:r>
    </w:p>
    <w:tbl>
      <w:tblPr>
        <w:tblW w:w="9528" w:type="dxa"/>
        <w:tblInd w:w="-5" w:type="dxa"/>
        <w:tblLook w:val="04A0" w:firstRow="1" w:lastRow="0" w:firstColumn="1" w:lastColumn="0" w:noHBand="0" w:noVBand="1"/>
      </w:tblPr>
      <w:tblGrid>
        <w:gridCol w:w="3119"/>
        <w:gridCol w:w="3574"/>
        <w:gridCol w:w="2835"/>
      </w:tblGrid>
      <w:tr w:rsidR="008D3EE0" w:rsidRPr="008D3EE0" w:rsidTr="00067F09">
        <w:trPr>
          <w:trHeight w:val="6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ТОП Google</w:t>
            </w:r>
          </w:p>
        </w:tc>
        <w:tc>
          <w:tcPr>
            <w:tcW w:w="3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Суммарное кол-во запросов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по карточкам товаров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Кол-во запросов в отдельном ТОПе</w:t>
            </w:r>
          </w:p>
        </w:tc>
      </w:tr>
      <w:tr w:rsidR="008D3EE0" w:rsidRPr="008D3EE0" w:rsidTr="00067F09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ТОП-1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</w:tr>
      <w:tr w:rsidR="008D3EE0" w:rsidRPr="008D3EE0" w:rsidTr="00067F09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ТОП-2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130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67</w:t>
            </w:r>
          </w:p>
        </w:tc>
      </w:tr>
      <w:tr w:rsidR="008D3EE0" w:rsidRPr="008D3EE0" w:rsidTr="00067F09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ТОП-3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217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87</w:t>
            </w:r>
          </w:p>
        </w:tc>
      </w:tr>
      <w:tr w:rsidR="008D3EE0" w:rsidRPr="008D3EE0" w:rsidTr="00067F09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ТОП-4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318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</w:tr>
      <w:tr w:rsidR="008D3EE0" w:rsidRPr="008D3EE0" w:rsidTr="00067F09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ТОП-5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415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E0" w:rsidRPr="008D3EE0" w:rsidRDefault="008D3EE0" w:rsidP="008D3E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D3EE0">
              <w:rPr>
                <w:rFonts w:ascii="Calibri" w:eastAsia="Times New Roman" w:hAnsi="Calibri" w:cs="Calibri"/>
                <w:color w:val="000000"/>
                <w:lang w:eastAsia="ru-RU"/>
              </w:rPr>
              <w:t>97</w:t>
            </w:r>
          </w:p>
        </w:tc>
      </w:tr>
    </w:tbl>
    <w:p w:rsidR="008D3EE0" w:rsidRDefault="00732B80" w:rsidP="008D3EE0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63D7E33D" wp14:editId="6C35960A">
            <wp:extent cx="5940425" cy="28600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B80" w:rsidRPr="004811D2" w:rsidRDefault="0040045B" w:rsidP="004811D2">
      <w:pPr>
        <w:pStyle w:val="PP1"/>
      </w:pPr>
      <w:bookmarkStart w:id="28" w:name="_Hlk36727726"/>
      <w:bookmarkStart w:id="29" w:name="_Hlk36727386"/>
      <w:r>
        <w:t xml:space="preserve">Рис. 15. </w:t>
      </w:r>
      <w:r w:rsidR="004811D2">
        <w:t xml:space="preserve">Круговая диаграмма суммарного распределения запросов по ТОП-5 в ПС </w:t>
      </w:r>
      <w:r w:rsidR="004811D2">
        <w:rPr>
          <w:lang w:val="en-US"/>
        </w:rPr>
        <w:t>Google</w:t>
      </w:r>
      <w:r w:rsidR="00E10AEB" w:rsidRPr="00E10AEB">
        <w:t xml:space="preserve"> </w:t>
      </w:r>
      <w:bookmarkStart w:id="30" w:name="_Hlk36727456"/>
      <w:r w:rsidR="00E10AEB" w:rsidRPr="00E10AEB">
        <w:t>(</w:t>
      </w:r>
      <w:r w:rsidR="00E10AEB">
        <w:t>релевантный тип страницы — карточки товаров</w:t>
      </w:r>
      <w:r w:rsidR="00E10AEB" w:rsidRPr="00E10AEB">
        <w:t>)</w:t>
      </w:r>
      <w:bookmarkEnd w:id="30"/>
      <w:r w:rsidR="004811D2" w:rsidRPr="004811D2">
        <w:t>.</w:t>
      </w:r>
      <w:bookmarkEnd w:id="28"/>
    </w:p>
    <w:bookmarkEnd w:id="29"/>
    <w:p w:rsidR="00732B80" w:rsidRDefault="00732B80" w:rsidP="008D3EE0">
      <w:pPr>
        <w:pStyle w:val="PixelPlus"/>
      </w:pPr>
      <w:r>
        <w:rPr>
          <w:noProof/>
          <w:lang w:eastAsia="ru-RU"/>
        </w:rPr>
        <w:drawing>
          <wp:inline distT="0" distB="0" distL="0" distR="0" wp14:anchorId="5EC9F9A3" wp14:editId="057AD3BC">
            <wp:extent cx="5940425" cy="28530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1D2" w:rsidRPr="004811D2" w:rsidRDefault="004811D2" w:rsidP="004811D2">
      <w:pPr>
        <w:pStyle w:val="PP1"/>
      </w:pPr>
      <w:r>
        <w:t>Рис. 1</w:t>
      </w:r>
      <w:r w:rsidRPr="004811D2">
        <w:t>6</w:t>
      </w:r>
      <w:r>
        <w:t xml:space="preserve">. Круговая диаграмма распределения запросов по ТОП-5 в ПС </w:t>
      </w:r>
      <w:r>
        <w:rPr>
          <w:lang w:val="en-US"/>
        </w:rPr>
        <w:t>Google</w:t>
      </w:r>
      <w:r w:rsidR="00E10AEB">
        <w:t xml:space="preserve"> </w:t>
      </w:r>
      <w:r w:rsidR="00E10AEB" w:rsidRPr="00E10AEB">
        <w:t>(</w:t>
      </w:r>
      <w:r w:rsidR="00E10AEB">
        <w:t>релевантный тип страницы — карточки товаров</w:t>
      </w:r>
      <w:r w:rsidR="00E10AEB" w:rsidRPr="00E10AEB">
        <w:t>)</w:t>
      </w:r>
      <w:r w:rsidRPr="004811D2">
        <w:t>.</w:t>
      </w:r>
    </w:p>
    <w:p w:rsidR="00E9310C" w:rsidRDefault="00E9310C">
      <w:pPr>
        <w:rPr>
          <w:rFonts w:cs="Times New Roman"/>
          <w:sz w:val="28"/>
          <w:szCs w:val="28"/>
        </w:rPr>
      </w:pPr>
      <w:r>
        <w:br w:type="page"/>
      </w:r>
    </w:p>
    <w:p w:rsidR="004811D2" w:rsidRDefault="00E9310C" w:rsidP="00E9310C">
      <w:pPr>
        <w:pStyle w:val="PP3"/>
      </w:pPr>
      <w:r>
        <w:lastRenderedPageBreak/>
        <w:t xml:space="preserve">Табл. </w:t>
      </w:r>
      <w:r w:rsidR="00742084">
        <w:t>4</w:t>
      </w:r>
      <w:r>
        <w:t>. Сводная таблица количеству запросов в ТОП-5, распределенных на страницы каталога, которые имеют потерю трафика и одновременно участвуют в рекламных кампаниях.</w:t>
      </w:r>
    </w:p>
    <w:tbl>
      <w:tblPr>
        <w:tblW w:w="9403" w:type="dxa"/>
        <w:tblInd w:w="-5" w:type="dxa"/>
        <w:tblLook w:val="04A0" w:firstRow="1" w:lastRow="0" w:firstColumn="1" w:lastColumn="0" w:noHBand="0" w:noVBand="1"/>
      </w:tblPr>
      <w:tblGrid>
        <w:gridCol w:w="3119"/>
        <w:gridCol w:w="3544"/>
        <w:gridCol w:w="2740"/>
      </w:tblGrid>
      <w:tr w:rsidR="00E9310C" w:rsidRPr="00E9310C" w:rsidTr="00E9310C">
        <w:trPr>
          <w:trHeight w:val="6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ТОП Google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Суммарное кол-во запросов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по страницам каталога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Кол-во запросов в отдельном ТОПе</w:t>
            </w:r>
          </w:p>
        </w:tc>
      </w:tr>
      <w:tr w:rsidR="00E9310C" w:rsidRPr="00E9310C" w:rsidTr="00E9310C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ТОП-1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</w:tr>
      <w:tr w:rsidR="00E9310C" w:rsidRPr="00E9310C" w:rsidTr="00E9310C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ТОП-2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</w:tr>
      <w:tr w:rsidR="00E9310C" w:rsidRPr="00E9310C" w:rsidTr="00E9310C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ТОП-3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</w:tr>
      <w:tr w:rsidR="00E9310C" w:rsidRPr="00E9310C" w:rsidTr="00E9310C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ТОП-4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</w:tr>
      <w:tr w:rsidR="00E9310C" w:rsidRPr="00E9310C" w:rsidTr="00E9310C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ТОП-5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310C" w:rsidRPr="00E9310C" w:rsidRDefault="00E9310C" w:rsidP="00E931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310C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</w:tr>
    </w:tbl>
    <w:p w:rsidR="00E9310C" w:rsidRDefault="00742084" w:rsidP="008D3EE0">
      <w:pPr>
        <w:pStyle w:val="PixelPlus"/>
      </w:pPr>
      <w:r>
        <w:rPr>
          <w:noProof/>
          <w:lang w:eastAsia="ru-RU"/>
        </w:rPr>
        <w:drawing>
          <wp:inline distT="0" distB="0" distL="0" distR="0" wp14:anchorId="54198DE4" wp14:editId="73653F50">
            <wp:extent cx="5940425" cy="34867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E29" w:rsidRDefault="000E2E29" w:rsidP="00742084">
      <w:pPr>
        <w:pStyle w:val="PP1"/>
      </w:pPr>
      <w:bookmarkStart w:id="31" w:name="_Hlk36727792"/>
      <w:r>
        <w:t xml:space="preserve">Рис. 15. Круговая диаграмма суммарного распределения запросов по ТОП-5 в ПС </w:t>
      </w:r>
      <w:r>
        <w:rPr>
          <w:lang w:val="en-US"/>
        </w:rPr>
        <w:t>Google</w:t>
      </w:r>
      <w:r w:rsidRPr="00E10AEB">
        <w:t xml:space="preserve"> (</w:t>
      </w:r>
      <w:r>
        <w:t>релевантный тип страниц</w:t>
      </w:r>
      <w:r w:rsidR="007417D9">
        <w:t>ы —страницы каталога</w:t>
      </w:r>
      <w:r w:rsidRPr="00E10AEB">
        <w:t>)</w:t>
      </w:r>
      <w:r w:rsidRPr="004811D2">
        <w:t>.</w:t>
      </w:r>
      <w:bookmarkEnd w:id="31"/>
    </w:p>
    <w:p w:rsidR="000E2E29" w:rsidRDefault="00742084" w:rsidP="008D3EE0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0E3AD7F3" wp14:editId="027B50BC">
            <wp:extent cx="5940425" cy="35814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E29" w:rsidRDefault="00742084" w:rsidP="007417D9">
      <w:pPr>
        <w:pStyle w:val="PP1"/>
      </w:pPr>
      <w:r>
        <w:t>Рис. 1</w:t>
      </w:r>
      <w:r w:rsidR="007417D9">
        <w:t>6</w:t>
      </w:r>
      <w:r>
        <w:t xml:space="preserve">. Круговая диаграмма суммарного распределения запросов по ТОП-5 в ПС </w:t>
      </w:r>
      <w:r>
        <w:rPr>
          <w:lang w:val="en-US"/>
        </w:rPr>
        <w:t>Google</w:t>
      </w:r>
      <w:r w:rsidRPr="00E10AEB">
        <w:t xml:space="preserve"> (</w:t>
      </w:r>
      <w:r>
        <w:t xml:space="preserve">релевантный тип страницы — </w:t>
      </w:r>
      <w:r w:rsidR="007417D9">
        <w:t>страницы каталога</w:t>
      </w:r>
      <w:r w:rsidRPr="00E10AEB">
        <w:t>)</w:t>
      </w:r>
      <w:r w:rsidRPr="004811D2">
        <w:t>.</w:t>
      </w:r>
    </w:p>
    <w:p w:rsidR="00E05647" w:rsidRDefault="00E05647" w:rsidP="00E05647">
      <w:pPr>
        <w:pStyle w:val="PixelPlus"/>
      </w:pPr>
      <w:r>
        <w:t xml:space="preserve">Полные данные представлены в файле </w:t>
      </w:r>
      <w:bookmarkStart w:id="32" w:name="_Hlk36746394"/>
      <w:r>
        <w:t>«</w:t>
      </w:r>
      <w:r w:rsidRPr="006A49FC">
        <w:t>Ст</w:t>
      </w:r>
      <w:r>
        <w:t>ра</w:t>
      </w:r>
      <w:r w:rsidRPr="006A49FC">
        <w:t>т</w:t>
      </w:r>
      <w:r>
        <w:t>е</w:t>
      </w:r>
      <w:r w:rsidRPr="006A49FC">
        <w:t>гия по проекту mirkrasok.ru.docx</w:t>
      </w:r>
      <w:r>
        <w:t>» вкладки:</w:t>
      </w:r>
      <w:bookmarkEnd w:id="32"/>
    </w:p>
    <w:p w:rsidR="00E05647" w:rsidRDefault="00E05647" w:rsidP="00415CB1">
      <w:pPr>
        <w:pStyle w:val="PixelPlus"/>
        <w:numPr>
          <w:ilvl w:val="0"/>
          <w:numId w:val="22"/>
        </w:numPr>
      </w:pPr>
      <w:r>
        <w:t>«</w:t>
      </w:r>
      <w:r w:rsidR="00415CB1" w:rsidRPr="00415CB1">
        <w:t xml:space="preserve">Поз </w:t>
      </w:r>
      <w:proofErr w:type="spellStart"/>
      <w:r w:rsidR="00415CB1" w:rsidRPr="00415CB1">
        <w:t>зап</w:t>
      </w:r>
      <w:proofErr w:type="spellEnd"/>
      <w:r w:rsidR="00415CB1" w:rsidRPr="00415CB1">
        <w:t xml:space="preserve"> с </w:t>
      </w:r>
      <w:proofErr w:type="spellStart"/>
      <w:r w:rsidR="00415CB1" w:rsidRPr="00415CB1">
        <w:t>рел</w:t>
      </w:r>
      <w:proofErr w:type="spellEnd"/>
      <w:r w:rsidR="00415CB1" w:rsidRPr="00415CB1">
        <w:t xml:space="preserve"> лист </w:t>
      </w:r>
      <w:proofErr w:type="spellStart"/>
      <w:r w:rsidR="00415CB1" w:rsidRPr="00415CB1">
        <w:t>вх</w:t>
      </w:r>
      <w:proofErr w:type="spellEnd"/>
      <w:r w:rsidR="00415CB1" w:rsidRPr="00415CB1">
        <w:t xml:space="preserve"> CPС </w:t>
      </w:r>
      <w:proofErr w:type="spellStart"/>
      <w:r w:rsidR="00415CB1" w:rsidRPr="00415CB1">
        <w:t>орг</w:t>
      </w:r>
      <w:proofErr w:type="spellEnd"/>
      <w:r>
        <w:t>»;</w:t>
      </w:r>
    </w:p>
    <w:p w:rsidR="00E05647" w:rsidRDefault="00E05647" w:rsidP="00415CB1">
      <w:pPr>
        <w:pStyle w:val="PixelPlus"/>
        <w:numPr>
          <w:ilvl w:val="0"/>
          <w:numId w:val="22"/>
        </w:numPr>
      </w:pPr>
      <w:r>
        <w:t>«</w:t>
      </w:r>
      <w:r w:rsidR="00415CB1" w:rsidRPr="00415CB1">
        <w:t xml:space="preserve">Поз </w:t>
      </w:r>
      <w:proofErr w:type="spellStart"/>
      <w:r w:rsidR="00415CB1" w:rsidRPr="00415CB1">
        <w:t>зап</w:t>
      </w:r>
      <w:proofErr w:type="spellEnd"/>
      <w:r w:rsidR="00415CB1" w:rsidRPr="00415CB1">
        <w:t xml:space="preserve"> с </w:t>
      </w:r>
      <w:proofErr w:type="spellStart"/>
      <w:r w:rsidR="00415CB1" w:rsidRPr="00415CB1">
        <w:t>рел</w:t>
      </w:r>
      <w:proofErr w:type="spellEnd"/>
      <w:r w:rsidR="00415CB1" w:rsidRPr="00415CB1">
        <w:t xml:space="preserve"> </w:t>
      </w:r>
      <w:proofErr w:type="spellStart"/>
      <w:r w:rsidR="00415CB1" w:rsidRPr="00415CB1">
        <w:t>карточ</w:t>
      </w:r>
      <w:proofErr w:type="spellEnd"/>
      <w:r w:rsidR="00415CB1" w:rsidRPr="00415CB1">
        <w:t xml:space="preserve"> </w:t>
      </w:r>
      <w:proofErr w:type="spellStart"/>
      <w:r w:rsidR="00415CB1" w:rsidRPr="00415CB1">
        <w:t>вх</w:t>
      </w:r>
      <w:proofErr w:type="spellEnd"/>
      <w:r w:rsidR="00415CB1" w:rsidRPr="00415CB1">
        <w:t xml:space="preserve"> CPС </w:t>
      </w:r>
      <w:proofErr w:type="spellStart"/>
      <w:r w:rsidR="00415CB1" w:rsidRPr="00415CB1">
        <w:t>орг</w:t>
      </w:r>
      <w:proofErr w:type="spellEnd"/>
      <w:r>
        <w:t>»;</w:t>
      </w:r>
    </w:p>
    <w:p w:rsidR="00FC5C31" w:rsidRDefault="00EE0BE0" w:rsidP="00EE0BE0">
      <w:pPr>
        <w:pStyle w:val="PixelPlus"/>
        <w:rPr>
          <w:b/>
        </w:rPr>
      </w:pPr>
      <w:r w:rsidRPr="00EE0BE0">
        <w:rPr>
          <w:b/>
        </w:rPr>
        <w:t>Выводы</w:t>
      </w:r>
      <w:r w:rsidR="00605F3E">
        <w:rPr>
          <w:b/>
        </w:rPr>
        <w:t>:</w:t>
      </w:r>
    </w:p>
    <w:p w:rsidR="00EE0BE0" w:rsidRDefault="00842A4A" w:rsidP="009B5711">
      <w:pPr>
        <w:pStyle w:val="PixelPlus"/>
        <w:numPr>
          <w:ilvl w:val="0"/>
          <w:numId w:val="26"/>
        </w:numPr>
      </w:pPr>
      <w:r>
        <w:t xml:space="preserve">рекомендуется отключить контекстную </w:t>
      </w:r>
      <w:r w:rsidR="00A41AEE">
        <w:t xml:space="preserve">рекламу </w:t>
      </w:r>
      <w:r>
        <w:t>для страниц, у которых есть хорошая видимость на поиске;</w:t>
      </w:r>
    </w:p>
    <w:p w:rsidR="00605F3E" w:rsidRDefault="00842A4A" w:rsidP="00605F3E">
      <w:pPr>
        <w:pStyle w:val="PixelPlus"/>
        <w:numPr>
          <w:ilvl w:val="0"/>
          <w:numId w:val="26"/>
        </w:numPr>
      </w:pPr>
      <w:r>
        <w:t xml:space="preserve">необходимо </w:t>
      </w:r>
      <w:r w:rsidR="00605F3E">
        <w:t xml:space="preserve">сделать </w:t>
      </w:r>
      <w:r w:rsidR="00BD136F">
        <w:t>упор</w:t>
      </w:r>
      <w:r w:rsidR="00605F3E">
        <w:t xml:space="preserve"> на повышение </w:t>
      </w:r>
      <w:r w:rsidR="00605F3E">
        <w:rPr>
          <w:lang w:val="en-US"/>
        </w:rPr>
        <w:t>CTR</w:t>
      </w:r>
      <w:r w:rsidR="00605F3E" w:rsidRPr="00605F3E">
        <w:t xml:space="preserve"> </w:t>
      </w:r>
      <w:r w:rsidR="00605F3E">
        <w:t xml:space="preserve">на выдаче. </w:t>
      </w:r>
    </w:p>
    <w:p w:rsidR="009D09CF" w:rsidRDefault="009D09CF">
      <w:pPr>
        <w:rPr>
          <w:rFonts w:cs="Times New Roman"/>
          <w:sz w:val="28"/>
          <w:szCs w:val="28"/>
        </w:rPr>
      </w:pPr>
      <w:r>
        <w:br w:type="page"/>
      </w:r>
    </w:p>
    <w:p w:rsidR="006848F4" w:rsidRDefault="006848F4" w:rsidP="006848F4">
      <w:pPr>
        <w:pStyle w:val="1"/>
      </w:pPr>
      <w:bookmarkStart w:id="33" w:name="_Toc36827719"/>
      <w:r>
        <w:lastRenderedPageBreak/>
        <w:t>Сравнение с конкурентами</w:t>
      </w:r>
      <w:bookmarkEnd w:id="33"/>
    </w:p>
    <w:p w:rsidR="001F7E10" w:rsidRDefault="006848F4" w:rsidP="001F7E10">
      <w:pPr>
        <w:pStyle w:val="PixelPlus"/>
        <w:ind w:firstLine="720"/>
      </w:pPr>
      <w:r>
        <w:t xml:space="preserve">В рамках формирования стратегии </w:t>
      </w:r>
      <w:r w:rsidR="009D15B5">
        <w:t xml:space="preserve">было осуществлено сравнение </w:t>
      </w:r>
      <w:r>
        <w:t>сайт</w:t>
      </w:r>
      <w:r w:rsidR="009D15B5">
        <w:t>а</w:t>
      </w:r>
      <w:r>
        <w:t xml:space="preserve"> </w:t>
      </w:r>
      <w:hyperlink r:id="rId28" w:history="1">
        <w:r>
          <w:rPr>
            <w:rStyle w:val="a8"/>
          </w:rPr>
          <w:t>https://www.mirkrasok.ru/</w:t>
        </w:r>
      </w:hyperlink>
      <w:r w:rsidRPr="006848F4">
        <w:t xml:space="preserve"> </w:t>
      </w:r>
      <w:r w:rsidR="009D15B5">
        <w:t>с конкурентами</w:t>
      </w:r>
      <w:r w:rsidR="00A32444">
        <w:t>: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isolux.ru;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moscow.petrovich.ru;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krasko.ru;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market-krasok.ru;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akkras.ru;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kraski-zdes.ru;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1001kraska.ru;</w:t>
      </w:r>
    </w:p>
    <w:p w:rsidR="001F7E10" w:rsidRDefault="001F7E10" w:rsidP="001F7E10">
      <w:pPr>
        <w:pStyle w:val="PixelPlus"/>
        <w:numPr>
          <w:ilvl w:val="0"/>
          <w:numId w:val="29"/>
        </w:numPr>
      </w:pPr>
      <w:r>
        <w:t>liderlkm.com.</w:t>
      </w:r>
    </w:p>
    <w:p w:rsidR="001F7E10" w:rsidRDefault="001F7E10" w:rsidP="001F7E10">
      <w:pPr>
        <w:pStyle w:val="PixelPlus"/>
      </w:pPr>
      <w:r>
        <w:t>Данные конкуренты были определены исходя из видимости по СЯ.</w:t>
      </w:r>
      <w:r w:rsidR="00D216CD">
        <w:t xml:space="preserve"> Ниже представлена </w:t>
      </w:r>
      <w:bookmarkStart w:id="34" w:name="_Hlk36746131"/>
      <w:bookmarkStart w:id="35" w:name="_Hlk36746133"/>
      <w:r w:rsidR="00D216CD">
        <w:t xml:space="preserve">сводная таблица по видимости </w:t>
      </w:r>
      <w:r w:rsidR="002147C2">
        <w:t xml:space="preserve">сайта </w:t>
      </w:r>
      <w:hyperlink r:id="rId29" w:history="1">
        <w:r w:rsidR="002147C2">
          <w:rPr>
            <w:rStyle w:val="a8"/>
          </w:rPr>
          <w:t>https://www.mirkrasok.ru/</w:t>
        </w:r>
      </w:hyperlink>
      <w:r w:rsidR="002147C2">
        <w:t xml:space="preserve"> в сравнении с конкурентам</w:t>
      </w:r>
      <w:bookmarkEnd w:id="34"/>
      <w:r w:rsidR="002147C2">
        <w:t>и</w:t>
      </w:r>
      <w:bookmarkEnd w:id="35"/>
      <w:r w:rsidR="002147C2">
        <w:t xml:space="preserve">, все данные получены при помощи </w:t>
      </w:r>
      <w:r w:rsidR="002147C2">
        <w:rPr>
          <w:lang w:val="en-US"/>
        </w:rPr>
        <w:t>SimilarWeb</w:t>
      </w:r>
      <w:r w:rsidR="002147C2">
        <w:t>.</w:t>
      </w:r>
    </w:p>
    <w:p w:rsidR="00330F72" w:rsidRDefault="00330F72" w:rsidP="001F7E10">
      <w:pPr>
        <w:pStyle w:val="PixelPlus"/>
        <w:sectPr w:rsidR="00330F72" w:rsidSect="0075167E">
          <w:headerReference w:type="default" r:id="rId30"/>
          <w:footerReference w:type="default" r:id="rId3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2147C2" w:rsidRDefault="00330F72" w:rsidP="00330F72">
      <w:pPr>
        <w:pStyle w:val="PP3"/>
      </w:pPr>
      <w:r>
        <w:lastRenderedPageBreak/>
        <w:t xml:space="preserve">Табл. 5. Сводная таблица по видимости сайта </w:t>
      </w:r>
      <w:bookmarkStart w:id="36" w:name="_Hlk36747580"/>
      <w:r>
        <w:fldChar w:fldCharType="begin"/>
      </w:r>
      <w:r>
        <w:instrText xml:space="preserve"> HYPERLINK "https://www.mirkrasok.ru/" </w:instrText>
      </w:r>
      <w:r>
        <w:fldChar w:fldCharType="separate"/>
      </w:r>
      <w:r>
        <w:rPr>
          <w:rStyle w:val="a8"/>
        </w:rPr>
        <w:t>https://www.mirkrasok.ru/</w:t>
      </w:r>
      <w:r>
        <w:fldChar w:fldCharType="end"/>
      </w:r>
      <w:bookmarkEnd w:id="36"/>
      <w:r>
        <w:t xml:space="preserve"> в сравнении с конкурентами.</w:t>
      </w:r>
    </w:p>
    <w:tbl>
      <w:tblPr>
        <w:tblW w:w="15220" w:type="dxa"/>
        <w:tblLook w:val="04A0" w:firstRow="1" w:lastRow="0" w:firstColumn="1" w:lastColumn="0" w:noHBand="0" w:noVBand="1"/>
      </w:tblPr>
      <w:tblGrid>
        <w:gridCol w:w="2620"/>
        <w:gridCol w:w="880"/>
        <w:gridCol w:w="1840"/>
        <w:gridCol w:w="1600"/>
        <w:gridCol w:w="1680"/>
        <w:gridCol w:w="2200"/>
        <w:gridCol w:w="960"/>
        <w:gridCol w:w="1240"/>
        <w:gridCol w:w="1040"/>
        <w:gridCol w:w="1160"/>
      </w:tblGrid>
      <w:tr w:rsidR="00330F72" w:rsidRPr="00330F72" w:rsidTr="00330F72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Всего Посещений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% Рабочий стол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% Органический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% Прямые переходы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% Почта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% Соц. Сети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% Ссылки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% Реклама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mirkrasok.ru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244743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56,5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52,7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12,6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25,5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138304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138304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72831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17440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3084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2324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7399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35226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isolux.ru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1 935 000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53,99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70,81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9,99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2,17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1,35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12,88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1044707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1044707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739757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104366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22670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14104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29252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134558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moscow.petrovich.ru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1 760 000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71,68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33,19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3,95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1,56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4,53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24,96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1261568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1261568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418714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401179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49832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19680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57149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CC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314887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krasko.ru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338 706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76,28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20,95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20,26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8,78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3,19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21,39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25,43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258365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258365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54127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52345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22684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8242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55264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65702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market-krasok.ru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99 244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77,65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81,99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12,86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2,31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0,11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77063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77063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63184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9910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1780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786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1325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85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akkras.ru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72 641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56,81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89,15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5,82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1,87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1,45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41267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41267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36790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2402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772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598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702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kraski-zdes.ru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38 239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55,76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7,18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0,37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7,18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1,35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38239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38239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21322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2746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444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141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2746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516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1001kraska.ru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23 476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53,91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10,96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1,01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0,17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29,75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23476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23476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12656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237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986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6984</w:t>
            </w:r>
          </w:p>
        </w:tc>
      </w:tr>
      <w:tr w:rsidR="00330F72" w:rsidRPr="00330F72" w:rsidTr="00330F72">
        <w:trPr>
          <w:trHeight w:val="315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liderlkm.com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14 923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63,97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4,86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0,68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0,34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2,44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27,72</w:t>
            </w:r>
          </w:p>
        </w:tc>
      </w:tr>
      <w:tr w:rsidR="00330F72" w:rsidRPr="00330F72" w:rsidTr="00330F72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330F72" w:rsidRPr="00330F72" w:rsidRDefault="00330F72" w:rsidP="00330F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Расчет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14923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14923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9546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51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364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330F72" w:rsidRPr="00330F72" w:rsidRDefault="00330F72" w:rsidP="00330F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0F72">
              <w:rPr>
                <w:rFonts w:ascii="Calibri" w:eastAsia="Times New Roman" w:hAnsi="Calibri" w:cs="Calibri"/>
                <w:color w:val="000000"/>
                <w:lang w:eastAsia="ru-RU"/>
              </w:rPr>
              <w:t>4137</w:t>
            </w:r>
          </w:p>
        </w:tc>
      </w:tr>
    </w:tbl>
    <w:p w:rsidR="00D123E4" w:rsidRDefault="00D123E4" w:rsidP="001F7E10">
      <w:pPr>
        <w:pStyle w:val="PixelPlus"/>
        <w:sectPr w:rsidR="00D123E4" w:rsidSect="00330F72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CA3CA5" w:rsidRDefault="00B42EA4" w:rsidP="00B749B2">
      <w:pPr>
        <w:pStyle w:val="PixelPlus"/>
        <w:ind w:firstLine="851"/>
      </w:pPr>
      <w:r>
        <w:lastRenderedPageBreak/>
        <w:t>На основании данных</w:t>
      </w:r>
      <w:r w:rsidR="00140C65">
        <w:t>,</w:t>
      </w:r>
      <w:r w:rsidR="003725D6">
        <w:t xml:space="preserve"> представл</w:t>
      </w:r>
      <w:r>
        <w:t>енных выше</w:t>
      </w:r>
      <w:r w:rsidR="00140C65">
        <w:t>,</w:t>
      </w:r>
      <w:r>
        <w:t xml:space="preserve"> и данных</w:t>
      </w:r>
      <w:r w:rsidR="00140C65">
        <w:t>,</w:t>
      </w:r>
      <w:r>
        <w:t xml:space="preserve"> отраженных</w:t>
      </w:r>
      <w:r w:rsidR="003725D6">
        <w:t xml:space="preserve"> в таблице файл</w:t>
      </w:r>
      <w:r w:rsidR="00140C65">
        <w:t>а</w:t>
      </w:r>
      <w:r w:rsidR="003725D6">
        <w:t xml:space="preserve"> «</w:t>
      </w:r>
      <w:bookmarkStart w:id="37" w:name="_Hlk36747575"/>
      <w:bookmarkStart w:id="38" w:name="_Hlk36827532"/>
      <w:r w:rsidR="003725D6" w:rsidRPr="00E22940">
        <w:t>mirkrasok.ru</w:t>
      </w:r>
      <w:bookmarkEnd w:id="37"/>
      <w:r w:rsidR="00E22940" w:rsidRPr="00E22940">
        <w:t xml:space="preserve"> – данные по </w:t>
      </w:r>
      <w:proofErr w:type="spellStart"/>
      <w:r w:rsidR="00E22940" w:rsidRPr="00E22940">
        <w:t>сайту</w:t>
      </w:r>
      <w:r w:rsidR="003725D6" w:rsidRPr="00E22940">
        <w:t>.x</w:t>
      </w:r>
      <w:r w:rsidR="00D87091" w:rsidRPr="00E22940">
        <w:rPr>
          <w:lang w:val="en-US"/>
        </w:rPr>
        <w:t>lsx</w:t>
      </w:r>
      <w:bookmarkEnd w:id="38"/>
      <w:proofErr w:type="spellEnd"/>
      <w:r w:rsidRPr="00E22940">
        <w:t>»</w:t>
      </w:r>
      <w:r w:rsidR="00D87091" w:rsidRPr="00E22940">
        <w:t>,</w:t>
      </w:r>
      <w:r>
        <w:t xml:space="preserve"> вкладк</w:t>
      </w:r>
      <w:r w:rsidR="00D87091">
        <w:t>а</w:t>
      </w:r>
      <w:r w:rsidR="003725D6">
        <w:t xml:space="preserve"> «</w:t>
      </w:r>
      <w:proofErr w:type="spellStart"/>
      <w:r w:rsidR="003725D6" w:rsidRPr="003725D6">
        <w:t>Сравн</w:t>
      </w:r>
      <w:proofErr w:type="spellEnd"/>
      <w:r w:rsidR="003725D6" w:rsidRPr="003725D6">
        <w:t xml:space="preserve"> ТОП-10 G_Y</w:t>
      </w:r>
      <w:r w:rsidR="003725D6">
        <w:t>»</w:t>
      </w:r>
      <w:r w:rsidR="00140C65">
        <w:t>,</w:t>
      </w:r>
      <w:r>
        <w:t xml:space="preserve"> </w:t>
      </w:r>
      <w:r w:rsidR="00B749B2">
        <w:t xml:space="preserve">можно с уверенностью сказать, что релевантными конкурентами </w:t>
      </w:r>
      <w:r w:rsidR="00CC3976">
        <w:t xml:space="preserve">сайта </w:t>
      </w:r>
      <w:bookmarkStart w:id="39" w:name="_Hlk36747758"/>
      <w:r w:rsidR="00CC3976">
        <w:fldChar w:fldCharType="begin"/>
      </w:r>
      <w:r w:rsidR="00CC3976">
        <w:instrText xml:space="preserve"> HYPERLINK "https://www.mirkrasok.ru/" </w:instrText>
      </w:r>
      <w:r w:rsidR="00CC3976">
        <w:fldChar w:fldCharType="separate"/>
      </w:r>
      <w:r w:rsidR="00CC3976">
        <w:rPr>
          <w:rStyle w:val="a8"/>
        </w:rPr>
        <w:t>https://www.mirkrasok.ru/</w:t>
      </w:r>
      <w:r w:rsidR="00CC3976">
        <w:fldChar w:fldCharType="end"/>
      </w:r>
      <w:bookmarkEnd w:id="39"/>
      <w:r w:rsidR="00CC3976">
        <w:t xml:space="preserve"> являются </w:t>
      </w:r>
      <w:r w:rsidR="007960D1">
        <w:t xml:space="preserve">крупные интернет-магазины типа </w:t>
      </w:r>
      <w:proofErr w:type="spellStart"/>
      <w:r w:rsidR="007960D1">
        <w:rPr>
          <w:lang w:val="en-US"/>
        </w:rPr>
        <w:t>isolux</w:t>
      </w:r>
      <w:proofErr w:type="spellEnd"/>
      <w:r w:rsidR="007960D1" w:rsidRPr="007960D1">
        <w:t>.</w:t>
      </w:r>
      <w:r w:rsidR="007960D1">
        <w:rPr>
          <w:lang w:val="en-US"/>
        </w:rPr>
        <w:t>ru</w:t>
      </w:r>
      <w:r w:rsidR="007960D1" w:rsidRPr="007960D1">
        <w:t xml:space="preserve">, moscow.petrovich.ru </w:t>
      </w:r>
      <w:r w:rsidR="00B749B2">
        <w:t xml:space="preserve">и т.д. Сайт </w:t>
      </w:r>
      <w:hyperlink r:id="rId32" w:history="1">
        <w:r w:rsidR="00B749B2">
          <w:rPr>
            <w:rStyle w:val="a8"/>
          </w:rPr>
          <w:t>https://www.mirkrasok.ru/</w:t>
        </w:r>
      </w:hyperlink>
      <w:r w:rsidR="00B749B2">
        <w:t xml:space="preserve"> «</w:t>
      </w:r>
      <w:r w:rsidR="00CA3CA5">
        <w:t>перерос</w:t>
      </w:r>
      <w:r w:rsidR="00B749B2">
        <w:t xml:space="preserve">» </w:t>
      </w:r>
      <w:r w:rsidR="00CA3CA5">
        <w:t xml:space="preserve">конкурентов, которые занимаются только красками и сопутствующими товарами к ним типа: </w:t>
      </w:r>
      <w:r w:rsidR="00CA3CA5" w:rsidRPr="00CA3CA5">
        <w:t>akkras.ru</w:t>
      </w:r>
      <w:r w:rsidR="00CA3CA5">
        <w:t xml:space="preserve">, </w:t>
      </w:r>
      <w:r w:rsidR="00CA3CA5" w:rsidRPr="00CA3CA5">
        <w:t>market-krasok.ru</w:t>
      </w:r>
      <w:r w:rsidR="00CA3CA5">
        <w:t xml:space="preserve"> и т.д. </w:t>
      </w:r>
    </w:p>
    <w:p w:rsidR="006E62BC" w:rsidRDefault="00CA3CA5" w:rsidP="006E62BC">
      <w:pPr>
        <w:pStyle w:val="PixelPlus"/>
        <w:ind w:firstLine="851"/>
      </w:pPr>
      <w:r>
        <w:t>Исходя их этого</w:t>
      </w:r>
      <w:r w:rsidR="00D87091">
        <w:t>,</w:t>
      </w:r>
      <w:r>
        <w:t xml:space="preserve"> необходимо по всем параметрам </w:t>
      </w:r>
      <w:r w:rsidR="006E62BC">
        <w:t>«догонять» крупные интернет-магазины, в первую очередь по количеству страниц сайта.</w:t>
      </w:r>
    </w:p>
    <w:p w:rsidR="000B343B" w:rsidRDefault="000B343B">
      <w:pPr>
        <w:rPr>
          <w:rFonts w:cs="Times New Roman"/>
          <w:sz w:val="28"/>
          <w:szCs w:val="28"/>
        </w:rPr>
      </w:pPr>
      <w:r>
        <w:br w:type="page"/>
      </w:r>
    </w:p>
    <w:p w:rsidR="006E62BC" w:rsidRDefault="000B343B" w:rsidP="000B343B">
      <w:pPr>
        <w:pStyle w:val="1"/>
      </w:pPr>
      <w:bookmarkStart w:id="40" w:name="_Toc36827720"/>
      <w:r>
        <w:lastRenderedPageBreak/>
        <w:t>Описательная часть стратегии</w:t>
      </w:r>
      <w:bookmarkEnd w:id="40"/>
      <w:r>
        <w:t xml:space="preserve"> </w:t>
      </w:r>
    </w:p>
    <w:p w:rsidR="003725D6" w:rsidRDefault="00646E39" w:rsidP="001F7E10">
      <w:pPr>
        <w:pStyle w:val="PixelPlus"/>
      </w:pPr>
      <w:r>
        <w:t>Ниже обозначены ключевые направления стратегии:</w:t>
      </w:r>
    </w:p>
    <w:p w:rsidR="00646E39" w:rsidRDefault="00646E39" w:rsidP="00646E39">
      <w:pPr>
        <w:pStyle w:val="PixelPlus"/>
        <w:numPr>
          <w:ilvl w:val="0"/>
          <w:numId w:val="32"/>
        </w:numPr>
      </w:pPr>
      <w:r>
        <w:t>Увеличение размера сайта за счет:</w:t>
      </w:r>
    </w:p>
    <w:p w:rsidR="00646E39" w:rsidRDefault="00646E39" w:rsidP="00646E39">
      <w:pPr>
        <w:pStyle w:val="PixelPlus"/>
        <w:numPr>
          <w:ilvl w:val="1"/>
          <w:numId w:val="32"/>
        </w:numPr>
      </w:pPr>
      <w:r>
        <w:t xml:space="preserve">«расклейки» карточек товаров </w:t>
      </w:r>
      <w:bookmarkStart w:id="41" w:name="_Hlk36748114"/>
      <w:r>
        <w:t>(данная работа на текущий момент ведется);</w:t>
      </w:r>
      <w:bookmarkEnd w:id="41"/>
    </w:p>
    <w:p w:rsidR="00646E39" w:rsidRDefault="00646E39" w:rsidP="00646E39">
      <w:pPr>
        <w:pStyle w:val="PixelPlus"/>
        <w:numPr>
          <w:ilvl w:val="1"/>
          <w:numId w:val="32"/>
        </w:numPr>
      </w:pPr>
      <w:r>
        <w:t xml:space="preserve">«расклейка» </w:t>
      </w:r>
      <w:r w:rsidR="0001595C">
        <w:t>параметров фильтра (данная работа на текущий момент ведется);</w:t>
      </w:r>
    </w:p>
    <w:p w:rsidR="00F21A1D" w:rsidRDefault="003F57A2" w:rsidP="00646E39">
      <w:pPr>
        <w:pStyle w:val="PixelPlus"/>
        <w:numPr>
          <w:ilvl w:val="1"/>
          <w:numId w:val="32"/>
        </w:numPr>
      </w:pPr>
      <w:bookmarkStart w:id="42" w:name="пункт_1с"/>
      <w:bookmarkStart w:id="43" w:name="_Hlk36805467"/>
      <w:r>
        <w:t>«расклейка» у карточек товаров вкладки «Отзывы»</w:t>
      </w:r>
      <w:bookmarkEnd w:id="42"/>
      <w:r>
        <w:t>.</w:t>
      </w:r>
      <w:bookmarkEnd w:id="43"/>
    </w:p>
    <w:p w:rsidR="002F1843" w:rsidRDefault="0001595C" w:rsidP="0001595C">
      <w:pPr>
        <w:pStyle w:val="PixelPlus"/>
      </w:pPr>
      <w:r>
        <w:t xml:space="preserve">Данное направление позволит значительно увеличить точки </w:t>
      </w:r>
      <w:r w:rsidR="00881B47">
        <w:t xml:space="preserve">привлечения трафика, учитывая то, что в тематике </w:t>
      </w:r>
      <w:r w:rsidR="00460B85">
        <w:t xml:space="preserve">карточный спрос. За счет увеличения количества страниц планируется остановить, в первую очередь, просадку трафика с карточек товаров в ПС </w:t>
      </w:r>
      <w:r w:rsidR="00460B85">
        <w:rPr>
          <w:lang w:val="en-US"/>
        </w:rPr>
        <w:t>Google</w:t>
      </w:r>
      <w:r w:rsidR="00460B85">
        <w:t>.</w:t>
      </w:r>
      <w:r w:rsidR="009F4B51">
        <w:t xml:space="preserve"> </w:t>
      </w:r>
      <w:r w:rsidR="002F1843">
        <w:t xml:space="preserve">Ниже </w:t>
      </w:r>
      <w:r w:rsidR="004F5E13">
        <w:t xml:space="preserve">представлена таблица </w:t>
      </w:r>
      <w:bookmarkStart w:id="44" w:name="_Hlk36805455"/>
      <w:r w:rsidR="004F5E13">
        <w:t xml:space="preserve">с </w:t>
      </w:r>
      <w:r w:rsidR="00620B54">
        <w:t>примерами запросов</w:t>
      </w:r>
      <w:r w:rsidR="004F5E13">
        <w:t xml:space="preserve"> по пункту «1.с»</w:t>
      </w:r>
      <w:r w:rsidR="009F4B51">
        <w:t>.</w:t>
      </w:r>
      <w:bookmarkEnd w:id="44"/>
    </w:p>
    <w:p w:rsidR="009F4B51" w:rsidRDefault="009F4B51" w:rsidP="009F4B51">
      <w:pPr>
        <w:pStyle w:val="PP3"/>
      </w:pPr>
      <w:r>
        <w:t>Табл. 6. Таблица с запросами по пункту «расклейка» у карточек товаров вкладки «Отзывы».</w:t>
      </w:r>
    </w:p>
    <w:tbl>
      <w:tblPr>
        <w:tblW w:w="9389" w:type="dxa"/>
        <w:tblInd w:w="-5" w:type="dxa"/>
        <w:tblLook w:val="04A0" w:firstRow="1" w:lastRow="0" w:firstColumn="1" w:lastColumn="0" w:noHBand="0" w:noVBand="1"/>
      </w:tblPr>
      <w:tblGrid>
        <w:gridCol w:w="6804"/>
        <w:gridCol w:w="1418"/>
        <w:gridCol w:w="1167"/>
      </w:tblGrid>
      <w:tr w:rsidR="009F4B51" w:rsidRPr="009F4B51" w:rsidTr="009F4B51">
        <w:trPr>
          <w:trHeight w:val="300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Запрос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Общая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Точная !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caparol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capasilan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тиккурила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джокер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53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dulux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bindo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7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caparol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amphibolin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tikkurila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harmony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тиккурила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гармония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капарол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амфиболин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tikkurila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joker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dulux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diamond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73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капарол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капасилан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dulux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волшебная белая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tikkurila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euro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power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7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тиккурила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евро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пауэр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7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церезит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ст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17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дулюкс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биндо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7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ceresit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ct17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дулюкс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даймонд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tikkurila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euro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20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9F4B51" w:rsidRPr="009F4B51" w:rsidTr="009F4B51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B51" w:rsidRPr="009F4B51" w:rsidRDefault="009F4B51" w:rsidP="009F4B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тиккурила</w:t>
            </w:r>
            <w:proofErr w:type="spellEnd"/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евро 20 отзывы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B51" w:rsidRPr="009F4B51" w:rsidRDefault="009F4B51" w:rsidP="009F4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F4B5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</w:tbl>
    <w:p w:rsidR="009F4B51" w:rsidRPr="004F5E13" w:rsidRDefault="00620B54" w:rsidP="0001595C">
      <w:pPr>
        <w:pStyle w:val="PixelPlus"/>
      </w:pPr>
      <w:r>
        <w:t xml:space="preserve">За счет данной доработки можно дополнительно собирать НЧ трафик. </w:t>
      </w:r>
    </w:p>
    <w:p w:rsidR="00F475DC" w:rsidRDefault="00F475DC" w:rsidP="00F475DC">
      <w:pPr>
        <w:pStyle w:val="PixelPlus"/>
        <w:numPr>
          <w:ilvl w:val="0"/>
          <w:numId w:val="32"/>
        </w:numPr>
      </w:pPr>
      <w:r>
        <w:t xml:space="preserve">Работа с </w:t>
      </w:r>
      <w:r>
        <w:rPr>
          <w:lang w:val="en-US"/>
        </w:rPr>
        <w:t>CTR</w:t>
      </w:r>
      <w:r w:rsidRPr="00F475DC">
        <w:t xml:space="preserve"> </w:t>
      </w:r>
      <w:r>
        <w:t>на выдаче.</w:t>
      </w:r>
    </w:p>
    <w:p w:rsidR="00F475DC" w:rsidRDefault="00F475DC" w:rsidP="00F475DC">
      <w:pPr>
        <w:pStyle w:val="PixelPlus"/>
      </w:pPr>
      <w:r>
        <w:t>В первую очередь упор будет ставит</w:t>
      </w:r>
      <w:r w:rsidR="00D87091">
        <w:t>ь</w:t>
      </w:r>
      <w:r>
        <w:t xml:space="preserve">ся на работу в ПС </w:t>
      </w:r>
      <w:r>
        <w:rPr>
          <w:lang w:val="en-US"/>
        </w:rPr>
        <w:t>Google</w:t>
      </w:r>
      <w:r>
        <w:t xml:space="preserve"> с расширенными </w:t>
      </w:r>
      <w:proofErr w:type="spellStart"/>
      <w:r>
        <w:t>сниппетам</w:t>
      </w:r>
      <w:r w:rsidR="00D87091">
        <w:t>и</w:t>
      </w:r>
      <w:proofErr w:type="spellEnd"/>
      <w:r>
        <w:t>.</w:t>
      </w:r>
    </w:p>
    <w:p w:rsidR="00F475DC" w:rsidRDefault="00F475DC" w:rsidP="00F475DC">
      <w:pPr>
        <w:pStyle w:val="PixelPlus"/>
        <w:numPr>
          <w:ilvl w:val="0"/>
          <w:numId w:val="32"/>
        </w:numPr>
      </w:pPr>
      <w:r>
        <w:t>Увеличение видимости</w:t>
      </w:r>
      <w:r w:rsidR="00A5799E">
        <w:t xml:space="preserve">, в первую очередь, </w:t>
      </w:r>
      <w:r>
        <w:t>карточек товаров по СЯ до ТОП-</w:t>
      </w:r>
      <w:r w:rsidR="00A96F93">
        <w:t>5, 3.</w:t>
      </w:r>
    </w:p>
    <w:p w:rsidR="00A96F93" w:rsidRDefault="00DB501B" w:rsidP="00A96F93">
      <w:pPr>
        <w:pStyle w:val="PixelPlus"/>
      </w:pPr>
      <w:r>
        <w:t>Увеличение видимости планируется за счет:</w:t>
      </w:r>
    </w:p>
    <w:p w:rsidR="00DB501B" w:rsidRDefault="00DB501B" w:rsidP="00DB501B">
      <w:pPr>
        <w:pStyle w:val="PixelPlus"/>
        <w:numPr>
          <w:ilvl w:val="0"/>
          <w:numId w:val="33"/>
        </w:numPr>
      </w:pPr>
      <w:r>
        <w:rPr>
          <w:lang w:val="en-US"/>
        </w:rPr>
        <w:t>on</w:t>
      </w:r>
      <w:r w:rsidRPr="00DB501B">
        <w:t>-</w:t>
      </w:r>
      <w:r>
        <w:rPr>
          <w:lang w:val="en-US"/>
        </w:rPr>
        <w:t>page</w:t>
      </w:r>
      <w:r w:rsidRPr="00DB501B">
        <w:t xml:space="preserve"> </w:t>
      </w:r>
      <w:r>
        <w:t>оптимизации тегов и мета-тегов карточек товаров;</w:t>
      </w:r>
    </w:p>
    <w:p w:rsidR="00DB501B" w:rsidRDefault="00DB501B" w:rsidP="00DB501B">
      <w:pPr>
        <w:pStyle w:val="PixelPlus"/>
        <w:numPr>
          <w:ilvl w:val="0"/>
          <w:numId w:val="33"/>
        </w:numPr>
      </w:pPr>
      <w:bookmarkStart w:id="45" w:name="_Hlk36827351"/>
      <w:r>
        <w:t>корректировк</w:t>
      </w:r>
      <w:r w:rsidR="00703D79">
        <w:t>и</w:t>
      </w:r>
      <w:r>
        <w:t xml:space="preserve"> шаблонов тег</w:t>
      </w:r>
      <w:r w:rsidR="001F6C26">
        <w:t>ов и мета-тегов для подразделов;</w:t>
      </w:r>
    </w:p>
    <w:p w:rsidR="001F6C26" w:rsidRDefault="001F6C26" w:rsidP="00DB501B">
      <w:pPr>
        <w:pStyle w:val="PixelPlus"/>
        <w:numPr>
          <w:ilvl w:val="0"/>
          <w:numId w:val="33"/>
        </w:numPr>
      </w:pPr>
      <w:r>
        <w:t xml:space="preserve">размещения отзывов на карточках товаров. </w:t>
      </w:r>
    </w:p>
    <w:bookmarkEnd w:id="45"/>
    <w:p w:rsidR="001460C2" w:rsidRDefault="001460C2" w:rsidP="001460C2">
      <w:pPr>
        <w:pStyle w:val="PixelPlus"/>
        <w:numPr>
          <w:ilvl w:val="0"/>
          <w:numId w:val="32"/>
        </w:numPr>
      </w:pPr>
      <w:r>
        <w:t>Повышение конверсии карточек товаров за счет изменени</w:t>
      </w:r>
      <w:r w:rsidR="00703D79">
        <w:t>я</w:t>
      </w:r>
      <w:r>
        <w:t xml:space="preserve"> шаблона </w:t>
      </w:r>
      <w:r w:rsidR="002F03E4">
        <w:t xml:space="preserve">страницы. </w:t>
      </w:r>
    </w:p>
    <w:p w:rsidR="009A4E7B" w:rsidRDefault="009A4E7B" w:rsidP="009A4E7B">
      <w:pPr>
        <w:pStyle w:val="PixelPlus"/>
      </w:pPr>
      <w:r>
        <w:t xml:space="preserve">Учитывая карточный спрос и замечания относительно громоздкости </w:t>
      </w:r>
      <w:r w:rsidR="001E7DBC">
        <w:t>блоков на странице, было согласовано составление прототипа карточк</w:t>
      </w:r>
      <w:r w:rsidR="00703D79">
        <w:t>и</w:t>
      </w:r>
      <w:r w:rsidR="001E7DBC">
        <w:t xml:space="preserve"> товара без левого меню. </w:t>
      </w:r>
      <w:r w:rsidR="001E7DBC" w:rsidRPr="003C53F7">
        <w:t>Скриншот представлен ниже:</w:t>
      </w:r>
    </w:p>
    <w:p w:rsidR="006D48C1" w:rsidRDefault="003C53F7" w:rsidP="009A4E7B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 wp14:anchorId="4FD4EC66" wp14:editId="367DF66D">
            <wp:extent cx="5940425" cy="40322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B35" w:rsidRPr="002C6B35" w:rsidRDefault="002C6B35" w:rsidP="002C6B35">
      <w:pPr>
        <w:pStyle w:val="PP1"/>
      </w:pPr>
      <w:r>
        <w:t>Рис. 17. Прототип карточки товара (возможный пример реализации).</w:t>
      </w:r>
    </w:p>
    <w:p w:rsidR="002C6B35" w:rsidRDefault="002C6B35" w:rsidP="002C6B35">
      <w:pPr>
        <w:pStyle w:val="PixelPlus"/>
      </w:pPr>
      <w:r>
        <w:t>Изображения и исходные файлы прототипов представлены во вложении:</w:t>
      </w:r>
    </w:p>
    <w:p w:rsidR="002C6B35" w:rsidRDefault="00055420" w:rsidP="00055420">
      <w:pPr>
        <w:pStyle w:val="PixelPlus"/>
        <w:numPr>
          <w:ilvl w:val="0"/>
          <w:numId w:val="33"/>
        </w:numPr>
      </w:pPr>
      <w:r w:rsidRPr="00055420">
        <w:t>Карточка товаров - Мир Красок.jpg</w:t>
      </w:r>
      <w:r>
        <w:t>;</w:t>
      </w:r>
    </w:p>
    <w:p w:rsidR="00055420" w:rsidRDefault="00055420" w:rsidP="00055420">
      <w:pPr>
        <w:pStyle w:val="PixelPlus"/>
        <w:numPr>
          <w:ilvl w:val="0"/>
          <w:numId w:val="33"/>
        </w:numPr>
      </w:pPr>
      <w:r w:rsidRPr="00055420">
        <w:t>Карточка товаров (товар добавлен в корзину) - Мир Красок.jpg</w:t>
      </w:r>
      <w:r>
        <w:t>;</w:t>
      </w:r>
    </w:p>
    <w:p w:rsidR="00055420" w:rsidRDefault="00055420" w:rsidP="00055420">
      <w:pPr>
        <w:pStyle w:val="PixelPlus"/>
        <w:numPr>
          <w:ilvl w:val="0"/>
          <w:numId w:val="33"/>
        </w:numPr>
      </w:pPr>
      <w:r w:rsidRPr="00055420">
        <w:t xml:space="preserve">Карточка товаров - Мир </w:t>
      </w:r>
      <w:proofErr w:type="spellStart"/>
      <w:r w:rsidRPr="00055420">
        <w:t>Красок.xd</w:t>
      </w:r>
      <w:proofErr w:type="spellEnd"/>
      <w:r>
        <w:t>;</w:t>
      </w:r>
    </w:p>
    <w:p w:rsidR="00055420" w:rsidRDefault="00055420" w:rsidP="00055420">
      <w:pPr>
        <w:pStyle w:val="PixelPlus"/>
        <w:numPr>
          <w:ilvl w:val="0"/>
          <w:numId w:val="33"/>
        </w:numPr>
      </w:pPr>
      <w:r w:rsidRPr="00055420">
        <w:t xml:space="preserve">Карточка товаров (товар добавлен в корзину) - Мир </w:t>
      </w:r>
      <w:proofErr w:type="spellStart"/>
      <w:r w:rsidRPr="00055420">
        <w:t>Красок.xd</w:t>
      </w:r>
      <w:proofErr w:type="spellEnd"/>
      <w:r>
        <w:t>.</w:t>
      </w:r>
    </w:p>
    <w:p w:rsidR="00AB7432" w:rsidRDefault="00AB7432" w:rsidP="002C6B35">
      <w:pPr>
        <w:pStyle w:val="PixelPlus"/>
      </w:pPr>
      <w:r>
        <w:br w:type="page"/>
      </w:r>
    </w:p>
    <w:p w:rsidR="00AB7432" w:rsidRDefault="00AB7432" w:rsidP="00AB7432">
      <w:pPr>
        <w:pStyle w:val="1"/>
      </w:pPr>
      <w:bookmarkStart w:id="46" w:name="_Toc36827721"/>
      <w:r>
        <w:lastRenderedPageBreak/>
        <w:t>Общий план работ на период май-июль</w:t>
      </w:r>
      <w:bookmarkEnd w:id="46"/>
    </w:p>
    <w:p w:rsidR="00AB7432" w:rsidRPr="00AB7432" w:rsidRDefault="00AB7432" w:rsidP="00AB7432">
      <w:pPr>
        <w:pStyle w:val="PP3"/>
      </w:pPr>
      <w:r>
        <w:t>Табл. 7. План работ на период май-июль</w:t>
      </w:r>
    </w:p>
    <w:tbl>
      <w:tblPr>
        <w:tblStyle w:val="af"/>
        <w:tblW w:w="9631" w:type="dxa"/>
        <w:tblLook w:val="04A0" w:firstRow="1" w:lastRow="0" w:firstColumn="1" w:lastColumn="0" w:noHBand="0" w:noVBand="1"/>
      </w:tblPr>
      <w:tblGrid>
        <w:gridCol w:w="2263"/>
        <w:gridCol w:w="4253"/>
        <w:gridCol w:w="3115"/>
      </w:tblGrid>
      <w:tr w:rsidR="00AB7432" w:rsidRPr="001502B9" w:rsidTr="009C1997">
        <w:tc>
          <w:tcPr>
            <w:tcW w:w="2263" w:type="dxa"/>
            <w:shd w:val="clear" w:color="auto" w:fill="F4B083" w:themeFill="accent2" w:themeFillTint="99"/>
          </w:tcPr>
          <w:p w:rsidR="00AB7432" w:rsidRPr="001502B9" w:rsidRDefault="00AB7432" w:rsidP="001502B9">
            <w:pPr>
              <w:pStyle w:val="PixelPlus"/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1502B9">
              <w:rPr>
                <w:b/>
                <w:sz w:val="22"/>
                <w:szCs w:val="22"/>
              </w:rPr>
              <w:t>Этапы работ</w:t>
            </w:r>
          </w:p>
        </w:tc>
        <w:tc>
          <w:tcPr>
            <w:tcW w:w="4253" w:type="dxa"/>
            <w:shd w:val="clear" w:color="auto" w:fill="F4B083" w:themeFill="accent2" w:themeFillTint="99"/>
          </w:tcPr>
          <w:p w:rsidR="00AB7432" w:rsidRPr="001502B9" w:rsidRDefault="00AB7432" w:rsidP="001502B9">
            <w:pPr>
              <w:pStyle w:val="PixelPlus"/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1502B9"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115" w:type="dxa"/>
            <w:shd w:val="clear" w:color="auto" w:fill="F4B083" w:themeFill="accent2" w:themeFillTint="99"/>
          </w:tcPr>
          <w:p w:rsidR="00AB7432" w:rsidRPr="001502B9" w:rsidRDefault="00AB7432" w:rsidP="001502B9">
            <w:pPr>
              <w:pStyle w:val="PixelPlus"/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1502B9"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AB7432" w:rsidRPr="001502B9" w:rsidTr="009C1997">
        <w:tc>
          <w:tcPr>
            <w:tcW w:w="2263" w:type="dxa"/>
          </w:tcPr>
          <w:p w:rsidR="00AB7432" w:rsidRPr="001502B9" w:rsidRDefault="009C1997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 xml:space="preserve">Сбор и </w:t>
            </w:r>
            <w:r w:rsidR="007A6376" w:rsidRPr="001502B9">
              <w:rPr>
                <w:sz w:val="20"/>
                <w:szCs w:val="20"/>
              </w:rPr>
              <w:t>чистка</w:t>
            </w:r>
            <w:r w:rsidRPr="001502B9">
              <w:rPr>
                <w:sz w:val="20"/>
                <w:szCs w:val="20"/>
              </w:rPr>
              <w:t xml:space="preserve"> СЯ</w:t>
            </w:r>
          </w:p>
        </w:tc>
        <w:tc>
          <w:tcPr>
            <w:tcW w:w="4253" w:type="dxa"/>
          </w:tcPr>
          <w:p w:rsidR="00AB7432" w:rsidRPr="001502B9" w:rsidRDefault="002E0400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  <w:r w:rsidR="00955678" w:rsidRPr="001502B9">
              <w:rPr>
                <w:sz w:val="20"/>
                <w:szCs w:val="20"/>
              </w:rPr>
              <w:t>Я собирается для</w:t>
            </w:r>
            <w:r w:rsidR="009C1997" w:rsidRPr="001502B9">
              <w:rPr>
                <w:sz w:val="20"/>
                <w:szCs w:val="20"/>
              </w:rPr>
              <w:t>:</w:t>
            </w:r>
          </w:p>
          <w:p w:rsidR="009C1997" w:rsidRPr="001502B9" w:rsidRDefault="00955678" w:rsidP="001502B9">
            <w:pPr>
              <w:pStyle w:val="PixelPlus"/>
              <w:numPr>
                <w:ilvl w:val="0"/>
                <w:numId w:val="34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карточек товаров с вхождением «Отзывы» (</w:t>
            </w:r>
            <w:hyperlink w:anchor="пункт_1с" w:history="1">
              <w:r w:rsidRPr="001502B9">
                <w:rPr>
                  <w:rStyle w:val="a8"/>
                  <w:sz w:val="20"/>
                  <w:szCs w:val="20"/>
                </w:rPr>
                <w:t>пункт 1.с</w:t>
              </w:r>
            </w:hyperlink>
            <w:r w:rsidRPr="001502B9">
              <w:rPr>
                <w:sz w:val="20"/>
                <w:szCs w:val="20"/>
              </w:rPr>
              <w:t>);</w:t>
            </w:r>
          </w:p>
          <w:p w:rsidR="00955678" w:rsidRPr="001502B9" w:rsidRDefault="00955678" w:rsidP="001502B9">
            <w:pPr>
              <w:pStyle w:val="PixelPlus"/>
              <w:numPr>
                <w:ilvl w:val="0"/>
                <w:numId w:val="34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карточек товаров с просадкой трафика;</w:t>
            </w:r>
          </w:p>
          <w:p w:rsidR="00601889" w:rsidRPr="001502B9" w:rsidRDefault="00601889" w:rsidP="001502B9">
            <w:pPr>
              <w:pStyle w:val="PixelPlus"/>
              <w:numPr>
                <w:ilvl w:val="0"/>
                <w:numId w:val="34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расширение СЯ для трафиковых разделов;</w:t>
            </w:r>
          </w:p>
          <w:p w:rsidR="00601889" w:rsidRPr="001502B9" w:rsidRDefault="00601889" w:rsidP="001502B9">
            <w:pPr>
              <w:pStyle w:val="PixelPlus"/>
              <w:numPr>
                <w:ilvl w:val="0"/>
                <w:numId w:val="34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60 подразделов, которые не охвачены СЯ.</w:t>
            </w:r>
          </w:p>
        </w:tc>
        <w:tc>
          <w:tcPr>
            <w:tcW w:w="3115" w:type="dxa"/>
          </w:tcPr>
          <w:p w:rsidR="00AB7432" w:rsidRPr="001502B9" w:rsidRDefault="00601889" w:rsidP="001502B9">
            <w:pPr>
              <w:pStyle w:val="PixelPlus"/>
              <w:numPr>
                <w:ilvl w:val="0"/>
                <w:numId w:val="34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сбор СЯ;</w:t>
            </w:r>
          </w:p>
          <w:p w:rsidR="00EC0CA5" w:rsidRPr="001502B9" w:rsidRDefault="007A6376" w:rsidP="001502B9">
            <w:pPr>
              <w:pStyle w:val="PixelPlus"/>
              <w:numPr>
                <w:ilvl w:val="0"/>
                <w:numId w:val="34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чистка СЯ.</w:t>
            </w:r>
          </w:p>
        </w:tc>
      </w:tr>
      <w:tr w:rsidR="002B1449" w:rsidRPr="001502B9" w:rsidTr="009C1997">
        <w:tc>
          <w:tcPr>
            <w:tcW w:w="2263" w:type="dxa"/>
          </w:tcPr>
          <w:p w:rsidR="002B1449" w:rsidRPr="001502B9" w:rsidRDefault="007A6376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bookmarkStart w:id="47" w:name="_Hlk36816410"/>
            <w:r w:rsidRPr="001502B9">
              <w:rPr>
                <w:sz w:val="20"/>
                <w:szCs w:val="20"/>
              </w:rPr>
              <w:t xml:space="preserve">Проработка группы запросов с </w:t>
            </w:r>
            <w:bookmarkEnd w:id="47"/>
            <w:r w:rsidRPr="001502B9">
              <w:rPr>
                <w:sz w:val="20"/>
                <w:szCs w:val="20"/>
              </w:rPr>
              <w:t>позициями</w:t>
            </w:r>
            <w:r w:rsidR="00E03EEC" w:rsidRPr="001502B9">
              <w:rPr>
                <w:sz w:val="20"/>
                <w:szCs w:val="20"/>
              </w:rPr>
              <w:t xml:space="preserve"> </w:t>
            </w:r>
            <w:r w:rsidRPr="001502B9">
              <w:rPr>
                <w:sz w:val="20"/>
                <w:szCs w:val="20"/>
              </w:rPr>
              <w:t>7-20</w:t>
            </w:r>
          </w:p>
        </w:tc>
        <w:tc>
          <w:tcPr>
            <w:tcW w:w="4253" w:type="dxa"/>
          </w:tcPr>
          <w:p w:rsidR="002B1449" w:rsidRPr="001502B9" w:rsidRDefault="009137C4" w:rsidP="001502B9">
            <w:pPr>
              <w:pStyle w:val="PixelPlus"/>
              <w:numPr>
                <w:ilvl w:val="0"/>
                <w:numId w:val="35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автоматическая кластеризация;</w:t>
            </w:r>
          </w:p>
          <w:p w:rsidR="009137C4" w:rsidRPr="001502B9" w:rsidRDefault="005C2EC6" w:rsidP="001502B9">
            <w:pPr>
              <w:pStyle w:val="PixelPlus"/>
              <w:numPr>
                <w:ilvl w:val="0"/>
                <w:numId w:val="35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дополнительная чистка запросов;</w:t>
            </w:r>
          </w:p>
          <w:p w:rsidR="005C2EC6" w:rsidRPr="001502B9" w:rsidRDefault="005C2EC6" w:rsidP="001502B9">
            <w:pPr>
              <w:pStyle w:val="PixelPlus"/>
              <w:numPr>
                <w:ilvl w:val="0"/>
                <w:numId w:val="35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сбор данных по вн</w:t>
            </w:r>
            <w:r w:rsidR="00A4523C" w:rsidRPr="001502B9">
              <w:rPr>
                <w:sz w:val="20"/>
                <w:szCs w:val="20"/>
              </w:rPr>
              <w:t>утренней оптимизации и получение</w:t>
            </w:r>
            <w:r w:rsidRPr="001502B9">
              <w:rPr>
                <w:sz w:val="20"/>
                <w:szCs w:val="20"/>
              </w:rPr>
              <w:t xml:space="preserve"> релевантных </w:t>
            </w:r>
            <w:r w:rsidRPr="001502B9">
              <w:rPr>
                <w:sz w:val="20"/>
                <w:szCs w:val="20"/>
                <w:lang w:val="en-US"/>
              </w:rPr>
              <w:t>URL</w:t>
            </w:r>
            <w:r w:rsidRPr="001502B9">
              <w:rPr>
                <w:sz w:val="20"/>
                <w:szCs w:val="20"/>
              </w:rPr>
              <w:t>;</w:t>
            </w:r>
          </w:p>
          <w:p w:rsidR="005C2EC6" w:rsidRPr="001502B9" w:rsidRDefault="00A4523C" w:rsidP="001502B9">
            <w:pPr>
              <w:pStyle w:val="PixelPlus"/>
              <w:numPr>
                <w:ilvl w:val="0"/>
                <w:numId w:val="35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внесение корректировок в шаблонную оптимизацию;</w:t>
            </w:r>
          </w:p>
        </w:tc>
        <w:tc>
          <w:tcPr>
            <w:tcW w:w="3115" w:type="dxa"/>
          </w:tcPr>
          <w:p w:rsidR="001502B9" w:rsidRDefault="001502B9" w:rsidP="001502B9">
            <w:pPr>
              <w:pStyle w:val="PixelPlus"/>
              <w:numPr>
                <w:ilvl w:val="0"/>
                <w:numId w:val="35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информация;</w:t>
            </w:r>
          </w:p>
          <w:p w:rsidR="001502B9" w:rsidRDefault="001502B9" w:rsidP="001502B9">
            <w:pPr>
              <w:pStyle w:val="PixelPlus"/>
              <w:numPr>
                <w:ilvl w:val="0"/>
                <w:numId w:val="35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проработка файла распределения;</w:t>
            </w:r>
          </w:p>
          <w:p w:rsidR="002B1449" w:rsidRPr="001502B9" w:rsidRDefault="001502B9" w:rsidP="001502B9">
            <w:pPr>
              <w:pStyle w:val="PixelPlus"/>
              <w:numPr>
                <w:ilvl w:val="0"/>
                <w:numId w:val="35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внесение корректировок в стратегию продвижения.</w:t>
            </w:r>
          </w:p>
        </w:tc>
      </w:tr>
      <w:tr w:rsidR="00E03EEC" w:rsidRPr="001502B9" w:rsidTr="009C1997">
        <w:tc>
          <w:tcPr>
            <w:tcW w:w="2263" w:type="dxa"/>
          </w:tcPr>
          <w:p w:rsidR="00E03EEC" w:rsidRPr="001502B9" w:rsidRDefault="00E03EEC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Проработка группы запросов с позициями 20+</w:t>
            </w:r>
          </w:p>
        </w:tc>
        <w:tc>
          <w:tcPr>
            <w:tcW w:w="4253" w:type="dxa"/>
          </w:tcPr>
          <w:p w:rsidR="00E03EEC" w:rsidRPr="001502B9" w:rsidRDefault="002E0400" w:rsidP="001502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="00E03EEC" w:rsidRPr="001502B9">
              <w:rPr>
                <w:sz w:val="20"/>
                <w:szCs w:val="20"/>
              </w:rPr>
              <w:t>бор данных:</w:t>
            </w:r>
          </w:p>
          <w:p w:rsidR="00E03EEC" w:rsidRPr="001502B9" w:rsidRDefault="00E03EEC" w:rsidP="001502B9">
            <w:pPr>
              <w:pStyle w:val="af0"/>
              <w:numPr>
                <w:ilvl w:val="0"/>
                <w:numId w:val="36"/>
              </w:numPr>
              <w:ind w:left="72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для каждого запроса собрать 3 первых релевантных URL для обоих сайтов;</w:t>
            </w:r>
          </w:p>
          <w:p w:rsidR="00E03EEC" w:rsidRPr="001502B9" w:rsidRDefault="00E03EEC" w:rsidP="001502B9">
            <w:pPr>
              <w:pStyle w:val="af0"/>
              <w:numPr>
                <w:ilvl w:val="0"/>
                <w:numId w:val="36"/>
              </w:numPr>
              <w:ind w:left="72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по каждой отобранной странице необходимо реализовать подсчет кол-ва встречаемости слов из запроса в зонах документа:</w:t>
            </w:r>
          </w:p>
          <w:p w:rsidR="00E03EEC" w:rsidRPr="001502B9" w:rsidRDefault="00E03EEC" w:rsidP="001502B9">
            <w:pPr>
              <w:pStyle w:val="af0"/>
              <w:numPr>
                <w:ilvl w:val="1"/>
                <w:numId w:val="36"/>
              </w:numPr>
              <w:ind w:left="144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Title;</w:t>
            </w:r>
          </w:p>
          <w:p w:rsidR="00E03EEC" w:rsidRPr="001502B9" w:rsidRDefault="00E03EEC" w:rsidP="001502B9">
            <w:pPr>
              <w:pStyle w:val="af0"/>
              <w:numPr>
                <w:ilvl w:val="1"/>
                <w:numId w:val="36"/>
              </w:numPr>
              <w:ind w:left="144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H1;</w:t>
            </w:r>
          </w:p>
          <w:p w:rsidR="00E03EEC" w:rsidRPr="001502B9" w:rsidRDefault="00E03EEC" w:rsidP="001502B9">
            <w:pPr>
              <w:pStyle w:val="af0"/>
              <w:numPr>
                <w:ilvl w:val="1"/>
                <w:numId w:val="36"/>
              </w:numPr>
              <w:ind w:left="144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анкор (текст ссылки) превью карточек товаров на страницах листинга;</w:t>
            </w:r>
          </w:p>
          <w:p w:rsidR="00E03EEC" w:rsidRPr="001502B9" w:rsidRDefault="00E03EEC" w:rsidP="001502B9">
            <w:pPr>
              <w:pStyle w:val="af0"/>
              <w:numPr>
                <w:ilvl w:val="1"/>
                <w:numId w:val="36"/>
              </w:numPr>
              <w:ind w:left="144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текст;</w:t>
            </w:r>
          </w:p>
          <w:p w:rsidR="00E03EEC" w:rsidRPr="001502B9" w:rsidRDefault="00E03EEC" w:rsidP="001502B9">
            <w:pPr>
              <w:pStyle w:val="af0"/>
              <w:numPr>
                <w:ilvl w:val="0"/>
                <w:numId w:val="36"/>
              </w:numPr>
              <w:ind w:left="72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доля слов из запроса в Title;</w:t>
            </w:r>
          </w:p>
          <w:p w:rsidR="00E03EEC" w:rsidRPr="001502B9" w:rsidRDefault="00E03EEC" w:rsidP="001502B9">
            <w:pPr>
              <w:pStyle w:val="af0"/>
              <w:numPr>
                <w:ilvl w:val="0"/>
                <w:numId w:val="36"/>
              </w:numPr>
              <w:ind w:left="720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доля слов из запроса в H1.</w:t>
            </w:r>
          </w:p>
          <w:p w:rsidR="00E03EEC" w:rsidRPr="001502B9" w:rsidRDefault="00E03EEC" w:rsidP="001502B9">
            <w:pPr>
              <w:rPr>
                <w:sz w:val="20"/>
                <w:szCs w:val="20"/>
              </w:rPr>
            </w:pPr>
          </w:p>
          <w:p w:rsidR="00E03EEC" w:rsidRPr="001502B9" w:rsidRDefault="00E03EEC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1502B9">
              <w:rPr>
                <w:sz w:val="20"/>
                <w:szCs w:val="20"/>
              </w:rPr>
              <w:t>Ручная проработка групп запросов, подготовка файла распределения.</w:t>
            </w:r>
          </w:p>
        </w:tc>
        <w:tc>
          <w:tcPr>
            <w:tcW w:w="3115" w:type="dxa"/>
          </w:tcPr>
          <w:p w:rsidR="001502B9" w:rsidRDefault="001502B9" w:rsidP="001502B9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информация;</w:t>
            </w:r>
          </w:p>
          <w:p w:rsidR="001502B9" w:rsidRDefault="001502B9" w:rsidP="001502B9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проработка файла распределения;</w:t>
            </w:r>
          </w:p>
          <w:p w:rsidR="00E03EEC" w:rsidRPr="001502B9" w:rsidRDefault="001502B9" w:rsidP="001502B9">
            <w:pPr>
              <w:pStyle w:val="PixelPlus"/>
              <w:numPr>
                <w:ilvl w:val="0"/>
                <w:numId w:val="34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внесение корректировок в стратегию продвижения.</w:t>
            </w:r>
          </w:p>
        </w:tc>
      </w:tr>
      <w:tr w:rsidR="003D1AEE" w:rsidRPr="001502B9" w:rsidTr="009C1997">
        <w:tc>
          <w:tcPr>
            <w:tcW w:w="2263" w:type="dxa"/>
          </w:tcPr>
          <w:p w:rsidR="003D1AEE" w:rsidRPr="001502B9" w:rsidRDefault="003D1AEE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B00BA7">
              <w:rPr>
                <w:sz w:val="20"/>
                <w:szCs w:val="20"/>
              </w:rPr>
              <w:t xml:space="preserve">Детальная проработка файла </w:t>
            </w:r>
            <w:r w:rsidRPr="00352098">
              <w:rPr>
                <w:sz w:val="20"/>
                <w:szCs w:val="20"/>
              </w:rPr>
              <w:t>распределения (запросы с позициями 20+)</w:t>
            </w:r>
          </w:p>
        </w:tc>
        <w:tc>
          <w:tcPr>
            <w:tcW w:w="4253" w:type="dxa"/>
          </w:tcPr>
          <w:p w:rsidR="003D1AEE" w:rsidRDefault="002E0400" w:rsidP="003D1AEE">
            <w:pPr>
              <w:pStyle w:val="PixelPlus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="003D1AEE">
              <w:rPr>
                <w:sz w:val="20"/>
                <w:szCs w:val="20"/>
              </w:rPr>
              <w:t>учная проработка групп запросов, подготовка файла распределения.</w:t>
            </w:r>
          </w:p>
          <w:p w:rsidR="003D1AEE" w:rsidRDefault="003D1AEE" w:rsidP="003D1AEE">
            <w:pPr>
              <w:pStyle w:val="PixelPlus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Выявление групп запросов, для которых необходимо создать посадочные страницы. </w:t>
            </w:r>
          </w:p>
          <w:p w:rsidR="003D1AEE" w:rsidRPr="001502B9" w:rsidRDefault="003D1AEE" w:rsidP="003D1A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Внесение корректировок в стратегию работы на основании проработки.</w:t>
            </w:r>
          </w:p>
        </w:tc>
        <w:tc>
          <w:tcPr>
            <w:tcW w:w="3115" w:type="dxa"/>
          </w:tcPr>
          <w:p w:rsidR="003D1AEE" w:rsidRDefault="003D1AEE" w:rsidP="003D1AEE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информация;</w:t>
            </w:r>
          </w:p>
          <w:p w:rsidR="003D1AEE" w:rsidRDefault="003D1AEE" w:rsidP="003D1AEE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проработка файла распределения;</w:t>
            </w:r>
          </w:p>
          <w:p w:rsidR="003D1AEE" w:rsidRDefault="003D1AEE" w:rsidP="003D1AEE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внесение корректировок в стратегию продвижения.</w:t>
            </w:r>
          </w:p>
        </w:tc>
      </w:tr>
      <w:tr w:rsidR="003D1AEE" w:rsidRPr="001502B9" w:rsidTr="009C1997">
        <w:tc>
          <w:tcPr>
            <w:tcW w:w="2263" w:type="dxa"/>
          </w:tcPr>
          <w:p w:rsidR="003D1AEE" w:rsidRPr="00B00BA7" w:rsidRDefault="008833FB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bookmarkStart w:id="48" w:name="_Hlk36816918"/>
            <w:r>
              <w:rPr>
                <w:sz w:val="20"/>
                <w:szCs w:val="20"/>
              </w:rPr>
              <w:t>Контроль внедрение задачи по расклейке карточек товаров (по свойствам)</w:t>
            </w:r>
            <w:bookmarkEnd w:id="48"/>
          </w:p>
        </w:tc>
        <w:tc>
          <w:tcPr>
            <w:tcW w:w="4253" w:type="dxa"/>
          </w:tcPr>
          <w:p w:rsidR="003D1AEE" w:rsidRDefault="00D1514C" w:rsidP="008833FB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bookmarkStart w:id="49" w:name="_Hlk36817147"/>
            <w:r>
              <w:rPr>
                <w:sz w:val="20"/>
                <w:szCs w:val="20"/>
              </w:rPr>
              <w:t>контроль внедрения</w:t>
            </w:r>
            <w:r w:rsidR="008833FB">
              <w:rPr>
                <w:sz w:val="20"/>
                <w:szCs w:val="20"/>
              </w:rPr>
              <w:t xml:space="preserve"> задачи по расклейке карточек товаров (по свойствам);</w:t>
            </w:r>
            <w:bookmarkEnd w:id="49"/>
          </w:p>
        </w:tc>
        <w:tc>
          <w:tcPr>
            <w:tcW w:w="3115" w:type="dxa"/>
          </w:tcPr>
          <w:p w:rsidR="00D8237B" w:rsidRPr="00D8237B" w:rsidRDefault="00D8237B" w:rsidP="00D8237B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bookmarkStart w:id="50" w:name="_Hlk36817193"/>
            <w:r>
              <w:rPr>
                <w:sz w:val="20"/>
                <w:szCs w:val="20"/>
              </w:rPr>
              <w:t>проверка корректности внедрения и формирование рекомендаций в случае обнаружения ошибок.</w:t>
            </w:r>
            <w:bookmarkEnd w:id="50"/>
          </w:p>
        </w:tc>
      </w:tr>
      <w:tr w:rsidR="00D8237B" w:rsidRPr="001502B9" w:rsidTr="009C1997">
        <w:tc>
          <w:tcPr>
            <w:tcW w:w="2263" w:type="dxa"/>
          </w:tcPr>
          <w:p w:rsidR="00D8237B" w:rsidRDefault="00D8237B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bookmarkStart w:id="51" w:name="_Hlk36817206"/>
            <w:bookmarkStart w:id="52" w:name="_Hlk36817024"/>
            <w:r>
              <w:rPr>
                <w:sz w:val="20"/>
                <w:szCs w:val="20"/>
              </w:rPr>
              <w:lastRenderedPageBreak/>
              <w:t xml:space="preserve">Анализ результатов внедрения задачи по расклейке </w:t>
            </w:r>
            <w:bookmarkEnd w:id="51"/>
            <w:r>
              <w:rPr>
                <w:sz w:val="20"/>
                <w:szCs w:val="20"/>
              </w:rPr>
              <w:t>карточек товаров (</w:t>
            </w:r>
            <w:r w:rsidR="002F1AC5">
              <w:rPr>
                <w:sz w:val="20"/>
                <w:szCs w:val="20"/>
              </w:rPr>
              <w:t>по свойствам)</w:t>
            </w:r>
            <w:bookmarkEnd w:id="52"/>
          </w:p>
        </w:tc>
        <w:tc>
          <w:tcPr>
            <w:tcW w:w="4253" w:type="dxa"/>
          </w:tcPr>
          <w:p w:rsidR="00D8237B" w:rsidRDefault="002F1AC5" w:rsidP="008833FB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bookmarkStart w:id="53" w:name="_Hlk36817221"/>
            <w:r>
              <w:rPr>
                <w:sz w:val="20"/>
                <w:szCs w:val="20"/>
              </w:rPr>
              <w:t>контроль индексации расклеенных страниц;</w:t>
            </w:r>
          </w:p>
          <w:p w:rsidR="002F1AC5" w:rsidRDefault="002F1AC5" w:rsidP="008833FB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анализ видимости СЯ </w:t>
            </w:r>
            <w:bookmarkStart w:id="54" w:name="_Hlk36817093"/>
            <w:r>
              <w:rPr>
                <w:sz w:val="20"/>
                <w:szCs w:val="20"/>
              </w:rPr>
              <w:t>по анализируемым страницам;</w:t>
            </w:r>
          </w:p>
          <w:bookmarkEnd w:id="54"/>
          <w:p w:rsidR="002F1AC5" w:rsidRPr="002F1AC5" w:rsidRDefault="002F1AC5" w:rsidP="002F1AC5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трафика по анализируемым страницам</w:t>
            </w:r>
            <w:r w:rsidR="00FA5A71">
              <w:rPr>
                <w:sz w:val="20"/>
                <w:szCs w:val="20"/>
              </w:rPr>
              <w:t>;</w:t>
            </w:r>
            <w:bookmarkEnd w:id="53"/>
          </w:p>
        </w:tc>
        <w:tc>
          <w:tcPr>
            <w:tcW w:w="3115" w:type="dxa"/>
          </w:tcPr>
          <w:p w:rsidR="00D8237B" w:rsidRDefault="00FC0038" w:rsidP="00D8237B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корректировок на каждом этапе проверок.</w:t>
            </w:r>
          </w:p>
        </w:tc>
      </w:tr>
      <w:tr w:rsidR="00FC0038" w:rsidRPr="001502B9" w:rsidTr="009C1997">
        <w:tc>
          <w:tcPr>
            <w:tcW w:w="2263" w:type="dxa"/>
          </w:tcPr>
          <w:p w:rsidR="00FC0038" w:rsidRDefault="00FC0038" w:rsidP="00FC0038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внедрения задачи по расклейке параметров фильтра</w:t>
            </w:r>
          </w:p>
        </w:tc>
        <w:tc>
          <w:tcPr>
            <w:tcW w:w="4253" w:type="dxa"/>
          </w:tcPr>
          <w:p w:rsidR="00FC0038" w:rsidRDefault="00FC0038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контроль внедрение задачи по расклейке </w:t>
            </w:r>
            <w:r w:rsidR="00FA5A71">
              <w:rPr>
                <w:sz w:val="20"/>
                <w:szCs w:val="20"/>
              </w:rPr>
              <w:t>параметров фильтра;</w:t>
            </w:r>
          </w:p>
        </w:tc>
        <w:tc>
          <w:tcPr>
            <w:tcW w:w="3115" w:type="dxa"/>
          </w:tcPr>
          <w:p w:rsidR="00FC0038" w:rsidRDefault="00FA5A71" w:rsidP="00D8237B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bookmarkStart w:id="55" w:name="_Hlk36817241"/>
            <w:r>
              <w:rPr>
                <w:sz w:val="20"/>
                <w:szCs w:val="20"/>
              </w:rPr>
              <w:t>проверка корректности внедрения и формирование рекомендаций в случае обнаружения ошибок.</w:t>
            </w:r>
            <w:bookmarkEnd w:id="55"/>
          </w:p>
        </w:tc>
      </w:tr>
      <w:tr w:rsidR="00FA5A71" w:rsidRPr="001502B9" w:rsidTr="009C1997">
        <w:tc>
          <w:tcPr>
            <w:tcW w:w="2263" w:type="dxa"/>
          </w:tcPr>
          <w:p w:rsidR="00FA5A71" w:rsidRDefault="00FA5A71" w:rsidP="00FC0038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результатов внедрения задачи по расклейке параметров фильтра</w:t>
            </w:r>
          </w:p>
        </w:tc>
        <w:tc>
          <w:tcPr>
            <w:tcW w:w="4253" w:type="dxa"/>
          </w:tcPr>
          <w:p w:rsidR="00FA5A71" w:rsidRDefault="00FA5A71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индексации страниц по расклеенным параметрам;</w:t>
            </w:r>
          </w:p>
          <w:p w:rsidR="00FA5A71" w:rsidRDefault="00FA5A71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bookmarkStart w:id="56" w:name="_Hlk36817522"/>
            <w:r>
              <w:rPr>
                <w:sz w:val="20"/>
                <w:szCs w:val="20"/>
              </w:rPr>
              <w:t>анализ видимости СЯ по анализируемым страницам;</w:t>
            </w:r>
          </w:p>
          <w:p w:rsidR="00FA5A71" w:rsidRDefault="00FA5A71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трафика по анализируемым страницам;</w:t>
            </w:r>
            <w:bookmarkEnd w:id="56"/>
          </w:p>
        </w:tc>
        <w:tc>
          <w:tcPr>
            <w:tcW w:w="3115" w:type="dxa"/>
          </w:tcPr>
          <w:p w:rsidR="00FA5A71" w:rsidRDefault="00FA5A71" w:rsidP="00D8237B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корректности внедрения и формирование рекомендаций в случае обнаружения ошибок.</w:t>
            </w:r>
          </w:p>
        </w:tc>
      </w:tr>
      <w:tr w:rsidR="00FA5A71" w:rsidRPr="001502B9" w:rsidTr="009C1997">
        <w:tc>
          <w:tcPr>
            <w:tcW w:w="2263" w:type="dxa"/>
          </w:tcPr>
          <w:p w:rsidR="00FA5A71" w:rsidRDefault="00882F73" w:rsidP="00882F73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bookmarkStart w:id="57" w:name="_Hlk36817285"/>
            <w:r>
              <w:rPr>
                <w:sz w:val="20"/>
                <w:szCs w:val="20"/>
              </w:rPr>
              <w:t>Расклейка</w:t>
            </w:r>
            <w:r w:rsidR="007D5322" w:rsidRPr="007D5322">
              <w:rPr>
                <w:sz w:val="20"/>
                <w:szCs w:val="20"/>
              </w:rPr>
              <w:t xml:space="preserve"> у карточек товаров вкладки «Отзывы»</w:t>
            </w:r>
            <w:bookmarkEnd w:id="57"/>
          </w:p>
        </w:tc>
        <w:tc>
          <w:tcPr>
            <w:tcW w:w="4253" w:type="dxa"/>
          </w:tcPr>
          <w:p w:rsidR="00FA5A71" w:rsidRDefault="00882F73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формулирование логики работы страниц «Отзывы + Товар»;</w:t>
            </w:r>
          </w:p>
          <w:p w:rsidR="00882F73" w:rsidRDefault="00882F73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востребованных страниц по запросам, содержа</w:t>
            </w:r>
            <w:r w:rsidR="00F56F1E">
              <w:rPr>
                <w:sz w:val="20"/>
                <w:szCs w:val="20"/>
              </w:rPr>
              <w:t>щим вхождение «отзывы»;</w:t>
            </w:r>
          </w:p>
          <w:p w:rsidR="00F56F1E" w:rsidRDefault="00F56F1E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массовая подготовка отзывов и их публикация;</w:t>
            </w:r>
          </w:p>
          <w:p w:rsidR="00F56F1E" w:rsidRDefault="00F56F1E" w:rsidP="00FA5A71">
            <w:pPr>
              <w:pStyle w:val="PixelPlus"/>
              <w:numPr>
                <w:ilvl w:val="0"/>
                <w:numId w:val="4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мероприятий по стимулированию пользователей сайта на написание отзывов;</w:t>
            </w:r>
          </w:p>
        </w:tc>
        <w:tc>
          <w:tcPr>
            <w:tcW w:w="3115" w:type="dxa"/>
          </w:tcPr>
          <w:p w:rsidR="00FA5A71" w:rsidRDefault="007D5322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bookmarkStart w:id="58" w:name="_Hlk36817998"/>
            <w:r>
              <w:rPr>
                <w:sz w:val="20"/>
                <w:szCs w:val="20"/>
              </w:rPr>
              <w:t>подготовка ТЗ на доработки;</w:t>
            </w:r>
          </w:p>
          <w:p w:rsidR="007D5322" w:rsidRDefault="007D5322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прототипа;</w:t>
            </w:r>
          </w:p>
          <w:p w:rsidR="007D5322" w:rsidRDefault="007D5322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макета;</w:t>
            </w:r>
          </w:p>
          <w:p w:rsidR="007D5322" w:rsidRDefault="007D5322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</w:t>
            </w:r>
            <w:r w:rsidR="00F56F1E">
              <w:rPr>
                <w:sz w:val="20"/>
                <w:szCs w:val="20"/>
              </w:rPr>
              <w:t xml:space="preserve"> доработки;</w:t>
            </w:r>
          </w:p>
          <w:p w:rsidR="00F56F1E" w:rsidRDefault="00F56F1E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тестирование;</w:t>
            </w:r>
          </w:p>
          <w:p w:rsidR="00F56F1E" w:rsidRDefault="00F56F1E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отзывов;</w:t>
            </w:r>
            <w:bookmarkEnd w:id="58"/>
          </w:p>
          <w:p w:rsidR="00F56F1E" w:rsidRDefault="00F56F1E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индексации страниц;</w:t>
            </w:r>
          </w:p>
          <w:p w:rsidR="00E93731" w:rsidRDefault="00E93731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видимости СЯ по анализируемым страницам;</w:t>
            </w:r>
          </w:p>
          <w:p w:rsidR="00F56F1E" w:rsidRDefault="00E93731" w:rsidP="00E93731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трафика по анализируемым страницам.</w:t>
            </w:r>
          </w:p>
        </w:tc>
      </w:tr>
      <w:tr w:rsidR="00957312" w:rsidRPr="001502B9" w:rsidTr="009C1997">
        <w:tc>
          <w:tcPr>
            <w:tcW w:w="2263" w:type="dxa"/>
          </w:tcPr>
          <w:p w:rsidR="00957312" w:rsidRPr="00957312" w:rsidRDefault="00CF5AB3" w:rsidP="00CF5AB3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CF5AB3">
              <w:rPr>
                <w:sz w:val="20"/>
                <w:szCs w:val="20"/>
              </w:rPr>
              <w:t>Аналитика и работа с CTR на выдаче</w:t>
            </w:r>
          </w:p>
        </w:tc>
        <w:tc>
          <w:tcPr>
            <w:tcW w:w="4253" w:type="dxa"/>
          </w:tcPr>
          <w:p w:rsidR="00CF5AB3" w:rsidRPr="00CF5AB3" w:rsidRDefault="00CF5AB3" w:rsidP="00CF5AB3">
            <w:pPr>
              <w:pStyle w:val="PixelPlus"/>
              <w:numPr>
                <w:ilvl w:val="0"/>
                <w:numId w:val="40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сбор данных по всем запросам </w:t>
            </w:r>
            <w:proofErr w:type="gramStart"/>
            <w:r>
              <w:rPr>
                <w:sz w:val="20"/>
                <w:szCs w:val="20"/>
              </w:rPr>
              <w:t xml:space="preserve">из </w:t>
            </w:r>
            <w:r w:rsidRPr="00CF5AB3">
              <w:rPr>
                <w:sz w:val="20"/>
                <w:szCs w:val="20"/>
              </w:rPr>
              <w:t>Яндекс</w:t>
            </w:r>
            <w:proofErr w:type="gramEnd"/>
            <w:r w:rsidRPr="00CF5AB3">
              <w:rPr>
                <w:sz w:val="20"/>
                <w:szCs w:val="20"/>
              </w:rPr>
              <w:t>.Метрики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sz w:val="20"/>
                <w:szCs w:val="20"/>
                <w:lang w:val="en-US"/>
              </w:rPr>
              <w:t>GSC</w:t>
            </w:r>
            <w:r w:rsidRPr="00CF5AB3">
              <w:rPr>
                <w:sz w:val="20"/>
                <w:szCs w:val="20"/>
              </w:rPr>
              <w:t>, и Распределения;</w:t>
            </w:r>
          </w:p>
          <w:p w:rsidR="00CF5AB3" w:rsidRPr="00CF5AB3" w:rsidRDefault="00CF5AB3" w:rsidP="00CF5AB3">
            <w:pPr>
              <w:pStyle w:val="PixelPlus"/>
              <w:numPr>
                <w:ilvl w:val="0"/>
                <w:numId w:val="40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CF5AB3">
              <w:rPr>
                <w:sz w:val="20"/>
                <w:szCs w:val="20"/>
              </w:rPr>
              <w:t>сбор позиций и частотности по всем запросам;</w:t>
            </w:r>
          </w:p>
          <w:p w:rsidR="00CF5AB3" w:rsidRPr="00CF5AB3" w:rsidRDefault="00CF5AB3" w:rsidP="00CF5AB3">
            <w:pPr>
              <w:pStyle w:val="PixelPlus"/>
              <w:numPr>
                <w:ilvl w:val="0"/>
                <w:numId w:val="40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CF5AB3">
              <w:rPr>
                <w:sz w:val="20"/>
                <w:szCs w:val="20"/>
              </w:rPr>
              <w:t>группировка запросов по совпадению релевантного URL;</w:t>
            </w:r>
          </w:p>
          <w:p w:rsidR="00CF5AB3" w:rsidRPr="00CF5AB3" w:rsidRDefault="00CF5AB3" w:rsidP="00CF5AB3">
            <w:pPr>
              <w:pStyle w:val="PixelPlus"/>
              <w:numPr>
                <w:ilvl w:val="0"/>
                <w:numId w:val="40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CF5AB3">
              <w:rPr>
                <w:sz w:val="20"/>
                <w:szCs w:val="20"/>
              </w:rPr>
              <w:t>вычленение кластеров, содержащих ВЧ-СЧ запросы;</w:t>
            </w:r>
          </w:p>
          <w:p w:rsidR="00CF5AB3" w:rsidRPr="00CF5AB3" w:rsidRDefault="00CF5AB3" w:rsidP="00CF5AB3">
            <w:pPr>
              <w:pStyle w:val="PixelPlus"/>
              <w:numPr>
                <w:ilvl w:val="0"/>
                <w:numId w:val="40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CF5AB3">
              <w:rPr>
                <w:sz w:val="20"/>
                <w:szCs w:val="20"/>
              </w:rPr>
              <w:t xml:space="preserve">интеграция кластеров в группы </w:t>
            </w:r>
            <w:proofErr w:type="spellStart"/>
            <w:r w:rsidRPr="00CF5AB3">
              <w:rPr>
                <w:sz w:val="20"/>
                <w:szCs w:val="20"/>
              </w:rPr>
              <w:t>Яндекс.Вебмастер</w:t>
            </w:r>
            <w:proofErr w:type="spellEnd"/>
            <w:r w:rsidR="00242E83">
              <w:rPr>
                <w:sz w:val="20"/>
                <w:szCs w:val="20"/>
              </w:rPr>
              <w:t xml:space="preserve">, </w:t>
            </w:r>
            <w:r w:rsidR="00242E83">
              <w:rPr>
                <w:sz w:val="20"/>
                <w:szCs w:val="20"/>
                <w:lang w:val="en-US"/>
              </w:rPr>
              <w:t>GSC</w:t>
            </w:r>
            <w:r w:rsidRPr="00CF5AB3">
              <w:rPr>
                <w:sz w:val="20"/>
                <w:szCs w:val="20"/>
              </w:rPr>
              <w:t xml:space="preserve"> для получения </w:t>
            </w:r>
            <w:r w:rsidR="00242E83" w:rsidRPr="00CF5AB3">
              <w:rPr>
                <w:sz w:val="20"/>
                <w:szCs w:val="20"/>
              </w:rPr>
              <w:t>данных о массиве запросов,</w:t>
            </w:r>
            <w:r w:rsidRPr="00CF5AB3">
              <w:rPr>
                <w:sz w:val="20"/>
                <w:szCs w:val="20"/>
              </w:rPr>
              <w:t xml:space="preserve"> входящих </w:t>
            </w:r>
            <w:r w:rsidR="00242E83" w:rsidRPr="00CF5AB3">
              <w:rPr>
                <w:sz w:val="20"/>
                <w:szCs w:val="20"/>
              </w:rPr>
              <w:t>в кластер</w:t>
            </w:r>
            <w:r w:rsidRPr="00CF5AB3">
              <w:rPr>
                <w:sz w:val="20"/>
                <w:szCs w:val="20"/>
              </w:rPr>
              <w:t xml:space="preserve"> с ВЧ-СЧ запросами;</w:t>
            </w:r>
          </w:p>
          <w:p w:rsidR="00957312" w:rsidRDefault="00CF5AB3" w:rsidP="00CF5AB3">
            <w:pPr>
              <w:pStyle w:val="PixelPlus"/>
              <w:numPr>
                <w:ilvl w:val="0"/>
                <w:numId w:val="40"/>
              </w:numPr>
              <w:spacing w:before="0" w:after="0" w:line="240" w:lineRule="auto"/>
              <w:rPr>
                <w:sz w:val="20"/>
                <w:szCs w:val="20"/>
              </w:rPr>
            </w:pPr>
            <w:r w:rsidRPr="00CF5AB3">
              <w:rPr>
                <w:sz w:val="20"/>
                <w:szCs w:val="20"/>
              </w:rPr>
              <w:t xml:space="preserve">формирование гипотез и страниц для внесения безопасных изменений для влияния на CTR, способных положительно повлиять на видимость и </w:t>
            </w:r>
            <w:proofErr w:type="spellStart"/>
            <w:r w:rsidRPr="00CF5AB3">
              <w:rPr>
                <w:sz w:val="20"/>
                <w:szCs w:val="20"/>
              </w:rPr>
              <w:t>кликабельность</w:t>
            </w:r>
            <w:proofErr w:type="spellEnd"/>
            <w:r w:rsidRPr="00CF5AB3">
              <w:rPr>
                <w:sz w:val="20"/>
                <w:szCs w:val="20"/>
              </w:rPr>
              <w:t xml:space="preserve"> по запросам.</w:t>
            </w:r>
          </w:p>
        </w:tc>
        <w:tc>
          <w:tcPr>
            <w:tcW w:w="3115" w:type="dxa"/>
          </w:tcPr>
          <w:p w:rsidR="00957312" w:rsidRDefault="00957312" w:rsidP="00CF5AB3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</w:p>
        </w:tc>
      </w:tr>
      <w:tr w:rsidR="001502B9" w:rsidRPr="001502B9" w:rsidTr="009C1997">
        <w:tc>
          <w:tcPr>
            <w:tcW w:w="2263" w:type="dxa"/>
          </w:tcPr>
          <w:p w:rsidR="001502B9" w:rsidRPr="001502B9" w:rsidRDefault="00C966F3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bookmarkStart w:id="59" w:name="_Hlk36816680"/>
            <w:r>
              <w:rPr>
                <w:sz w:val="20"/>
                <w:szCs w:val="20"/>
              </w:rPr>
              <w:lastRenderedPageBreak/>
              <w:t>Корректировка шаблонов тегов и мета-тегов</w:t>
            </w:r>
            <w:bookmarkEnd w:id="59"/>
          </w:p>
        </w:tc>
        <w:tc>
          <w:tcPr>
            <w:tcW w:w="4253" w:type="dxa"/>
          </w:tcPr>
          <w:p w:rsidR="00C966F3" w:rsidRPr="00C966F3" w:rsidRDefault="002E0400" w:rsidP="00C966F3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="006F0EB9">
              <w:rPr>
                <w:sz w:val="20"/>
                <w:szCs w:val="20"/>
              </w:rPr>
              <w:t>орректировка шаблонов тегов и мета-тегов</w:t>
            </w:r>
            <w:r>
              <w:rPr>
                <w:sz w:val="20"/>
                <w:szCs w:val="20"/>
              </w:rPr>
              <w:t>;</w:t>
            </w:r>
          </w:p>
        </w:tc>
        <w:tc>
          <w:tcPr>
            <w:tcW w:w="3115" w:type="dxa"/>
          </w:tcPr>
          <w:p w:rsidR="006F0EB9" w:rsidRDefault="006F0EB9" w:rsidP="006F0EB9">
            <w:pPr>
              <w:pStyle w:val="af0"/>
              <w:numPr>
                <w:ilvl w:val="0"/>
                <w:numId w:val="38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типов страниц и подразделов, для которые необходимо внесение шаблонов тегов и мета-тегов;</w:t>
            </w:r>
          </w:p>
          <w:p w:rsidR="001502B9" w:rsidRDefault="006F0EB9" w:rsidP="006F0EB9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корректировка шаблонов;</w:t>
            </w:r>
          </w:p>
          <w:p w:rsidR="006F0EB9" w:rsidRDefault="006F0EB9" w:rsidP="006F0EB9">
            <w:pPr>
              <w:pStyle w:val="PixelPlus"/>
              <w:numPr>
                <w:ilvl w:val="0"/>
                <w:numId w:val="3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на сайт.</w:t>
            </w:r>
          </w:p>
        </w:tc>
      </w:tr>
      <w:tr w:rsidR="002E0400" w:rsidRPr="001502B9" w:rsidTr="009C1997">
        <w:tc>
          <w:tcPr>
            <w:tcW w:w="2263" w:type="dxa"/>
          </w:tcPr>
          <w:p w:rsidR="002E0400" w:rsidRPr="002E0400" w:rsidRDefault="002E0400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bookmarkStart w:id="60" w:name="_Hlk36817936"/>
            <w:r>
              <w:rPr>
                <w:sz w:val="20"/>
                <w:szCs w:val="20"/>
              </w:rPr>
              <w:t>Изменение шаблона карточек товаров</w:t>
            </w:r>
            <w:bookmarkEnd w:id="60"/>
          </w:p>
        </w:tc>
        <w:tc>
          <w:tcPr>
            <w:tcW w:w="4253" w:type="dxa"/>
          </w:tcPr>
          <w:p w:rsidR="002E0400" w:rsidRDefault="002E0400" w:rsidP="00C966F3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изменение шаблона карточек товаров;</w:t>
            </w:r>
          </w:p>
        </w:tc>
        <w:tc>
          <w:tcPr>
            <w:tcW w:w="3115" w:type="dxa"/>
          </w:tcPr>
          <w:p w:rsidR="006F7DB8" w:rsidRDefault="006F7DB8" w:rsidP="006F7DB8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ТЗ на доработки;</w:t>
            </w:r>
          </w:p>
          <w:p w:rsidR="006F7DB8" w:rsidRDefault="006F7DB8" w:rsidP="006F7DB8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прототипа;</w:t>
            </w:r>
          </w:p>
          <w:p w:rsidR="006F7DB8" w:rsidRDefault="006F7DB8" w:rsidP="006F7DB8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макета;</w:t>
            </w:r>
          </w:p>
          <w:p w:rsidR="006F7DB8" w:rsidRDefault="006F7DB8" w:rsidP="006F7DB8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доработки;</w:t>
            </w:r>
          </w:p>
          <w:p w:rsidR="006F7DB8" w:rsidRDefault="006F7DB8" w:rsidP="006F7DB8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тестирование;</w:t>
            </w:r>
          </w:p>
          <w:p w:rsidR="002E0400" w:rsidRDefault="006F7DB8" w:rsidP="006F7DB8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отзывов.</w:t>
            </w:r>
          </w:p>
        </w:tc>
      </w:tr>
      <w:tr w:rsidR="006F0EB9" w:rsidRPr="001502B9" w:rsidTr="009C1997">
        <w:tc>
          <w:tcPr>
            <w:tcW w:w="2263" w:type="dxa"/>
          </w:tcPr>
          <w:p w:rsidR="006F0EB9" w:rsidRDefault="006F0EB9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7F03D8">
              <w:rPr>
                <w:sz w:val="20"/>
                <w:szCs w:val="20"/>
              </w:rPr>
              <w:t xml:space="preserve">Ручная проработка </w:t>
            </w:r>
            <w:proofErr w:type="spellStart"/>
            <w:r w:rsidRPr="007F03D8">
              <w:rPr>
                <w:sz w:val="20"/>
                <w:szCs w:val="20"/>
              </w:rPr>
              <w:t>title</w:t>
            </w:r>
            <w:proofErr w:type="spellEnd"/>
            <w:r w:rsidRPr="007F03D8">
              <w:rPr>
                <w:sz w:val="20"/>
                <w:szCs w:val="20"/>
              </w:rPr>
              <w:t>, description, h1 по ВЧ запросам | Блок из группы [7-20]</w:t>
            </w:r>
          </w:p>
        </w:tc>
        <w:tc>
          <w:tcPr>
            <w:tcW w:w="4253" w:type="dxa"/>
          </w:tcPr>
          <w:p w:rsidR="006F0EB9" w:rsidRPr="00C966F3" w:rsidRDefault="006F0EB9" w:rsidP="00C966F3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подготовка оптимизированных тегов </w:t>
            </w:r>
            <w:proofErr w:type="spellStart"/>
            <w:r w:rsidRPr="007F03D8">
              <w:rPr>
                <w:sz w:val="20"/>
                <w:szCs w:val="20"/>
              </w:rPr>
              <w:t>title</w:t>
            </w:r>
            <w:proofErr w:type="spellEnd"/>
            <w:r w:rsidRPr="007F03D8">
              <w:rPr>
                <w:sz w:val="20"/>
                <w:szCs w:val="20"/>
              </w:rPr>
              <w:t>, description, h1 по ВЧ запросам | Блок из группы [7-20]</w:t>
            </w:r>
            <w:r w:rsidR="002E0400">
              <w:rPr>
                <w:sz w:val="20"/>
                <w:szCs w:val="20"/>
              </w:rPr>
              <w:t>;</w:t>
            </w:r>
          </w:p>
        </w:tc>
        <w:tc>
          <w:tcPr>
            <w:tcW w:w="3115" w:type="dxa"/>
          </w:tcPr>
          <w:p w:rsidR="006F0EB9" w:rsidRDefault="006F0EB9" w:rsidP="006F0EB9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оптимизированных тегов;</w:t>
            </w:r>
          </w:p>
          <w:p w:rsidR="006F0EB9" w:rsidRDefault="006F0EB9" w:rsidP="006F0EB9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публикация на боевой версии сайта.</w:t>
            </w:r>
          </w:p>
        </w:tc>
      </w:tr>
      <w:tr w:rsidR="006F0EB9" w:rsidRPr="001502B9" w:rsidTr="009C1997">
        <w:tc>
          <w:tcPr>
            <w:tcW w:w="2263" w:type="dxa"/>
          </w:tcPr>
          <w:p w:rsidR="006F0EB9" w:rsidRPr="007F03D8" w:rsidRDefault="009760BB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9E5AD1">
              <w:rPr>
                <w:sz w:val="20"/>
                <w:szCs w:val="20"/>
              </w:rPr>
              <w:t>Анализ конверсии страниц</w:t>
            </w:r>
          </w:p>
        </w:tc>
        <w:tc>
          <w:tcPr>
            <w:tcW w:w="4253" w:type="dxa"/>
          </w:tcPr>
          <w:p w:rsidR="006F0EB9" w:rsidRDefault="009760BB" w:rsidP="00C966F3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страниц с низкой конв</w:t>
            </w:r>
            <w:r w:rsidR="002E0400">
              <w:rPr>
                <w:sz w:val="20"/>
                <w:szCs w:val="20"/>
              </w:rPr>
              <w:t>ерсией, подготовка рекомендаций;</w:t>
            </w:r>
          </w:p>
        </w:tc>
        <w:tc>
          <w:tcPr>
            <w:tcW w:w="3115" w:type="dxa"/>
          </w:tcPr>
          <w:p w:rsidR="009760BB" w:rsidRDefault="009760BB" w:rsidP="009760BB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анализа;</w:t>
            </w:r>
          </w:p>
          <w:p w:rsidR="006F0EB9" w:rsidRDefault="009760BB" w:rsidP="009760BB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рекомендаций.</w:t>
            </w:r>
          </w:p>
        </w:tc>
      </w:tr>
      <w:tr w:rsidR="009760BB" w:rsidRPr="001502B9" w:rsidTr="009C1997">
        <w:tc>
          <w:tcPr>
            <w:tcW w:w="2263" w:type="dxa"/>
          </w:tcPr>
          <w:p w:rsidR="009760BB" w:rsidRPr="009E5AD1" w:rsidRDefault="009760BB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6F36CC">
              <w:rPr>
                <w:sz w:val="20"/>
                <w:szCs w:val="20"/>
              </w:rPr>
              <w:t>Мониторинг страниц в поиске</w:t>
            </w:r>
          </w:p>
        </w:tc>
        <w:tc>
          <w:tcPr>
            <w:tcW w:w="4253" w:type="dxa"/>
          </w:tcPr>
          <w:p w:rsidR="009760BB" w:rsidRDefault="009760BB" w:rsidP="009760BB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0C07DC">
              <w:rPr>
                <w:sz w:val="20"/>
                <w:szCs w:val="20"/>
              </w:rPr>
              <w:t>подготовка списка страниц для мониторинга кода ответа сервера и индексации;</w:t>
            </w:r>
          </w:p>
          <w:p w:rsidR="009760BB" w:rsidRDefault="009760BB" w:rsidP="009760BB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автоматизация работ по мониторингу;</w:t>
            </w:r>
          </w:p>
          <w:p w:rsidR="009760BB" w:rsidRDefault="009760BB" w:rsidP="009760BB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</w:t>
            </w:r>
            <w:r w:rsidR="002E0400">
              <w:rPr>
                <w:sz w:val="20"/>
                <w:szCs w:val="20"/>
              </w:rPr>
              <w:t>оль ответа сервера и индексации;</w:t>
            </w:r>
          </w:p>
        </w:tc>
        <w:tc>
          <w:tcPr>
            <w:tcW w:w="3115" w:type="dxa"/>
          </w:tcPr>
          <w:p w:rsidR="009760BB" w:rsidRDefault="009760BB" w:rsidP="009760BB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списка страниц;</w:t>
            </w:r>
          </w:p>
          <w:p w:rsidR="009760BB" w:rsidRDefault="009760BB" w:rsidP="009760BB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автоматизация мониторинга.</w:t>
            </w:r>
          </w:p>
        </w:tc>
      </w:tr>
      <w:tr w:rsidR="009760BB" w:rsidRPr="001502B9" w:rsidTr="009C1997">
        <w:tc>
          <w:tcPr>
            <w:tcW w:w="2263" w:type="dxa"/>
          </w:tcPr>
          <w:p w:rsidR="009760BB" w:rsidRPr="006F36CC" w:rsidRDefault="009760BB" w:rsidP="001502B9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D25CF4">
              <w:rPr>
                <w:sz w:val="20"/>
                <w:szCs w:val="20"/>
              </w:rPr>
              <w:t>Анализ трафика</w:t>
            </w:r>
          </w:p>
        </w:tc>
        <w:tc>
          <w:tcPr>
            <w:tcW w:w="4253" w:type="dxa"/>
          </w:tcPr>
          <w:p w:rsidR="009760BB" w:rsidRPr="000C07DC" w:rsidRDefault="009760BB" w:rsidP="009760BB">
            <w:pPr>
              <w:pStyle w:val="af0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анализ поискового трафика на </w:t>
            </w:r>
            <w:r w:rsidR="002E0400">
              <w:rPr>
                <w:sz w:val="20"/>
                <w:szCs w:val="20"/>
              </w:rPr>
              <w:t>сайте, выявление причин падения;</w:t>
            </w:r>
          </w:p>
        </w:tc>
        <w:tc>
          <w:tcPr>
            <w:tcW w:w="3115" w:type="dxa"/>
          </w:tcPr>
          <w:p w:rsidR="009760BB" w:rsidRDefault="009760BB" w:rsidP="009760BB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трафика;</w:t>
            </w:r>
          </w:p>
          <w:p w:rsidR="009760BB" w:rsidRDefault="009760BB" w:rsidP="009760BB">
            <w:pPr>
              <w:pStyle w:val="PixelPlus"/>
              <w:numPr>
                <w:ilvl w:val="0"/>
                <w:numId w:val="3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рекомендаций по результатам анализа.</w:t>
            </w:r>
          </w:p>
        </w:tc>
      </w:tr>
    </w:tbl>
    <w:p w:rsidR="00AB7432" w:rsidRDefault="00AB7432" w:rsidP="009A4E7B">
      <w:pPr>
        <w:pStyle w:val="PixelPlus"/>
      </w:pPr>
    </w:p>
    <w:p w:rsidR="00804105" w:rsidRDefault="00804105" w:rsidP="009A4E7B">
      <w:pPr>
        <w:pStyle w:val="PixelPlus"/>
      </w:pPr>
    </w:p>
    <w:p w:rsidR="00DB501B" w:rsidRPr="00F475DC" w:rsidRDefault="00DB501B" w:rsidP="00DB501B">
      <w:pPr>
        <w:pStyle w:val="PixelPlus"/>
      </w:pPr>
    </w:p>
    <w:sectPr w:rsidR="00DB501B" w:rsidRPr="00F475DC" w:rsidSect="00D12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A8A" w:rsidRDefault="00F07A8A" w:rsidP="00F35524">
      <w:pPr>
        <w:spacing w:after="0" w:line="240" w:lineRule="auto"/>
      </w:pPr>
      <w:r>
        <w:separator/>
      </w:r>
    </w:p>
  </w:endnote>
  <w:endnote w:type="continuationSeparator" w:id="0">
    <w:p w:rsidR="00F07A8A" w:rsidRDefault="00F07A8A" w:rsidP="00F3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3197978"/>
      <w:docPartObj>
        <w:docPartGallery w:val="Page Numbers (Bottom of Page)"/>
        <w:docPartUnique/>
      </w:docPartObj>
    </w:sdtPr>
    <w:sdtEndPr/>
    <w:sdtContent>
      <w:p w:rsidR="0075167E" w:rsidRDefault="0075167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5CAE">
          <w:rPr>
            <w:noProof/>
          </w:rPr>
          <w:t>22</w:t>
        </w:r>
        <w:r>
          <w:fldChar w:fldCharType="end"/>
        </w:r>
      </w:p>
    </w:sdtContent>
  </w:sdt>
  <w:p w:rsidR="0075167E" w:rsidRDefault="007516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A8A" w:rsidRDefault="00F07A8A" w:rsidP="00F35524">
      <w:pPr>
        <w:spacing w:after="0" w:line="240" w:lineRule="auto"/>
      </w:pPr>
      <w:r>
        <w:separator/>
      </w:r>
    </w:p>
  </w:footnote>
  <w:footnote w:type="continuationSeparator" w:id="0">
    <w:p w:rsidR="00F07A8A" w:rsidRDefault="00F07A8A" w:rsidP="00F35524">
      <w:pPr>
        <w:spacing w:after="0" w:line="240" w:lineRule="auto"/>
      </w:pPr>
      <w:r>
        <w:continuationSeparator/>
      </w:r>
    </w:p>
  </w:footnote>
  <w:footnote w:id="1">
    <w:p w:rsidR="003C53F7" w:rsidRPr="001B7867" w:rsidRDefault="003C53F7">
      <w:pPr>
        <w:pStyle w:val="ac"/>
      </w:pPr>
      <w:r>
        <w:rPr>
          <w:rStyle w:val="ae"/>
        </w:rPr>
        <w:footnoteRef/>
      </w:r>
      <w:r w:rsidRPr="001B7867">
        <w:t xml:space="preserve"> </w:t>
      </w:r>
      <w:r w:rsidRPr="001B7867">
        <w:rPr>
          <w:lang w:val="en-US"/>
        </w:rPr>
        <w:t>Search</w:t>
      </w:r>
      <w:r w:rsidRPr="001B7867">
        <w:t xml:space="preserve"> </w:t>
      </w:r>
      <w:r w:rsidRPr="001B7867">
        <w:rPr>
          <w:lang w:val="en-US"/>
        </w:rPr>
        <w:t>engine</w:t>
      </w:r>
      <w:r w:rsidRPr="001B7867">
        <w:t xml:space="preserve"> </w:t>
      </w:r>
      <w:r w:rsidRPr="001B7867">
        <w:rPr>
          <w:lang w:val="en-US"/>
        </w:rPr>
        <w:t>results</w:t>
      </w:r>
      <w:r w:rsidRPr="001B7867">
        <w:t xml:space="preserve"> </w:t>
      </w:r>
      <w:r w:rsidRPr="001B7867">
        <w:rPr>
          <w:lang w:val="en-US"/>
        </w:rPr>
        <w:t>page</w:t>
      </w:r>
      <w:r w:rsidRPr="001B7867">
        <w:t xml:space="preserve"> (</w:t>
      </w:r>
      <w:r>
        <w:rPr>
          <w:lang w:val="en-US"/>
        </w:rPr>
        <w:t>SERP</w:t>
      </w:r>
      <w:r w:rsidRPr="001B7867">
        <w:t>) —</w:t>
      </w:r>
      <w:r>
        <w:t xml:space="preserve"> это страница результатов поиска.</w:t>
      </w:r>
    </w:p>
  </w:footnote>
  <w:footnote w:id="2">
    <w:p w:rsidR="003C53F7" w:rsidRPr="009F1C4E" w:rsidRDefault="003C53F7">
      <w:pPr>
        <w:pStyle w:val="ac"/>
      </w:pPr>
      <w:r>
        <w:rPr>
          <w:rStyle w:val="ae"/>
        </w:rPr>
        <w:footnoteRef/>
      </w:r>
      <w:r>
        <w:t xml:space="preserve"> </w:t>
      </w:r>
      <w:proofErr w:type="spellStart"/>
      <w:r>
        <w:t>Спецэлементы</w:t>
      </w:r>
      <w:proofErr w:type="spellEnd"/>
      <w:r>
        <w:t xml:space="preserve"> страницы поиска, направленные на быстрое удовлетворение запросов пользователей непосредственно на выдаче. Пример «колдунщика» в ПС </w:t>
      </w:r>
      <w:r>
        <w:rPr>
          <w:lang w:val="en-US"/>
        </w:rPr>
        <w:t>Google</w:t>
      </w:r>
      <w:r w:rsidRPr="009F1C4E">
        <w:t xml:space="preserve"> — </w:t>
      </w:r>
      <w:r>
        <w:t xml:space="preserve">это </w:t>
      </w:r>
      <w:proofErr w:type="spellStart"/>
      <w:r>
        <w:t>спецэлемент</w:t>
      </w:r>
      <w:proofErr w:type="spellEnd"/>
      <w:r>
        <w:t xml:space="preserve"> </w:t>
      </w:r>
      <w:proofErr w:type="spellStart"/>
      <w:r w:rsidRPr="009F1C4E">
        <w:t>Google</w:t>
      </w:r>
      <w:proofErr w:type="spellEnd"/>
      <w:r w:rsidRPr="009F1C4E">
        <w:t xml:space="preserve"> </w:t>
      </w:r>
      <w:proofErr w:type="spellStart"/>
      <w:r w:rsidRPr="009F1C4E">
        <w:t>local</w:t>
      </w:r>
      <w:proofErr w:type="spellEnd"/>
      <w:r w:rsidRPr="009F1C4E">
        <w:t xml:space="preserve"> </w:t>
      </w:r>
      <w:proofErr w:type="spellStart"/>
      <w:r w:rsidRPr="009F1C4E">
        <w:t>pack</w:t>
      </w:r>
      <w:proofErr w:type="spellEnd"/>
      <w:r>
        <w:t xml:space="preserve">, см. скриншот: </w:t>
      </w:r>
      <w:hyperlink r:id="rId1" w:history="1">
        <w:r w:rsidRPr="009215C3">
          <w:rPr>
            <w:rStyle w:val="a8"/>
          </w:rPr>
          <w:t>http://joxi.ru/xAexWYwHgBwBG2</w:t>
        </w:r>
      </w:hyperlink>
      <w:r>
        <w:t xml:space="preserve">, пример «колдунщика» в ПС Яндекс —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37" w:type="dxa"/>
      <w:tblLook w:val="04A0" w:firstRow="1" w:lastRow="0" w:firstColumn="1" w:lastColumn="0" w:noHBand="0" w:noVBand="1"/>
    </w:tblPr>
    <w:tblGrid>
      <w:gridCol w:w="7196"/>
      <w:gridCol w:w="3341"/>
    </w:tblGrid>
    <w:tr w:rsidR="003C53F7" w:rsidRPr="00E50956" w:rsidTr="00E05647">
      <w:tc>
        <w:tcPr>
          <w:tcW w:w="7196" w:type="dxa"/>
        </w:tcPr>
        <w:p w:rsidR="003C53F7" w:rsidRPr="00E50956" w:rsidRDefault="003C53F7" w:rsidP="00F35524">
          <w:pPr>
            <w:pStyle w:val="a4"/>
            <w:rPr>
              <w:lang w:val="en-US"/>
            </w:rPr>
          </w:pPr>
          <w:r>
            <w:rPr>
              <w:noProof/>
              <w:lang w:eastAsia="ru-RU"/>
            </w:rPr>
            <w:drawing>
              <wp:inline distT="0" distB="0" distL="0" distR="0" wp14:anchorId="3A0DCC45" wp14:editId="3E6243EA">
                <wp:extent cx="2066925" cy="495300"/>
                <wp:effectExtent l="0" t="0" r="9525" b="0"/>
                <wp:docPr id="4" name="Рисунок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1" w:type="dxa"/>
        </w:tcPr>
        <w:p w:rsidR="003C53F7" w:rsidRPr="002151CD" w:rsidRDefault="003C53F7" w:rsidP="00F35524">
          <w:pPr>
            <w:pStyle w:val="11"/>
            <w:spacing w:before="0" w:after="0"/>
            <w:ind w:left="17"/>
            <w:rPr>
              <w:rFonts w:cs="Arial"/>
              <w:b/>
              <w:sz w:val="16"/>
              <w:szCs w:val="16"/>
            </w:rPr>
          </w:pPr>
          <w:r w:rsidRPr="002151CD">
            <w:rPr>
              <w:rFonts w:cs="Arial"/>
              <w:b/>
              <w:sz w:val="16"/>
              <w:szCs w:val="16"/>
            </w:rPr>
            <w:t>Компания «Пиксель Промо»</w:t>
          </w:r>
        </w:p>
        <w:p w:rsidR="003C53F7" w:rsidRPr="002151CD" w:rsidRDefault="003C53F7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(499) 346-21-31</w:t>
          </w:r>
        </w:p>
        <w:p w:rsidR="003C53F7" w:rsidRPr="002151CD" w:rsidRDefault="003C53F7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(495) 764-37-70</w:t>
          </w:r>
        </w:p>
        <w:p w:rsidR="003C53F7" w:rsidRPr="00E50956" w:rsidRDefault="003C53F7" w:rsidP="00F35524">
          <w:pPr>
            <w:pStyle w:val="a9"/>
            <w:spacing w:after="0"/>
            <w:rPr>
              <w:rFonts w:ascii="Arial" w:hAnsi="Arial" w:cs="Arial"/>
              <w:sz w:val="16"/>
              <w:szCs w:val="16"/>
            </w:rPr>
          </w:pPr>
          <w:r w:rsidRPr="00E50956">
            <w:rPr>
              <w:rFonts w:ascii="Arial" w:hAnsi="Arial" w:cs="Arial"/>
              <w:sz w:val="16"/>
              <w:szCs w:val="16"/>
              <w:lang w:val="en-US"/>
            </w:rPr>
            <w:t>manager</w:t>
          </w:r>
          <w:r w:rsidRPr="00E50956">
            <w:rPr>
              <w:rFonts w:ascii="Arial" w:hAnsi="Arial" w:cs="Arial"/>
              <w:sz w:val="16"/>
              <w:szCs w:val="16"/>
            </w:rPr>
            <w:t>@</w:t>
          </w:r>
          <w:r w:rsidRPr="00E50956">
            <w:rPr>
              <w:rFonts w:ascii="Arial" w:hAnsi="Arial" w:cs="Arial"/>
              <w:sz w:val="16"/>
              <w:szCs w:val="16"/>
              <w:lang w:val="en-US"/>
            </w:rPr>
            <w:t>pixelplus</w:t>
          </w:r>
          <w:r w:rsidRPr="00E50956">
            <w:rPr>
              <w:rFonts w:ascii="Arial" w:hAnsi="Arial" w:cs="Arial"/>
              <w:sz w:val="16"/>
              <w:szCs w:val="16"/>
            </w:rPr>
            <w:t>.</w:t>
          </w:r>
          <w:r w:rsidRPr="00E50956">
            <w:rPr>
              <w:rFonts w:ascii="Arial" w:hAnsi="Arial" w:cs="Arial"/>
              <w:sz w:val="16"/>
              <w:szCs w:val="16"/>
              <w:lang w:val="en-US"/>
            </w:rPr>
            <w:t>ru</w:t>
          </w:r>
        </w:p>
        <w:p w:rsidR="003C53F7" w:rsidRPr="00E50956" w:rsidRDefault="00F07A8A" w:rsidP="00F35524">
          <w:pPr>
            <w:pStyle w:val="a4"/>
            <w:rPr>
              <w:rFonts w:ascii="Arial" w:hAnsi="Arial" w:cs="Arial"/>
              <w:sz w:val="16"/>
              <w:szCs w:val="16"/>
            </w:rPr>
          </w:pPr>
          <w:hyperlink r:id="rId2" w:history="1">
            <w:r w:rsidR="003C53F7" w:rsidRPr="00E50956">
              <w:rPr>
                <w:rStyle w:val="a8"/>
                <w:rFonts w:ascii="Arial" w:hAnsi="Arial" w:cs="Arial"/>
                <w:sz w:val="16"/>
                <w:szCs w:val="16"/>
              </w:rPr>
              <w:t>www.pixelplus.ru</w:t>
            </w:r>
          </w:hyperlink>
        </w:p>
      </w:tc>
    </w:tr>
  </w:tbl>
  <w:p w:rsidR="003C53F7" w:rsidRDefault="003C53F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E5B"/>
    <w:multiLevelType w:val="hybridMultilevel"/>
    <w:tmpl w:val="D6981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2791D"/>
    <w:multiLevelType w:val="hybridMultilevel"/>
    <w:tmpl w:val="BDDE9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01EC3"/>
    <w:multiLevelType w:val="hybridMultilevel"/>
    <w:tmpl w:val="C61EF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16FB4"/>
    <w:multiLevelType w:val="hybridMultilevel"/>
    <w:tmpl w:val="3F8A0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1170F"/>
    <w:multiLevelType w:val="hybridMultilevel"/>
    <w:tmpl w:val="69E03C40"/>
    <w:lvl w:ilvl="0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0EC5977"/>
    <w:multiLevelType w:val="hybridMultilevel"/>
    <w:tmpl w:val="0716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23DBA"/>
    <w:multiLevelType w:val="hybridMultilevel"/>
    <w:tmpl w:val="80361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242A6"/>
    <w:multiLevelType w:val="hybridMultilevel"/>
    <w:tmpl w:val="278ECA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01E57"/>
    <w:multiLevelType w:val="hybridMultilevel"/>
    <w:tmpl w:val="FB56ADF8"/>
    <w:lvl w:ilvl="0" w:tplc="EAA6928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D71C1"/>
    <w:multiLevelType w:val="hybridMultilevel"/>
    <w:tmpl w:val="7F6A8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23F84"/>
    <w:multiLevelType w:val="hybridMultilevel"/>
    <w:tmpl w:val="C68A2F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160D2"/>
    <w:multiLevelType w:val="hybridMultilevel"/>
    <w:tmpl w:val="631A3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36A63"/>
    <w:multiLevelType w:val="hybridMultilevel"/>
    <w:tmpl w:val="49747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604E26"/>
    <w:multiLevelType w:val="hybridMultilevel"/>
    <w:tmpl w:val="BADE8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01ED2"/>
    <w:multiLevelType w:val="hybridMultilevel"/>
    <w:tmpl w:val="29E6C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A3216"/>
    <w:multiLevelType w:val="hybridMultilevel"/>
    <w:tmpl w:val="84B82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F28F3"/>
    <w:multiLevelType w:val="hybridMultilevel"/>
    <w:tmpl w:val="54361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C213D"/>
    <w:multiLevelType w:val="hybridMultilevel"/>
    <w:tmpl w:val="C23E4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D04C3"/>
    <w:multiLevelType w:val="hybridMultilevel"/>
    <w:tmpl w:val="D4E01A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513C5"/>
    <w:multiLevelType w:val="hybridMultilevel"/>
    <w:tmpl w:val="3E92E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C1339"/>
    <w:multiLevelType w:val="hybridMultilevel"/>
    <w:tmpl w:val="47EEE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071AF"/>
    <w:multiLevelType w:val="hybridMultilevel"/>
    <w:tmpl w:val="09543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016338"/>
    <w:multiLevelType w:val="hybridMultilevel"/>
    <w:tmpl w:val="4ED600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656AD3"/>
    <w:multiLevelType w:val="hybridMultilevel"/>
    <w:tmpl w:val="F864AE3E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F68B2"/>
    <w:multiLevelType w:val="hybridMultilevel"/>
    <w:tmpl w:val="69F8E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BB63AB"/>
    <w:multiLevelType w:val="hybridMultilevel"/>
    <w:tmpl w:val="D58AA9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3C14E2C"/>
    <w:multiLevelType w:val="hybridMultilevel"/>
    <w:tmpl w:val="59B03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E321C"/>
    <w:multiLevelType w:val="hybridMultilevel"/>
    <w:tmpl w:val="3D7AC0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5215A"/>
    <w:multiLevelType w:val="hybridMultilevel"/>
    <w:tmpl w:val="46827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914EA"/>
    <w:multiLevelType w:val="hybridMultilevel"/>
    <w:tmpl w:val="91947E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162DB5"/>
    <w:multiLevelType w:val="hybridMultilevel"/>
    <w:tmpl w:val="5F38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46EA0"/>
    <w:multiLevelType w:val="hybridMultilevel"/>
    <w:tmpl w:val="878ED6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0524A5"/>
    <w:multiLevelType w:val="hybridMultilevel"/>
    <w:tmpl w:val="070CADC2"/>
    <w:lvl w:ilvl="0" w:tplc="4F18D26C">
      <w:start w:val="1"/>
      <w:numFmt w:val="lowerLetter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F42162"/>
    <w:multiLevelType w:val="hybridMultilevel"/>
    <w:tmpl w:val="DBB08CCC"/>
    <w:lvl w:ilvl="0" w:tplc="D4DEC57A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012C4"/>
    <w:multiLevelType w:val="hybridMultilevel"/>
    <w:tmpl w:val="28385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94576A"/>
    <w:multiLevelType w:val="hybridMultilevel"/>
    <w:tmpl w:val="7E924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3B0EE8"/>
    <w:multiLevelType w:val="hybridMultilevel"/>
    <w:tmpl w:val="1A3E0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F569E8"/>
    <w:multiLevelType w:val="hybridMultilevel"/>
    <w:tmpl w:val="DCE846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D71BCD"/>
    <w:multiLevelType w:val="hybridMultilevel"/>
    <w:tmpl w:val="8DE65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8"/>
  </w:num>
  <w:num w:numId="3">
    <w:abstractNumId w:val="32"/>
  </w:num>
  <w:num w:numId="4">
    <w:abstractNumId w:val="38"/>
  </w:num>
  <w:num w:numId="5">
    <w:abstractNumId w:val="35"/>
  </w:num>
  <w:num w:numId="6">
    <w:abstractNumId w:val="22"/>
  </w:num>
  <w:num w:numId="7">
    <w:abstractNumId w:val="17"/>
  </w:num>
  <w:num w:numId="8">
    <w:abstractNumId w:val="7"/>
  </w:num>
  <w:num w:numId="9">
    <w:abstractNumId w:val="27"/>
  </w:num>
  <w:num w:numId="10">
    <w:abstractNumId w:val="9"/>
  </w:num>
  <w:num w:numId="11">
    <w:abstractNumId w:val="6"/>
  </w:num>
  <w:num w:numId="12">
    <w:abstractNumId w:val="2"/>
  </w:num>
  <w:num w:numId="13">
    <w:abstractNumId w:val="16"/>
  </w:num>
  <w:num w:numId="14">
    <w:abstractNumId w:val="10"/>
  </w:num>
  <w:num w:numId="15">
    <w:abstractNumId w:val="5"/>
  </w:num>
  <w:num w:numId="16">
    <w:abstractNumId w:val="21"/>
  </w:num>
  <w:num w:numId="17">
    <w:abstractNumId w:val="23"/>
  </w:num>
  <w:num w:numId="18">
    <w:abstractNumId w:val="33"/>
    <w:lvlOverride w:ilvl="0">
      <w:startOverride w:val="1"/>
    </w:lvlOverride>
  </w:num>
  <w:num w:numId="19">
    <w:abstractNumId w:val="24"/>
  </w:num>
  <w:num w:numId="20">
    <w:abstractNumId w:val="0"/>
  </w:num>
  <w:num w:numId="21">
    <w:abstractNumId w:val="25"/>
  </w:num>
  <w:num w:numId="22">
    <w:abstractNumId w:val="20"/>
  </w:num>
  <w:num w:numId="23">
    <w:abstractNumId w:val="30"/>
  </w:num>
  <w:num w:numId="24">
    <w:abstractNumId w:val="26"/>
  </w:num>
  <w:num w:numId="25">
    <w:abstractNumId w:val="13"/>
  </w:num>
  <w:num w:numId="26">
    <w:abstractNumId w:val="34"/>
  </w:num>
  <w:num w:numId="27">
    <w:abstractNumId w:val="18"/>
  </w:num>
  <w:num w:numId="28">
    <w:abstractNumId w:val="4"/>
  </w:num>
  <w:num w:numId="29">
    <w:abstractNumId w:val="3"/>
  </w:num>
  <w:num w:numId="30">
    <w:abstractNumId w:val="14"/>
  </w:num>
  <w:num w:numId="31">
    <w:abstractNumId w:val="15"/>
  </w:num>
  <w:num w:numId="32">
    <w:abstractNumId w:val="29"/>
  </w:num>
  <w:num w:numId="33">
    <w:abstractNumId w:val="31"/>
  </w:num>
  <w:num w:numId="34">
    <w:abstractNumId w:val="36"/>
  </w:num>
  <w:num w:numId="35">
    <w:abstractNumId w:val="11"/>
  </w:num>
  <w:num w:numId="36">
    <w:abstractNumId w:val="37"/>
  </w:num>
  <w:num w:numId="37">
    <w:abstractNumId w:val="1"/>
  </w:num>
  <w:num w:numId="38">
    <w:abstractNumId w:val="19"/>
  </w:num>
  <w:num w:numId="39">
    <w:abstractNumId w:val="12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85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B14"/>
    <w:rsid w:val="000104F8"/>
    <w:rsid w:val="00013B02"/>
    <w:rsid w:val="00014996"/>
    <w:rsid w:val="0001595C"/>
    <w:rsid w:val="0002064E"/>
    <w:rsid w:val="000230BD"/>
    <w:rsid w:val="000242C6"/>
    <w:rsid w:val="000538E1"/>
    <w:rsid w:val="00055420"/>
    <w:rsid w:val="00061336"/>
    <w:rsid w:val="00067F09"/>
    <w:rsid w:val="00073D18"/>
    <w:rsid w:val="00083C64"/>
    <w:rsid w:val="000A3623"/>
    <w:rsid w:val="000A6D84"/>
    <w:rsid w:val="000B343B"/>
    <w:rsid w:val="000C665F"/>
    <w:rsid w:val="000E2E29"/>
    <w:rsid w:val="000E7EB0"/>
    <w:rsid w:val="000F6352"/>
    <w:rsid w:val="00124CAF"/>
    <w:rsid w:val="00140C65"/>
    <w:rsid w:val="00143FD2"/>
    <w:rsid w:val="001460C2"/>
    <w:rsid w:val="001502B9"/>
    <w:rsid w:val="0015665B"/>
    <w:rsid w:val="00164587"/>
    <w:rsid w:val="00180E47"/>
    <w:rsid w:val="001B00E5"/>
    <w:rsid w:val="001B3FB1"/>
    <w:rsid w:val="001B7867"/>
    <w:rsid w:val="001C1FEB"/>
    <w:rsid w:val="001E70A0"/>
    <w:rsid w:val="001E7DBC"/>
    <w:rsid w:val="001F6C26"/>
    <w:rsid w:val="001F7E10"/>
    <w:rsid w:val="00204194"/>
    <w:rsid w:val="002147C2"/>
    <w:rsid w:val="00240C5C"/>
    <w:rsid w:val="00242E83"/>
    <w:rsid w:val="00245B5B"/>
    <w:rsid w:val="002501FA"/>
    <w:rsid w:val="0025347B"/>
    <w:rsid w:val="00286281"/>
    <w:rsid w:val="002B1449"/>
    <w:rsid w:val="002B7D72"/>
    <w:rsid w:val="002C1806"/>
    <w:rsid w:val="002C5CAE"/>
    <w:rsid w:val="002C6B35"/>
    <w:rsid w:val="002D7C55"/>
    <w:rsid w:val="002E0400"/>
    <w:rsid w:val="002E3921"/>
    <w:rsid w:val="002E4E6E"/>
    <w:rsid w:val="002F03E4"/>
    <w:rsid w:val="002F1843"/>
    <w:rsid w:val="002F1AC5"/>
    <w:rsid w:val="002F27AF"/>
    <w:rsid w:val="003004FD"/>
    <w:rsid w:val="003060C8"/>
    <w:rsid w:val="00311B1B"/>
    <w:rsid w:val="003125BE"/>
    <w:rsid w:val="00312CB8"/>
    <w:rsid w:val="00323018"/>
    <w:rsid w:val="003242AB"/>
    <w:rsid w:val="00330F72"/>
    <w:rsid w:val="0036443D"/>
    <w:rsid w:val="00371723"/>
    <w:rsid w:val="003725D6"/>
    <w:rsid w:val="003755EC"/>
    <w:rsid w:val="00395175"/>
    <w:rsid w:val="003C133A"/>
    <w:rsid w:val="003C53F7"/>
    <w:rsid w:val="003D0305"/>
    <w:rsid w:val="003D1AEE"/>
    <w:rsid w:val="003E137E"/>
    <w:rsid w:val="003E4979"/>
    <w:rsid w:val="003F57A2"/>
    <w:rsid w:val="0040045B"/>
    <w:rsid w:val="00415CB1"/>
    <w:rsid w:val="004206A7"/>
    <w:rsid w:val="004238DB"/>
    <w:rsid w:val="004271E2"/>
    <w:rsid w:val="00433E9F"/>
    <w:rsid w:val="00433F02"/>
    <w:rsid w:val="00454878"/>
    <w:rsid w:val="00460B85"/>
    <w:rsid w:val="00472DD0"/>
    <w:rsid w:val="00475BF5"/>
    <w:rsid w:val="004770F6"/>
    <w:rsid w:val="004811D2"/>
    <w:rsid w:val="00483502"/>
    <w:rsid w:val="0048595F"/>
    <w:rsid w:val="004A26DB"/>
    <w:rsid w:val="004A43A2"/>
    <w:rsid w:val="004C30BE"/>
    <w:rsid w:val="004C7E42"/>
    <w:rsid w:val="004D4964"/>
    <w:rsid w:val="004F35E2"/>
    <w:rsid w:val="004F5E13"/>
    <w:rsid w:val="00516BA3"/>
    <w:rsid w:val="005631E8"/>
    <w:rsid w:val="00573D2E"/>
    <w:rsid w:val="00590C21"/>
    <w:rsid w:val="005B7812"/>
    <w:rsid w:val="005C2EC6"/>
    <w:rsid w:val="005D5883"/>
    <w:rsid w:val="005E1237"/>
    <w:rsid w:val="00601889"/>
    <w:rsid w:val="00605F3E"/>
    <w:rsid w:val="00620B54"/>
    <w:rsid w:val="00646E39"/>
    <w:rsid w:val="0066116C"/>
    <w:rsid w:val="006848F4"/>
    <w:rsid w:val="006878F6"/>
    <w:rsid w:val="00695F19"/>
    <w:rsid w:val="006A49FC"/>
    <w:rsid w:val="006A59CB"/>
    <w:rsid w:val="006A687C"/>
    <w:rsid w:val="006B30E9"/>
    <w:rsid w:val="006B57D5"/>
    <w:rsid w:val="006D48C1"/>
    <w:rsid w:val="006D5226"/>
    <w:rsid w:val="006E62BC"/>
    <w:rsid w:val="006F0EB9"/>
    <w:rsid w:val="006F7DB8"/>
    <w:rsid w:val="0070205D"/>
    <w:rsid w:val="00703D79"/>
    <w:rsid w:val="007049E2"/>
    <w:rsid w:val="00713AE0"/>
    <w:rsid w:val="00713FD5"/>
    <w:rsid w:val="00726B77"/>
    <w:rsid w:val="00732B80"/>
    <w:rsid w:val="007417D9"/>
    <w:rsid w:val="00742084"/>
    <w:rsid w:val="0075167E"/>
    <w:rsid w:val="00752F30"/>
    <w:rsid w:val="00776877"/>
    <w:rsid w:val="00776D9A"/>
    <w:rsid w:val="007960D1"/>
    <w:rsid w:val="007A6376"/>
    <w:rsid w:val="007C5835"/>
    <w:rsid w:val="007D0CCD"/>
    <w:rsid w:val="007D5322"/>
    <w:rsid w:val="007E4BBB"/>
    <w:rsid w:val="007F6508"/>
    <w:rsid w:val="00804105"/>
    <w:rsid w:val="008138BE"/>
    <w:rsid w:val="00825008"/>
    <w:rsid w:val="008316B6"/>
    <w:rsid w:val="00842A4A"/>
    <w:rsid w:val="008527C1"/>
    <w:rsid w:val="00861E12"/>
    <w:rsid w:val="00881B47"/>
    <w:rsid w:val="00882F73"/>
    <w:rsid w:val="008833FB"/>
    <w:rsid w:val="008A487E"/>
    <w:rsid w:val="008B268C"/>
    <w:rsid w:val="008B7CEB"/>
    <w:rsid w:val="008D3EE0"/>
    <w:rsid w:val="008F7461"/>
    <w:rsid w:val="0090544A"/>
    <w:rsid w:val="00907E4A"/>
    <w:rsid w:val="009137C4"/>
    <w:rsid w:val="0091505A"/>
    <w:rsid w:val="00924159"/>
    <w:rsid w:val="00955678"/>
    <w:rsid w:val="00957312"/>
    <w:rsid w:val="009760BB"/>
    <w:rsid w:val="009A4E7B"/>
    <w:rsid w:val="009B5711"/>
    <w:rsid w:val="009C1997"/>
    <w:rsid w:val="009C1B14"/>
    <w:rsid w:val="009C3953"/>
    <w:rsid w:val="009D09CF"/>
    <w:rsid w:val="009D15B5"/>
    <w:rsid w:val="009D1D74"/>
    <w:rsid w:val="009D5C72"/>
    <w:rsid w:val="009D6F38"/>
    <w:rsid w:val="009F1C4E"/>
    <w:rsid w:val="009F38A8"/>
    <w:rsid w:val="009F4B51"/>
    <w:rsid w:val="00A05DE3"/>
    <w:rsid w:val="00A32444"/>
    <w:rsid w:val="00A41AEE"/>
    <w:rsid w:val="00A4523C"/>
    <w:rsid w:val="00A5799E"/>
    <w:rsid w:val="00A72CFD"/>
    <w:rsid w:val="00A821F8"/>
    <w:rsid w:val="00A82224"/>
    <w:rsid w:val="00A95C64"/>
    <w:rsid w:val="00A96F93"/>
    <w:rsid w:val="00A974BE"/>
    <w:rsid w:val="00AA2C5C"/>
    <w:rsid w:val="00AA39D3"/>
    <w:rsid w:val="00AB7432"/>
    <w:rsid w:val="00AC02A8"/>
    <w:rsid w:val="00AD1FD6"/>
    <w:rsid w:val="00AE066D"/>
    <w:rsid w:val="00B167D2"/>
    <w:rsid w:val="00B4283F"/>
    <w:rsid w:val="00B42EA4"/>
    <w:rsid w:val="00B63D6E"/>
    <w:rsid w:val="00B749B2"/>
    <w:rsid w:val="00BA51CC"/>
    <w:rsid w:val="00BB38C0"/>
    <w:rsid w:val="00BD136F"/>
    <w:rsid w:val="00BE562D"/>
    <w:rsid w:val="00BF3006"/>
    <w:rsid w:val="00C12A50"/>
    <w:rsid w:val="00C344B3"/>
    <w:rsid w:val="00C648F3"/>
    <w:rsid w:val="00C71394"/>
    <w:rsid w:val="00C82710"/>
    <w:rsid w:val="00C966F3"/>
    <w:rsid w:val="00CA1690"/>
    <w:rsid w:val="00CA3CA5"/>
    <w:rsid w:val="00CB6207"/>
    <w:rsid w:val="00CC312C"/>
    <w:rsid w:val="00CC3976"/>
    <w:rsid w:val="00CC55AB"/>
    <w:rsid w:val="00CE07B6"/>
    <w:rsid w:val="00CF5AB3"/>
    <w:rsid w:val="00D11A8B"/>
    <w:rsid w:val="00D123E4"/>
    <w:rsid w:val="00D12F01"/>
    <w:rsid w:val="00D14F0A"/>
    <w:rsid w:val="00D1514C"/>
    <w:rsid w:val="00D216CD"/>
    <w:rsid w:val="00D2342C"/>
    <w:rsid w:val="00D52C3E"/>
    <w:rsid w:val="00D535AB"/>
    <w:rsid w:val="00D56998"/>
    <w:rsid w:val="00D8237B"/>
    <w:rsid w:val="00D87091"/>
    <w:rsid w:val="00D953DF"/>
    <w:rsid w:val="00D97464"/>
    <w:rsid w:val="00DA55A5"/>
    <w:rsid w:val="00DB4008"/>
    <w:rsid w:val="00DB501B"/>
    <w:rsid w:val="00DD3C3A"/>
    <w:rsid w:val="00DD63D0"/>
    <w:rsid w:val="00DE6062"/>
    <w:rsid w:val="00DF5A1F"/>
    <w:rsid w:val="00E03EEC"/>
    <w:rsid w:val="00E05647"/>
    <w:rsid w:val="00E10AEB"/>
    <w:rsid w:val="00E22940"/>
    <w:rsid w:val="00E310AF"/>
    <w:rsid w:val="00E35C77"/>
    <w:rsid w:val="00E553E3"/>
    <w:rsid w:val="00E62A05"/>
    <w:rsid w:val="00E90FF6"/>
    <w:rsid w:val="00E9310C"/>
    <w:rsid w:val="00E931C5"/>
    <w:rsid w:val="00E93731"/>
    <w:rsid w:val="00E94B2A"/>
    <w:rsid w:val="00EA752B"/>
    <w:rsid w:val="00EB3C83"/>
    <w:rsid w:val="00EC0CA5"/>
    <w:rsid w:val="00EE0BE0"/>
    <w:rsid w:val="00EF07C9"/>
    <w:rsid w:val="00F07677"/>
    <w:rsid w:val="00F07A8A"/>
    <w:rsid w:val="00F21A1D"/>
    <w:rsid w:val="00F230F5"/>
    <w:rsid w:val="00F314A3"/>
    <w:rsid w:val="00F31D17"/>
    <w:rsid w:val="00F31DE8"/>
    <w:rsid w:val="00F35524"/>
    <w:rsid w:val="00F45DD1"/>
    <w:rsid w:val="00F475DC"/>
    <w:rsid w:val="00F56F1E"/>
    <w:rsid w:val="00F94D98"/>
    <w:rsid w:val="00F960B5"/>
    <w:rsid w:val="00FA5A71"/>
    <w:rsid w:val="00FC0038"/>
    <w:rsid w:val="00FC3582"/>
    <w:rsid w:val="00FC5C31"/>
    <w:rsid w:val="00FC6D4F"/>
    <w:rsid w:val="00FE269E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C31610-87FE-41C0-BD24-AC79EE50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PixelPlus"/>
    <w:next w:val="a"/>
    <w:link w:val="10"/>
    <w:uiPriority w:val="9"/>
    <w:qFormat/>
    <w:rsid w:val="00433F02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2">
    <w:name w:val="heading 2"/>
    <w:basedOn w:val="PixelPlus"/>
    <w:next w:val="a"/>
    <w:link w:val="20"/>
    <w:uiPriority w:val="9"/>
    <w:unhideWhenUsed/>
    <w:qFormat/>
    <w:rsid w:val="00433F02"/>
    <w:pPr>
      <w:keepNext/>
      <w:keepLines/>
      <w:numPr>
        <w:numId w:val="2"/>
      </w:numPr>
      <w:spacing w:before="120" w:after="120" w:line="240" w:lineRule="auto"/>
      <w:ind w:left="1068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F02"/>
    <w:pPr>
      <w:keepNext/>
      <w:keepLines/>
      <w:numPr>
        <w:numId w:val="3"/>
      </w:numPr>
      <w:spacing w:before="40" w:after="0"/>
      <w:ind w:left="1776"/>
      <w:jc w:val="both"/>
      <w:outlineLvl w:val="2"/>
    </w:pPr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xelPlus">
    <w:name w:val="PixelPlus"/>
    <w:link w:val="PixelPlus0"/>
    <w:qFormat/>
    <w:rsid w:val="0090544A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character" w:customStyle="1" w:styleId="PixelPlus0">
    <w:name w:val="PixelPlus Знак"/>
    <w:basedOn w:val="a0"/>
    <w:link w:val="PixelPlus"/>
    <w:rsid w:val="0090544A"/>
    <w:rPr>
      <w:rFonts w:cs="Times New Roman"/>
      <w:sz w:val="28"/>
      <w:szCs w:val="28"/>
    </w:rPr>
  </w:style>
  <w:style w:type="paragraph" w:styleId="a3">
    <w:name w:val="No Spacing"/>
    <w:uiPriority w:val="1"/>
    <w:rsid w:val="00D953D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5524"/>
  </w:style>
  <w:style w:type="paragraph" w:styleId="a6">
    <w:name w:val="footer"/>
    <w:basedOn w:val="a"/>
    <w:link w:val="a7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5524"/>
  </w:style>
  <w:style w:type="character" w:styleId="a8">
    <w:name w:val="Hyperlink"/>
    <w:basedOn w:val="a0"/>
    <w:uiPriority w:val="99"/>
    <w:unhideWhenUsed/>
    <w:rsid w:val="00F35524"/>
    <w:rPr>
      <w:color w:val="0563C1" w:themeColor="hyperlink"/>
      <w:u w:val="single"/>
    </w:rPr>
  </w:style>
  <w:style w:type="paragraph" w:customStyle="1" w:styleId="11">
    <w:name w:val="Заголовок1"/>
    <w:basedOn w:val="a"/>
    <w:next w:val="a9"/>
    <w:rsid w:val="00F35524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eastAsia="ar-SA"/>
    </w:rPr>
  </w:style>
  <w:style w:type="paragraph" w:styleId="a9">
    <w:name w:val="Body Text"/>
    <w:basedOn w:val="a"/>
    <w:link w:val="aa"/>
    <w:uiPriority w:val="99"/>
    <w:rsid w:val="00F3552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uiPriority w:val="99"/>
    <w:rsid w:val="00F3552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433F02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customStyle="1" w:styleId="PP">
    <w:name w:val="Заголовок основной PP"/>
    <w:basedOn w:val="a"/>
    <w:link w:val="PP0"/>
    <w:qFormat/>
    <w:rsid w:val="001B3FB1"/>
    <w:pPr>
      <w:spacing w:line="276" w:lineRule="auto"/>
      <w:jc w:val="center"/>
    </w:pPr>
    <w:rPr>
      <w:rFonts w:ascii="Calibri" w:hAnsi="Calibri"/>
      <w:b/>
      <w:sz w:val="48"/>
      <w:szCs w:val="28"/>
    </w:rPr>
  </w:style>
  <w:style w:type="paragraph" w:customStyle="1" w:styleId="PP1">
    <w:name w:val="Рисунок PP"/>
    <w:basedOn w:val="PixelPlus"/>
    <w:link w:val="PP2"/>
    <w:qFormat/>
    <w:rsid w:val="00D12F01"/>
    <w:pPr>
      <w:jc w:val="center"/>
    </w:pPr>
    <w:rPr>
      <w:rFonts w:ascii="Calibri" w:hAnsi="Calibri"/>
      <w:i/>
      <w:sz w:val="24"/>
    </w:rPr>
  </w:style>
  <w:style w:type="character" w:customStyle="1" w:styleId="PP0">
    <w:name w:val="Заголовок основной PP Знак"/>
    <w:basedOn w:val="a0"/>
    <w:link w:val="PP"/>
    <w:rsid w:val="001B3FB1"/>
    <w:rPr>
      <w:rFonts w:ascii="Calibri" w:hAnsi="Calibri"/>
      <w:b/>
      <w:sz w:val="48"/>
      <w:szCs w:val="28"/>
    </w:rPr>
  </w:style>
  <w:style w:type="paragraph" w:customStyle="1" w:styleId="PP3">
    <w:name w:val="Таблица PP"/>
    <w:basedOn w:val="PixelPlus"/>
    <w:link w:val="PP4"/>
    <w:qFormat/>
    <w:rsid w:val="00D12F01"/>
    <w:pPr>
      <w:jc w:val="right"/>
    </w:pPr>
    <w:rPr>
      <w:rFonts w:ascii="Calibri" w:hAnsi="Calibri"/>
      <w:sz w:val="24"/>
    </w:rPr>
  </w:style>
  <w:style w:type="character" w:customStyle="1" w:styleId="PP2">
    <w:name w:val="Рисунок PP Знак"/>
    <w:basedOn w:val="PixelPlus0"/>
    <w:link w:val="PP1"/>
    <w:rsid w:val="00D12F01"/>
    <w:rPr>
      <w:rFonts w:ascii="Calibri" w:hAnsi="Calibri" w:cs="Times New Roman"/>
      <w:i/>
      <w:sz w:val="24"/>
      <w:szCs w:val="28"/>
    </w:rPr>
  </w:style>
  <w:style w:type="paragraph" w:customStyle="1" w:styleId="PP5">
    <w:name w:val="Английские слова PP"/>
    <w:basedOn w:val="PixelPlus"/>
    <w:link w:val="PP6"/>
    <w:qFormat/>
    <w:rsid w:val="00D12F01"/>
    <w:rPr>
      <w:rFonts w:ascii="Calibri" w:hAnsi="Calibri"/>
      <w:i/>
    </w:rPr>
  </w:style>
  <w:style w:type="character" w:customStyle="1" w:styleId="PP4">
    <w:name w:val="Таблица PP Знак"/>
    <w:basedOn w:val="PixelPlus0"/>
    <w:link w:val="PP3"/>
    <w:rsid w:val="00D12F01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433F02"/>
    <w:rPr>
      <w:rFonts w:eastAsiaTheme="majorEastAsia" w:cstheme="majorBidi"/>
      <w:b/>
      <w:color w:val="1F4E79" w:themeColor="accent1" w:themeShade="80"/>
      <w:sz w:val="36"/>
      <w:szCs w:val="26"/>
    </w:rPr>
  </w:style>
  <w:style w:type="character" w:customStyle="1" w:styleId="PP6">
    <w:name w:val="Английские слова PP Знак"/>
    <w:basedOn w:val="PixelPlus0"/>
    <w:link w:val="PP5"/>
    <w:rsid w:val="00D12F01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33F02"/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paragraph" w:styleId="ab">
    <w:name w:val="Normal (Web)"/>
    <w:basedOn w:val="a"/>
    <w:uiPriority w:val="99"/>
    <w:semiHidden/>
    <w:unhideWhenUsed/>
    <w:rsid w:val="00EA7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note text"/>
    <w:basedOn w:val="a"/>
    <w:link w:val="ad"/>
    <w:uiPriority w:val="99"/>
    <w:semiHidden/>
    <w:unhideWhenUsed/>
    <w:rsid w:val="001B7867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1B7867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1B7867"/>
    <w:rPr>
      <w:vertAlign w:val="superscript"/>
    </w:rPr>
  </w:style>
  <w:style w:type="table" w:styleId="af">
    <w:name w:val="Table Grid"/>
    <w:basedOn w:val="a1"/>
    <w:uiPriority w:val="39"/>
    <w:rsid w:val="00AB7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rsid w:val="00E03EEC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75167E"/>
    <w:pPr>
      <w:numPr>
        <w:numId w:val="0"/>
      </w:numPr>
      <w:spacing w:line="259" w:lineRule="auto"/>
      <w:jc w:val="left"/>
      <w:outlineLvl w:val="9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5167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167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167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mirkrasok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trika.yandex.ru/stat/search_engines/compare?group=month&amp;period=2018-07-01%3A2019-02-28&amp;secondary_period=2019-07-01%3A2020-02-29&amp;attribution=Last&amp;accuracy=1&amp;id=7500958&amp;stateHash=5e849e6696771b742cd9ad2a" TargetMode="External"/><Relationship Id="rId24" Type="http://schemas.openxmlformats.org/officeDocument/2006/relationships/image" Target="media/image15.png"/><Relationship Id="rId32" Type="http://schemas.openxmlformats.org/officeDocument/2006/relationships/hyperlink" Target="https://www.mirkrasok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mirkrasok.ru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etrika.yandex.ru/stat/search_engines/compare?group=month&amp;period=2018-01-01%3A2019-02-28&amp;secondary_period=2019-01-01%3A2020-02-29&amp;attribution=Last&amp;accuracy=1&amp;id=7500958&amp;stateHash=5db6f5f24f5921d7ccbcc659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joxi.ru/xAexWYwHgBwBG2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ixelplus.ru" TargetMode="External"/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ya\AppData\Roaming\Microsoft\Templates\&#1064;&#1072;&#1073;&#1083;&#1086;&#1085;%20Pixel%20Plus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8264C-86C3-47EB-87EB-976445BD7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Pixel Plus.dotx</Template>
  <TotalTime>2712</TotalTime>
  <Pages>27</Pages>
  <Words>3158</Words>
  <Characters>18001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 Специалист</dc:creator>
  <cp:keywords/>
  <dc:description/>
  <cp:lastModifiedBy>SEO Специалист</cp:lastModifiedBy>
  <cp:revision>49</cp:revision>
  <dcterms:created xsi:type="dcterms:W3CDTF">2020-03-27T07:08:00Z</dcterms:created>
  <dcterms:modified xsi:type="dcterms:W3CDTF">2020-05-26T11:07:00Z</dcterms:modified>
</cp:coreProperties>
</file>