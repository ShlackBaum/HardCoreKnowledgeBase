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80163" w14:textId="77777777" w:rsidR="003204ED" w:rsidRPr="003E1F3A" w:rsidRDefault="003204ED" w:rsidP="003204ED">
      <w:pPr>
        <w:pStyle w:val="PP"/>
        <w:rPr>
          <w:rFonts w:ascii="Times New Roman" w:hAnsi="Times New Roman" w:cs="Times New Roman"/>
        </w:rPr>
      </w:pPr>
    </w:p>
    <w:p w14:paraId="414A0D1B" w14:textId="77777777" w:rsidR="003204ED" w:rsidRPr="003E1F3A" w:rsidRDefault="003204ED" w:rsidP="003204ED">
      <w:pPr>
        <w:pStyle w:val="PP"/>
        <w:rPr>
          <w:rFonts w:ascii="Times New Roman" w:hAnsi="Times New Roman" w:cs="Times New Roman"/>
        </w:rPr>
      </w:pPr>
    </w:p>
    <w:p w14:paraId="50E58BFD" w14:textId="77777777" w:rsidR="003204ED" w:rsidRPr="003E1F3A" w:rsidRDefault="003204ED" w:rsidP="003204ED">
      <w:pPr>
        <w:pStyle w:val="PP"/>
        <w:rPr>
          <w:rFonts w:ascii="Times New Roman" w:hAnsi="Times New Roman" w:cs="Times New Roman"/>
        </w:rPr>
      </w:pPr>
    </w:p>
    <w:p w14:paraId="1138582F" w14:textId="77777777" w:rsidR="003204ED" w:rsidRPr="003E1F3A" w:rsidRDefault="003204ED" w:rsidP="003204ED">
      <w:pPr>
        <w:pStyle w:val="PP"/>
        <w:rPr>
          <w:rFonts w:ascii="Times New Roman" w:hAnsi="Times New Roman" w:cs="Times New Roman"/>
        </w:rPr>
      </w:pPr>
    </w:p>
    <w:p w14:paraId="399BAC6F" w14:textId="77777777" w:rsidR="003204ED" w:rsidRPr="003E1F3A" w:rsidRDefault="003204ED" w:rsidP="003204ED">
      <w:pPr>
        <w:pStyle w:val="PP"/>
        <w:rPr>
          <w:rFonts w:ascii="Times New Roman" w:hAnsi="Times New Roman" w:cs="Times New Roman"/>
        </w:rPr>
      </w:pPr>
    </w:p>
    <w:p w14:paraId="2433025B" w14:textId="77777777" w:rsidR="003204ED" w:rsidRPr="003E1F3A" w:rsidRDefault="003204ED" w:rsidP="003204ED">
      <w:pPr>
        <w:pStyle w:val="PP"/>
        <w:rPr>
          <w:rFonts w:ascii="Times New Roman" w:hAnsi="Times New Roman" w:cs="Times New Roman"/>
        </w:rPr>
      </w:pPr>
    </w:p>
    <w:p w14:paraId="53EE2357" w14:textId="77777777" w:rsidR="003204ED" w:rsidRPr="003E1F3A" w:rsidRDefault="003204ED" w:rsidP="003204ED">
      <w:pPr>
        <w:pStyle w:val="PP"/>
        <w:rPr>
          <w:rFonts w:ascii="Times New Roman" w:hAnsi="Times New Roman" w:cs="Times New Roman"/>
        </w:rPr>
      </w:pPr>
      <w:r w:rsidRPr="003E1F3A">
        <w:rPr>
          <w:rFonts w:ascii="Times New Roman" w:hAnsi="Times New Roman" w:cs="Times New Roman"/>
        </w:rPr>
        <w:t xml:space="preserve">Описательная часть формирования стратегии для руководителей </w:t>
      </w:r>
      <w:r w:rsidRPr="003E1F3A">
        <w:rPr>
          <w:rFonts w:ascii="Times New Roman" w:hAnsi="Times New Roman" w:cs="Times New Roman"/>
          <w:lang w:val="en-US"/>
        </w:rPr>
        <w:t>SEO</w:t>
      </w:r>
      <w:r w:rsidRPr="003E1F3A">
        <w:rPr>
          <w:rFonts w:ascii="Times New Roman" w:hAnsi="Times New Roman" w:cs="Times New Roman"/>
        </w:rPr>
        <w:t>-групп</w:t>
      </w:r>
    </w:p>
    <w:p w14:paraId="71CEA8FA" w14:textId="77777777" w:rsidR="003204ED" w:rsidRPr="003E1F3A" w:rsidRDefault="003204ED">
      <w:pPr>
        <w:rPr>
          <w:rFonts w:ascii="Times New Roman" w:hAnsi="Times New Roman" w:cs="Times New Roman"/>
          <w:b/>
          <w:sz w:val="48"/>
          <w:szCs w:val="28"/>
        </w:rPr>
      </w:pPr>
      <w:r w:rsidRPr="003E1F3A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3531036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358000" w14:textId="77777777" w:rsidR="001C16A1" w:rsidRPr="003E1F3A" w:rsidRDefault="001C16A1">
          <w:pPr>
            <w:pStyle w:val="ae"/>
            <w:rPr>
              <w:rFonts w:ascii="Times New Roman" w:hAnsi="Times New Roman" w:cs="Times New Roman"/>
              <w:b/>
              <w:sz w:val="40"/>
              <w:szCs w:val="40"/>
            </w:rPr>
          </w:pPr>
          <w:r w:rsidRPr="003E1F3A">
            <w:rPr>
              <w:rFonts w:ascii="Times New Roman" w:hAnsi="Times New Roman" w:cs="Times New Roman"/>
              <w:b/>
              <w:sz w:val="40"/>
              <w:szCs w:val="40"/>
            </w:rPr>
            <w:t>Оглавление</w:t>
          </w:r>
        </w:p>
        <w:p w14:paraId="3F7C392C" w14:textId="77777777" w:rsidR="001C16A1" w:rsidRPr="003E1F3A" w:rsidRDefault="001C16A1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3E1F3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E1F3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E1F3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37948763" w:history="1">
            <w:r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I.</w:t>
            </w:r>
            <w:r w:rsidRPr="003E1F3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Общие понятия</w:t>
            </w:r>
            <w:r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_Toc37948763 \h </w:instrText>
            </w:r>
            <w:r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AA172A" w14:textId="77777777" w:rsidR="001C16A1" w:rsidRPr="003E1F3A" w:rsidRDefault="00F568B6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37948764" w:history="1"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II.</w:t>
            </w:r>
            <w:r w:rsidR="001C16A1" w:rsidRPr="003E1F3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Определение целей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_Toc37948764 \h </w:instrTex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47795A" w14:textId="77777777" w:rsidR="001C16A1" w:rsidRPr="003E1F3A" w:rsidRDefault="00F568B6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37948765" w:history="1"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III.</w:t>
            </w:r>
            <w:r w:rsidR="001C16A1" w:rsidRPr="003E1F3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Анализ истории проекта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_Toc37948765 \h </w:instrTex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075C65" w14:textId="77777777" w:rsidR="001C16A1" w:rsidRPr="003E1F3A" w:rsidRDefault="00F568B6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37948766" w:history="1"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IV.</w:t>
            </w:r>
            <w:r w:rsidR="001C16A1" w:rsidRPr="003E1F3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Анализ текущего состояния проекта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_Toc37948766 \h </w:instrTex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705B59" w14:textId="77777777" w:rsidR="001C16A1" w:rsidRPr="003E1F3A" w:rsidRDefault="00F568B6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37948767" w:history="1"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V.</w:t>
            </w:r>
            <w:r w:rsidR="001C16A1" w:rsidRPr="003E1F3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Определение и анализ конкурентов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_Toc37948767 \h </w:instrTex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6D11D7" w14:textId="77777777" w:rsidR="001C16A1" w:rsidRPr="003E1F3A" w:rsidRDefault="00F568B6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37948768" w:history="1"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VI.</w:t>
            </w:r>
            <w:r w:rsidR="001C16A1" w:rsidRPr="003E1F3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Определение точек роста и формирование стратегии на основании проведенных анализов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_Toc37948768 \h </w:instrTex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523AE6" w14:textId="77777777" w:rsidR="001C16A1" w:rsidRPr="003E1F3A" w:rsidRDefault="001C16A1">
          <w:pPr>
            <w:rPr>
              <w:rFonts w:ascii="Times New Roman" w:hAnsi="Times New Roman" w:cs="Times New Roman"/>
            </w:rPr>
          </w:pPr>
          <w:r w:rsidRPr="003E1F3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2AA6E08" w14:textId="77777777" w:rsidR="003204ED" w:rsidRPr="003E1F3A" w:rsidRDefault="003204ED">
      <w:pPr>
        <w:rPr>
          <w:rFonts w:ascii="Times New Roman" w:hAnsi="Times New Roman" w:cs="Times New Roman"/>
          <w:sz w:val="28"/>
          <w:szCs w:val="28"/>
        </w:rPr>
      </w:pPr>
      <w:r w:rsidRPr="003E1F3A">
        <w:rPr>
          <w:rFonts w:ascii="Times New Roman" w:hAnsi="Times New Roman" w:cs="Times New Roman"/>
        </w:rPr>
        <w:br w:type="page"/>
      </w:r>
    </w:p>
    <w:p w14:paraId="0F4C1901" w14:textId="77777777" w:rsidR="003204ED" w:rsidRPr="003E1F3A" w:rsidRDefault="007926F1" w:rsidP="007926F1">
      <w:pPr>
        <w:pStyle w:val="1"/>
        <w:rPr>
          <w:rFonts w:ascii="Times New Roman" w:hAnsi="Times New Roman" w:cs="Times New Roman"/>
        </w:rPr>
      </w:pPr>
      <w:bookmarkStart w:id="0" w:name="_Toc37948763"/>
      <w:r w:rsidRPr="003E1F3A">
        <w:rPr>
          <w:rFonts w:ascii="Times New Roman" w:hAnsi="Times New Roman" w:cs="Times New Roman"/>
        </w:rPr>
        <w:lastRenderedPageBreak/>
        <w:t>Общие понятия</w:t>
      </w:r>
      <w:bookmarkEnd w:id="0"/>
    </w:p>
    <w:p w14:paraId="7567E4A5" w14:textId="77777777" w:rsidR="007926F1" w:rsidRPr="003E1F3A" w:rsidRDefault="007926F1" w:rsidP="007926F1">
      <w:pPr>
        <w:pStyle w:val="PixelPlus"/>
        <w:ind w:firstLine="720"/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При формировании стратегии </w:t>
      </w:r>
      <w:r w:rsidRPr="003E1F3A">
        <w:rPr>
          <w:rFonts w:ascii="Times New Roman" w:hAnsi="Times New Roman"/>
          <w:lang w:val="en-US"/>
        </w:rPr>
        <w:t>SEO</w:t>
      </w:r>
      <w:r w:rsidRPr="003E1F3A">
        <w:rPr>
          <w:rFonts w:ascii="Times New Roman" w:hAnsi="Times New Roman"/>
        </w:rPr>
        <w:t>-работ по проекту важно понимать различие между Стратегией и Планом работ, в большинстве случаев понятие Стратегии подменяют Планом работ.</w:t>
      </w:r>
    </w:p>
    <w:p w14:paraId="2DBB915E" w14:textId="77777777" w:rsidR="007926F1" w:rsidRPr="003E1F3A" w:rsidRDefault="007926F1" w:rsidP="007926F1">
      <w:pPr>
        <w:pStyle w:val="PixelPlus"/>
        <w:numPr>
          <w:ilvl w:val="0"/>
          <w:numId w:val="18"/>
        </w:numPr>
        <w:rPr>
          <w:rFonts w:ascii="Times New Roman" w:hAnsi="Times New Roman"/>
        </w:rPr>
      </w:pPr>
      <w:r w:rsidRPr="003E1F3A">
        <w:rPr>
          <w:rFonts w:ascii="Times New Roman" w:hAnsi="Times New Roman"/>
          <w:b/>
        </w:rPr>
        <w:t>Стратегия</w:t>
      </w:r>
      <w:r w:rsidRPr="003E1F3A">
        <w:rPr>
          <w:rFonts w:ascii="Times New Roman" w:hAnsi="Times New Roman"/>
        </w:rPr>
        <w:t xml:space="preserve"> — это комплексный план развития проекта, который позволит достигнуть поставленных KPI, обеспечит привлечение и удовлетворение потребностей пользователей, успешную конкуренцию на рынке и достижение глобальных целей бизнеса.</w:t>
      </w:r>
    </w:p>
    <w:p w14:paraId="0FC48DB5" w14:textId="77777777" w:rsidR="00EF1534" w:rsidRPr="003E1F3A" w:rsidRDefault="00EF1534" w:rsidP="00EF1534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>Стратегия отвечает на вопрос: Что делать?</w:t>
      </w:r>
    </w:p>
    <w:p w14:paraId="027D01F8" w14:textId="77777777" w:rsidR="00EF1534" w:rsidRPr="003E1F3A" w:rsidRDefault="00EF1534" w:rsidP="00EF1534">
      <w:pPr>
        <w:pStyle w:val="PixelPlus"/>
        <w:numPr>
          <w:ilvl w:val="0"/>
          <w:numId w:val="18"/>
        </w:numPr>
        <w:rPr>
          <w:rFonts w:ascii="Times New Roman" w:hAnsi="Times New Roman"/>
        </w:rPr>
      </w:pPr>
      <w:r w:rsidRPr="003E1F3A">
        <w:rPr>
          <w:rFonts w:ascii="Times New Roman" w:hAnsi="Times New Roman"/>
          <w:b/>
        </w:rPr>
        <w:t>План работ</w:t>
      </w:r>
      <w:r w:rsidRPr="003E1F3A">
        <w:rPr>
          <w:rFonts w:ascii="Times New Roman" w:hAnsi="Times New Roman"/>
        </w:rPr>
        <w:t xml:space="preserve"> </w:t>
      </w:r>
      <w:r w:rsidRPr="003E1F3A">
        <w:rPr>
          <w:rFonts w:ascii="Times New Roman" w:hAnsi="Times New Roman"/>
          <w:i/>
        </w:rPr>
        <w:t>(он же является тактическими действиями)</w:t>
      </w:r>
      <w:r w:rsidRPr="003E1F3A">
        <w:rPr>
          <w:rFonts w:ascii="Times New Roman" w:hAnsi="Times New Roman"/>
        </w:rPr>
        <w:t xml:space="preserve"> — это совокупность решений/действий, отражающих наилучший вариант реализации стратегических целей в конкретных условиях, в конкретном моменте развития проекта.</w:t>
      </w:r>
    </w:p>
    <w:p w14:paraId="10C136D4" w14:textId="77777777" w:rsidR="00EF1534" w:rsidRPr="003E1F3A" w:rsidRDefault="00EF1534" w:rsidP="00EF1534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План работ (тактические действия) отвечает на вопрос: Как это сделать?</w:t>
      </w:r>
    </w:p>
    <w:p w14:paraId="5F610B2E" w14:textId="77777777" w:rsidR="006717FF" w:rsidRPr="003E1F3A" w:rsidRDefault="006717FF">
      <w:pPr>
        <w:rPr>
          <w:rFonts w:ascii="Times New Roman" w:hAnsi="Times New Roman" w:cs="Times New Roman"/>
          <w:sz w:val="28"/>
          <w:szCs w:val="28"/>
        </w:rPr>
      </w:pPr>
      <w:r w:rsidRPr="003E1F3A">
        <w:rPr>
          <w:rFonts w:ascii="Times New Roman" w:hAnsi="Times New Roman" w:cs="Times New Roman"/>
        </w:rPr>
        <w:br w:type="page"/>
      </w:r>
    </w:p>
    <w:p w14:paraId="28F6BBFA" w14:textId="77777777" w:rsidR="006717FF" w:rsidRPr="003E1F3A" w:rsidRDefault="00C503B0" w:rsidP="00C503B0">
      <w:pPr>
        <w:pStyle w:val="1"/>
        <w:rPr>
          <w:rFonts w:ascii="Times New Roman" w:hAnsi="Times New Roman" w:cs="Times New Roman"/>
        </w:rPr>
      </w:pPr>
      <w:bookmarkStart w:id="1" w:name="_Toc37948764"/>
      <w:r w:rsidRPr="003E1F3A">
        <w:rPr>
          <w:rFonts w:ascii="Times New Roman" w:hAnsi="Times New Roman" w:cs="Times New Roman"/>
        </w:rPr>
        <w:lastRenderedPageBreak/>
        <w:t>Определение целей</w:t>
      </w:r>
      <w:bookmarkEnd w:id="1"/>
    </w:p>
    <w:p w14:paraId="1C963E9D" w14:textId="77777777" w:rsidR="00C503B0" w:rsidRPr="003E1F3A" w:rsidRDefault="00C106DE" w:rsidP="00EF1534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При формировании стратегии необходимо</w:t>
      </w:r>
      <w:r w:rsidR="00C503B0" w:rsidRPr="003E1F3A">
        <w:rPr>
          <w:rFonts w:ascii="Times New Roman" w:hAnsi="Times New Roman"/>
        </w:rPr>
        <w:t>:</w:t>
      </w:r>
    </w:p>
    <w:p w14:paraId="4AECC9E0" w14:textId="77777777" w:rsidR="00C503B0" w:rsidRPr="003E1F3A" w:rsidRDefault="00886FCB" w:rsidP="00886FCB">
      <w:pPr>
        <w:pStyle w:val="PixelPlus"/>
        <w:numPr>
          <w:ilvl w:val="0"/>
          <w:numId w:val="19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Определить цели, которые необходимо достичь по проекту.</w:t>
      </w:r>
    </w:p>
    <w:p w14:paraId="79098318" w14:textId="77777777" w:rsidR="00886FCB" w:rsidRPr="003E1F3A" w:rsidRDefault="00886FCB" w:rsidP="00886FCB">
      <w:pPr>
        <w:pStyle w:val="PixelPlus"/>
        <w:numPr>
          <w:ilvl w:val="0"/>
          <w:numId w:val="19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 xml:space="preserve">Определить и выставить плановые </w:t>
      </w:r>
      <w:r w:rsidRPr="003E1F3A">
        <w:rPr>
          <w:rFonts w:ascii="Times New Roman" w:hAnsi="Times New Roman"/>
          <w:i/>
          <w:lang w:val="en-US"/>
        </w:rPr>
        <w:t>KPI</w:t>
      </w:r>
      <w:r w:rsidRPr="003E1F3A">
        <w:rPr>
          <w:rFonts w:ascii="Times New Roman" w:hAnsi="Times New Roman"/>
          <w:i/>
        </w:rPr>
        <w:t xml:space="preserve">, которых нужно достичь по проекту. </w:t>
      </w:r>
    </w:p>
    <w:p w14:paraId="7CF71F0F" w14:textId="77777777" w:rsidR="008C7F1D" w:rsidRPr="003E1F3A" w:rsidRDefault="00C65FC3" w:rsidP="008C7F1D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На основании выставленных </w:t>
      </w:r>
      <w:r w:rsidRPr="003E1F3A">
        <w:rPr>
          <w:rFonts w:ascii="Times New Roman" w:hAnsi="Times New Roman"/>
          <w:lang w:val="en-US"/>
        </w:rPr>
        <w:t>KPI</w:t>
      </w:r>
      <w:r w:rsidRPr="003E1F3A">
        <w:rPr>
          <w:rFonts w:ascii="Times New Roman" w:hAnsi="Times New Roman"/>
        </w:rPr>
        <w:t xml:space="preserve"> после завершения работ по стратегии будет оцениваться результат.</w:t>
      </w:r>
    </w:p>
    <w:p w14:paraId="2F6F7FA8" w14:textId="77777777" w:rsidR="006849FF" w:rsidRPr="003E1F3A" w:rsidRDefault="006849FF" w:rsidP="00662704">
      <w:pPr>
        <w:pStyle w:val="PixelPlus"/>
        <w:ind w:firstLine="851"/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Если цели, которые необходимо достичь </w:t>
      </w:r>
      <w:r w:rsidRPr="003E1F3A">
        <w:rPr>
          <w:rFonts w:ascii="Times New Roman" w:hAnsi="Times New Roman"/>
          <w:lang w:val="en-US"/>
        </w:rPr>
        <w:t>SEO</w:t>
      </w:r>
      <w:r w:rsidRPr="003E1F3A">
        <w:rPr>
          <w:rFonts w:ascii="Times New Roman" w:hAnsi="Times New Roman"/>
        </w:rPr>
        <w:t>-команде по проекту совпадают с общими целями бизнеса клиента</w:t>
      </w:r>
      <w:r w:rsidR="000272D9" w:rsidRPr="003E1F3A">
        <w:rPr>
          <w:rFonts w:ascii="Times New Roman" w:hAnsi="Times New Roman"/>
        </w:rPr>
        <w:t xml:space="preserve"> и известны в начале работы с проектом</w:t>
      </w:r>
      <w:r w:rsidRPr="003E1F3A">
        <w:rPr>
          <w:rFonts w:ascii="Times New Roman" w:hAnsi="Times New Roman"/>
        </w:rPr>
        <w:t xml:space="preserve">, то </w:t>
      </w:r>
      <w:r w:rsidRPr="003E1F3A">
        <w:rPr>
          <w:rFonts w:ascii="Times New Roman" w:hAnsi="Times New Roman"/>
          <w:lang w:val="en-US"/>
        </w:rPr>
        <w:t>KPI</w:t>
      </w:r>
      <w:r w:rsidRPr="003E1F3A">
        <w:rPr>
          <w:rFonts w:ascii="Times New Roman" w:hAnsi="Times New Roman"/>
        </w:rPr>
        <w:t xml:space="preserve"> определяются уже </w:t>
      </w:r>
      <w:r w:rsidR="00FE3B29" w:rsidRPr="003E1F3A">
        <w:rPr>
          <w:rFonts w:ascii="Times New Roman" w:hAnsi="Times New Roman"/>
        </w:rPr>
        <w:t xml:space="preserve">самой </w:t>
      </w:r>
      <w:r w:rsidR="00FE3B29" w:rsidRPr="003E1F3A">
        <w:rPr>
          <w:rFonts w:ascii="Times New Roman" w:hAnsi="Times New Roman"/>
          <w:lang w:val="en-US"/>
        </w:rPr>
        <w:t>SEO</w:t>
      </w:r>
      <w:r w:rsidR="00FE3B29" w:rsidRPr="003E1F3A">
        <w:rPr>
          <w:rFonts w:ascii="Times New Roman" w:hAnsi="Times New Roman"/>
        </w:rPr>
        <w:t xml:space="preserve">-командой, исходя из текущих проблем проекта и целей бизнеса. </w:t>
      </w:r>
      <w:r w:rsidR="00662704" w:rsidRPr="003E1F3A">
        <w:rPr>
          <w:rFonts w:ascii="Times New Roman" w:hAnsi="Times New Roman"/>
          <w:lang w:val="en-US"/>
        </w:rPr>
        <w:t>KPI</w:t>
      </w:r>
      <w:r w:rsidR="00662704" w:rsidRPr="003E1F3A">
        <w:rPr>
          <w:rFonts w:ascii="Times New Roman" w:hAnsi="Times New Roman"/>
        </w:rPr>
        <w:t xml:space="preserve"> формируются после проведение полного списка аудитов и аналитики сайта.</w:t>
      </w:r>
    </w:p>
    <w:p w14:paraId="63811796" w14:textId="77777777" w:rsidR="008C7F1D" w:rsidRPr="003E1F3A" w:rsidRDefault="001A27B4" w:rsidP="008C7F1D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Примеры представлены </w:t>
      </w:r>
      <w:r w:rsidR="001D24C8" w:rsidRPr="003E1F3A">
        <w:rPr>
          <w:rFonts w:ascii="Times New Roman" w:hAnsi="Times New Roman"/>
        </w:rPr>
        <w:t>ниже.</w:t>
      </w:r>
    </w:p>
    <w:p w14:paraId="6A72C13D" w14:textId="2C76057A" w:rsidR="001D24C8" w:rsidRPr="003E1F3A" w:rsidRDefault="001D24C8" w:rsidP="001D24C8">
      <w:pPr>
        <w:pStyle w:val="PixelPlus"/>
        <w:ind w:firstLine="851"/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Целью сотрудничества компании «Рога и копыта»</w:t>
      </w:r>
      <w:r w:rsidR="009C0F33" w:rsidRPr="009C0F33">
        <w:rPr>
          <w:rFonts w:ascii="Times New Roman" w:hAnsi="Times New Roman"/>
          <w:i/>
        </w:rPr>
        <w:t xml:space="preserve"> </w:t>
      </w:r>
      <w:r w:rsidR="009C0F33">
        <w:rPr>
          <w:rFonts w:ascii="Times New Roman" w:hAnsi="Times New Roman"/>
          <w:i/>
        </w:rPr>
        <w:t>с нашей командой</w:t>
      </w:r>
      <w:r w:rsidRPr="003E1F3A">
        <w:rPr>
          <w:rFonts w:ascii="Times New Roman" w:hAnsi="Times New Roman"/>
          <w:i/>
        </w:rPr>
        <w:t xml:space="preserve"> является увеличение органического трафика</w:t>
      </w:r>
      <w:r w:rsidR="000D29F7" w:rsidRPr="003E1F3A">
        <w:rPr>
          <w:rFonts w:ascii="Times New Roman" w:hAnsi="Times New Roman"/>
          <w:i/>
        </w:rPr>
        <w:t xml:space="preserve"> в месяц</w:t>
      </w:r>
      <w:r w:rsidR="00FE505B" w:rsidRPr="003E1F3A">
        <w:rPr>
          <w:rFonts w:ascii="Times New Roman" w:hAnsi="Times New Roman"/>
          <w:i/>
        </w:rPr>
        <w:t xml:space="preserve"> в</w:t>
      </w:r>
      <w:r w:rsidRPr="003E1F3A">
        <w:rPr>
          <w:rFonts w:ascii="Times New Roman" w:hAnsi="Times New Roman"/>
          <w:i/>
        </w:rPr>
        <w:t xml:space="preserve"> 2 раза</w:t>
      </w:r>
      <w:r w:rsidR="00FE505B" w:rsidRPr="003E1F3A">
        <w:rPr>
          <w:rFonts w:ascii="Times New Roman" w:hAnsi="Times New Roman"/>
          <w:i/>
        </w:rPr>
        <w:t xml:space="preserve"> от текущего значения — </w:t>
      </w:r>
      <w:r w:rsidR="000D29F7" w:rsidRPr="003E1F3A">
        <w:rPr>
          <w:rFonts w:ascii="Times New Roman" w:hAnsi="Times New Roman"/>
          <w:i/>
        </w:rPr>
        <w:t xml:space="preserve">103 000 визитов в месяц. Значит через </w:t>
      </w:r>
      <w:r w:rsidR="00A62BBE" w:rsidRPr="003E1F3A">
        <w:rPr>
          <w:rFonts w:ascii="Times New Roman" w:hAnsi="Times New Roman"/>
          <w:i/>
        </w:rPr>
        <w:t>6 месяцев</w:t>
      </w:r>
      <w:r w:rsidR="000D29F7" w:rsidRPr="003E1F3A">
        <w:rPr>
          <w:rFonts w:ascii="Times New Roman" w:hAnsi="Times New Roman"/>
          <w:i/>
        </w:rPr>
        <w:t xml:space="preserve"> работ по проекту</w:t>
      </w:r>
      <w:r w:rsidR="00A62BBE" w:rsidRPr="003E1F3A">
        <w:rPr>
          <w:rFonts w:ascii="Times New Roman" w:hAnsi="Times New Roman"/>
          <w:i/>
        </w:rPr>
        <w:t>,</w:t>
      </w:r>
      <w:r w:rsidR="000D29F7" w:rsidRPr="003E1F3A">
        <w:rPr>
          <w:rFonts w:ascii="Times New Roman" w:hAnsi="Times New Roman"/>
          <w:i/>
        </w:rPr>
        <w:t xml:space="preserve"> </w:t>
      </w:r>
      <w:r w:rsidR="00A62BBE" w:rsidRPr="003E1F3A">
        <w:rPr>
          <w:rFonts w:ascii="Times New Roman" w:hAnsi="Times New Roman"/>
          <w:i/>
        </w:rPr>
        <w:t>на сайт из органики должно быть 206 000 визитов.</w:t>
      </w:r>
    </w:p>
    <w:p w14:paraId="4F6C22A4" w14:textId="77777777" w:rsidR="00FE505B" w:rsidRPr="003E1F3A" w:rsidRDefault="00FE505B" w:rsidP="00FE505B">
      <w:pPr>
        <w:pStyle w:val="PixelPlus"/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 xml:space="preserve">Цели, которые необходимо достичь </w:t>
      </w:r>
      <w:r w:rsidRPr="003E1F3A">
        <w:rPr>
          <w:rFonts w:ascii="Times New Roman" w:hAnsi="Times New Roman"/>
          <w:i/>
          <w:lang w:val="en-US"/>
        </w:rPr>
        <w:t>SEO</w:t>
      </w:r>
      <w:r w:rsidRPr="003E1F3A">
        <w:rPr>
          <w:rFonts w:ascii="Times New Roman" w:hAnsi="Times New Roman"/>
          <w:i/>
        </w:rPr>
        <w:t>-команде по проекту:</w:t>
      </w:r>
    </w:p>
    <w:p w14:paraId="0279D37C" w14:textId="77777777" w:rsidR="00FE505B" w:rsidRPr="003E1F3A" w:rsidRDefault="004F7BA8" w:rsidP="00FE505B">
      <w:pPr>
        <w:pStyle w:val="PixelPlus"/>
        <w:numPr>
          <w:ilvl w:val="0"/>
          <w:numId w:val="1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 xml:space="preserve">достижение показателя 206 000 визитов в месяц из органического поиска через 6 месяцев. </w:t>
      </w:r>
    </w:p>
    <w:p w14:paraId="16B2F0B9" w14:textId="77777777" w:rsidR="004F7BA8" w:rsidRPr="003E1F3A" w:rsidRDefault="004F7BA8" w:rsidP="004F7BA8">
      <w:pPr>
        <w:pStyle w:val="PixelPlus"/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 xml:space="preserve">Плановые </w:t>
      </w:r>
      <w:r w:rsidRPr="003E1F3A">
        <w:rPr>
          <w:rFonts w:ascii="Times New Roman" w:hAnsi="Times New Roman"/>
          <w:i/>
          <w:lang w:val="en-US"/>
        </w:rPr>
        <w:t>KPI</w:t>
      </w:r>
      <w:r w:rsidRPr="003E1F3A">
        <w:rPr>
          <w:rFonts w:ascii="Times New Roman" w:hAnsi="Times New Roman"/>
          <w:i/>
        </w:rPr>
        <w:t xml:space="preserve">, которые необходимо достичь </w:t>
      </w:r>
      <w:r w:rsidRPr="003E1F3A">
        <w:rPr>
          <w:rFonts w:ascii="Times New Roman" w:hAnsi="Times New Roman"/>
          <w:i/>
          <w:lang w:val="en-US"/>
        </w:rPr>
        <w:t>SEO</w:t>
      </w:r>
      <w:r w:rsidRPr="003E1F3A">
        <w:rPr>
          <w:rFonts w:ascii="Times New Roman" w:hAnsi="Times New Roman"/>
          <w:i/>
        </w:rPr>
        <w:t>-команде по проекту в ближайшие 3 месяца:</w:t>
      </w:r>
    </w:p>
    <w:p w14:paraId="69C9B748" w14:textId="77777777" w:rsidR="004F7BA8" w:rsidRPr="003E1F3A" w:rsidRDefault="00CB576B" w:rsidP="004F7BA8">
      <w:pPr>
        <w:pStyle w:val="PixelPlus"/>
        <w:numPr>
          <w:ilvl w:val="0"/>
          <w:numId w:val="1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устранить</w:t>
      </w:r>
      <w:r w:rsidR="000D6038" w:rsidRPr="003E1F3A">
        <w:rPr>
          <w:rFonts w:ascii="Times New Roman" w:hAnsi="Times New Roman"/>
          <w:i/>
        </w:rPr>
        <w:t xml:space="preserve"> не менее</w:t>
      </w:r>
      <w:r w:rsidRPr="003E1F3A">
        <w:rPr>
          <w:rFonts w:ascii="Times New Roman" w:hAnsi="Times New Roman"/>
          <w:i/>
        </w:rPr>
        <w:t xml:space="preserve"> </w:t>
      </w:r>
      <w:r w:rsidR="000D6038" w:rsidRPr="003E1F3A">
        <w:rPr>
          <w:rFonts w:ascii="Times New Roman" w:hAnsi="Times New Roman"/>
          <w:i/>
        </w:rPr>
        <w:t>9</w:t>
      </w:r>
      <w:r w:rsidRPr="003E1F3A">
        <w:rPr>
          <w:rFonts w:ascii="Times New Roman" w:hAnsi="Times New Roman"/>
          <w:i/>
        </w:rPr>
        <w:t xml:space="preserve">0% критических ошибок, выявленных в ходе </w:t>
      </w:r>
      <w:r w:rsidR="002A5223" w:rsidRPr="003E1F3A">
        <w:rPr>
          <w:rFonts w:ascii="Times New Roman" w:hAnsi="Times New Roman"/>
          <w:i/>
        </w:rPr>
        <w:t xml:space="preserve">технического и коммерческого </w:t>
      </w:r>
      <w:r w:rsidR="00542DBC" w:rsidRPr="003E1F3A">
        <w:rPr>
          <w:rFonts w:ascii="Times New Roman" w:hAnsi="Times New Roman"/>
          <w:i/>
        </w:rPr>
        <w:t>аудитов сайта;</w:t>
      </w:r>
    </w:p>
    <w:p w14:paraId="7A894056" w14:textId="77777777" w:rsidR="00542DBC" w:rsidRPr="003E1F3A" w:rsidRDefault="00542DBC" w:rsidP="004F7BA8">
      <w:pPr>
        <w:pStyle w:val="PixelPlus"/>
        <w:numPr>
          <w:ilvl w:val="0"/>
          <w:numId w:val="1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 xml:space="preserve">создать </w:t>
      </w:r>
      <w:r w:rsidR="000D6038" w:rsidRPr="003E1F3A">
        <w:rPr>
          <w:rFonts w:ascii="Times New Roman" w:hAnsi="Times New Roman"/>
          <w:i/>
        </w:rPr>
        <w:t xml:space="preserve">не менее 90% </w:t>
      </w:r>
      <w:r w:rsidR="0085462A" w:rsidRPr="003E1F3A">
        <w:rPr>
          <w:rFonts w:ascii="Times New Roman" w:hAnsi="Times New Roman"/>
          <w:i/>
        </w:rPr>
        <w:t xml:space="preserve">новых </w:t>
      </w:r>
      <w:r w:rsidR="000D6038" w:rsidRPr="003E1F3A">
        <w:rPr>
          <w:rFonts w:ascii="Times New Roman" w:hAnsi="Times New Roman"/>
          <w:i/>
        </w:rPr>
        <w:t xml:space="preserve">страниц, </w:t>
      </w:r>
      <w:r w:rsidR="0085462A" w:rsidRPr="003E1F3A">
        <w:rPr>
          <w:rFonts w:ascii="Times New Roman" w:hAnsi="Times New Roman"/>
          <w:i/>
        </w:rPr>
        <w:t>выявленных в ходе формирования</w:t>
      </w:r>
      <w:r w:rsidR="00257008" w:rsidRPr="003E1F3A">
        <w:rPr>
          <w:rFonts w:ascii="Times New Roman" w:hAnsi="Times New Roman"/>
          <w:i/>
        </w:rPr>
        <w:t xml:space="preserve"> файла распределения;</w:t>
      </w:r>
    </w:p>
    <w:p w14:paraId="7E7614C1" w14:textId="77777777" w:rsidR="00257008" w:rsidRPr="003E1F3A" w:rsidRDefault="00257008" w:rsidP="004F7BA8">
      <w:pPr>
        <w:pStyle w:val="PixelPlus"/>
        <w:numPr>
          <w:ilvl w:val="0"/>
          <w:numId w:val="1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 xml:space="preserve">внедрить не менее 70% </w:t>
      </w:r>
      <w:r w:rsidR="002A5223" w:rsidRPr="003E1F3A">
        <w:rPr>
          <w:rFonts w:ascii="Times New Roman" w:hAnsi="Times New Roman"/>
          <w:i/>
        </w:rPr>
        <w:t>рекомендаций, которые позволят улучшить юзабилити сайта;</w:t>
      </w:r>
    </w:p>
    <w:p w14:paraId="13073783" w14:textId="77777777" w:rsidR="002A5223" w:rsidRPr="003E1F3A" w:rsidRDefault="002A5223" w:rsidP="004F7BA8">
      <w:pPr>
        <w:pStyle w:val="PixelPlus"/>
        <w:numPr>
          <w:ilvl w:val="0"/>
          <w:numId w:val="1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lastRenderedPageBreak/>
        <w:t xml:space="preserve">устранить проблему </w:t>
      </w:r>
      <w:r w:rsidR="00DC778D" w:rsidRPr="003E1F3A">
        <w:rPr>
          <w:rFonts w:ascii="Times New Roman" w:hAnsi="Times New Roman"/>
          <w:i/>
        </w:rPr>
        <w:t xml:space="preserve">плохой </w:t>
      </w:r>
      <w:r w:rsidRPr="003E1F3A">
        <w:rPr>
          <w:rFonts w:ascii="Times New Roman" w:hAnsi="Times New Roman"/>
          <w:i/>
        </w:rPr>
        <w:t xml:space="preserve">индексации страниц </w:t>
      </w:r>
      <w:r w:rsidR="00DC778D" w:rsidRPr="003E1F3A">
        <w:rPr>
          <w:rFonts w:ascii="Times New Roman" w:hAnsi="Times New Roman"/>
          <w:i/>
        </w:rPr>
        <w:t xml:space="preserve">«Умного фильтра» в ПС </w:t>
      </w:r>
      <w:r w:rsidR="00DC778D" w:rsidRPr="003E1F3A">
        <w:rPr>
          <w:rFonts w:ascii="Times New Roman" w:hAnsi="Times New Roman"/>
          <w:i/>
          <w:lang w:val="en-US"/>
        </w:rPr>
        <w:t>Google</w:t>
      </w:r>
      <w:r w:rsidR="00DC778D" w:rsidRPr="003E1F3A">
        <w:rPr>
          <w:rFonts w:ascii="Times New Roman" w:hAnsi="Times New Roman"/>
          <w:i/>
        </w:rPr>
        <w:t>;</w:t>
      </w:r>
    </w:p>
    <w:p w14:paraId="16E958C3" w14:textId="77777777" w:rsidR="00DC778D" w:rsidRPr="003E1F3A" w:rsidRDefault="00E82934" w:rsidP="004F7BA8">
      <w:pPr>
        <w:pStyle w:val="PixelPlus"/>
        <w:numPr>
          <w:ilvl w:val="0"/>
          <w:numId w:val="1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увеличить размер</w:t>
      </w:r>
      <w:r w:rsidR="00302222" w:rsidRPr="003E1F3A">
        <w:rPr>
          <w:rFonts w:ascii="Times New Roman" w:hAnsi="Times New Roman"/>
          <w:i/>
        </w:rPr>
        <w:t xml:space="preserve"> сайта (страниц в индексе ПС</w:t>
      </w:r>
      <w:proofErr w:type="gramStart"/>
      <w:r w:rsidR="00302222" w:rsidRPr="003E1F3A">
        <w:rPr>
          <w:rFonts w:ascii="Times New Roman" w:hAnsi="Times New Roman"/>
          <w:i/>
        </w:rPr>
        <w:t>) &gt;</w:t>
      </w:r>
      <w:proofErr w:type="gramEnd"/>
      <w:r w:rsidRPr="003E1F3A">
        <w:rPr>
          <w:rFonts w:ascii="Times New Roman" w:hAnsi="Times New Roman"/>
          <w:i/>
        </w:rPr>
        <w:t xml:space="preserve"> 300</w:t>
      </w:r>
      <w:r w:rsidR="00302222" w:rsidRPr="003E1F3A">
        <w:rPr>
          <w:rFonts w:ascii="Times New Roman" w:hAnsi="Times New Roman"/>
          <w:i/>
        </w:rPr>
        <w:t> </w:t>
      </w:r>
      <w:r w:rsidRPr="003E1F3A">
        <w:rPr>
          <w:rFonts w:ascii="Times New Roman" w:hAnsi="Times New Roman"/>
          <w:i/>
        </w:rPr>
        <w:t>000</w:t>
      </w:r>
      <w:r w:rsidR="00302222" w:rsidRPr="003E1F3A">
        <w:rPr>
          <w:rFonts w:ascii="Times New Roman" w:hAnsi="Times New Roman"/>
          <w:i/>
        </w:rPr>
        <w:t xml:space="preserve"> страниц;</w:t>
      </w:r>
    </w:p>
    <w:p w14:paraId="10FEDED9" w14:textId="77777777" w:rsidR="00302222" w:rsidRPr="003E1F3A" w:rsidRDefault="00302222" w:rsidP="004F7BA8">
      <w:pPr>
        <w:pStyle w:val="PixelPlus"/>
        <w:numPr>
          <w:ilvl w:val="0"/>
          <w:numId w:val="18"/>
        </w:numPr>
        <w:rPr>
          <w:rFonts w:ascii="Times New Roman" w:hAnsi="Times New Roman"/>
        </w:rPr>
      </w:pPr>
      <w:r w:rsidRPr="003E1F3A">
        <w:rPr>
          <w:rFonts w:ascii="Times New Roman" w:hAnsi="Times New Roman"/>
          <w:i/>
        </w:rPr>
        <w:t xml:space="preserve">увеличить средний показатель </w:t>
      </w:r>
      <w:r w:rsidRPr="003E1F3A">
        <w:rPr>
          <w:rFonts w:ascii="Times New Roman" w:hAnsi="Times New Roman"/>
          <w:i/>
          <w:lang w:val="en-US"/>
        </w:rPr>
        <w:t>CTR</w:t>
      </w:r>
      <w:r w:rsidRPr="003E1F3A">
        <w:rPr>
          <w:rFonts w:ascii="Times New Roman" w:hAnsi="Times New Roman"/>
          <w:i/>
        </w:rPr>
        <w:t xml:space="preserve"> на выдаче на 2,5%.</w:t>
      </w:r>
      <w:r w:rsidRPr="003E1F3A">
        <w:rPr>
          <w:rFonts w:ascii="Times New Roman" w:hAnsi="Times New Roman"/>
        </w:rPr>
        <w:t xml:space="preserve"> </w:t>
      </w:r>
    </w:p>
    <w:p w14:paraId="1CB7F28A" w14:textId="77777777" w:rsidR="00C965A6" w:rsidRPr="003E1F3A" w:rsidRDefault="00C965A6">
      <w:pPr>
        <w:rPr>
          <w:rFonts w:ascii="Times New Roman" w:hAnsi="Times New Roman" w:cs="Times New Roman"/>
          <w:sz w:val="28"/>
          <w:szCs w:val="28"/>
        </w:rPr>
      </w:pPr>
      <w:r w:rsidRPr="003E1F3A">
        <w:rPr>
          <w:rFonts w:ascii="Times New Roman" w:hAnsi="Times New Roman" w:cs="Times New Roman"/>
        </w:rPr>
        <w:br w:type="page"/>
      </w:r>
    </w:p>
    <w:p w14:paraId="57E06B74" w14:textId="77777777" w:rsidR="00241A11" w:rsidRPr="003E1F3A" w:rsidRDefault="00241A11" w:rsidP="00241A11">
      <w:pPr>
        <w:pStyle w:val="1"/>
        <w:rPr>
          <w:rFonts w:ascii="Times New Roman" w:hAnsi="Times New Roman" w:cs="Times New Roman"/>
        </w:rPr>
      </w:pPr>
      <w:bookmarkStart w:id="2" w:name="_Toc37948765"/>
      <w:r w:rsidRPr="003E1F3A">
        <w:rPr>
          <w:rFonts w:ascii="Times New Roman" w:hAnsi="Times New Roman" w:cs="Times New Roman"/>
        </w:rPr>
        <w:lastRenderedPageBreak/>
        <w:t>Анализ истории проекта</w:t>
      </w:r>
      <w:bookmarkEnd w:id="2"/>
    </w:p>
    <w:p w14:paraId="57871A61" w14:textId="77777777" w:rsidR="00241A11" w:rsidRPr="003E1F3A" w:rsidRDefault="00241A11" w:rsidP="00241A11">
      <w:pPr>
        <w:pStyle w:val="PixelPlus"/>
        <w:ind w:firstLine="720"/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Это очень важный этап, который, к сожалению, нами чаще всего игнорируется. Если проект совершенно новый, то в первые недели работы необходимо запросить встречу с клиентом и/или запросить информацию о том, какие работы проводились им самим или подрядчиком за последние </w:t>
      </w:r>
      <w:r w:rsidR="00D73D82" w:rsidRPr="003E1F3A">
        <w:rPr>
          <w:rFonts w:ascii="Times New Roman" w:hAnsi="Times New Roman"/>
        </w:rPr>
        <w:t>1-2 года</w:t>
      </w:r>
      <w:r w:rsidRPr="003E1F3A">
        <w:rPr>
          <w:rFonts w:ascii="Times New Roman" w:hAnsi="Times New Roman"/>
        </w:rPr>
        <w:t>. Перед встречей обязательно нужно изучить панели Вебмастеров и посмотреть</w:t>
      </w:r>
      <w:r w:rsidR="00D73D82" w:rsidRPr="003E1F3A">
        <w:rPr>
          <w:rFonts w:ascii="Times New Roman" w:hAnsi="Times New Roman"/>
        </w:rPr>
        <w:t xml:space="preserve"> общую</w:t>
      </w:r>
      <w:r w:rsidRPr="003E1F3A">
        <w:rPr>
          <w:rFonts w:ascii="Times New Roman" w:hAnsi="Times New Roman"/>
        </w:rPr>
        <w:t xml:space="preserve"> динамику трафика.</w:t>
      </w:r>
    </w:p>
    <w:p w14:paraId="750BE1E3" w14:textId="77777777" w:rsidR="00D73D82" w:rsidRPr="003E1F3A" w:rsidRDefault="00F2310C" w:rsidP="00F2310C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При обработке предоставленной информации от клиента необходимо:</w:t>
      </w:r>
    </w:p>
    <w:p w14:paraId="63E5BBD2" w14:textId="77777777" w:rsidR="00F2310C" w:rsidRPr="003E1F3A" w:rsidRDefault="00F2310C" w:rsidP="00F2310C">
      <w:pPr>
        <w:pStyle w:val="PixelPlus"/>
        <w:numPr>
          <w:ilvl w:val="0"/>
          <w:numId w:val="3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стратегические направления, которые прорабатывал сам клиент или предыдущий подрядчик;</w:t>
      </w:r>
    </w:p>
    <w:p w14:paraId="7F6358F4" w14:textId="77777777" w:rsidR="00F2310C" w:rsidRPr="003E1F3A" w:rsidRDefault="00DE083E" w:rsidP="00F2310C">
      <w:pPr>
        <w:pStyle w:val="PixelPlus"/>
        <w:numPr>
          <w:ilvl w:val="0"/>
          <w:numId w:val="3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понять насколько тщательно ранее прорабатывался сайт;</w:t>
      </w:r>
    </w:p>
    <w:p w14:paraId="21587789" w14:textId="77777777" w:rsidR="00241A11" w:rsidRPr="003E1F3A" w:rsidRDefault="005C76E3" w:rsidP="00241A11">
      <w:pPr>
        <w:pStyle w:val="PixelPlus"/>
        <w:numPr>
          <w:ilvl w:val="0"/>
          <w:numId w:val="3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полный список решений, который ранее применялся для достижения той или иной цели;</w:t>
      </w:r>
    </w:p>
    <w:p w14:paraId="59EE9603" w14:textId="77777777" w:rsidR="0030552E" w:rsidRPr="003E1F3A" w:rsidRDefault="005C76E3" w:rsidP="0030552E">
      <w:pPr>
        <w:pStyle w:val="PixelPlus"/>
        <w:numPr>
          <w:ilvl w:val="0"/>
          <w:numId w:val="3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по каждому из решений нужно понять, совпадает ли идея с реализацией и насколько </w:t>
      </w:r>
      <w:r w:rsidR="002D7158" w:rsidRPr="003E1F3A">
        <w:rPr>
          <w:rFonts w:ascii="Times New Roman" w:hAnsi="Times New Roman"/>
        </w:rPr>
        <w:t>корректно внедрено то или иное решение;</w:t>
      </w:r>
    </w:p>
    <w:p w14:paraId="30FDE9BA" w14:textId="77777777" w:rsidR="00D7325A" w:rsidRPr="003E1F3A" w:rsidRDefault="002D7158" w:rsidP="00022AC8">
      <w:pPr>
        <w:pStyle w:val="PixelPlus"/>
        <w:numPr>
          <w:ilvl w:val="0"/>
          <w:numId w:val="3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получить </w:t>
      </w:r>
      <w:r w:rsidR="0030552E" w:rsidRPr="003E1F3A">
        <w:rPr>
          <w:rFonts w:ascii="Times New Roman" w:hAnsi="Times New Roman"/>
        </w:rPr>
        <w:t>конкретные даты</w:t>
      </w:r>
      <w:r w:rsidR="00CD2AAB" w:rsidRPr="003E1F3A">
        <w:rPr>
          <w:rFonts w:ascii="Times New Roman" w:hAnsi="Times New Roman"/>
        </w:rPr>
        <w:t xml:space="preserve"> (достаточна точность до месяца)</w:t>
      </w:r>
      <w:r w:rsidR="0030552E" w:rsidRPr="003E1F3A">
        <w:rPr>
          <w:rFonts w:ascii="Times New Roman" w:hAnsi="Times New Roman"/>
        </w:rPr>
        <w:t xml:space="preserve"> внедрения наиболее значимых для SEO правок на сайте, далее эти даты наложить на график трафика/заказов</w:t>
      </w:r>
      <w:r w:rsidR="00CD2AAB" w:rsidRPr="003E1F3A">
        <w:rPr>
          <w:rFonts w:ascii="Times New Roman" w:hAnsi="Times New Roman"/>
        </w:rPr>
        <w:t>;</w:t>
      </w:r>
    </w:p>
    <w:p w14:paraId="17FC48FC" w14:textId="77777777" w:rsidR="00D7325A" w:rsidRPr="003E1F3A" w:rsidRDefault="00CD2AAB" w:rsidP="00022AC8">
      <w:pPr>
        <w:pStyle w:val="PixelPlus"/>
        <w:numPr>
          <w:ilvl w:val="0"/>
          <w:numId w:val="3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понять какие работы дали положительное или отрицательное воздействие на трафик/заказы по проекту. </w:t>
      </w:r>
      <w:r w:rsidR="00241A11" w:rsidRPr="003E1F3A">
        <w:rPr>
          <w:rFonts w:ascii="Times New Roman" w:hAnsi="Times New Roman"/>
        </w:rPr>
        <w:t xml:space="preserve">При этом важно понимать, что если предыдущий подрядчик/клиент что-то выполнял, а это не дало результат, то это не означает, что что-то в принципе не работает для SEO, чаще всего виной либо </w:t>
      </w:r>
      <w:r w:rsidR="00BB7A58" w:rsidRPr="003E1F3A">
        <w:rPr>
          <w:rFonts w:ascii="Times New Roman" w:hAnsi="Times New Roman"/>
        </w:rPr>
        <w:t>«</w:t>
      </w:r>
      <w:r w:rsidR="00241A11" w:rsidRPr="003E1F3A">
        <w:rPr>
          <w:rFonts w:ascii="Times New Roman" w:hAnsi="Times New Roman"/>
        </w:rPr>
        <w:t>кривая</w:t>
      </w:r>
      <w:r w:rsidR="00BB7A58" w:rsidRPr="003E1F3A">
        <w:rPr>
          <w:rFonts w:ascii="Times New Roman" w:hAnsi="Times New Roman"/>
        </w:rPr>
        <w:t>»</w:t>
      </w:r>
      <w:r w:rsidR="00241A11" w:rsidRPr="003E1F3A">
        <w:rPr>
          <w:rFonts w:ascii="Times New Roman" w:hAnsi="Times New Roman"/>
        </w:rPr>
        <w:t xml:space="preserve"> реализация, либо </w:t>
      </w:r>
      <w:r w:rsidR="00BB7A58" w:rsidRPr="003E1F3A">
        <w:rPr>
          <w:rFonts w:ascii="Times New Roman" w:hAnsi="Times New Roman"/>
        </w:rPr>
        <w:t>«</w:t>
      </w:r>
      <w:r w:rsidR="00241A11" w:rsidRPr="003E1F3A">
        <w:rPr>
          <w:rFonts w:ascii="Times New Roman" w:hAnsi="Times New Roman"/>
        </w:rPr>
        <w:t>не дожали</w:t>
      </w:r>
      <w:r w:rsidR="00BB7A58" w:rsidRPr="003E1F3A">
        <w:rPr>
          <w:rFonts w:ascii="Times New Roman" w:hAnsi="Times New Roman"/>
        </w:rPr>
        <w:t>»</w:t>
      </w:r>
      <w:r w:rsidR="00241A11" w:rsidRPr="003E1F3A">
        <w:rPr>
          <w:rFonts w:ascii="Times New Roman" w:hAnsi="Times New Roman"/>
        </w:rPr>
        <w:t>", либо неверно сделали выводы.</w:t>
      </w:r>
    </w:p>
    <w:p w14:paraId="448898CE" w14:textId="77777777" w:rsidR="004C7CD9" w:rsidRPr="003E1F3A" w:rsidRDefault="004C7CD9" w:rsidP="00D7325A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br w:type="page"/>
      </w:r>
    </w:p>
    <w:p w14:paraId="475AE596" w14:textId="77777777" w:rsidR="007626EC" w:rsidRPr="003E1F3A" w:rsidRDefault="00905B99" w:rsidP="00905B99">
      <w:pPr>
        <w:pStyle w:val="1"/>
        <w:rPr>
          <w:rFonts w:ascii="Times New Roman" w:hAnsi="Times New Roman" w:cs="Times New Roman"/>
        </w:rPr>
      </w:pPr>
      <w:bookmarkStart w:id="3" w:name="_Toc37948766"/>
      <w:r w:rsidRPr="003E1F3A">
        <w:rPr>
          <w:rFonts w:ascii="Times New Roman" w:hAnsi="Times New Roman" w:cs="Times New Roman"/>
        </w:rPr>
        <w:lastRenderedPageBreak/>
        <w:t>Анализ текущего состояния проекта</w:t>
      </w:r>
      <w:bookmarkEnd w:id="3"/>
    </w:p>
    <w:p w14:paraId="052681AA" w14:textId="77777777" w:rsidR="00F158D3" w:rsidRPr="003E1F3A" w:rsidRDefault="00F158D3" w:rsidP="00F158D3">
      <w:pPr>
        <w:pStyle w:val="PixelPlus"/>
        <w:ind w:firstLine="720"/>
        <w:rPr>
          <w:rFonts w:ascii="Times New Roman" w:hAnsi="Times New Roman"/>
        </w:rPr>
      </w:pPr>
      <w:r w:rsidRPr="003E1F3A">
        <w:rPr>
          <w:rFonts w:ascii="Times New Roman" w:hAnsi="Times New Roman"/>
        </w:rPr>
        <w:t>Что здесь ищем? Выявляем любые ошибки, которые являются критическими для достижения KPI: трафик или CPA. Важный момент, если по проекту KPI — это трафик, но при этом выявлена проблема, которая напрямую влияет на конверсию, то эта проблема также является критической. Нужно понимать, что клиент оплачивает наши услуги и существует в принципе от того дохода, который приносит ему сайт, если он [сайт] текущий трафик не может конвертировать, то у клиента будет низкий доход, что напрямую будет влиять на его платежеспособность. Не упираемся только в наш KPI, мыслим масштабно.</w:t>
      </w:r>
    </w:p>
    <w:p w14:paraId="314905E4" w14:textId="77777777" w:rsidR="00F158D3" w:rsidRPr="003E1F3A" w:rsidRDefault="00F158D3" w:rsidP="0004622E">
      <w:pPr>
        <w:pStyle w:val="PixelPlus"/>
        <w:ind w:firstLine="720"/>
        <w:rPr>
          <w:rFonts w:ascii="Times New Roman" w:hAnsi="Times New Roman"/>
        </w:rPr>
      </w:pPr>
      <w:r w:rsidRPr="003E1F3A">
        <w:rPr>
          <w:rFonts w:ascii="Times New Roman" w:hAnsi="Times New Roman"/>
        </w:rPr>
        <w:t>Также необходимо уделить особое время аналитике текущего трафика, есть ли его потери? Обязательно смотрим индексацию страниц, сохраненные копии, оцениваем реализацию шаблонов тегов и мета-тегов каждого раздела, подраздела, типа страниц. Определяем спрос в тематике по типу страницы: карточки товаров, каталог.</w:t>
      </w:r>
    </w:p>
    <w:p w14:paraId="5973B8F8" w14:textId="77777777" w:rsidR="00905B99" w:rsidRPr="003E1F3A" w:rsidRDefault="00905B99" w:rsidP="007626EC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Данный блок включает следующие работы:</w:t>
      </w:r>
    </w:p>
    <w:p w14:paraId="478BE453" w14:textId="77777777" w:rsidR="0005477C" w:rsidRPr="003E1F3A" w:rsidRDefault="00905B99" w:rsidP="0005477C">
      <w:pPr>
        <w:pStyle w:val="PixelPlus"/>
        <w:numPr>
          <w:ilvl w:val="0"/>
          <w:numId w:val="20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Технический аудит сайта</w:t>
      </w:r>
      <w:r w:rsidR="0005477C" w:rsidRPr="003E1F3A">
        <w:rPr>
          <w:rFonts w:ascii="Times New Roman" w:hAnsi="Times New Roman"/>
        </w:rPr>
        <w:t>.</w:t>
      </w:r>
    </w:p>
    <w:p w14:paraId="5CC32303" w14:textId="77777777" w:rsidR="0041301F" w:rsidRPr="003E1F3A" w:rsidRDefault="0041301F" w:rsidP="0005477C">
      <w:pPr>
        <w:pStyle w:val="PixelPlus"/>
        <w:numPr>
          <w:ilvl w:val="0"/>
          <w:numId w:val="20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Коммерческий аудит сайта.</w:t>
      </w:r>
    </w:p>
    <w:p w14:paraId="45230248" w14:textId="77777777" w:rsidR="0041301F" w:rsidRPr="003E1F3A" w:rsidRDefault="0041301F" w:rsidP="0005477C">
      <w:pPr>
        <w:pStyle w:val="PixelPlus"/>
        <w:numPr>
          <w:ilvl w:val="0"/>
          <w:numId w:val="20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Аудит адаптивной версии сайта.</w:t>
      </w:r>
    </w:p>
    <w:p w14:paraId="6B1B55FA" w14:textId="77777777" w:rsidR="0041301F" w:rsidRPr="003E1F3A" w:rsidRDefault="0041301F" w:rsidP="0005477C">
      <w:pPr>
        <w:pStyle w:val="PixelPlus"/>
        <w:numPr>
          <w:ilvl w:val="0"/>
          <w:numId w:val="20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Анализ панелей </w:t>
      </w:r>
      <w:r w:rsidRPr="003E1F3A">
        <w:rPr>
          <w:rFonts w:ascii="Times New Roman" w:hAnsi="Times New Roman"/>
          <w:lang w:val="en-US"/>
        </w:rPr>
        <w:t>Google</w:t>
      </w:r>
      <w:r w:rsidRPr="003E1F3A">
        <w:rPr>
          <w:rFonts w:ascii="Times New Roman" w:hAnsi="Times New Roman"/>
        </w:rPr>
        <w:t xml:space="preserve"> </w:t>
      </w:r>
      <w:r w:rsidRPr="003E1F3A">
        <w:rPr>
          <w:rFonts w:ascii="Times New Roman" w:hAnsi="Times New Roman"/>
          <w:lang w:val="en-US"/>
        </w:rPr>
        <w:t>Search</w:t>
      </w:r>
      <w:r w:rsidRPr="003E1F3A">
        <w:rPr>
          <w:rFonts w:ascii="Times New Roman" w:hAnsi="Times New Roman"/>
        </w:rPr>
        <w:t xml:space="preserve"> </w:t>
      </w:r>
      <w:r w:rsidRPr="003E1F3A">
        <w:rPr>
          <w:rFonts w:ascii="Times New Roman" w:hAnsi="Times New Roman"/>
          <w:lang w:val="en-US"/>
        </w:rPr>
        <w:t>Console</w:t>
      </w:r>
      <w:r w:rsidRPr="003E1F3A">
        <w:rPr>
          <w:rFonts w:ascii="Times New Roman" w:hAnsi="Times New Roman"/>
        </w:rPr>
        <w:t xml:space="preserve"> и Яндекс Вебмастер.</w:t>
      </w:r>
    </w:p>
    <w:p w14:paraId="12BE3F26" w14:textId="77777777" w:rsidR="0041301F" w:rsidRPr="003E1F3A" w:rsidRDefault="0041301F" w:rsidP="0041301F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На данном этапе необх</w:t>
      </w:r>
      <w:r w:rsidR="00D25C87" w:rsidRPr="003E1F3A">
        <w:rPr>
          <w:rFonts w:ascii="Times New Roman" w:hAnsi="Times New Roman"/>
        </w:rPr>
        <w:t>одимо</w:t>
      </w:r>
      <w:r w:rsidR="007D1990" w:rsidRPr="003E1F3A">
        <w:rPr>
          <w:rFonts w:ascii="Times New Roman" w:hAnsi="Times New Roman"/>
        </w:rPr>
        <w:t>:</w:t>
      </w:r>
    </w:p>
    <w:p w14:paraId="27895ADD" w14:textId="77777777" w:rsidR="000A223C" w:rsidRPr="003E1F3A" w:rsidRDefault="007D1990" w:rsidP="000A223C">
      <w:pPr>
        <w:pStyle w:val="PixelPlus"/>
        <w:numPr>
          <w:ilvl w:val="0"/>
          <w:numId w:val="2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зафиксировать и разобрать н</w:t>
      </w:r>
      <w:r w:rsidR="000A223C" w:rsidRPr="003E1F3A">
        <w:rPr>
          <w:rFonts w:ascii="Times New Roman" w:hAnsi="Times New Roman"/>
        </w:rPr>
        <w:t>аличие ошибок в безопасности сайта (</w:t>
      </w:r>
      <w:r w:rsidR="000A223C" w:rsidRPr="003E1F3A">
        <w:rPr>
          <w:rFonts w:ascii="Times New Roman" w:hAnsi="Times New Roman"/>
          <w:lang w:val="en-US"/>
        </w:rPr>
        <w:t>Google</w:t>
      </w:r>
      <w:r w:rsidR="000A223C" w:rsidRPr="003E1F3A">
        <w:rPr>
          <w:rFonts w:ascii="Times New Roman" w:hAnsi="Times New Roman"/>
        </w:rPr>
        <w:t xml:space="preserve"> </w:t>
      </w:r>
      <w:r w:rsidR="000A223C" w:rsidRPr="003E1F3A">
        <w:rPr>
          <w:rFonts w:ascii="Times New Roman" w:hAnsi="Times New Roman"/>
          <w:lang w:val="en-US"/>
        </w:rPr>
        <w:t>Search</w:t>
      </w:r>
      <w:r w:rsidR="000A223C" w:rsidRPr="003E1F3A">
        <w:rPr>
          <w:rFonts w:ascii="Times New Roman" w:hAnsi="Times New Roman"/>
        </w:rPr>
        <w:t xml:space="preserve"> </w:t>
      </w:r>
      <w:r w:rsidR="000A223C" w:rsidRPr="003E1F3A">
        <w:rPr>
          <w:rFonts w:ascii="Times New Roman" w:hAnsi="Times New Roman"/>
          <w:lang w:val="en-US"/>
        </w:rPr>
        <w:t>Console</w:t>
      </w:r>
      <w:r w:rsidR="000A223C" w:rsidRPr="003E1F3A">
        <w:rPr>
          <w:rFonts w:ascii="Times New Roman" w:hAnsi="Times New Roman"/>
        </w:rPr>
        <w:t xml:space="preserve">), </w:t>
      </w:r>
      <w:r w:rsidR="00432ABB" w:rsidRPr="003E1F3A">
        <w:rPr>
          <w:rFonts w:ascii="Times New Roman" w:hAnsi="Times New Roman"/>
        </w:rPr>
        <w:t>фатальных и критических (Яндекс Вебмастер)</w:t>
      </w:r>
    </w:p>
    <w:p w14:paraId="5B6FA3C1" w14:textId="77777777" w:rsidR="000A223C" w:rsidRPr="003E1F3A" w:rsidRDefault="00D25C87" w:rsidP="00432ABB">
      <w:pPr>
        <w:pStyle w:val="PixelPlus"/>
        <w:numPr>
          <w:ilvl w:val="0"/>
          <w:numId w:val="2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наличие ошибок</w:t>
      </w:r>
      <w:r w:rsidR="00432ABB" w:rsidRPr="003E1F3A">
        <w:rPr>
          <w:rFonts w:ascii="Times New Roman" w:hAnsi="Times New Roman"/>
        </w:rPr>
        <w:t>/проблем</w:t>
      </w:r>
      <w:r w:rsidRPr="003E1F3A">
        <w:rPr>
          <w:rFonts w:ascii="Times New Roman" w:hAnsi="Times New Roman"/>
        </w:rPr>
        <w:t xml:space="preserve"> в индексации сайта</w:t>
      </w:r>
      <w:r w:rsidR="00432ABB" w:rsidRPr="003E1F3A">
        <w:rPr>
          <w:rFonts w:ascii="Times New Roman" w:hAnsi="Times New Roman"/>
        </w:rPr>
        <w:t>:</w:t>
      </w:r>
    </w:p>
    <w:p w14:paraId="64EA0A4A" w14:textId="77777777" w:rsidR="00432ABB" w:rsidRPr="003E1F3A" w:rsidRDefault="00FB642B" w:rsidP="00432ABB">
      <w:pPr>
        <w:pStyle w:val="PixelPlus"/>
        <w:numPr>
          <w:ilvl w:val="1"/>
          <w:numId w:val="2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полный список причин исключения страниц из индекса ПС;</w:t>
      </w:r>
    </w:p>
    <w:p w14:paraId="0199974C" w14:textId="77777777" w:rsidR="00FB642B" w:rsidRPr="003E1F3A" w:rsidRDefault="00FB642B" w:rsidP="00432ABB">
      <w:pPr>
        <w:pStyle w:val="PixelPlus"/>
        <w:numPr>
          <w:ilvl w:val="1"/>
          <w:numId w:val="2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типы страниц и полезность из с точки зрения привлечения трафика, которые были исключены из индекса по тем или иным причинам;</w:t>
      </w:r>
    </w:p>
    <w:p w14:paraId="7C4DECFD" w14:textId="77777777" w:rsidR="00FB642B" w:rsidRPr="003E1F3A" w:rsidRDefault="00BF6319" w:rsidP="00432ABB">
      <w:pPr>
        <w:pStyle w:val="PixelPlus"/>
        <w:numPr>
          <w:ilvl w:val="1"/>
          <w:numId w:val="2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lastRenderedPageBreak/>
        <w:t>выявить ошибки, из-за которых были исключены полезные для трафика страницы из индекса</w:t>
      </w:r>
      <w:r w:rsidR="005B7A84" w:rsidRPr="003E1F3A">
        <w:rPr>
          <w:rFonts w:ascii="Times New Roman" w:hAnsi="Times New Roman"/>
        </w:rPr>
        <w:t>;</w:t>
      </w:r>
    </w:p>
    <w:p w14:paraId="54899075" w14:textId="77777777" w:rsidR="005B7A84" w:rsidRPr="003E1F3A" w:rsidRDefault="007D1990" w:rsidP="005B7A84">
      <w:pPr>
        <w:pStyle w:val="PixelPlus"/>
        <w:numPr>
          <w:ilvl w:val="0"/>
          <w:numId w:val="2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зафиксировать и разобрать н</w:t>
      </w:r>
      <w:r w:rsidR="005B7A84" w:rsidRPr="003E1F3A">
        <w:rPr>
          <w:rFonts w:ascii="Times New Roman" w:hAnsi="Times New Roman"/>
        </w:rPr>
        <w:t>аличие ошибок сайта в удобстве пользования для мобильных устройств</w:t>
      </w:r>
      <w:r w:rsidRPr="003E1F3A">
        <w:rPr>
          <w:rFonts w:ascii="Times New Roman" w:hAnsi="Times New Roman"/>
        </w:rPr>
        <w:t>;</w:t>
      </w:r>
    </w:p>
    <w:p w14:paraId="3C77C91F" w14:textId="77777777" w:rsidR="007D1990" w:rsidRPr="003E1F3A" w:rsidRDefault="00A13989" w:rsidP="005B7A84">
      <w:pPr>
        <w:pStyle w:val="PixelPlus"/>
        <w:numPr>
          <w:ilvl w:val="0"/>
          <w:numId w:val="2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оценить эффективность страниц/запросов на поиске (показатель </w:t>
      </w:r>
      <w:r w:rsidRPr="003E1F3A">
        <w:rPr>
          <w:rFonts w:ascii="Times New Roman" w:hAnsi="Times New Roman"/>
          <w:lang w:val="en-US"/>
        </w:rPr>
        <w:t>CTR</w:t>
      </w:r>
      <w:r w:rsidRPr="003E1F3A">
        <w:rPr>
          <w:rFonts w:ascii="Times New Roman" w:hAnsi="Times New Roman"/>
        </w:rPr>
        <w:t>).</w:t>
      </w:r>
    </w:p>
    <w:p w14:paraId="5A6B8453" w14:textId="77777777" w:rsidR="00A13989" w:rsidRPr="003E1F3A" w:rsidRDefault="007D0043" w:rsidP="00A13989">
      <w:pPr>
        <w:pStyle w:val="PixelPlus"/>
        <w:numPr>
          <w:ilvl w:val="0"/>
          <w:numId w:val="20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Аналитика трафика в </w:t>
      </w:r>
      <w:r w:rsidRPr="003E1F3A">
        <w:rPr>
          <w:rFonts w:ascii="Times New Roman" w:hAnsi="Times New Roman"/>
          <w:lang w:val="en-US"/>
        </w:rPr>
        <w:t>Google</w:t>
      </w:r>
      <w:r w:rsidRPr="003E1F3A">
        <w:rPr>
          <w:rFonts w:ascii="Times New Roman" w:hAnsi="Times New Roman"/>
        </w:rPr>
        <w:t xml:space="preserve"> </w:t>
      </w:r>
      <w:r w:rsidRPr="003E1F3A">
        <w:rPr>
          <w:rFonts w:ascii="Times New Roman" w:hAnsi="Times New Roman"/>
          <w:lang w:val="en-US"/>
        </w:rPr>
        <w:t>Analytics</w:t>
      </w:r>
      <w:r w:rsidRPr="003E1F3A">
        <w:rPr>
          <w:rFonts w:ascii="Times New Roman" w:hAnsi="Times New Roman"/>
        </w:rPr>
        <w:t xml:space="preserve"> и Яндекс </w:t>
      </w:r>
      <w:r w:rsidR="0042156E" w:rsidRPr="003E1F3A">
        <w:rPr>
          <w:rFonts w:ascii="Times New Roman" w:hAnsi="Times New Roman"/>
        </w:rPr>
        <w:t>Метрика.</w:t>
      </w:r>
    </w:p>
    <w:p w14:paraId="69C04ABA" w14:textId="77777777" w:rsidR="0042156E" w:rsidRPr="003E1F3A" w:rsidRDefault="0042156E" w:rsidP="0042156E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На данном этапе необходимо:</w:t>
      </w:r>
    </w:p>
    <w:p w14:paraId="10FFB4F7" w14:textId="77777777" w:rsidR="0042156E" w:rsidRPr="003E1F3A" w:rsidRDefault="001A7FCC" w:rsidP="0042156E">
      <w:pPr>
        <w:pStyle w:val="PixelPlus"/>
        <w:numPr>
          <w:ilvl w:val="0"/>
          <w:numId w:val="2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получить общие данные по проекту, которые позволят с ним познакомиться, а именно:</w:t>
      </w:r>
    </w:p>
    <w:p w14:paraId="3CCE10B7" w14:textId="77777777" w:rsidR="001A7FCC" w:rsidRPr="003E1F3A" w:rsidRDefault="001A7FCC" w:rsidP="001A7FCC">
      <w:pPr>
        <w:pStyle w:val="PixelPlus"/>
        <w:numPr>
          <w:ilvl w:val="1"/>
          <w:numId w:val="2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динамику органического трафика за длительный промежуток времени</w:t>
      </w:r>
      <w:r w:rsidR="00E66A80" w:rsidRPr="003E1F3A">
        <w:rPr>
          <w:rFonts w:ascii="Times New Roman" w:hAnsi="Times New Roman"/>
        </w:rPr>
        <w:t>,</w:t>
      </w:r>
      <w:r w:rsidRPr="003E1F3A">
        <w:rPr>
          <w:rFonts w:ascii="Times New Roman" w:hAnsi="Times New Roman"/>
        </w:rPr>
        <w:t xml:space="preserve"> более 2-3 лет;</w:t>
      </w:r>
    </w:p>
    <w:p w14:paraId="48642408" w14:textId="77777777" w:rsidR="00E66A80" w:rsidRPr="003E1F3A" w:rsidRDefault="00E66A80" w:rsidP="001A7FCC">
      <w:pPr>
        <w:pStyle w:val="PixelPlus"/>
        <w:numPr>
          <w:ilvl w:val="1"/>
          <w:numId w:val="2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общую динамику трафика из всех каналов за длительный промежуток времени, более 2-3 лет;</w:t>
      </w:r>
    </w:p>
    <w:p w14:paraId="44C721CB" w14:textId="77777777" w:rsidR="00E66A80" w:rsidRPr="003E1F3A" w:rsidRDefault="001D1428" w:rsidP="001A7FCC">
      <w:pPr>
        <w:pStyle w:val="PixelPlus"/>
        <w:numPr>
          <w:ilvl w:val="1"/>
          <w:numId w:val="2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динамику трафика пользователей по типу устройства десктоп, мобильные устройства за длительный промежуток времени, более 2-3 лет;</w:t>
      </w:r>
    </w:p>
    <w:p w14:paraId="26684F40" w14:textId="77777777" w:rsidR="001D1428" w:rsidRPr="003E1F3A" w:rsidRDefault="00450749" w:rsidP="001A7FCC">
      <w:pPr>
        <w:pStyle w:val="PixelPlus"/>
        <w:numPr>
          <w:ilvl w:val="1"/>
          <w:numId w:val="2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динамику трафика по аудитории: география, возраст, пол</w:t>
      </w:r>
      <w:r w:rsidR="00E77E52" w:rsidRPr="003E1F3A">
        <w:rPr>
          <w:rFonts w:ascii="Times New Roman" w:hAnsi="Times New Roman"/>
        </w:rPr>
        <w:t>;</w:t>
      </w:r>
    </w:p>
    <w:p w14:paraId="0AB51050" w14:textId="77777777" w:rsidR="00E77E52" w:rsidRPr="003E1F3A" w:rsidRDefault="00E77E52" w:rsidP="00E77E52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Полученные общие данные позволят определить возможные проблемы, сформировать гипотезы. </w:t>
      </w:r>
    </w:p>
    <w:p w14:paraId="5F3F7A2B" w14:textId="77777777" w:rsidR="00E77E52" w:rsidRPr="003E1F3A" w:rsidRDefault="00B4579A" w:rsidP="00E77E52">
      <w:pPr>
        <w:pStyle w:val="PixelPlus"/>
        <w:numPr>
          <w:ilvl w:val="0"/>
          <w:numId w:val="2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и сформировать</w:t>
      </w:r>
      <w:r w:rsidR="00543F3C" w:rsidRPr="003E1F3A">
        <w:rPr>
          <w:rFonts w:ascii="Times New Roman" w:hAnsi="Times New Roman"/>
        </w:rPr>
        <w:t xml:space="preserve"> ТОП наиболее трафиковых разделов</w:t>
      </w:r>
      <w:r w:rsidRPr="003E1F3A">
        <w:rPr>
          <w:rFonts w:ascii="Times New Roman" w:hAnsi="Times New Roman"/>
        </w:rPr>
        <w:t xml:space="preserve"> по каждой поисковой системе</w:t>
      </w:r>
      <w:r w:rsidR="00543F3C" w:rsidRPr="003E1F3A">
        <w:rPr>
          <w:rFonts w:ascii="Times New Roman" w:hAnsi="Times New Roman"/>
        </w:rPr>
        <w:t>;</w:t>
      </w:r>
    </w:p>
    <w:p w14:paraId="213EAACD" w14:textId="77777777" w:rsidR="00B4579A" w:rsidRPr="003E1F3A" w:rsidRDefault="00B4579A" w:rsidP="00E77E52">
      <w:pPr>
        <w:pStyle w:val="PixelPlus"/>
        <w:numPr>
          <w:ilvl w:val="0"/>
          <w:numId w:val="2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и сформировать ТОП по наиболее трафиковым типам страниц</w:t>
      </w:r>
      <w:r w:rsidR="00404DC2" w:rsidRPr="003E1F3A">
        <w:rPr>
          <w:rFonts w:ascii="Times New Roman" w:hAnsi="Times New Roman"/>
        </w:rPr>
        <w:t xml:space="preserve"> по каждой поисковой системе</w:t>
      </w:r>
      <w:r w:rsidRPr="003E1F3A">
        <w:rPr>
          <w:rFonts w:ascii="Times New Roman" w:hAnsi="Times New Roman"/>
        </w:rPr>
        <w:t>;</w:t>
      </w:r>
    </w:p>
    <w:p w14:paraId="7C2B3284" w14:textId="77777777" w:rsidR="00B4579A" w:rsidRPr="003E1F3A" w:rsidRDefault="00404DC2" w:rsidP="00E77E52">
      <w:pPr>
        <w:pStyle w:val="PixelPlus"/>
        <w:numPr>
          <w:ilvl w:val="0"/>
          <w:numId w:val="2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и сформировать ТОП по наиболее конверсионным типам страниц по каждой поисковой системе;</w:t>
      </w:r>
    </w:p>
    <w:p w14:paraId="203DED10" w14:textId="77777777" w:rsidR="008C7F1D" w:rsidRPr="003E1F3A" w:rsidRDefault="00404DC2" w:rsidP="008C7F1D">
      <w:pPr>
        <w:pStyle w:val="PixelPlus"/>
        <w:numPr>
          <w:ilvl w:val="0"/>
          <w:numId w:val="2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и сформировать ТОП по наиболее конверсионным типам страниц по каждой поисковой системе</w:t>
      </w:r>
      <w:r w:rsidR="006B42BC" w:rsidRPr="003E1F3A">
        <w:rPr>
          <w:rFonts w:ascii="Times New Roman" w:hAnsi="Times New Roman"/>
        </w:rPr>
        <w:t>.</w:t>
      </w:r>
    </w:p>
    <w:p w14:paraId="02BC4314" w14:textId="77777777" w:rsidR="006F1767" w:rsidRPr="003E1F3A" w:rsidRDefault="009A386D" w:rsidP="009A386D">
      <w:pPr>
        <w:pStyle w:val="PixelPlus"/>
        <w:numPr>
          <w:ilvl w:val="0"/>
          <w:numId w:val="20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Анализ видимости по репрезентативному СЯ.</w:t>
      </w:r>
    </w:p>
    <w:p w14:paraId="0B65F597" w14:textId="77777777" w:rsidR="000940F1" w:rsidRPr="003E1F3A" w:rsidRDefault="00B9027B" w:rsidP="009A386D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lastRenderedPageBreak/>
        <w:t>Если проект новый, то необходимо</w:t>
      </w:r>
      <w:r w:rsidR="009A386D" w:rsidRPr="003E1F3A">
        <w:rPr>
          <w:rFonts w:ascii="Times New Roman" w:hAnsi="Times New Roman"/>
        </w:rPr>
        <w:t xml:space="preserve"> запросить у клиента СЯ с историей за последние 2-3 года</w:t>
      </w:r>
      <w:r w:rsidRPr="003E1F3A">
        <w:rPr>
          <w:rFonts w:ascii="Times New Roman" w:hAnsi="Times New Roman"/>
        </w:rPr>
        <w:t xml:space="preserve">. </w:t>
      </w:r>
      <w:r w:rsidR="00464E31" w:rsidRPr="003E1F3A">
        <w:rPr>
          <w:rFonts w:ascii="Times New Roman" w:hAnsi="Times New Roman"/>
        </w:rPr>
        <w:t xml:space="preserve">Семантическое ядро стоит сегментировать по разделам и типам страниц. </w:t>
      </w:r>
      <w:r w:rsidR="000940F1" w:rsidRPr="003E1F3A">
        <w:rPr>
          <w:rFonts w:ascii="Times New Roman" w:hAnsi="Times New Roman"/>
        </w:rPr>
        <w:t>На данном этапе нужно:</w:t>
      </w:r>
    </w:p>
    <w:p w14:paraId="618B527C" w14:textId="77777777" w:rsidR="009A386D" w:rsidRPr="003E1F3A" w:rsidRDefault="000940F1" w:rsidP="000940F1">
      <w:pPr>
        <w:pStyle w:val="PixelPlus"/>
        <w:numPr>
          <w:ilvl w:val="0"/>
          <w:numId w:val="25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и сформировать ТОП разделов с высокой видимостью по СЯ по каждой поисковой системе;</w:t>
      </w:r>
    </w:p>
    <w:p w14:paraId="38E84B76" w14:textId="77777777" w:rsidR="0043072C" w:rsidRPr="003E1F3A" w:rsidRDefault="0043072C" w:rsidP="0043072C">
      <w:pPr>
        <w:pStyle w:val="PixelPlus"/>
        <w:numPr>
          <w:ilvl w:val="0"/>
          <w:numId w:val="25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и сформировать ТОП по типам страниц с высокой видимостью по СЯ по каждой поисковой системе.</w:t>
      </w:r>
    </w:p>
    <w:p w14:paraId="42A3B20D" w14:textId="77777777" w:rsidR="008F196C" w:rsidRPr="003E1F3A" w:rsidRDefault="007A3802" w:rsidP="008F196C">
      <w:pPr>
        <w:pStyle w:val="PixelPlus"/>
        <w:numPr>
          <w:ilvl w:val="0"/>
          <w:numId w:val="20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Выявление и и</w:t>
      </w:r>
      <w:r w:rsidR="00450E43" w:rsidRPr="003E1F3A">
        <w:rPr>
          <w:rFonts w:ascii="Times New Roman" w:hAnsi="Times New Roman"/>
        </w:rPr>
        <w:t>зучение особенностей функционала</w:t>
      </w:r>
      <w:r w:rsidRPr="003E1F3A">
        <w:rPr>
          <w:rFonts w:ascii="Times New Roman" w:hAnsi="Times New Roman"/>
        </w:rPr>
        <w:t>, информации на ключевых типах страниц и др. характерных</w:t>
      </w:r>
      <w:r w:rsidR="00370704" w:rsidRPr="003E1F3A">
        <w:rPr>
          <w:rFonts w:ascii="Times New Roman" w:hAnsi="Times New Roman"/>
        </w:rPr>
        <w:t xml:space="preserve"> для тематики </w:t>
      </w:r>
      <w:r w:rsidR="00450E43" w:rsidRPr="003E1F3A">
        <w:rPr>
          <w:rFonts w:ascii="Times New Roman" w:hAnsi="Times New Roman"/>
        </w:rPr>
        <w:t xml:space="preserve">сайта и сравнение </w:t>
      </w:r>
      <w:r w:rsidR="00370704" w:rsidRPr="003E1F3A">
        <w:rPr>
          <w:rFonts w:ascii="Times New Roman" w:hAnsi="Times New Roman"/>
        </w:rPr>
        <w:t>такого функционала</w:t>
      </w:r>
      <w:r w:rsidRPr="003E1F3A">
        <w:rPr>
          <w:rFonts w:ascii="Times New Roman" w:hAnsi="Times New Roman"/>
        </w:rPr>
        <w:t>, информации</w:t>
      </w:r>
      <w:r w:rsidR="00370704" w:rsidRPr="003E1F3A">
        <w:rPr>
          <w:rFonts w:ascii="Times New Roman" w:hAnsi="Times New Roman"/>
        </w:rPr>
        <w:t xml:space="preserve"> на прорабатываемом сайте с аналогичным у конкурентов</w:t>
      </w:r>
      <w:r w:rsidR="00450E43" w:rsidRPr="003E1F3A">
        <w:rPr>
          <w:rFonts w:ascii="Times New Roman" w:hAnsi="Times New Roman"/>
        </w:rPr>
        <w:t>.</w:t>
      </w:r>
    </w:p>
    <w:p w14:paraId="1CF281CE" w14:textId="77777777" w:rsidR="00450E43" w:rsidRPr="003E1F3A" w:rsidRDefault="00450E43" w:rsidP="00450E43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На данном этапе </w:t>
      </w:r>
      <w:r w:rsidR="00370704" w:rsidRPr="003E1F3A">
        <w:rPr>
          <w:rFonts w:ascii="Times New Roman" w:hAnsi="Times New Roman"/>
        </w:rPr>
        <w:t>необходимо:</w:t>
      </w:r>
    </w:p>
    <w:p w14:paraId="1E6A7096" w14:textId="77777777" w:rsidR="00370704" w:rsidRPr="003E1F3A" w:rsidRDefault="00370704" w:rsidP="00370704">
      <w:pPr>
        <w:pStyle w:val="PixelPlus"/>
        <w:numPr>
          <w:ilvl w:val="0"/>
          <w:numId w:val="26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полный список характерного функционала</w:t>
      </w:r>
      <w:r w:rsidR="005F1760" w:rsidRPr="003E1F3A">
        <w:rPr>
          <w:rFonts w:ascii="Times New Roman" w:hAnsi="Times New Roman"/>
        </w:rPr>
        <w:t>, информации</w:t>
      </w:r>
      <w:r w:rsidRPr="003E1F3A">
        <w:rPr>
          <w:rFonts w:ascii="Times New Roman" w:hAnsi="Times New Roman"/>
        </w:rPr>
        <w:t xml:space="preserve"> для тематики прорабатываемого ресурса: калькуляторы, онлайн-проектировщики, </w:t>
      </w:r>
      <w:r w:rsidR="005F1760" w:rsidRPr="003E1F3A">
        <w:rPr>
          <w:rFonts w:ascii="Times New Roman" w:hAnsi="Times New Roman"/>
        </w:rPr>
        <w:t>инструкции, таблицы и т.д.;</w:t>
      </w:r>
    </w:p>
    <w:p w14:paraId="746DFF88" w14:textId="77777777" w:rsidR="005F1760" w:rsidRPr="003E1F3A" w:rsidRDefault="005F1760" w:rsidP="00370704">
      <w:pPr>
        <w:pStyle w:val="PixelPlus"/>
        <w:numPr>
          <w:ilvl w:val="0"/>
          <w:numId w:val="26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слабые стороны отно</w:t>
      </w:r>
      <w:r w:rsidR="00536081" w:rsidRPr="003E1F3A">
        <w:rPr>
          <w:rFonts w:ascii="Times New Roman" w:hAnsi="Times New Roman"/>
        </w:rPr>
        <w:t xml:space="preserve">сительно конкурентов. </w:t>
      </w:r>
    </w:p>
    <w:p w14:paraId="3AF10AD4" w14:textId="77777777" w:rsidR="006962AE" w:rsidRPr="003E1F3A" w:rsidRDefault="009121CE" w:rsidP="009121CE">
      <w:pPr>
        <w:pStyle w:val="PixelPlus"/>
        <w:numPr>
          <w:ilvl w:val="0"/>
          <w:numId w:val="20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Анализ ЦА (преимущественно для проектов на тарифе </w:t>
      </w:r>
      <w:r w:rsidRPr="003E1F3A">
        <w:rPr>
          <w:rFonts w:ascii="Times New Roman" w:hAnsi="Times New Roman"/>
          <w:lang w:val="en-US"/>
        </w:rPr>
        <w:t>CPA</w:t>
      </w:r>
      <w:r w:rsidRPr="003E1F3A">
        <w:rPr>
          <w:rFonts w:ascii="Times New Roman" w:hAnsi="Times New Roman"/>
        </w:rPr>
        <w:t>).</w:t>
      </w:r>
    </w:p>
    <w:p w14:paraId="4C393BC2" w14:textId="77777777" w:rsidR="009121CE" w:rsidRPr="003E1F3A" w:rsidRDefault="001B040E" w:rsidP="009121CE">
      <w:pPr>
        <w:pStyle w:val="PixelPlus"/>
        <w:numPr>
          <w:ilvl w:val="0"/>
          <w:numId w:val="20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Аудит </w:t>
      </w:r>
      <w:proofErr w:type="spellStart"/>
      <w:r w:rsidRPr="003E1F3A">
        <w:rPr>
          <w:rFonts w:ascii="Times New Roman" w:hAnsi="Times New Roman"/>
          <w:lang w:val="en-US"/>
        </w:rPr>
        <w:t>AskUsers</w:t>
      </w:r>
      <w:proofErr w:type="spellEnd"/>
      <w:r w:rsidRPr="003E1F3A">
        <w:rPr>
          <w:rFonts w:ascii="Times New Roman" w:hAnsi="Times New Roman"/>
        </w:rPr>
        <w:t xml:space="preserve"> (преимущественно для проектов на тарифе </w:t>
      </w:r>
      <w:r w:rsidRPr="003E1F3A">
        <w:rPr>
          <w:rFonts w:ascii="Times New Roman" w:hAnsi="Times New Roman"/>
          <w:lang w:val="en-US"/>
        </w:rPr>
        <w:t>CPA</w:t>
      </w:r>
      <w:r w:rsidRPr="003E1F3A">
        <w:rPr>
          <w:rFonts w:ascii="Times New Roman" w:hAnsi="Times New Roman"/>
        </w:rPr>
        <w:t xml:space="preserve"> или при наличии явной необходимости в его проведении).</w:t>
      </w:r>
    </w:p>
    <w:p w14:paraId="4AB66C06" w14:textId="77777777" w:rsidR="001B040E" w:rsidRPr="003E1F3A" w:rsidRDefault="001B040E" w:rsidP="001B040E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На данном этапе необходимо:</w:t>
      </w:r>
    </w:p>
    <w:p w14:paraId="535B0742" w14:textId="77777777" w:rsidR="001471CC" w:rsidRPr="003E1F3A" w:rsidRDefault="001471CC" w:rsidP="001B040E">
      <w:pPr>
        <w:pStyle w:val="PixelPlus"/>
        <w:numPr>
          <w:ilvl w:val="0"/>
          <w:numId w:val="27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обозначить характеристики ЦА;</w:t>
      </w:r>
    </w:p>
    <w:p w14:paraId="66324A16" w14:textId="77777777" w:rsidR="001B040E" w:rsidRPr="003E1F3A" w:rsidRDefault="001B040E" w:rsidP="001B040E">
      <w:pPr>
        <w:pStyle w:val="PixelPlus"/>
        <w:numPr>
          <w:ilvl w:val="0"/>
          <w:numId w:val="27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сформировать сценарий</w:t>
      </w:r>
      <w:r w:rsidR="001471CC" w:rsidRPr="003E1F3A">
        <w:rPr>
          <w:rFonts w:ascii="Times New Roman" w:hAnsi="Times New Roman"/>
        </w:rPr>
        <w:t xml:space="preserve"> поиска и заказа </w:t>
      </w:r>
      <w:r w:rsidR="00C548B7" w:rsidRPr="003E1F3A">
        <w:rPr>
          <w:rFonts w:ascii="Times New Roman" w:hAnsi="Times New Roman"/>
        </w:rPr>
        <w:t>товара для асессора;</w:t>
      </w:r>
    </w:p>
    <w:p w14:paraId="32512966" w14:textId="77777777" w:rsidR="00C548B7" w:rsidRPr="003E1F3A" w:rsidRDefault="00C548B7" w:rsidP="001B040E">
      <w:pPr>
        <w:pStyle w:val="PixelPlus"/>
        <w:numPr>
          <w:ilvl w:val="0"/>
          <w:numId w:val="27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обработать полученные результаты от асессоров, сформировав ТЗ на доработки, по выявленным ошибкам. </w:t>
      </w:r>
    </w:p>
    <w:p w14:paraId="6EAE0E1C" w14:textId="77777777" w:rsidR="001471CC" w:rsidRPr="003E1F3A" w:rsidRDefault="008400CB" w:rsidP="001471CC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Пример сценария для асессора представлен ниже.</w:t>
      </w:r>
    </w:p>
    <w:p w14:paraId="26604322" w14:textId="77777777" w:rsidR="008400CB" w:rsidRPr="003E1F3A" w:rsidRDefault="008400CB" w:rsidP="008400CB">
      <w:pPr>
        <w:pStyle w:val="PixelPlus"/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Необходимо подобрать телевизор, который удовлетворяет следующим требованиям:</w:t>
      </w:r>
    </w:p>
    <w:p w14:paraId="55FC25AC" w14:textId="77777777" w:rsidR="008400CB" w:rsidRPr="003E1F3A" w:rsidRDefault="008400CB" w:rsidP="008400CB">
      <w:pPr>
        <w:pStyle w:val="PixelPlus"/>
        <w:numPr>
          <w:ilvl w:val="0"/>
          <w:numId w:val="2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телевизор должен вместиться в нишу размером 78х60 см;</w:t>
      </w:r>
    </w:p>
    <w:p w14:paraId="453E2BC6" w14:textId="77777777" w:rsidR="008400CB" w:rsidRPr="003E1F3A" w:rsidRDefault="008400CB" w:rsidP="008400CB">
      <w:pPr>
        <w:pStyle w:val="PixelPlus"/>
        <w:numPr>
          <w:ilvl w:val="0"/>
          <w:numId w:val="2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lastRenderedPageBreak/>
        <w:t>Full HD;</w:t>
      </w:r>
    </w:p>
    <w:p w14:paraId="7D22212B" w14:textId="77777777" w:rsidR="008400CB" w:rsidRPr="003E1F3A" w:rsidRDefault="008400CB" w:rsidP="008400CB">
      <w:pPr>
        <w:pStyle w:val="PixelPlus"/>
        <w:numPr>
          <w:ilvl w:val="0"/>
          <w:numId w:val="2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 xml:space="preserve">наличие </w:t>
      </w:r>
      <w:proofErr w:type="spellStart"/>
      <w:r w:rsidRPr="003E1F3A">
        <w:rPr>
          <w:rFonts w:ascii="Times New Roman" w:hAnsi="Times New Roman"/>
          <w:i/>
        </w:rPr>
        <w:t>Smatr</w:t>
      </w:r>
      <w:proofErr w:type="spellEnd"/>
      <w:r w:rsidRPr="003E1F3A">
        <w:rPr>
          <w:rFonts w:ascii="Times New Roman" w:hAnsi="Times New Roman"/>
          <w:i/>
        </w:rPr>
        <w:t xml:space="preserve"> TV обязательно;</w:t>
      </w:r>
    </w:p>
    <w:p w14:paraId="215F7173" w14:textId="77777777" w:rsidR="008400CB" w:rsidRPr="003E1F3A" w:rsidRDefault="008400CB" w:rsidP="008400CB">
      <w:pPr>
        <w:pStyle w:val="PixelPlus"/>
        <w:numPr>
          <w:ilvl w:val="0"/>
          <w:numId w:val="2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поддержка 3D было бы хорошим плюсом, но необязательно;</w:t>
      </w:r>
    </w:p>
    <w:p w14:paraId="659001F2" w14:textId="77777777" w:rsidR="008400CB" w:rsidRPr="003E1F3A" w:rsidRDefault="008400CB" w:rsidP="008400CB">
      <w:pPr>
        <w:pStyle w:val="PixelPlus"/>
        <w:numPr>
          <w:ilvl w:val="0"/>
          <w:numId w:val="2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 xml:space="preserve">поддержка </w:t>
      </w:r>
      <w:proofErr w:type="spellStart"/>
      <w:r w:rsidRPr="003E1F3A">
        <w:rPr>
          <w:rFonts w:ascii="Times New Roman" w:hAnsi="Times New Roman"/>
          <w:i/>
        </w:rPr>
        <w:t>Wi-fi</w:t>
      </w:r>
      <w:proofErr w:type="spellEnd"/>
      <w:r w:rsidRPr="003E1F3A">
        <w:rPr>
          <w:rFonts w:ascii="Times New Roman" w:hAnsi="Times New Roman"/>
          <w:i/>
        </w:rPr>
        <w:t xml:space="preserve"> обязательна;</w:t>
      </w:r>
    </w:p>
    <w:p w14:paraId="60A79174" w14:textId="77777777" w:rsidR="008400CB" w:rsidRPr="003E1F3A" w:rsidRDefault="008400CB" w:rsidP="008400CB">
      <w:pPr>
        <w:pStyle w:val="PixelPlus"/>
        <w:numPr>
          <w:ilvl w:val="0"/>
          <w:numId w:val="2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тонкие рамки, если позволяет стоимость</w:t>
      </w:r>
      <w:r w:rsidR="00C548B7" w:rsidRPr="003E1F3A">
        <w:rPr>
          <w:rFonts w:ascii="Times New Roman" w:hAnsi="Times New Roman"/>
          <w:i/>
        </w:rPr>
        <w:t>;</w:t>
      </w:r>
    </w:p>
    <w:p w14:paraId="1784089A" w14:textId="77777777" w:rsidR="008400CB" w:rsidRPr="003E1F3A" w:rsidRDefault="008400CB" w:rsidP="008400CB">
      <w:pPr>
        <w:pStyle w:val="PixelPlus"/>
        <w:numPr>
          <w:ilvl w:val="0"/>
          <w:numId w:val="2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должна быть возможность крепления к стене;</w:t>
      </w:r>
    </w:p>
    <w:p w14:paraId="3F4AC048" w14:textId="77777777" w:rsidR="008400CB" w:rsidRPr="003E1F3A" w:rsidRDefault="008400CB" w:rsidP="008400CB">
      <w:pPr>
        <w:pStyle w:val="PixelPlus"/>
        <w:numPr>
          <w:ilvl w:val="0"/>
          <w:numId w:val="2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бренд телевизора должен быть на слуху (исключаем бренды, в которых сомневаемся);</w:t>
      </w:r>
    </w:p>
    <w:p w14:paraId="31BF56CF" w14:textId="77777777" w:rsidR="008400CB" w:rsidRPr="003E1F3A" w:rsidRDefault="008400CB" w:rsidP="008400CB">
      <w:pPr>
        <w:pStyle w:val="PixelPlus"/>
        <w:numPr>
          <w:ilvl w:val="0"/>
          <w:numId w:val="2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ограничение по стоимости 25 000 рублей.</w:t>
      </w:r>
    </w:p>
    <w:p w14:paraId="14721613" w14:textId="77777777" w:rsidR="008400CB" w:rsidRPr="003E1F3A" w:rsidRDefault="008400CB" w:rsidP="008400CB">
      <w:pPr>
        <w:pStyle w:val="PixelPlus"/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Укажите тот телевизор, который Вы подобрали, кратко объясните свой выбор и подробно распишите с какими сложностями столкнулись. Оформите заказ на подобранный телевизор, подробно распишите с какими сложностями столкнулись.</w:t>
      </w:r>
    </w:p>
    <w:p w14:paraId="77C58654" w14:textId="77777777" w:rsidR="008400CB" w:rsidRPr="003E1F3A" w:rsidRDefault="008400CB" w:rsidP="008400CB">
      <w:pPr>
        <w:pStyle w:val="PixelPlus"/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Необходимо найти товар на сайте воспользовавшись:</w:t>
      </w:r>
    </w:p>
    <w:p w14:paraId="6FBF43E4" w14:textId="77777777" w:rsidR="008400CB" w:rsidRPr="003E1F3A" w:rsidRDefault="008400CB" w:rsidP="008400CB">
      <w:pPr>
        <w:pStyle w:val="PixelPlus"/>
        <w:numPr>
          <w:ilvl w:val="0"/>
          <w:numId w:val="29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поиском через сайт;</w:t>
      </w:r>
    </w:p>
    <w:p w14:paraId="179C79F1" w14:textId="77777777" w:rsidR="008400CB" w:rsidRPr="003E1F3A" w:rsidRDefault="008400CB" w:rsidP="008400CB">
      <w:pPr>
        <w:pStyle w:val="PixelPlus"/>
        <w:numPr>
          <w:ilvl w:val="0"/>
          <w:numId w:val="29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фильтром в категории холодильники;</w:t>
      </w:r>
    </w:p>
    <w:p w14:paraId="68FECC9E" w14:textId="77777777" w:rsidR="0004622E" w:rsidRPr="003E1F3A" w:rsidRDefault="008400CB" w:rsidP="0004622E">
      <w:pPr>
        <w:pStyle w:val="PixelPlus"/>
        <w:numPr>
          <w:ilvl w:val="0"/>
          <w:numId w:val="29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по разделам сайта, стартовать нужно с главной страницы.</w:t>
      </w:r>
    </w:p>
    <w:p w14:paraId="11FCC0D6" w14:textId="77777777" w:rsidR="0004622E" w:rsidRPr="003E1F3A" w:rsidRDefault="006A62EA" w:rsidP="006A62EA">
      <w:pPr>
        <w:pStyle w:val="1"/>
        <w:rPr>
          <w:rFonts w:ascii="Times New Roman" w:hAnsi="Times New Roman" w:cs="Times New Roman"/>
        </w:rPr>
      </w:pPr>
      <w:bookmarkStart w:id="4" w:name="_Toc37948767"/>
      <w:r w:rsidRPr="003E1F3A">
        <w:rPr>
          <w:rFonts w:ascii="Times New Roman" w:hAnsi="Times New Roman" w:cs="Times New Roman"/>
        </w:rPr>
        <w:t>Определение и анализ конкурентов</w:t>
      </w:r>
      <w:bookmarkEnd w:id="4"/>
    </w:p>
    <w:p w14:paraId="287E99C0" w14:textId="77777777" w:rsidR="006A62EA" w:rsidRPr="003E1F3A" w:rsidRDefault="000E11D2" w:rsidP="000E11D2">
      <w:pPr>
        <w:pStyle w:val="PixelPlus"/>
        <w:ind w:firstLine="720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На данном этапе необходимо:</w:t>
      </w:r>
    </w:p>
    <w:p w14:paraId="1BDD2395" w14:textId="14EF661C" w:rsidR="000E11D2" w:rsidRPr="003E1F3A" w:rsidRDefault="005461AE" w:rsidP="000E11D2">
      <w:pPr>
        <w:pStyle w:val="PixelPlus"/>
        <w:numPr>
          <w:ilvl w:val="0"/>
          <w:numId w:val="32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выявить список релевантных конкурентов по СЯ (</w:t>
      </w:r>
    </w:p>
    <w:p w14:paraId="0DAAD3E3" w14:textId="77777777" w:rsidR="005461AE" w:rsidRPr="003E1F3A" w:rsidRDefault="005461AE" w:rsidP="000E11D2">
      <w:pPr>
        <w:pStyle w:val="PixelPlus"/>
        <w:numPr>
          <w:ilvl w:val="0"/>
          <w:numId w:val="32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определение ёмкости трафика в </w:t>
      </w:r>
      <w:r w:rsidR="000A7D24" w:rsidRPr="003E1F3A">
        <w:rPr>
          <w:rFonts w:ascii="Times New Roman" w:hAnsi="Times New Roman"/>
        </w:rPr>
        <w:t>нише:</w:t>
      </w:r>
    </w:p>
    <w:p w14:paraId="6D8F6D40" w14:textId="3F2CF226" w:rsidR="006C2520" w:rsidRPr="003E1F3A" w:rsidRDefault="00BF1A0E" w:rsidP="00EA0834">
      <w:pPr>
        <w:pStyle w:val="PixelPlus"/>
        <w:numPr>
          <w:ilvl w:val="1"/>
          <w:numId w:val="32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если по проекту высокая видимость по СЯ, которое охватывает весь сайт, и при этом </w:t>
      </w:r>
      <w:r w:rsidR="001664E8" w:rsidRPr="003E1F3A">
        <w:rPr>
          <w:rFonts w:ascii="Times New Roman" w:hAnsi="Times New Roman"/>
        </w:rPr>
        <w:t>высокий показатель трафика,</w:t>
      </w:r>
      <w:r w:rsidRPr="003E1F3A">
        <w:rPr>
          <w:rFonts w:ascii="Times New Roman" w:hAnsi="Times New Roman"/>
        </w:rPr>
        <w:t xml:space="preserve"> и есть предположения отно</w:t>
      </w:r>
      <w:r w:rsidR="001664E8" w:rsidRPr="003E1F3A">
        <w:rPr>
          <w:rFonts w:ascii="Times New Roman" w:hAnsi="Times New Roman"/>
        </w:rPr>
        <w:t xml:space="preserve">сительного того, что на данном проекте нет возможности </w:t>
      </w:r>
      <w:r w:rsidR="00190B27" w:rsidRPr="003E1F3A">
        <w:rPr>
          <w:rFonts w:ascii="Times New Roman" w:hAnsi="Times New Roman"/>
        </w:rPr>
        <w:t>увеличения значитель</w:t>
      </w:r>
      <w:r w:rsidR="005C62A5" w:rsidRPr="003E1F3A">
        <w:rPr>
          <w:rFonts w:ascii="Times New Roman" w:hAnsi="Times New Roman"/>
        </w:rPr>
        <w:t>ной доли трафика, т.к. проект «уперся в потолок», то необходимо оценить</w:t>
      </w:r>
      <w:r w:rsidR="004A0F0E" w:rsidRPr="003E1F3A">
        <w:rPr>
          <w:rFonts w:ascii="Times New Roman" w:hAnsi="Times New Roman"/>
        </w:rPr>
        <w:t xml:space="preserve"> (</w:t>
      </w:r>
      <w:r w:rsidR="000A7D24" w:rsidRPr="003E1F3A">
        <w:rPr>
          <w:rFonts w:ascii="Times New Roman" w:hAnsi="Times New Roman"/>
        </w:rPr>
        <w:t xml:space="preserve">объем привлекаемого </w:t>
      </w:r>
      <w:r w:rsidR="000A7D24" w:rsidRPr="003E1F3A">
        <w:rPr>
          <w:rFonts w:ascii="Times New Roman" w:hAnsi="Times New Roman"/>
        </w:rPr>
        <w:lastRenderedPageBreak/>
        <w:t>трафика релевантных конкурентов и сравнить со своими</w:t>
      </w:r>
      <w:r w:rsidR="004A0F0E" w:rsidRPr="003E1F3A">
        <w:rPr>
          <w:rStyle w:val="ad"/>
          <w:rFonts w:ascii="Times New Roman" w:hAnsi="Times New Roman"/>
        </w:rPr>
        <w:footnoteReference w:id="1"/>
      </w:r>
      <w:r w:rsidR="006C2520" w:rsidRPr="003E1F3A">
        <w:rPr>
          <w:rFonts w:ascii="Times New Roman" w:hAnsi="Times New Roman"/>
        </w:rPr>
        <w:t xml:space="preserve"> показателями;</w:t>
      </w:r>
    </w:p>
    <w:p w14:paraId="325F1C86" w14:textId="3A527B90" w:rsidR="00EA0834" w:rsidRPr="003E1F3A" w:rsidRDefault="00EA0834" w:rsidP="00EA0834">
      <w:pPr>
        <w:pStyle w:val="PixelPlus"/>
        <w:numPr>
          <w:ilvl w:val="0"/>
          <w:numId w:val="32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анализ структуры сайтов-конкурентов</w:t>
      </w:r>
      <w:r w:rsidR="003F1E57" w:rsidRPr="003E1F3A">
        <w:rPr>
          <w:rFonts w:ascii="Times New Roman" w:hAnsi="Times New Roman"/>
        </w:rPr>
        <w:t>)</w:t>
      </w:r>
      <w:r w:rsidRPr="003E1F3A">
        <w:rPr>
          <w:rFonts w:ascii="Times New Roman" w:hAnsi="Times New Roman"/>
        </w:rPr>
        <w:t>:</w:t>
      </w:r>
    </w:p>
    <w:p w14:paraId="05D6064B" w14:textId="77777777" w:rsidR="00EA0834" w:rsidRPr="003E1F3A" w:rsidRDefault="00EA0834" w:rsidP="00EA0834">
      <w:pPr>
        <w:pStyle w:val="PixelPlus"/>
        <w:numPr>
          <w:ilvl w:val="1"/>
          <w:numId w:val="32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понимание, насколько сильно конкуренты прорабатывают страницы под НЧ запросы;</w:t>
      </w:r>
    </w:p>
    <w:p w14:paraId="7EBC14E7" w14:textId="77777777" w:rsidR="00EA0834" w:rsidRPr="003E1F3A" w:rsidRDefault="00EA0834" w:rsidP="00EA0834">
      <w:pPr>
        <w:pStyle w:val="PixelPlus"/>
        <w:numPr>
          <w:ilvl w:val="1"/>
          <w:numId w:val="32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определение новых типов страниц, которые есть у конкурентов, но отсутствуют на продвигаемом сайте;</w:t>
      </w:r>
    </w:p>
    <w:p w14:paraId="107AE1D3" w14:textId="77777777" w:rsidR="00EA0834" w:rsidRPr="003E1F3A" w:rsidRDefault="00EA0834" w:rsidP="00EA0834">
      <w:pPr>
        <w:pStyle w:val="PixelPlus"/>
        <w:numPr>
          <w:ilvl w:val="1"/>
          <w:numId w:val="32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определение категорий, которые в целом у конкурента проработаны лучше (можем ориентироваться на кол-во вложенных подразделов);</w:t>
      </w:r>
    </w:p>
    <w:p w14:paraId="55361186" w14:textId="77777777" w:rsidR="0075734E" w:rsidRPr="003E1F3A" w:rsidRDefault="0075734E" w:rsidP="0075734E">
      <w:pPr>
        <w:pStyle w:val="PixelPlus"/>
        <w:numPr>
          <w:ilvl w:val="0"/>
          <w:numId w:val="32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определение списка сайтов, возраст которых менее 1 года;</w:t>
      </w:r>
    </w:p>
    <w:p w14:paraId="164B3286" w14:textId="77777777" w:rsidR="0075734E" w:rsidRPr="003E1F3A" w:rsidRDefault="0075734E" w:rsidP="0075734E">
      <w:pPr>
        <w:pStyle w:val="PixelPlus"/>
        <w:numPr>
          <w:ilvl w:val="0"/>
          <w:numId w:val="32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фиксация своих показателей и конкурентов, которые имеют корреляцию с позицией/</w:t>
      </w:r>
      <w:r w:rsidR="00A42CE1" w:rsidRPr="003E1F3A">
        <w:rPr>
          <w:rFonts w:ascii="Times New Roman" w:hAnsi="Times New Roman"/>
        </w:rPr>
        <w:t>ТОП-30 по исследованию Ашманова.</w:t>
      </w:r>
    </w:p>
    <w:p w14:paraId="5DDE0749" w14:textId="77777777" w:rsidR="00A42CE1" w:rsidRPr="003E1F3A" w:rsidRDefault="00A42CE1">
      <w:pPr>
        <w:rPr>
          <w:rFonts w:ascii="Times New Roman" w:hAnsi="Times New Roman" w:cs="Times New Roman"/>
          <w:sz w:val="28"/>
          <w:szCs w:val="28"/>
        </w:rPr>
      </w:pPr>
      <w:r w:rsidRPr="003E1F3A">
        <w:rPr>
          <w:rFonts w:ascii="Times New Roman" w:hAnsi="Times New Roman" w:cs="Times New Roman"/>
        </w:rPr>
        <w:br w:type="page"/>
      </w:r>
    </w:p>
    <w:p w14:paraId="29CA55BC" w14:textId="77777777" w:rsidR="00A42CE1" w:rsidRPr="003E1F3A" w:rsidRDefault="00E90442" w:rsidP="00E90442">
      <w:pPr>
        <w:pStyle w:val="1"/>
        <w:rPr>
          <w:rFonts w:ascii="Times New Roman" w:hAnsi="Times New Roman" w:cs="Times New Roman"/>
        </w:rPr>
      </w:pPr>
      <w:bookmarkStart w:id="5" w:name="_Toc37948768"/>
      <w:r w:rsidRPr="003E1F3A">
        <w:rPr>
          <w:rFonts w:ascii="Times New Roman" w:hAnsi="Times New Roman" w:cs="Times New Roman"/>
        </w:rPr>
        <w:lastRenderedPageBreak/>
        <w:t xml:space="preserve">Определение точек роста </w:t>
      </w:r>
      <w:r w:rsidR="006506D5" w:rsidRPr="003E1F3A">
        <w:rPr>
          <w:rFonts w:ascii="Times New Roman" w:hAnsi="Times New Roman" w:cs="Times New Roman"/>
        </w:rPr>
        <w:t>и формирование стратегии на основании проведенных анализов</w:t>
      </w:r>
      <w:bookmarkEnd w:id="5"/>
    </w:p>
    <w:p w14:paraId="5247DB72" w14:textId="77777777" w:rsidR="00DA4568" w:rsidRPr="003E1F3A" w:rsidRDefault="002E33C9" w:rsidP="002E33C9">
      <w:pPr>
        <w:pStyle w:val="PixelPlus"/>
        <w:ind w:firstLine="720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В данном блоке работ происходит обработка собранной информации на предыдущих этапах</w:t>
      </w:r>
      <w:r w:rsidR="006506D5" w:rsidRPr="003E1F3A">
        <w:rPr>
          <w:rFonts w:ascii="Times New Roman" w:hAnsi="Times New Roman"/>
        </w:rPr>
        <w:t xml:space="preserve">, формируются гипотезы и определяются точки роста по проекту. </w:t>
      </w:r>
    </w:p>
    <w:p w14:paraId="29BA8F90" w14:textId="77777777" w:rsidR="0018114C" w:rsidRPr="003E1F3A" w:rsidRDefault="006506D5" w:rsidP="002E33C9">
      <w:pPr>
        <w:pStyle w:val="PixelPlus"/>
        <w:ind w:firstLine="720"/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При формировании стратегии </w:t>
      </w:r>
      <w:r w:rsidR="0018114C" w:rsidRPr="003E1F3A">
        <w:rPr>
          <w:rFonts w:ascii="Times New Roman" w:hAnsi="Times New Roman"/>
        </w:rPr>
        <w:t>необходимо ответить на следующие вопросы:</w:t>
      </w:r>
    </w:p>
    <w:p w14:paraId="75225768" w14:textId="77777777" w:rsidR="006506D5" w:rsidRPr="003E1F3A" w:rsidRDefault="0018114C" w:rsidP="0018114C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Какие задачи/проблемы/ошибки </w:t>
      </w:r>
      <w:r w:rsidR="007228EA" w:rsidRPr="003E1F3A">
        <w:rPr>
          <w:rFonts w:ascii="Times New Roman" w:hAnsi="Times New Roman"/>
        </w:rPr>
        <w:t>являются критическими с точки зре</w:t>
      </w:r>
      <w:r w:rsidR="00451478" w:rsidRPr="003E1F3A">
        <w:rPr>
          <w:rFonts w:ascii="Times New Roman" w:hAnsi="Times New Roman"/>
        </w:rPr>
        <w:t>ни</w:t>
      </w:r>
      <w:r w:rsidR="0048335C" w:rsidRPr="003E1F3A">
        <w:rPr>
          <w:rFonts w:ascii="Times New Roman" w:hAnsi="Times New Roman"/>
        </w:rPr>
        <w:t>я достижения поставленной цели?</w:t>
      </w:r>
    </w:p>
    <w:p w14:paraId="418037A7" w14:textId="77777777" w:rsidR="0048335C" w:rsidRPr="003E1F3A" w:rsidRDefault="0048335C" w:rsidP="0018114C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Достаточно ли текущего объема СЯ для работы с проектом?</w:t>
      </w:r>
    </w:p>
    <w:p w14:paraId="6EE3D9B5" w14:textId="77777777" w:rsidR="0048335C" w:rsidRPr="003E1F3A" w:rsidRDefault="00D8535D" w:rsidP="0018114C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Какие ра</w:t>
      </w:r>
      <w:r w:rsidR="009F699A" w:rsidRPr="003E1F3A">
        <w:rPr>
          <w:rFonts w:ascii="Times New Roman" w:hAnsi="Times New Roman"/>
        </w:rPr>
        <w:t xml:space="preserve">зделы сайта недополучают трафик </w:t>
      </w:r>
      <w:r w:rsidRPr="003E1F3A">
        <w:rPr>
          <w:rFonts w:ascii="Times New Roman" w:hAnsi="Times New Roman"/>
        </w:rPr>
        <w:t>и почему</w:t>
      </w:r>
      <w:r w:rsidR="00F364E0" w:rsidRPr="003E1F3A">
        <w:rPr>
          <w:rFonts w:ascii="Times New Roman" w:hAnsi="Times New Roman"/>
        </w:rPr>
        <w:t xml:space="preserve"> (относительно аналогичных у конкурентов)</w:t>
      </w:r>
      <w:r w:rsidRPr="003E1F3A">
        <w:rPr>
          <w:rFonts w:ascii="Times New Roman" w:hAnsi="Times New Roman"/>
        </w:rPr>
        <w:t>?</w:t>
      </w:r>
    </w:p>
    <w:p w14:paraId="3623DF01" w14:textId="77777777" w:rsidR="00E90442" w:rsidRPr="003E1F3A" w:rsidRDefault="00D8535D" w:rsidP="00E90442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Какие типы ст</w:t>
      </w:r>
      <w:r w:rsidR="009F699A" w:rsidRPr="003E1F3A">
        <w:rPr>
          <w:rFonts w:ascii="Times New Roman" w:hAnsi="Times New Roman"/>
        </w:rPr>
        <w:t>раниц сайта недополучают трафик</w:t>
      </w:r>
      <w:r w:rsidRPr="003E1F3A">
        <w:rPr>
          <w:rFonts w:ascii="Times New Roman" w:hAnsi="Times New Roman"/>
        </w:rPr>
        <w:t xml:space="preserve"> и почему</w:t>
      </w:r>
      <w:r w:rsidR="00F364E0" w:rsidRPr="003E1F3A">
        <w:rPr>
          <w:rFonts w:ascii="Times New Roman" w:hAnsi="Times New Roman"/>
        </w:rPr>
        <w:t xml:space="preserve"> (относительно аналогичных у конкурентов)</w:t>
      </w:r>
      <w:r w:rsidRPr="003E1F3A">
        <w:rPr>
          <w:rFonts w:ascii="Times New Roman" w:hAnsi="Times New Roman"/>
        </w:rPr>
        <w:t>?</w:t>
      </w:r>
    </w:p>
    <w:p w14:paraId="192EF2B9" w14:textId="77777777" w:rsidR="003C7D3A" w:rsidRPr="003E1F3A" w:rsidRDefault="003C7D3A" w:rsidP="00E90442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По каким значимым факторам прорабатываемый сайт </w:t>
      </w:r>
      <w:r w:rsidR="009F699A" w:rsidRPr="003E1F3A">
        <w:rPr>
          <w:rFonts w:ascii="Times New Roman" w:hAnsi="Times New Roman"/>
        </w:rPr>
        <w:t>отстает от релевантных конкурентов?</w:t>
      </w:r>
    </w:p>
    <w:p w14:paraId="39225004" w14:textId="77777777" w:rsidR="009F699A" w:rsidRPr="003E1F3A" w:rsidRDefault="00F364E0" w:rsidP="00E90442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Какие разделы и/или типы страниц у конкурентов привлекают значительную долю трафика</w:t>
      </w:r>
      <w:r w:rsidR="00DC3B61" w:rsidRPr="003E1F3A">
        <w:rPr>
          <w:rFonts w:ascii="Times New Roman" w:hAnsi="Times New Roman"/>
        </w:rPr>
        <w:t>? Есть ли такие разделы и/или типы страниц на прорабатываемом сайте?</w:t>
      </w:r>
    </w:p>
    <w:p w14:paraId="746474C1" w14:textId="77777777" w:rsidR="00DC3B61" w:rsidRPr="003E1F3A" w:rsidRDefault="00DC3B61" w:rsidP="00E90442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Какие разделы сайта</w:t>
      </w:r>
      <w:r w:rsidR="008969A1" w:rsidRPr="003E1F3A">
        <w:rPr>
          <w:rFonts w:ascii="Times New Roman" w:hAnsi="Times New Roman"/>
        </w:rPr>
        <w:t xml:space="preserve"> и/или типы страниц</w:t>
      </w:r>
      <w:r w:rsidRPr="003E1F3A">
        <w:rPr>
          <w:rFonts w:ascii="Times New Roman" w:hAnsi="Times New Roman"/>
        </w:rPr>
        <w:t xml:space="preserve"> </w:t>
      </w:r>
      <w:r w:rsidR="008969A1" w:rsidRPr="003E1F3A">
        <w:rPr>
          <w:rFonts w:ascii="Times New Roman" w:hAnsi="Times New Roman"/>
        </w:rPr>
        <w:t>имеют низкую видимость по СЯ, но при этом имеют высоки</w:t>
      </w:r>
      <w:r w:rsidR="00744EA1" w:rsidRPr="003E1F3A">
        <w:rPr>
          <w:rFonts w:ascii="Times New Roman" w:hAnsi="Times New Roman"/>
        </w:rPr>
        <w:t xml:space="preserve">й потенциал привлечения трафика (оценивается по </w:t>
      </w:r>
      <w:proofErr w:type="spellStart"/>
      <w:r w:rsidR="00744EA1" w:rsidRPr="003E1F3A">
        <w:rPr>
          <w:rFonts w:ascii="Times New Roman" w:hAnsi="Times New Roman"/>
          <w:lang w:val="en-US"/>
        </w:rPr>
        <w:t>CTRxWS</w:t>
      </w:r>
      <w:proofErr w:type="spellEnd"/>
      <w:r w:rsidR="00744EA1" w:rsidRPr="003E1F3A">
        <w:rPr>
          <w:rFonts w:ascii="Times New Roman" w:hAnsi="Times New Roman"/>
        </w:rPr>
        <w:t>)?</w:t>
      </w:r>
    </w:p>
    <w:p w14:paraId="4CDFFF02" w14:textId="77777777" w:rsidR="00744EA1" w:rsidRPr="003E1F3A" w:rsidRDefault="00744EA1" w:rsidP="00E90442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Какой функ</w:t>
      </w:r>
      <w:r w:rsidR="000911F7" w:rsidRPr="003E1F3A">
        <w:rPr>
          <w:rFonts w:ascii="Times New Roman" w:hAnsi="Times New Roman"/>
        </w:rPr>
        <w:t>ционал, информация характерная для тематики, уступает или отсутствует на прорабатываемом сайте относительно конкурентов?</w:t>
      </w:r>
    </w:p>
    <w:p w14:paraId="4846C2F9" w14:textId="77777777" w:rsidR="000911F7" w:rsidRPr="003E1F3A" w:rsidRDefault="009C2F96" w:rsidP="00E90442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Какие критические ошибки являются причиной низкой конверсии на сайте? Есть ли какие-либо ошибки мешающие конверсии?</w:t>
      </w:r>
    </w:p>
    <w:p w14:paraId="5DB29CBA" w14:textId="77777777" w:rsidR="00450625" w:rsidRPr="003E1F3A" w:rsidRDefault="00450625" w:rsidP="00E90442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 Есть ли проблемы во внутренней оптимизации сайта, исправление которых позволит </w:t>
      </w:r>
      <w:r w:rsidR="001C16A1" w:rsidRPr="003E1F3A">
        <w:rPr>
          <w:rFonts w:ascii="Times New Roman" w:hAnsi="Times New Roman"/>
        </w:rPr>
        <w:t>приблизиться к поставленной цели?</w:t>
      </w:r>
    </w:p>
    <w:sectPr w:rsidR="00450625" w:rsidRPr="003E1F3A" w:rsidSect="00995E74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5BBE1" w14:textId="77777777" w:rsidR="00F568B6" w:rsidRDefault="00F568B6" w:rsidP="00F35524">
      <w:pPr>
        <w:spacing w:after="0" w:line="240" w:lineRule="auto"/>
      </w:pPr>
      <w:r>
        <w:separator/>
      </w:r>
    </w:p>
  </w:endnote>
  <w:endnote w:type="continuationSeparator" w:id="0">
    <w:p w14:paraId="16D8A09B" w14:textId="77777777" w:rsidR="00F568B6" w:rsidRDefault="00F568B6" w:rsidP="00F35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12818249"/>
      <w:docPartObj>
        <w:docPartGallery w:val="Page Numbers (Bottom of Page)"/>
        <w:docPartUnique/>
      </w:docPartObj>
    </w:sdtPr>
    <w:sdtEndPr/>
    <w:sdtContent>
      <w:p w14:paraId="61C6F576" w14:textId="77777777" w:rsidR="00995E74" w:rsidRDefault="00995E74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14</w:t>
        </w:r>
        <w:r>
          <w:fldChar w:fldCharType="end"/>
        </w:r>
      </w:p>
    </w:sdtContent>
  </w:sdt>
  <w:p w14:paraId="28C39C97" w14:textId="77777777" w:rsidR="00995E74" w:rsidRDefault="00995E7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676D4" w14:textId="77777777" w:rsidR="00F568B6" w:rsidRDefault="00F568B6" w:rsidP="00F35524">
      <w:pPr>
        <w:spacing w:after="0" w:line="240" w:lineRule="auto"/>
      </w:pPr>
      <w:r>
        <w:separator/>
      </w:r>
    </w:p>
  </w:footnote>
  <w:footnote w:type="continuationSeparator" w:id="0">
    <w:p w14:paraId="701ADFF8" w14:textId="77777777" w:rsidR="00F568B6" w:rsidRDefault="00F568B6" w:rsidP="00F35524">
      <w:pPr>
        <w:spacing w:after="0" w:line="240" w:lineRule="auto"/>
      </w:pPr>
      <w:r>
        <w:continuationSeparator/>
      </w:r>
    </w:p>
  </w:footnote>
  <w:footnote w:id="1">
    <w:p w14:paraId="7479A3E2" w14:textId="77777777" w:rsidR="004A0F0E" w:rsidRPr="004A0F0E" w:rsidRDefault="004A0F0E" w:rsidP="006C2520">
      <w:pPr>
        <w:pStyle w:val="ab"/>
        <w:jc w:val="both"/>
      </w:pPr>
      <w:r>
        <w:rPr>
          <w:rStyle w:val="ad"/>
        </w:rPr>
        <w:footnoteRef/>
      </w:r>
      <w:r>
        <w:t xml:space="preserve"> Показатели по трафику </w:t>
      </w:r>
      <w:r w:rsidR="006C2520">
        <w:t>своего ресурса нужно брать с того же источника, с которого берутся данные по конкурентам.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13724"/>
    <w:multiLevelType w:val="hybridMultilevel"/>
    <w:tmpl w:val="199483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01EC3"/>
    <w:multiLevelType w:val="hybridMultilevel"/>
    <w:tmpl w:val="C61EF3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B4521"/>
    <w:multiLevelType w:val="hybridMultilevel"/>
    <w:tmpl w:val="8AAE9756"/>
    <w:lvl w:ilvl="0" w:tplc="04190001">
      <w:start w:val="1"/>
      <w:numFmt w:val="bullet"/>
      <w:lvlText w:val=""/>
      <w:lvlJc w:val="left"/>
      <w:pPr>
        <w:ind w:left="11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7" w:hanging="360"/>
      </w:pPr>
      <w:rPr>
        <w:rFonts w:ascii="Wingdings" w:hAnsi="Wingdings" w:hint="default"/>
      </w:rPr>
    </w:lvl>
  </w:abstractNum>
  <w:abstractNum w:abstractNumId="3" w15:restartNumberingAfterBreak="0">
    <w:nsid w:val="10EC5977"/>
    <w:multiLevelType w:val="hybridMultilevel"/>
    <w:tmpl w:val="071638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23DBA"/>
    <w:multiLevelType w:val="hybridMultilevel"/>
    <w:tmpl w:val="8036195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3242A6"/>
    <w:multiLevelType w:val="hybridMultilevel"/>
    <w:tmpl w:val="278ECA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301E57"/>
    <w:multiLevelType w:val="hybridMultilevel"/>
    <w:tmpl w:val="FB56ADF8"/>
    <w:lvl w:ilvl="0" w:tplc="EAA6928E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D71C1"/>
    <w:multiLevelType w:val="hybridMultilevel"/>
    <w:tmpl w:val="7F6A849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D23F84"/>
    <w:multiLevelType w:val="hybridMultilevel"/>
    <w:tmpl w:val="C68A2F8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3D67B4"/>
    <w:multiLevelType w:val="hybridMultilevel"/>
    <w:tmpl w:val="4DF662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4F28F3"/>
    <w:multiLevelType w:val="hybridMultilevel"/>
    <w:tmpl w:val="54361FE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4C5D34"/>
    <w:multiLevelType w:val="hybridMultilevel"/>
    <w:tmpl w:val="7B24B4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4C213D"/>
    <w:multiLevelType w:val="hybridMultilevel"/>
    <w:tmpl w:val="C23E43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420F53"/>
    <w:multiLevelType w:val="hybridMultilevel"/>
    <w:tmpl w:val="CC56B07A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43525382"/>
    <w:multiLevelType w:val="hybridMultilevel"/>
    <w:tmpl w:val="E95AB310"/>
    <w:lvl w:ilvl="0" w:tplc="0419000F">
      <w:start w:val="1"/>
      <w:numFmt w:val="decimal"/>
      <w:lvlText w:val="%1."/>
      <w:lvlJc w:val="left"/>
      <w:pPr>
        <w:ind w:left="788" w:hanging="360"/>
      </w:pPr>
    </w:lvl>
    <w:lvl w:ilvl="1" w:tplc="04190019" w:tentative="1">
      <w:start w:val="1"/>
      <w:numFmt w:val="lowerLetter"/>
      <w:lvlText w:val="%2."/>
      <w:lvlJc w:val="left"/>
      <w:pPr>
        <w:ind w:left="1508" w:hanging="360"/>
      </w:pPr>
    </w:lvl>
    <w:lvl w:ilvl="2" w:tplc="0419001B" w:tentative="1">
      <w:start w:val="1"/>
      <w:numFmt w:val="lowerRoman"/>
      <w:lvlText w:val="%3."/>
      <w:lvlJc w:val="right"/>
      <w:pPr>
        <w:ind w:left="2228" w:hanging="180"/>
      </w:pPr>
    </w:lvl>
    <w:lvl w:ilvl="3" w:tplc="0419000F" w:tentative="1">
      <w:start w:val="1"/>
      <w:numFmt w:val="decimal"/>
      <w:lvlText w:val="%4."/>
      <w:lvlJc w:val="left"/>
      <w:pPr>
        <w:ind w:left="2948" w:hanging="360"/>
      </w:pPr>
    </w:lvl>
    <w:lvl w:ilvl="4" w:tplc="04190019" w:tentative="1">
      <w:start w:val="1"/>
      <w:numFmt w:val="lowerLetter"/>
      <w:lvlText w:val="%5."/>
      <w:lvlJc w:val="left"/>
      <w:pPr>
        <w:ind w:left="3668" w:hanging="360"/>
      </w:pPr>
    </w:lvl>
    <w:lvl w:ilvl="5" w:tplc="0419001B" w:tentative="1">
      <w:start w:val="1"/>
      <w:numFmt w:val="lowerRoman"/>
      <w:lvlText w:val="%6."/>
      <w:lvlJc w:val="right"/>
      <w:pPr>
        <w:ind w:left="4388" w:hanging="180"/>
      </w:pPr>
    </w:lvl>
    <w:lvl w:ilvl="6" w:tplc="0419000F" w:tentative="1">
      <w:start w:val="1"/>
      <w:numFmt w:val="decimal"/>
      <w:lvlText w:val="%7."/>
      <w:lvlJc w:val="left"/>
      <w:pPr>
        <w:ind w:left="5108" w:hanging="360"/>
      </w:pPr>
    </w:lvl>
    <w:lvl w:ilvl="7" w:tplc="04190019" w:tentative="1">
      <w:start w:val="1"/>
      <w:numFmt w:val="lowerLetter"/>
      <w:lvlText w:val="%8."/>
      <w:lvlJc w:val="left"/>
      <w:pPr>
        <w:ind w:left="5828" w:hanging="360"/>
      </w:pPr>
    </w:lvl>
    <w:lvl w:ilvl="8" w:tplc="041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5" w15:restartNumberingAfterBreak="0">
    <w:nsid w:val="468B79D9"/>
    <w:multiLevelType w:val="hybridMultilevel"/>
    <w:tmpl w:val="309C16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0071AF"/>
    <w:multiLevelType w:val="hybridMultilevel"/>
    <w:tmpl w:val="09543D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016338"/>
    <w:multiLevelType w:val="hybridMultilevel"/>
    <w:tmpl w:val="4ED6006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656AD3"/>
    <w:multiLevelType w:val="hybridMultilevel"/>
    <w:tmpl w:val="F864AE3E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D23A31"/>
    <w:multiLevelType w:val="hybridMultilevel"/>
    <w:tmpl w:val="65389D06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54BE321C"/>
    <w:multiLevelType w:val="hybridMultilevel"/>
    <w:tmpl w:val="3D7AC07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F00E48"/>
    <w:multiLevelType w:val="hybridMultilevel"/>
    <w:tmpl w:val="3C5848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523800"/>
    <w:multiLevelType w:val="hybridMultilevel"/>
    <w:tmpl w:val="44B0AA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E52FD1"/>
    <w:multiLevelType w:val="hybridMultilevel"/>
    <w:tmpl w:val="E7D8D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0524A5"/>
    <w:multiLevelType w:val="hybridMultilevel"/>
    <w:tmpl w:val="070CADC2"/>
    <w:lvl w:ilvl="0" w:tplc="4F18D26C">
      <w:start w:val="1"/>
      <w:numFmt w:val="lowerLetter"/>
      <w:pStyle w:val="3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F42162"/>
    <w:multiLevelType w:val="hybridMultilevel"/>
    <w:tmpl w:val="90C8D660"/>
    <w:lvl w:ilvl="0" w:tplc="D4DEC57A">
      <w:start w:val="1"/>
      <w:numFmt w:val="upperRoman"/>
      <w:pStyle w:val="1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4576A"/>
    <w:multiLevelType w:val="hybridMultilevel"/>
    <w:tmpl w:val="7E9246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273C58"/>
    <w:multiLevelType w:val="hybridMultilevel"/>
    <w:tmpl w:val="5CBADB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BF4894"/>
    <w:multiLevelType w:val="hybridMultilevel"/>
    <w:tmpl w:val="2910B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CA7FAF"/>
    <w:multiLevelType w:val="hybridMultilevel"/>
    <w:tmpl w:val="3EF493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D71BCD"/>
    <w:multiLevelType w:val="hybridMultilevel"/>
    <w:tmpl w:val="8DE65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29030C"/>
    <w:multiLevelType w:val="hybridMultilevel"/>
    <w:tmpl w:val="29F60868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2" w15:restartNumberingAfterBreak="0">
    <w:nsid w:val="7C396924"/>
    <w:multiLevelType w:val="hybridMultilevel"/>
    <w:tmpl w:val="B38C9E38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6"/>
  </w:num>
  <w:num w:numId="3">
    <w:abstractNumId w:val="24"/>
  </w:num>
  <w:num w:numId="4">
    <w:abstractNumId w:val="30"/>
  </w:num>
  <w:num w:numId="5">
    <w:abstractNumId w:val="26"/>
  </w:num>
  <w:num w:numId="6">
    <w:abstractNumId w:val="17"/>
  </w:num>
  <w:num w:numId="7">
    <w:abstractNumId w:val="12"/>
  </w:num>
  <w:num w:numId="8">
    <w:abstractNumId w:val="5"/>
  </w:num>
  <w:num w:numId="9">
    <w:abstractNumId w:val="20"/>
  </w:num>
  <w:num w:numId="10">
    <w:abstractNumId w:val="7"/>
  </w:num>
  <w:num w:numId="11">
    <w:abstractNumId w:val="4"/>
  </w:num>
  <w:num w:numId="12">
    <w:abstractNumId w:val="1"/>
  </w:num>
  <w:num w:numId="13">
    <w:abstractNumId w:val="10"/>
  </w:num>
  <w:num w:numId="14">
    <w:abstractNumId w:val="8"/>
  </w:num>
  <w:num w:numId="15">
    <w:abstractNumId w:val="3"/>
  </w:num>
  <w:num w:numId="16">
    <w:abstractNumId w:val="16"/>
  </w:num>
  <w:num w:numId="17">
    <w:abstractNumId w:val="18"/>
  </w:num>
  <w:num w:numId="18">
    <w:abstractNumId w:val="11"/>
  </w:num>
  <w:num w:numId="19">
    <w:abstractNumId w:val="29"/>
  </w:num>
  <w:num w:numId="20">
    <w:abstractNumId w:val="15"/>
  </w:num>
  <w:num w:numId="21">
    <w:abstractNumId w:val="31"/>
  </w:num>
  <w:num w:numId="22">
    <w:abstractNumId w:val="0"/>
  </w:num>
  <w:num w:numId="23">
    <w:abstractNumId w:val="13"/>
  </w:num>
  <w:num w:numId="24">
    <w:abstractNumId w:val="22"/>
  </w:num>
  <w:num w:numId="25">
    <w:abstractNumId w:val="2"/>
  </w:num>
  <w:num w:numId="26">
    <w:abstractNumId w:val="19"/>
  </w:num>
  <w:num w:numId="27">
    <w:abstractNumId w:val="32"/>
  </w:num>
  <w:num w:numId="28">
    <w:abstractNumId w:val="28"/>
  </w:num>
  <w:num w:numId="29">
    <w:abstractNumId w:val="9"/>
  </w:num>
  <w:num w:numId="30">
    <w:abstractNumId w:val="27"/>
  </w:num>
  <w:num w:numId="31">
    <w:abstractNumId w:val="23"/>
  </w:num>
  <w:num w:numId="32">
    <w:abstractNumId w:val="21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85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4ED"/>
    <w:rsid w:val="00006FA8"/>
    <w:rsid w:val="00014996"/>
    <w:rsid w:val="000272D9"/>
    <w:rsid w:val="0003046D"/>
    <w:rsid w:val="0004622E"/>
    <w:rsid w:val="0005477C"/>
    <w:rsid w:val="00073D18"/>
    <w:rsid w:val="000911F7"/>
    <w:rsid w:val="000940F1"/>
    <w:rsid w:val="000A223C"/>
    <w:rsid w:val="000A7D24"/>
    <w:rsid w:val="000C665F"/>
    <w:rsid w:val="000D29F7"/>
    <w:rsid w:val="000D6038"/>
    <w:rsid w:val="000E11D2"/>
    <w:rsid w:val="001471CC"/>
    <w:rsid w:val="001664E8"/>
    <w:rsid w:val="001730BA"/>
    <w:rsid w:val="0018114C"/>
    <w:rsid w:val="00190B27"/>
    <w:rsid w:val="001A27B4"/>
    <w:rsid w:val="001A6C80"/>
    <w:rsid w:val="001A7FCC"/>
    <w:rsid w:val="001B040E"/>
    <w:rsid w:val="001B3FB1"/>
    <w:rsid w:val="001C16A1"/>
    <w:rsid w:val="001D1428"/>
    <w:rsid w:val="001D24C8"/>
    <w:rsid w:val="00204194"/>
    <w:rsid w:val="002168D8"/>
    <w:rsid w:val="00240C5C"/>
    <w:rsid w:val="00241A11"/>
    <w:rsid w:val="00257008"/>
    <w:rsid w:val="002A5223"/>
    <w:rsid w:val="002D7158"/>
    <w:rsid w:val="002E33C9"/>
    <w:rsid w:val="00302222"/>
    <w:rsid w:val="0030552E"/>
    <w:rsid w:val="00312CB8"/>
    <w:rsid w:val="003204ED"/>
    <w:rsid w:val="00323018"/>
    <w:rsid w:val="00370704"/>
    <w:rsid w:val="00391074"/>
    <w:rsid w:val="003C7D3A"/>
    <w:rsid w:val="003E1F3A"/>
    <w:rsid w:val="003F1E57"/>
    <w:rsid w:val="00404DC2"/>
    <w:rsid w:val="0041301F"/>
    <w:rsid w:val="0042156E"/>
    <w:rsid w:val="004271E2"/>
    <w:rsid w:val="0043072C"/>
    <w:rsid w:val="00432ABB"/>
    <w:rsid w:val="00433F02"/>
    <w:rsid w:val="0044700F"/>
    <w:rsid w:val="00450625"/>
    <w:rsid w:val="00450749"/>
    <w:rsid w:val="00450E43"/>
    <w:rsid w:val="00451478"/>
    <w:rsid w:val="00456C4C"/>
    <w:rsid w:val="00460C93"/>
    <w:rsid w:val="00464E31"/>
    <w:rsid w:val="00475BF5"/>
    <w:rsid w:val="0048335C"/>
    <w:rsid w:val="004A0F0E"/>
    <w:rsid w:val="004A43A2"/>
    <w:rsid w:val="004A52A4"/>
    <w:rsid w:val="004C7CD9"/>
    <w:rsid w:val="004F7BA8"/>
    <w:rsid w:val="00536081"/>
    <w:rsid w:val="00542DBC"/>
    <w:rsid w:val="00543F3C"/>
    <w:rsid w:val="005461AE"/>
    <w:rsid w:val="005B7A84"/>
    <w:rsid w:val="005C62A5"/>
    <w:rsid w:val="005C76E3"/>
    <w:rsid w:val="005E1237"/>
    <w:rsid w:val="005F1760"/>
    <w:rsid w:val="006315FB"/>
    <w:rsid w:val="006506D5"/>
    <w:rsid w:val="00662704"/>
    <w:rsid w:val="006717FF"/>
    <w:rsid w:val="006849FF"/>
    <w:rsid w:val="006962AE"/>
    <w:rsid w:val="006A62EA"/>
    <w:rsid w:val="006B30E9"/>
    <w:rsid w:val="006B42BC"/>
    <w:rsid w:val="006C2520"/>
    <w:rsid w:val="006E6D39"/>
    <w:rsid w:val="006F1767"/>
    <w:rsid w:val="0070205D"/>
    <w:rsid w:val="007228EA"/>
    <w:rsid w:val="00726B77"/>
    <w:rsid w:val="00744EA1"/>
    <w:rsid w:val="0075734E"/>
    <w:rsid w:val="007620C0"/>
    <w:rsid w:val="007626EC"/>
    <w:rsid w:val="00776877"/>
    <w:rsid w:val="00776D9A"/>
    <w:rsid w:val="007926F1"/>
    <w:rsid w:val="007A3802"/>
    <w:rsid w:val="007D0043"/>
    <w:rsid w:val="007D0CCD"/>
    <w:rsid w:val="007D1990"/>
    <w:rsid w:val="007F6508"/>
    <w:rsid w:val="00825008"/>
    <w:rsid w:val="008316B6"/>
    <w:rsid w:val="008400CB"/>
    <w:rsid w:val="0085462A"/>
    <w:rsid w:val="008747B8"/>
    <w:rsid w:val="00886463"/>
    <w:rsid w:val="00886FCB"/>
    <w:rsid w:val="008969A1"/>
    <w:rsid w:val="008B7CEB"/>
    <w:rsid w:val="008C7F1D"/>
    <w:rsid w:val="008F196C"/>
    <w:rsid w:val="0090544A"/>
    <w:rsid w:val="00905B99"/>
    <w:rsid w:val="009121CE"/>
    <w:rsid w:val="00995E74"/>
    <w:rsid w:val="009A386D"/>
    <w:rsid w:val="009C0F33"/>
    <w:rsid w:val="009C2F96"/>
    <w:rsid w:val="009F699A"/>
    <w:rsid w:val="00A13989"/>
    <w:rsid w:val="00A218DB"/>
    <w:rsid w:val="00A42CE1"/>
    <w:rsid w:val="00A62BBE"/>
    <w:rsid w:val="00AB0574"/>
    <w:rsid w:val="00AD1FD6"/>
    <w:rsid w:val="00B4283F"/>
    <w:rsid w:val="00B4579A"/>
    <w:rsid w:val="00B9027B"/>
    <w:rsid w:val="00BB7A58"/>
    <w:rsid w:val="00BF1A0E"/>
    <w:rsid w:val="00BF6319"/>
    <w:rsid w:val="00C106DE"/>
    <w:rsid w:val="00C503B0"/>
    <w:rsid w:val="00C548B7"/>
    <w:rsid w:val="00C65FC3"/>
    <w:rsid w:val="00C965A6"/>
    <w:rsid w:val="00CA1690"/>
    <w:rsid w:val="00CB576B"/>
    <w:rsid w:val="00CD2AAB"/>
    <w:rsid w:val="00D11A8B"/>
    <w:rsid w:val="00D12F01"/>
    <w:rsid w:val="00D25C87"/>
    <w:rsid w:val="00D7325A"/>
    <w:rsid w:val="00D73D82"/>
    <w:rsid w:val="00D8535D"/>
    <w:rsid w:val="00D953DF"/>
    <w:rsid w:val="00DA4568"/>
    <w:rsid w:val="00DC3B61"/>
    <w:rsid w:val="00DC778D"/>
    <w:rsid w:val="00DE083E"/>
    <w:rsid w:val="00E35C77"/>
    <w:rsid w:val="00E41D91"/>
    <w:rsid w:val="00E4250C"/>
    <w:rsid w:val="00E66A80"/>
    <w:rsid w:val="00E77E52"/>
    <w:rsid w:val="00E82934"/>
    <w:rsid w:val="00E90442"/>
    <w:rsid w:val="00EA0834"/>
    <w:rsid w:val="00EF1534"/>
    <w:rsid w:val="00F07677"/>
    <w:rsid w:val="00F158D3"/>
    <w:rsid w:val="00F2310C"/>
    <w:rsid w:val="00F31D17"/>
    <w:rsid w:val="00F35524"/>
    <w:rsid w:val="00F364E0"/>
    <w:rsid w:val="00F568B6"/>
    <w:rsid w:val="00FB642B"/>
    <w:rsid w:val="00FE3B29"/>
    <w:rsid w:val="00FE505B"/>
    <w:rsid w:val="00FF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04F09"/>
  <w15:chartTrackingRefBased/>
  <w15:docId w15:val="{5EA2A0E4-E0BF-489C-A6C4-EFA70712C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PixelPlus"/>
    <w:next w:val="a"/>
    <w:link w:val="10"/>
    <w:uiPriority w:val="9"/>
    <w:qFormat/>
    <w:rsid w:val="00433F02"/>
    <w:pPr>
      <w:keepNext/>
      <w:keepLines/>
      <w:numPr>
        <w:numId w:val="1"/>
      </w:numPr>
      <w:spacing w:after="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paragraph" w:styleId="2">
    <w:name w:val="heading 2"/>
    <w:basedOn w:val="PixelPlus"/>
    <w:next w:val="a"/>
    <w:link w:val="20"/>
    <w:uiPriority w:val="9"/>
    <w:unhideWhenUsed/>
    <w:qFormat/>
    <w:rsid w:val="00433F02"/>
    <w:pPr>
      <w:keepNext/>
      <w:keepLines/>
      <w:numPr>
        <w:numId w:val="2"/>
      </w:numPr>
      <w:spacing w:before="120" w:after="120" w:line="240" w:lineRule="auto"/>
      <w:ind w:left="1068"/>
      <w:outlineLvl w:val="1"/>
    </w:pPr>
    <w:rPr>
      <w:rFonts w:eastAsiaTheme="majorEastAsia" w:cstheme="majorBidi"/>
      <w:b/>
      <w:color w:val="1F4E79" w:themeColor="accent1" w:themeShade="80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33F02"/>
    <w:pPr>
      <w:keepNext/>
      <w:keepLines/>
      <w:numPr>
        <w:numId w:val="3"/>
      </w:numPr>
      <w:spacing w:before="40" w:after="0"/>
      <w:ind w:left="1776"/>
      <w:jc w:val="both"/>
      <w:outlineLvl w:val="2"/>
    </w:pPr>
    <w:rPr>
      <w:rFonts w:asciiTheme="majorHAnsi" w:eastAsiaTheme="majorEastAsia" w:hAnsiTheme="majorHAnsi" w:cstheme="majorBidi"/>
      <w:b/>
      <w:color w:val="2F5496" w:themeColor="accent5" w:themeShade="BF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ixelPlus">
    <w:name w:val="PixelPlus"/>
    <w:link w:val="PixelPlus0"/>
    <w:qFormat/>
    <w:rsid w:val="0090544A"/>
    <w:pPr>
      <w:spacing w:before="240" w:after="240" w:line="276" w:lineRule="auto"/>
      <w:jc w:val="both"/>
    </w:pPr>
    <w:rPr>
      <w:rFonts w:cs="Times New Roman"/>
      <w:sz w:val="28"/>
      <w:szCs w:val="28"/>
    </w:rPr>
  </w:style>
  <w:style w:type="character" w:customStyle="1" w:styleId="PixelPlus0">
    <w:name w:val="PixelPlus Знак"/>
    <w:basedOn w:val="a0"/>
    <w:link w:val="PixelPlus"/>
    <w:rsid w:val="0090544A"/>
    <w:rPr>
      <w:rFonts w:cs="Times New Roman"/>
      <w:sz w:val="28"/>
      <w:szCs w:val="28"/>
    </w:rPr>
  </w:style>
  <w:style w:type="paragraph" w:styleId="a3">
    <w:name w:val="No Spacing"/>
    <w:uiPriority w:val="1"/>
    <w:rsid w:val="00D953DF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F355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35524"/>
  </w:style>
  <w:style w:type="paragraph" w:styleId="a6">
    <w:name w:val="footer"/>
    <w:basedOn w:val="a"/>
    <w:link w:val="a7"/>
    <w:uiPriority w:val="99"/>
    <w:unhideWhenUsed/>
    <w:rsid w:val="00F355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35524"/>
  </w:style>
  <w:style w:type="character" w:styleId="a8">
    <w:name w:val="Hyperlink"/>
    <w:basedOn w:val="a0"/>
    <w:uiPriority w:val="99"/>
    <w:unhideWhenUsed/>
    <w:rsid w:val="00F35524"/>
    <w:rPr>
      <w:color w:val="0563C1" w:themeColor="hyperlink"/>
      <w:u w:val="single"/>
    </w:rPr>
  </w:style>
  <w:style w:type="paragraph" w:customStyle="1" w:styleId="11">
    <w:name w:val="Заголовок1"/>
    <w:basedOn w:val="a"/>
    <w:next w:val="a9"/>
    <w:rsid w:val="00F35524"/>
    <w:pPr>
      <w:keepNext/>
      <w:suppressAutoHyphens/>
      <w:spacing w:before="240" w:after="120" w:line="240" w:lineRule="auto"/>
    </w:pPr>
    <w:rPr>
      <w:rFonts w:ascii="Arial" w:eastAsia="MS Mincho" w:hAnsi="Arial" w:cs="Tahoma"/>
      <w:sz w:val="28"/>
      <w:szCs w:val="28"/>
      <w:lang w:eastAsia="ar-SA"/>
    </w:rPr>
  </w:style>
  <w:style w:type="paragraph" w:styleId="a9">
    <w:name w:val="Body Text"/>
    <w:basedOn w:val="a"/>
    <w:link w:val="aa"/>
    <w:uiPriority w:val="99"/>
    <w:rsid w:val="00F35524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a">
    <w:name w:val="Основной текст Знак"/>
    <w:basedOn w:val="a0"/>
    <w:link w:val="a9"/>
    <w:uiPriority w:val="99"/>
    <w:rsid w:val="00F35524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10">
    <w:name w:val="Заголовок 1 Знак"/>
    <w:basedOn w:val="a0"/>
    <w:link w:val="1"/>
    <w:uiPriority w:val="9"/>
    <w:rsid w:val="00433F02"/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paragraph" w:customStyle="1" w:styleId="PP">
    <w:name w:val="Заголовок основной PP"/>
    <w:basedOn w:val="a"/>
    <w:link w:val="PP0"/>
    <w:qFormat/>
    <w:rsid w:val="001B3FB1"/>
    <w:pPr>
      <w:spacing w:line="276" w:lineRule="auto"/>
      <w:jc w:val="center"/>
    </w:pPr>
    <w:rPr>
      <w:rFonts w:ascii="Calibri" w:hAnsi="Calibri"/>
      <w:b/>
      <w:sz w:val="48"/>
      <w:szCs w:val="28"/>
    </w:rPr>
  </w:style>
  <w:style w:type="paragraph" w:customStyle="1" w:styleId="PP1">
    <w:name w:val="Рисунок PP"/>
    <w:basedOn w:val="PixelPlus"/>
    <w:link w:val="PP2"/>
    <w:qFormat/>
    <w:rsid w:val="00D12F01"/>
    <w:pPr>
      <w:jc w:val="center"/>
    </w:pPr>
    <w:rPr>
      <w:rFonts w:ascii="Calibri" w:hAnsi="Calibri"/>
      <w:i/>
      <w:sz w:val="24"/>
    </w:rPr>
  </w:style>
  <w:style w:type="character" w:customStyle="1" w:styleId="PP0">
    <w:name w:val="Заголовок основной PP Знак"/>
    <w:basedOn w:val="a0"/>
    <w:link w:val="PP"/>
    <w:rsid w:val="001B3FB1"/>
    <w:rPr>
      <w:rFonts w:ascii="Calibri" w:hAnsi="Calibri"/>
      <w:b/>
      <w:sz w:val="48"/>
      <w:szCs w:val="28"/>
    </w:rPr>
  </w:style>
  <w:style w:type="paragraph" w:customStyle="1" w:styleId="PP3">
    <w:name w:val="Таблица PP"/>
    <w:basedOn w:val="PixelPlus"/>
    <w:link w:val="PP4"/>
    <w:qFormat/>
    <w:rsid w:val="00D12F01"/>
    <w:pPr>
      <w:jc w:val="right"/>
    </w:pPr>
    <w:rPr>
      <w:rFonts w:ascii="Calibri" w:hAnsi="Calibri"/>
      <w:sz w:val="24"/>
    </w:rPr>
  </w:style>
  <w:style w:type="character" w:customStyle="1" w:styleId="PP2">
    <w:name w:val="Рисунок PP Знак"/>
    <w:basedOn w:val="PixelPlus0"/>
    <w:link w:val="PP1"/>
    <w:rsid w:val="00D12F01"/>
    <w:rPr>
      <w:rFonts w:ascii="Calibri" w:hAnsi="Calibri" w:cs="Times New Roman"/>
      <w:i/>
      <w:sz w:val="24"/>
      <w:szCs w:val="28"/>
    </w:rPr>
  </w:style>
  <w:style w:type="paragraph" w:customStyle="1" w:styleId="PP5">
    <w:name w:val="Английские слова PP"/>
    <w:basedOn w:val="PixelPlus"/>
    <w:link w:val="PP6"/>
    <w:qFormat/>
    <w:rsid w:val="00D12F01"/>
    <w:rPr>
      <w:rFonts w:ascii="Calibri" w:hAnsi="Calibri"/>
      <w:i/>
    </w:rPr>
  </w:style>
  <w:style w:type="character" w:customStyle="1" w:styleId="PP4">
    <w:name w:val="Таблица PP Знак"/>
    <w:basedOn w:val="PixelPlus0"/>
    <w:link w:val="PP3"/>
    <w:rsid w:val="00D12F01"/>
    <w:rPr>
      <w:rFonts w:ascii="Calibri" w:hAnsi="Calibri" w:cs="Times New Roman"/>
      <w:sz w:val="24"/>
      <w:szCs w:val="28"/>
    </w:rPr>
  </w:style>
  <w:style w:type="character" w:customStyle="1" w:styleId="20">
    <w:name w:val="Заголовок 2 Знак"/>
    <w:basedOn w:val="a0"/>
    <w:link w:val="2"/>
    <w:uiPriority w:val="9"/>
    <w:rsid w:val="00433F02"/>
    <w:rPr>
      <w:rFonts w:eastAsiaTheme="majorEastAsia" w:cstheme="majorBidi"/>
      <w:b/>
      <w:color w:val="1F4E79" w:themeColor="accent1" w:themeShade="80"/>
      <w:sz w:val="36"/>
      <w:szCs w:val="26"/>
    </w:rPr>
  </w:style>
  <w:style w:type="character" w:customStyle="1" w:styleId="PP6">
    <w:name w:val="Английские слова PP Знак"/>
    <w:basedOn w:val="PixelPlus0"/>
    <w:link w:val="PP5"/>
    <w:rsid w:val="00D12F01"/>
    <w:rPr>
      <w:rFonts w:ascii="Calibri" w:hAnsi="Calibri" w:cs="Times New Roman"/>
      <w:i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433F02"/>
    <w:rPr>
      <w:rFonts w:asciiTheme="majorHAnsi" w:eastAsiaTheme="majorEastAsia" w:hAnsiTheme="majorHAnsi" w:cstheme="majorBidi"/>
      <w:b/>
      <w:color w:val="2F5496" w:themeColor="accent5" w:themeShade="BF"/>
      <w:sz w:val="32"/>
      <w:szCs w:val="24"/>
    </w:rPr>
  </w:style>
  <w:style w:type="paragraph" w:styleId="ab">
    <w:name w:val="footnote text"/>
    <w:basedOn w:val="a"/>
    <w:link w:val="ac"/>
    <w:uiPriority w:val="99"/>
    <w:semiHidden/>
    <w:unhideWhenUsed/>
    <w:rsid w:val="009121CE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9121CE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9121CE"/>
    <w:rPr>
      <w:vertAlign w:val="superscript"/>
    </w:rPr>
  </w:style>
  <w:style w:type="paragraph" w:styleId="ae">
    <w:name w:val="TOC Heading"/>
    <w:basedOn w:val="1"/>
    <w:next w:val="a"/>
    <w:uiPriority w:val="39"/>
    <w:unhideWhenUsed/>
    <w:qFormat/>
    <w:rsid w:val="001C16A1"/>
    <w:pPr>
      <w:numPr>
        <w:numId w:val="0"/>
      </w:numPr>
      <w:spacing w:line="259" w:lineRule="auto"/>
      <w:jc w:val="left"/>
      <w:outlineLvl w:val="9"/>
    </w:pPr>
    <w:rPr>
      <w:b w:val="0"/>
      <w:sz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1C16A1"/>
    <w:pPr>
      <w:tabs>
        <w:tab w:val="left" w:pos="660"/>
        <w:tab w:val="right" w:leader="dot" w:pos="9345"/>
      </w:tabs>
      <w:spacing w:after="10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\Documents\&#1053;&#1072;&#1089;&#1090;&#1088;&#1072;&#1080;&#1074;&#1072;&#1077;&#1084;&#1099;&#1077;%20&#1096;&#1072;&#1073;&#1083;&#1086;&#1085;&#1099;%20Office\&#1064;&#1072;&#1073;&#1083;&#1086;&#1085;%20Pixel%20Plus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 Pixel Plus.dotx</Template>
  <TotalTime>0</TotalTime>
  <Pages>12</Pages>
  <Words>1746</Words>
  <Characters>9956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 Специалист</dc:creator>
  <cp:keywords/>
  <dc:description/>
  <cp:lastModifiedBy>Павел Прахов</cp:lastModifiedBy>
  <cp:revision>2</cp:revision>
  <dcterms:created xsi:type="dcterms:W3CDTF">2024-09-06T11:24:00Z</dcterms:created>
  <dcterms:modified xsi:type="dcterms:W3CDTF">2024-09-06T11:24:00Z</dcterms:modified>
</cp:coreProperties>
</file>